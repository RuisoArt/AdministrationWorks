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1D7AF" w14:textId="77777777" w:rsidR="001A5429" w:rsidRPr="00AA526B" w:rsidRDefault="001A5429" w:rsidP="001E1E58">
      <w:pPr>
        <w:rPr>
          <w:noProof/>
        </w:rPr>
      </w:pPr>
    </w:p>
    <w:tbl>
      <w:tblPr>
        <w:tblW w:w="0" w:type="auto"/>
        <w:tblLook w:val="0600" w:firstRow="0" w:lastRow="0" w:firstColumn="0" w:lastColumn="0" w:noHBand="1" w:noVBand="1"/>
      </w:tblPr>
      <w:tblGrid>
        <w:gridCol w:w="1134"/>
        <w:gridCol w:w="1161"/>
        <w:gridCol w:w="4535"/>
        <w:gridCol w:w="1190"/>
        <w:gridCol w:w="1006"/>
      </w:tblGrid>
      <w:tr w:rsidR="0092125E" w:rsidRPr="00AA526B" w14:paraId="0C4F6C41" w14:textId="77777777" w:rsidTr="00A75609">
        <w:tc>
          <w:tcPr>
            <w:tcW w:w="9026" w:type="dxa"/>
            <w:gridSpan w:val="5"/>
            <w:vAlign w:val="center"/>
          </w:tcPr>
          <w:p w14:paraId="74AC2D36" w14:textId="77777777" w:rsidR="0092125E" w:rsidRPr="00AA526B" w:rsidRDefault="00F45DF6" w:rsidP="0092125E">
            <w:pPr>
              <w:pStyle w:val="Ttulo"/>
              <w:rPr>
                <w:noProof/>
              </w:rPr>
            </w:pPr>
            <w:sdt>
              <w:sdtPr>
                <w:rPr>
                  <w:noProof/>
                </w:rPr>
                <w:alias w:val="Título"/>
                <w:tag w:val=""/>
                <w:id w:val="2016188051"/>
                <w:placeholder>
                  <w:docPart w:val="C301483C8504453AAB798CF178259AB8"/>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83966" w:rsidRPr="00AA526B">
                  <w:rPr>
                    <w:noProof/>
                    <w:lang w:bidi="es-ES"/>
                  </w:rPr>
                  <w:t>PROFESIONAL</w:t>
                </w:r>
              </w:sdtContent>
            </w:sdt>
          </w:p>
        </w:tc>
      </w:tr>
      <w:tr w:rsidR="0092125E" w:rsidRPr="00AA526B" w14:paraId="4919370A" w14:textId="77777777" w:rsidTr="00A75609">
        <w:trPr>
          <w:trHeight w:val="144"/>
        </w:trPr>
        <w:tc>
          <w:tcPr>
            <w:tcW w:w="1134" w:type="dxa"/>
            <w:shd w:val="clear" w:color="auto" w:fill="auto"/>
          </w:tcPr>
          <w:p w14:paraId="5DF8A200" w14:textId="77777777" w:rsidR="0092125E" w:rsidRPr="00AA526B" w:rsidRDefault="0092125E" w:rsidP="0092125E">
            <w:pPr>
              <w:spacing w:before="0" w:after="0"/>
              <w:rPr>
                <w:noProof/>
                <w:sz w:val="10"/>
                <w:szCs w:val="10"/>
              </w:rPr>
            </w:pPr>
          </w:p>
        </w:tc>
        <w:tc>
          <w:tcPr>
            <w:tcW w:w="6886" w:type="dxa"/>
            <w:gridSpan w:val="3"/>
            <w:shd w:val="clear" w:color="auto" w:fill="F0CDA1" w:themeFill="accent1"/>
            <w:vAlign w:val="center"/>
          </w:tcPr>
          <w:p w14:paraId="266BB02B" w14:textId="77777777" w:rsidR="0092125E" w:rsidRPr="00AA526B" w:rsidRDefault="0092125E" w:rsidP="0092125E">
            <w:pPr>
              <w:spacing w:before="0" w:after="0"/>
              <w:rPr>
                <w:noProof/>
                <w:sz w:val="10"/>
                <w:szCs w:val="10"/>
              </w:rPr>
            </w:pPr>
          </w:p>
        </w:tc>
        <w:tc>
          <w:tcPr>
            <w:tcW w:w="1006" w:type="dxa"/>
            <w:shd w:val="clear" w:color="auto" w:fill="auto"/>
          </w:tcPr>
          <w:p w14:paraId="0C52371E" w14:textId="77777777" w:rsidR="0092125E" w:rsidRPr="00AA526B" w:rsidRDefault="0092125E" w:rsidP="0092125E">
            <w:pPr>
              <w:spacing w:before="0" w:after="0"/>
              <w:rPr>
                <w:noProof/>
                <w:sz w:val="10"/>
                <w:szCs w:val="10"/>
              </w:rPr>
            </w:pPr>
          </w:p>
        </w:tc>
      </w:tr>
      <w:tr w:rsidR="0092125E" w:rsidRPr="00AA526B" w14:paraId="1D346926" w14:textId="77777777" w:rsidTr="00A75609">
        <w:tc>
          <w:tcPr>
            <w:tcW w:w="9026" w:type="dxa"/>
            <w:gridSpan w:val="5"/>
            <w:vAlign w:val="center"/>
          </w:tcPr>
          <w:p w14:paraId="67615CDD" w14:textId="77777777" w:rsidR="0092125E" w:rsidRPr="00AA526B" w:rsidRDefault="0089181A" w:rsidP="00D83966">
            <w:pPr>
              <w:pStyle w:val="Ttulo"/>
              <w:rPr>
                <w:noProof/>
              </w:rPr>
            </w:pPr>
            <w:r w:rsidRPr="00AA526B">
              <w:rPr>
                <w:noProof/>
                <w:lang w:bidi="es-ES"/>
              </w:rPr>
              <w:t>Servicios</w:t>
            </w:r>
          </w:p>
        </w:tc>
      </w:tr>
      <w:tr w:rsidR="0092125E" w:rsidRPr="00AA526B" w14:paraId="5C7B4A8B" w14:textId="77777777" w:rsidTr="00A75609">
        <w:trPr>
          <w:trHeight w:val="1368"/>
        </w:trPr>
        <w:tc>
          <w:tcPr>
            <w:tcW w:w="2295" w:type="dxa"/>
            <w:gridSpan w:val="2"/>
          </w:tcPr>
          <w:p w14:paraId="7EB288A1" w14:textId="77777777" w:rsidR="0092125E" w:rsidRPr="00AA526B" w:rsidRDefault="0092125E" w:rsidP="001E1E58">
            <w:pPr>
              <w:rPr>
                <w:noProof/>
              </w:rPr>
            </w:pPr>
          </w:p>
        </w:tc>
        <w:tc>
          <w:tcPr>
            <w:tcW w:w="4535" w:type="dxa"/>
            <w:shd w:val="clear" w:color="auto" w:fill="F0CDA1" w:themeFill="accent1"/>
            <w:vAlign w:val="center"/>
          </w:tcPr>
          <w:p w14:paraId="223080AD" w14:textId="77777777" w:rsidR="0092125E" w:rsidRPr="00AA526B" w:rsidRDefault="0089181A" w:rsidP="0092125E">
            <w:pPr>
              <w:pStyle w:val="Subttulo"/>
              <w:rPr>
                <w:noProof/>
              </w:rPr>
            </w:pPr>
            <w:r w:rsidRPr="00AA526B">
              <w:rPr>
                <w:noProof/>
                <w:lang w:bidi="es-ES"/>
              </w:rPr>
              <w:t>Plan de negocios</w:t>
            </w:r>
          </w:p>
        </w:tc>
        <w:tc>
          <w:tcPr>
            <w:tcW w:w="2196" w:type="dxa"/>
            <w:gridSpan w:val="2"/>
          </w:tcPr>
          <w:p w14:paraId="39C52DD0" w14:textId="77777777" w:rsidR="0092125E" w:rsidRPr="00AA526B" w:rsidRDefault="0092125E" w:rsidP="001E1E58">
            <w:pPr>
              <w:rPr>
                <w:noProof/>
              </w:rPr>
            </w:pPr>
          </w:p>
        </w:tc>
      </w:tr>
    </w:tbl>
    <w:p w14:paraId="00E7A95E" w14:textId="77777777" w:rsidR="00066DE2" w:rsidRPr="00AA526B" w:rsidRDefault="001A5429" w:rsidP="0092125E">
      <w:pPr>
        <w:rPr>
          <w:noProof/>
        </w:rPr>
      </w:pPr>
      <w:r w:rsidRPr="00AA526B">
        <w:rPr>
          <w:noProof/>
          <w:lang w:bidi="es-ES"/>
        </w:rPr>
        <w:t xml:space="preserve"> </w:t>
      </w:r>
    </w:p>
    <w:p w14:paraId="525919B8" w14:textId="77777777" w:rsidR="00D02465" w:rsidRPr="00AA526B" w:rsidRDefault="00D02465">
      <w:pPr>
        <w:spacing w:before="0" w:after="160" w:line="259" w:lineRule="auto"/>
        <w:rPr>
          <w:noProof/>
        </w:rPr>
      </w:pPr>
      <w:r w:rsidRPr="00AA526B">
        <w:rPr>
          <w:noProof/>
          <w:lang w:bidi="es-ES"/>
        </w:rPr>
        <w:br w:type="page"/>
      </w:r>
    </w:p>
    <w:p w14:paraId="3F3C85E1" w14:textId="77777777" w:rsidR="00066DE2" w:rsidRPr="00AA526B" w:rsidRDefault="00066DE2" w:rsidP="00066DE2">
      <w:pPr>
        <w:rPr>
          <w:noProof/>
        </w:rPr>
        <w:sectPr w:rsidR="00066DE2" w:rsidRPr="00AA526B" w:rsidSect="00D02465">
          <w:headerReference w:type="default" r:id="rId11"/>
          <w:headerReference w:type="first" r:id="rId12"/>
          <w:footerReference w:type="first" r:id="rId13"/>
          <w:type w:val="continuous"/>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FE8EC79" w14:textId="77777777" w:rsidR="001E1E58" w:rsidRPr="00250BA7" w:rsidRDefault="00493EC0" w:rsidP="00250BA7">
          <w:pPr>
            <w:pStyle w:val="TtuloTDC"/>
          </w:pPr>
          <w:r w:rsidRPr="00250BA7">
            <w:t>TABLA DE CONTENIDO</w:t>
          </w:r>
        </w:p>
        <w:p w14:paraId="75C4885D" w14:textId="77777777" w:rsidR="002308B2" w:rsidRDefault="001E1E58">
          <w:pPr>
            <w:pStyle w:val="TDC1"/>
            <w:tabs>
              <w:tab w:val="right" w:leader="dot" w:pos="4696"/>
            </w:tabs>
            <w:rPr>
              <w:rFonts w:eastAsiaTheme="minorEastAsia"/>
              <w:noProof/>
              <w:color w:val="auto"/>
              <w:sz w:val="22"/>
              <w:lang w:eastAsia="es-ES"/>
            </w:rPr>
          </w:pPr>
          <w:r w:rsidRPr="00AA526B">
            <w:rPr>
              <w:b/>
              <w:noProof/>
              <w:lang w:bidi="es-ES"/>
            </w:rPr>
            <w:fldChar w:fldCharType="begin"/>
          </w:r>
          <w:r w:rsidRPr="00AA526B">
            <w:rPr>
              <w:b/>
              <w:noProof/>
              <w:lang w:bidi="es-ES"/>
            </w:rPr>
            <w:instrText xml:space="preserve"> TOC \o "1-3" \h \z \u </w:instrText>
          </w:r>
          <w:r w:rsidRPr="00AA526B">
            <w:rPr>
              <w:b/>
              <w:noProof/>
              <w:lang w:bidi="es-ES"/>
            </w:rPr>
            <w:fldChar w:fldCharType="separate"/>
          </w:r>
          <w:hyperlink w:anchor="_Toc22896178" w:history="1">
            <w:r w:rsidR="002308B2" w:rsidRPr="0092516F">
              <w:rPr>
                <w:rStyle w:val="Hipervnculo"/>
                <w:noProof/>
                <w:lang w:bidi="es-ES"/>
              </w:rPr>
              <w:t>Introducción</w:t>
            </w:r>
            <w:r w:rsidR="002308B2">
              <w:rPr>
                <w:noProof/>
                <w:webHidden/>
              </w:rPr>
              <w:tab/>
            </w:r>
            <w:r w:rsidR="002308B2">
              <w:rPr>
                <w:noProof/>
                <w:webHidden/>
              </w:rPr>
              <w:fldChar w:fldCharType="begin"/>
            </w:r>
            <w:r w:rsidR="002308B2">
              <w:rPr>
                <w:noProof/>
                <w:webHidden/>
              </w:rPr>
              <w:instrText xml:space="preserve"> PAGEREF _Toc22896178 \h </w:instrText>
            </w:r>
            <w:r w:rsidR="002308B2">
              <w:rPr>
                <w:noProof/>
                <w:webHidden/>
              </w:rPr>
            </w:r>
            <w:r w:rsidR="002308B2">
              <w:rPr>
                <w:noProof/>
                <w:webHidden/>
              </w:rPr>
              <w:fldChar w:fldCharType="separate"/>
            </w:r>
            <w:r w:rsidR="002308B2">
              <w:rPr>
                <w:noProof/>
                <w:webHidden/>
              </w:rPr>
              <w:t>3</w:t>
            </w:r>
            <w:r w:rsidR="002308B2">
              <w:rPr>
                <w:noProof/>
                <w:webHidden/>
              </w:rPr>
              <w:fldChar w:fldCharType="end"/>
            </w:r>
          </w:hyperlink>
        </w:p>
        <w:p w14:paraId="0FB050A6" w14:textId="77777777" w:rsidR="002308B2" w:rsidRDefault="00F45DF6">
          <w:pPr>
            <w:pStyle w:val="TDC1"/>
            <w:tabs>
              <w:tab w:val="left" w:pos="440"/>
              <w:tab w:val="right" w:leader="dot" w:pos="4696"/>
            </w:tabs>
            <w:rPr>
              <w:rFonts w:eastAsiaTheme="minorEastAsia"/>
              <w:noProof/>
              <w:color w:val="auto"/>
              <w:sz w:val="22"/>
              <w:lang w:eastAsia="es-ES"/>
            </w:rPr>
          </w:pPr>
          <w:hyperlink w:anchor="_Toc22896179" w:history="1">
            <w:r w:rsidR="002308B2" w:rsidRPr="0092516F">
              <w:rPr>
                <w:rStyle w:val="Hipervnculo"/>
                <w:noProof/>
              </w:rPr>
              <w:t>1.</w:t>
            </w:r>
            <w:r w:rsidR="002308B2">
              <w:rPr>
                <w:rFonts w:eastAsiaTheme="minorEastAsia"/>
                <w:noProof/>
                <w:color w:val="auto"/>
                <w:sz w:val="22"/>
                <w:lang w:eastAsia="es-ES"/>
              </w:rPr>
              <w:tab/>
            </w:r>
            <w:r w:rsidR="002308B2" w:rsidRPr="0092516F">
              <w:rPr>
                <w:rStyle w:val="Hipervnculo"/>
                <w:noProof/>
                <w:lang w:bidi="es-ES"/>
              </w:rPr>
              <w:t>Resumen ejecutivo</w:t>
            </w:r>
            <w:r w:rsidR="002308B2">
              <w:rPr>
                <w:noProof/>
                <w:webHidden/>
              </w:rPr>
              <w:tab/>
            </w:r>
            <w:r w:rsidR="002308B2">
              <w:rPr>
                <w:noProof/>
                <w:webHidden/>
              </w:rPr>
              <w:fldChar w:fldCharType="begin"/>
            </w:r>
            <w:r w:rsidR="002308B2">
              <w:rPr>
                <w:noProof/>
                <w:webHidden/>
              </w:rPr>
              <w:instrText xml:space="preserve"> PAGEREF _Toc22896179 \h </w:instrText>
            </w:r>
            <w:r w:rsidR="002308B2">
              <w:rPr>
                <w:noProof/>
                <w:webHidden/>
              </w:rPr>
            </w:r>
            <w:r w:rsidR="002308B2">
              <w:rPr>
                <w:noProof/>
                <w:webHidden/>
              </w:rPr>
              <w:fldChar w:fldCharType="separate"/>
            </w:r>
            <w:r w:rsidR="002308B2">
              <w:rPr>
                <w:noProof/>
                <w:webHidden/>
              </w:rPr>
              <w:t>4</w:t>
            </w:r>
            <w:r w:rsidR="002308B2">
              <w:rPr>
                <w:noProof/>
                <w:webHidden/>
              </w:rPr>
              <w:fldChar w:fldCharType="end"/>
            </w:r>
          </w:hyperlink>
        </w:p>
        <w:p w14:paraId="7A12A354" w14:textId="77777777" w:rsidR="002308B2" w:rsidRDefault="00F45DF6">
          <w:pPr>
            <w:pStyle w:val="TDC1"/>
            <w:tabs>
              <w:tab w:val="left" w:pos="440"/>
              <w:tab w:val="right" w:leader="dot" w:pos="4696"/>
            </w:tabs>
            <w:rPr>
              <w:rFonts w:eastAsiaTheme="minorEastAsia"/>
              <w:noProof/>
              <w:color w:val="auto"/>
              <w:sz w:val="22"/>
              <w:lang w:eastAsia="es-ES"/>
            </w:rPr>
          </w:pPr>
          <w:hyperlink w:anchor="_Toc22896180" w:history="1">
            <w:r w:rsidR="002308B2" w:rsidRPr="0092516F">
              <w:rPr>
                <w:rStyle w:val="Hipervnculo"/>
                <w:noProof/>
              </w:rPr>
              <w:t>2.</w:t>
            </w:r>
            <w:r w:rsidR="002308B2">
              <w:rPr>
                <w:rFonts w:eastAsiaTheme="minorEastAsia"/>
                <w:noProof/>
                <w:color w:val="auto"/>
                <w:sz w:val="22"/>
                <w:lang w:eastAsia="es-ES"/>
              </w:rPr>
              <w:tab/>
            </w:r>
            <w:r w:rsidR="002308B2" w:rsidRPr="0092516F">
              <w:rPr>
                <w:rStyle w:val="Hipervnculo"/>
                <w:noProof/>
                <w:lang w:bidi="es-ES"/>
              </w:rPr>
              <w:t>Visión general de la compañía</w:t>
            </w:r>
            <w:r w:rsidR="002308B2">
              <w:rPr>
                <w:noProof/>
                <w:webHidden/>
              </w:rPr>
              <w:tab/>
            </w:r>
            <w:r w:rsidR="002308B2">
              <w:rPr>
                <w:noProof/>
                <w:webHidden/>
              </w:rPr>
              <w:fldChar w:fldCharType="begin"/>
            </w:r>
            <w:r w:rsidR="002308B2">
              <w:rPr>
                <w:noProof/>
                <w:webHidden/>
              </w:rPr>
              <w:instrText xml:space="preserve"> PAGEREF _Toc22896180 \h </w:instrText>
            </w:r>
            <w:r w:rsidR="002308B2">
              <w:rPr>
                <w:noProof/>
                <w:webHidden/>
              </w:rPr>
            </w:r>
            <w:r w:rsidR="002308B2">
              <w:rPr>
                <w:noProof/>
                <w:webHidden/>
              </w:rPr>
              <w:fldChar w:fldCharType="separate"/>
            </w:r>
            <w:r w:rsidR="002308B2">
              <w:rPr>
                <w:noProof/>
                <w:webHidden/>
              </w:rPr>
              <w:t>5</w:t>
            </w:r>
            <w:r w:rsidR="002308B2">
              <w:rPr>
                <w:noProof/>
                <w:webHidden/>
              </w:rPr>
              <w:fldChar w:fldCharType="end"/>
            </w:r>
          </w:hyperlink>
        </w:p>
        <w:p w14:paraId="3810C21B" w14:textId="77777777" w:rsidR="002308B2" w:rsidRDefault="00F45DF6">
          <w:pPr>
            <w:pStyle w:val="TDC1"/>
            <w:tabs>
              <w:tab w:val="left" w:pos="440"/>
              <w:tab w:val="right" w:leader="dot" w:pos="4696"/>
            </w:tabs>
            <w:rPr>
              <w:rFonts w:eastAsiaTheme="minorEastAsia"/>
              <w:noProof/>
              <w:color w:val="auto"/>
              <w:sz w:val="22"/>
              <w:lang w:eastAsia="es-ES"/>
            </w:rPr>
          </w:pPr>
          <w:hyperlink w:anchor="_Toc22896181" w:history="1">
            <w:r w:rsidR="002308B2" w:rsidRPr="0092516F">
              <w:rPr>
                <w:rStyle w:val="Hipervnculo"/>
                <w:noProof/>
              </w:rPr>
              <w:t>3.</w:t>
            </w:r>
            <w:r w:rsidR="002308B2">
              <w:rPr>
                <w:rFonts w:eastAsiaTheme="minorEastAsia"/>
                <w:noProof/>
                <w:color w:val="auto"/>
                <w:sz w:val="22"/>
                <w:lang w:eastAsia="es-ES"/>
              </w:rPr>
              <w:tab/>
            </w:r>
            <w:r w:rsidR="002308B2" w:rsidRPr="0092516F">
              <w:rPr>
                <w:rStyle w:val="Hipervnculo"/>
                <w:noProof/>
                <w:lang w:bidi="es-ES"/>
              </w:rPr>
              <w:t>Descripción empresarial</w:t>
            </w:r>
            <w:r w:rsidR="002308B2">
              <w:rPr>
                <w:noProof/>
                <w:webHidden/>
              </w:rPr>
              <w:tab/>
            </w:r>
            <w:r w:rsidR="002308B2">
              <w:rPr>
                <w:noProof/>
                <w:webHidden/>
              </w:rPr>
              <w:fldChar w:fldCharType="begin"/>
            </w:r>
            <w:r w:rsidR="002308B2">
              <w:rPr>
                <w:noProof/>
                <w:webHidden/>
              </w:rPr>
              <w:instrText xml:space="preserve"> PAGEREF _Toc22896181 \h </w:instrText>
            </w:r>
            <w:r w:rsidR="002308B2">
              <w:rPr>
                <w:noProof/>
                <w:webHidden/>
              </w:rPr>
            </w:r>
            <w:r w:rsidR="002308B2">
              <w:rPr>
                <w:noProof/>
                <w:webHidden/>
              </w:rPr>
              <w:fldChar w:fldCharType="separate"/>
            </w:r>
            <w:r w:rsidR="002308B2">
              <w:rPr>
                <w:noProof/>
                <w:webHidden/>
              </w:rPr>
              <w:t>6</w:t>
            </w:r>
            <w:r w:rsidR="002308B2">
              <w:rPr>
                <w:noProof/>
                <w:webHidden/>
              </w:rPr>
              <w:fldChar w:fldCharType="end"/>
            </w:r>
          </w:hyperlink>
        </w:p>
        <w:p w14:paraId="75F3518F" w14:textId="77777777" w:rsidR="002308B2" w:rsidRDefault="00F45DF6">
          <w:pPr>
            <w:pStyle w:val="TDC1"/>
            <w:tabs>
              <w:tab w:val="left" w:pos="440"/>
              <w:tab w:val="right" w:leader="dot" w:pos="4696"/>
            </w:tabs>
            <w:rPr>
              <w:rFonts w:eastAsiaTheme="minorEastAsia"/>
              <w:noProof/>
              <w:color w:val="auto"/>
              <w:sz w:val="22"/>
              <w:lang w:eastAsia="es-ES"/>
            </w:rPr>
          </w:pPr>
          <w:hyperlink w:anchor="_Toc22896182" w:history="1">
            <w:r w:rsidR="002308B2" w:rsidRPr="0092516F">
              <w:rPr>
                <w:rStyle w:val="Hipervnculo"/>
                <w:noProof/>
              </w:rPr>
              <w:t>4.</w:t>
            </w:r>
            <w:r w:rsidR="002308B2">
              <w:rPr>
                <w:rFonts w:eastAsiaTheme="minorEastAsia"/>
                <w:noProof/>
                <w:color w:val="auto"/>
                <w:sz w:val="22"/>
                <w:lang w:eastAsia="es-ES"/>
              </w:rPr>
              <w:tab/>
            </w:r>
            <w:r w:rsidR="002308B2" w:rsidRPr="0092516F">
              <w:rPr>
                <w:rStyle w:val="Hipervnculo"/>
                <w:noProof/>
                <w:lang w:bidi="es-ES"/>
              </w:rPr>
              <w:t>Análisis de mercado</w:t>
            </w:r>
            <w:r w:rsidR="002308B2">
              <w:rPr>
                <w:noProof/>
                <w:webHidden/>
              </w:rPr>
              <w:tab/>
            </w:r>
            <w:r w:rsidR="002308B2">
              <w:rPr>
                <w:noProof/>
                <w:webHidden/>
              </w:rPr>
              <w:fldChar w:fldCharType="begin"/>
            </w:r>
            <w:r w:rsidR="002308B2">
              <w:rPr>
                <w:noProof/>
                <w:webHidden/>
              </w:rPr>
              <w:instrText xml:space="preserve"> PAGEREF _Toc22896182 \h </w:instrText>
            </w:r>
            <w:r w:rsidR="002308B2">
              <w:rPr>
                <w:noProof/>
                <w:webHidden/>
              </w:rPr>
            </w:r>
            <w:r w:rsidR="002308B2">
              <w:rPr>
                <w:noProof/>
                <w:webHidden/>
              </w:rPr>
              <w:fldChar w:fldCharType="separate"/>
            </w:r>
            <w:r w:rsidR="002308B2">
              <w:rPr>
                <w:noProof/>
                <w:webHidden/>
              </w:rPr>
              <w:t>8</w:t>
            </w:r>
            <w:r w:rsidR="002308B2">
              <w:rPr>
                <w:noProof/>
                <w:webHidden/>
              </w:rPr>
              <w:fldChar w:fldCharType="end"/>
            </w:r>
          </w:hyperlink>
        </w:p>
        <w:p w14:paraId="128CCD4B" w14:textId="77777777" w:rsidR="002308B2" w:rsidRDefault="00F45DF6">
          <w:pPr>
            <w:pStyle w:val="TDC1"/>
            <w:tabs>
              <w:tab w:val="left" w:pos="440"/>
              <w:tab w:val="right" w:leader="dot" w:pos="4696"/>
            </w:tabs>
            <w:rPr>
              <w:rFonts w:eastAsiaTheme="minorEastAsia"/>
              <w:noProof/>
              <w:color w:val="auto"/>
              <w:sz w:val="22"/>
              <w:lang w:eastAsia="es-ES"/>
            </w:rPr>
          </w:pPr>
          <w:hyperlink w:anchor="_Toc22896183" w:history="1">
            <w:r w:rsidR="002308B2" w:rsidRPr="0092516F">
              <w:rPr>
                <w:rStyle w:val="Hipervnculo"/>
                <w:noProof/>
              </w:rPr>
              <w:t>5.</w:t>
            </w:r>
            <w:r w:rsidR="002308B2">
              <w:rPr>
                <w:rFonts w:eastAsiaTheme="minorEastAsia"/>
                <w:noProof/>
                <w:color w:val="auto"/>
                <w:sz w:val="22"/>
                <w:lang w:eastAsia="es-ES"/>
              </w:rPr>
              <w:tab/>
            </w:r>
            <w:r w:rsidR="002308B2" w:rsidRPr="0092516F">
              <w:rPr>
                <w:rStyle w:val="Hipervnculo"/>
                <w:noProof/>
                <w:lang w:bidi="es-ES"/>
              </w:rPr>
              <w:t>Plan de funcionamiento</w:t>
            </w:r>
            <w:r w:rsidR="002308B2">
              <w:rPr>
                <w:noProof/>
                <w:webHidden/>
              </w:rPr>
              <w:tab/>
            </w:r>
            <w:r w:rsidR="002308B2">
              <w:rPr>
                <w:noProof/>
                <w:webHidden/>
              </w:rPr>
              <w:fldChar w:fldCharType="begin"/>
            </w:r>
            <w:r w:rsidR="002308B2">
              <w:rPr>
                <w:noProof/>
                <w:webHidden/>
              </w:rPr>
              <w:instrText xml:space="preserve"> PAGEREF _Toc22896183 \h </w:instrText>
            </w:r>
            <w:r w:rsidR="002308B2">
              <w:rPr>
                <w:noProof/>
                <w:webHidden/>
              </w:rPr>
            </w:r>
            <w:r w:rsidR="002308B2">
              <w:rPr>
                <w:noProof/>
                <w:webHidden/>
              </w:rPr>
              <w:fldChar w:fldCharType="separate"/>
            </w:r>
            <w:r w:rsidR="002308B2">
              <w:rPr>
                <w:noProof/>
                <w:webHidden/>
              </w:rPr>
              <w:t>10</w:t>
            </w:r>
            <w:r w:rsidR="002308B2">
              <w:rPr>
                <w:noProof/>
                <w:webHidden/>
              </w:rPr>
              <w:fldChar w:fldCharType="end"/>
            </w:r>
          </w:hyperlink>
        </w:p>
        <w:p w14:paraId="3EAC70EA" w14:textId="77777777" w:rsidR="002308B2" w:rsidRDefault="00F45DF6">
          <w:pPr>
            <w:pStyle w:val="TDC1"/>
            <w:tabs>
              <w:tab w:val="left" w:pos="440"/>
              <w:tab w:val="right" w:leader="dot" w:pos="4696"/>
            </w:tabs>
            <w:rPr>
              <w:rFonts w:eastAsiaTheme="minorEastAsia"/>
              <w:noProof/>
              <w:color w:val="auto"/>
              <w:sz w:val="22"/>
              <w:lang w:eastAsia="es-ES"/>
            </w:rPr>
          </w:pPr>
          <w:hyperlink w:anchor="_Toc22896184" w:history="1">
            <w:r w:rsidR="002308B2" w:rsidRPr="0092516F">
              <w:rPr>
                <w:rStyle w:val="Hipervnculo"/>
                <w:noProof/>
              </w:rPr>
              <w:t>6.</w:t>
            </w:r>
            <w:r w:rsidR="002308B2">
              <w:rPr>
                <w:rFonts w:eastAsiaTheme="minorEastAsia"/>
                <w:noProof/>
                <w:color w:val="auto"/>
                <w:sz w:val="22"/>
                <w:lang w:eastAsia="es-ES"/>
              </w:rPr>
              <w:tab/>
            </w:r>
            <w:r w:rsidR="002308B2" w:rsidRPr="0092516F">
              <w:rPr>
                <w:rStyle w:val="Hipervnculo"/>
                <w:noProof/>
                <w:lang w:bidi="es-ES"/>
              </w:rPr>
              <w:t xml:space="preserve">Plan de marketing y ventas </w:t>
            </w:r>
            <w:r w:rsidR="002308B2">
              <w:rPr>
                <w:noProof/>
                <w:webHidden/>
              </w:rPr>
              <w:tab/>
            </w:r>
            <w:r w:rsidR="002308B2">
              <w:rPr>
                <w:noProof/>
                <w:webHidden/>
              </w:rPr>
              <w:fldChar w:fldCharType="begin"/>
            </w:r>
            <w:r w:rsidR="002308B2">
              <w:rPr>
                <w:noProof/>
                <w:webHidden/>
              </w:rPr>
              <w:instrText xml:space="preserve"> PAGEREF _Toc22896184 \h </w:instrText>
            </w:r>
            <w:r w:rsidR="002308B2">
              <w:rPr>
                <w:noProof/>
                <w:webHidden/>
              </w:rPr>
            </w:r>
            <w:r w:rsidR="002308B2">
              <w:rPr>
                <w:noProof/>
                <w:webHidden/>
              </w:rPr>
              <w:fldChar w:fldCharType="separate"/>
            </w:r>
            <w:r w:rsidR="002308B2">
              <w:rPr>
                <w:noProof/>
                <w:webHidden/>
              </w:rPr>
              <w:t>11</w:t>
            </w:r>
            <w:r w:rsidR="002308B2">
              <w:rPr>
                <w:noProof/>
                <w:webHidden/>
              </w:rPr>
              <w:fldChar w:fldCharType="end"/>
            </w:r>
          </w:hyperlink>
        </w:p>
        <w:p w14:paraId="7874A376" w14:textId="77777777" w:rsidR="002308B2" w:rsidRDefault="00F45DF6">
          <w:pPr>
            <w:pStyle w:val="TDC1"/>
            <w:tabs>
              <w:tab w:val="left" w:pos="440"/>
              <w:tab w:val="right" w:leader="dot" w:pos="4696"/>
            </w:tabs>
            <w:rPr>
              <w:rFonts w:eastAsiaTheme="minorEastAsia"/>
              <w:noProof/>
              <w:color w:val="auto"/>
              <w:sz w:val="22"/>
              <w:lang w:eastAsia="es-ES"/>
            </w:rPr>
          </w:pPr>
          <w:hyperlink w:anchor="_Toc22896185" w:history="1">
            <w:r w:rsidR="002308B2" w:rsidRPr="0092516F">
              <w:rPr>
                <w:rStyle w:val="Hipervnculo"/>
                <w:noProof/>
              </w:rPr>
              <w:t>7.</w:t>
            </w:r>
            <w:r w:rsidR="002308B2">
              <w:rPr>
                <w:rFonts w:eastAsiaTheme="minorEastAsia"/>
                <w:noProof/>
                <w:color w:val="auto"/>
                <w:sz w:val="22"/>
                <w:lang w:eastAsia="es-ES"/>
              </w:rPr>
              <w:tab/>
            </w:r>
            <w:r w:rsidR="002308B2" w:rsidRPr="0092516F">
              <w:rPr>
                <w:rStyle w:val="Hipervnculo"/>
                <w:noProof/>
                <w:lang w:bidi="es-ES"/>
              </w:rPr>
              <w:t>Plan financiero</w:t>
            </w:r>
            <w:r w:rsidR="002308B2">
              <w:rPr>
                <w:noProof/>
                <w:webHidden/>
              </w:rPr>
              <w:tab/>
            </w:r>
            <w:r w:rsidR="002308B2">
              <w:rPr>
                <w:noProof/>
                <w:webHidden/>
              </w:rPr>
              <w:fldChar w:fldCharType="begin"/>
            </w:r>
            <w:r w:rsidR="002308B2">
              <w:rPr>
                <w:noProof/>
                <w:webHidden/>
              </w:rPr>
              <w:instrText xml:space="preserve"> PAGEREF _Toc22896185 \h </w:instrText>
            </w:r>
            <w:r w:rsidR="002308B2">
              <w:rPr>
                <w:noProof/>
                <w:webHidden/>
              </w:rPr>
            </w:r>
            <w:r w:rsidR="002308B2">
              <w:rPr>
                <w:noProof/>
                <w:webHidden/>
              </w:rPr>
              <w:fldChar w:fldCharType="separate"/>
            </w:r>
            <w:r w:rsidR="002308B2">
              <w:rPr>
                <w:noProof/>
                <w:webHidden/>
              </w:rPr>
              <w:t>12</w:t>
            </w:r>
            <w:r w:rsidR="002308B2">
              <w:rPr>
                <w:noProof/>
                <w:webHidden/>
              </w:rPr>
              <w:fldChar w:fldCharType="end"/>
            </w:r>
          </w:hyperlink>
        </w:p>
        <w:p w14:paraId="2DAFD9A2" w14:textId="77777777" w:rsidR="002308B2" w:rsidRDefault="00F45DF6">
          <w:pPr>
            <w:pStyle w:val="TDC1"/>
            <w:tabs>
              <w:tab w:val="right" w:leader="dot" w:pos="4696"/>
            </w:tabs>
            <w:rPr>
              <w:rFonts w:eastAsiaTheme="minorEastAsia"/>
              <w:noProof/>
              <w:color w:val="auto"/>
              <w:sz w:val="22"/>
              <w:lang w:eastAsia="es-ES"/>
            </w:rPr>
          </w:pPr>
          <w:hyperlink w:anchor="_Toc22896186" w:history="1">
            <w:r w:rsidR="002308B2" w:rsidRPr="0092516F">
              <w:rPr>
                <w:rStyle w:val="Hipervnculo"/>
                <w:noProof/>
                <w:lang w:bidi="es-ES"/>
              </w:rPr>
              <w:t>Apéndice</w:t>
            </w:r>
            <w:r w:rsidR="002308B2">
              <w:rPr>
                <w:noProof/>
                <w:webHidden/>
              </w:rPr>
              <w:tab/>
            </w:r>
            <w:r w:rsidR="002308B2">
              <w:rPr>
                <w:noProof/>
                <w:webHidden/>
              </w:rPr>
              <w:fldChar w:fldCharType="begin"/>
            </w:r>
            <w:r w:rsidR="002308B2">
              <w:rPr>
                <w:noProof/>
                <w:webHidden/>
              </w:rPr>
              <w:instrText xml:space="preserve"> PAGEREF _Toc22896186 \h </w:instrText>
            </w:r>
            <w:r w:rsidR="002308B2">
              <w:rPr>
                <w:noProof/>
                <w:webHidden/>
              </w:rPr>
            </w:r>
            <w:r w:rsidR="002308B2">
              <w:rPr>
                <w:noProof/>
                <w:webHidden/>
              </w:rPr>
              <w:fldChar w:fldCharType="separate"/>
            </w:r>
            <w:r w:rsidR="002308B2">
              <w:rPr>
                <w:noProof/>
                <w:webHidden/>
              </w:rPr>
              <w:t>15</w:t>
            </w:r>
            <w:r w:rsidR="002308B2">
              <w:rPr>
                <w:noProof/>
                <w:webHidden/>
              </w:rPr>
              <w:fldChar w:fldCharType="end"/>
            </w:r>
          </w:hyperlink>
        </w:p>
        <w:p w14:paraId="4E3CE7C1" w14:textId="77777777" w:rsidR="002308B2" w:rsidRDefault="00F45DF6">
          <w:pPr>
            <w:pStyle w:val="TDC2"/>
            <w:rPr>
              <w:rFonts w:eastAsiaTheme="minorEastAsia"/>
              <w:noProof/>
              <w:color w:val="auto"/>
              <w:sz w:val="22"/>
              <w:lang w:eastAsia="es-ES"/>
            </w:rPr>
          </w:pPr>
          <w:hyperlink w:anchor="_Toc22896187" w:history="1">
            <w:r w:rsidR="002308B2" w:rsidRPr="0092516F">
              <w:rPr>
                <w:rStyle w:val="Hipervnculo"/>
                <w:noProof/>
                <w:lang w:bidi="es-ES"/>
              </w:rPr>
              <w:t>Instrucciones para comenzar con los costos estimados de inicio</w:t>
            </w:r>
            <w:r w:rsidR="002308B2">
              <w:rPr>
                <w:noProof/>
                <w:webHidden/>
              </w:rPr>
              <w:tab/>
            </w:r>
            <w:r w:rsidR="002308B2">
              <w:rPr>
                <w:noProof/>
                <w:webHidden/>
              </w:rPr>
              <w:fldChar w:fldCharType="begin"/>
            </w:r>
            <w:r w:rsidR="002308B2">
              <w:rPr>
                <w:noProof/>
                <w:webHidden/>
              </w:rPr>
              <w:instrText xml:space="preserve"> PAGEREF _Toc22896187 \h </w:instrText>
            </w:r>
            <w:r w:rsidR="002308B2">
              <w:rPr>
                <w:noProof/>
                <w:webHidden/>
              </w:rPr>
            </w:r>
            <w:r w:rsidR="002308B2">
              <w:rPr>
                <w:noProof/>
                <w:webHidden/>
              </w:rPr>
              <w:fldChar w:fldCharType="separate"/>
            </w:r>
            <w:r w:rsidR="002308B2">
              <w:rPr>
                <w:noProof/>
                <w:webHidden/>
              </w:rPr>
              <w:t>16</w:t>
            </w:r>
            <w:r w:rsidR="002308B2">
              <w:rPr>
                <w:noProof/>
                <w:webHidden/>
              </w:rPr>
              <w:fldChar w:fldCharType="end"/>
            </w:r>
          </w:hyperlink>
        </w:p>
        <w:p w14:paraId="1193B108" w14:textId="77777777" w:rsidR="002308B2" w:rsidRDefault="00F45DF6">
          <w:pPr>
            <w:pStyle w:val="TDC2"/>
            <w:rPr>
              <w:rFonts w:eastAsiaTheme="minorEastAsia"/>
              <w:noProof/>
              <w:color w:val="auto"/>
              <w:sz w:val="22"/>
              <w:lang w:eastAsia="es-ES"/>
            </w:rPr>
          </w:pPr>
          <w:hyperlink w:anchor="_Toc22896188" w:history="1">
            <w:r w:rsidR="002308B2" w:rsidRPr="0092516F">
              <w:rPr>
                <w:rStyle w:val="Hipervnculo"/>
                <w:noProof/>
                <w:lang w:bidi="es-ES"/>
              </w:rPr>
              <w:t>Instrucciones para comenzar con las proyecciones de ganancias y pérdidas</w:t>
            </w:r>
            <w:r w:rsidR="002308B2">
              <w:rPr>
                <w:noProof/>
                <w:webHidden/>
              </w:rPr>
              <w:tab/>
            </w:r>
            <w:r w:rsidR="002308B2">
              <w:rPr>
                <w:noProof/>
                <w:webHidden/>
              </w:rPr>
              <w:fldChar w:fldCharType="begin"/>
            </w:r>
            <w:r w:rsidR="002308B2">
              <w:rPr>
                <w:noProof/>
                <w:webHidden/>
              </w:rPr>
              <w:instrText xml:space="preserve"> PAGEREF _Toc22896188 \h </w:instrText>
            </w:r>
            <w:r w:rsidR="002308B2">
              <w:rPr>
                <w:noProof/>
                <w:webHidden/>
              </w:rPr>
            </w:r>
            <w:r w:rsidR="002308B2">
              <w:rPr>
                <w:noProof/>
                <w:webHidden/>
              </w:rPr>
              <w:fldChar w:fldCharType="separate"/>
            </w:r>
            <w:r w:rsidR="002308B2">
              <w:rPr>
                <w:noProof/>
                <w:webHidden/>
              </w:rPr>
              <w:t>18</w:t>
            </w:r>
            <w:r w:rsidR="002308B2">
              <w:rPr>
                <w:noProof/>
                <w:webHidden/>
              </w:rPr>
              <w:fldChar w:fldCharType="end"/>
            </w:r>
          </w:hyperlink>
        </w:p>
        <w:p w14:paraId="69FB322E" w14:textId="77777777" w:rsidR="001E1E58" w:rsidRPr="00AA526B" w:rsidRDefault="001E1E58" w:rsidP="00974BF8">
          <w:pPr>
            <w:tabs>
              <w:tab w:val="left" w:pos="5670"/>
            </w:tabs>
            <w:ind w:left="5103"/>
            <w:rPr>
              <w:noProof/>
            </w:rPr>
          </w:pPr>
          <w:r w:rsidRPr="00AA526B">
            <w:rPr>
              <w:b/>
              <w:noProof/>
              <w:lang w:bidi="es-ES"/>
            </w:rPr>
            <w:fldChar w:fldCharType="end"/>
          </w:r>
        </w:p>
      </w:sdtContent>
    </w:sdt>
    <w:p w14:paraId="64C10A57" w14:textId="77777777" w:rsidR="000A7626" w:rsidRPr="00AA526B" w:rsidRDefault="000A7626" w:rsidP="000A7626">
      <w:pPr>
        <w:rPr>
          <w:noProof/>
        </w:rPr>
      </w:pPr>
    </w:p>
    <w:p w14:paraId="5CB6A091" w14:textId="77777777" w:rsidR="000A7626" w:rsidRPr="00AA526B" w:rsidRDefault="000A7626" w:rsidP="000A7626">
      <w:pPr>
        <w:rPr>
          <w:noProof/>
        </w:rPr>
        <w:sectPr w:rsidR="000A7626" w:rsidRPr="00AA526B" w:rsidSect="00D02465">
          <w:footerReference w:type="first" r:id="rId14"/>
          <w:type w:val="continuous"/>
          <w:pgSz w:w="11906" w:h="16838" w:code="9"/>
          <w:pgMar w:top="2160" w:right="1080" w:bottom="720" w:left="6120" w:header="432" w:footer="432" w:gutter="0"/>
          <w:pgNumType w:fmt="lowerRoman"/>
          <w:cols w:space="708"/>
          <w:titlePg/>
          <w:docGrid w:linePitch="360"/>
        </w:sectPr>
      </w:pPr>
    </w:p>
    <w:bookmarkStart w:id="0" w:name="_Toc22896178"/>
    <w:p w14:paraId="653AC945" w14:textId="77777777" w:rsidR="001E1E58" w:rsidRPr="00AA526B" w:rsidRDefault="00F45DF6" w:rsidP="0003123C">
      <w:pPr>
        <w:pStyle w:val="Ttulo1"/>
        <w:rPr>
          <w:noProof/>
        </w:rPr>
      </w:pPr>
      <w:sdt>
        <w:sdtPr>
          <w:rPr>
            <w:noProof/>
          </w:rPr>
          <w:id w:val="1498622095"/>
          <w:placeholder>
            <w:docPart w:val="E085D0F35E16473BA5A22359706334E1"/>
          </w:placeholder>
          <w:temporary/>
          <w:showingPlcHdr/>
          <w15:appearance w15:val="hidden"/>
        </w:sdtPr>
        <w:sdtEndPr/>
        <w:sdtContent>
          <w:r w:rsidR="00347AF5" w:rsidRPr="00AA526B">
            <w:rPr>
              <w:noProof/>
              <w:lang w:bidi="es-ES"/>
            </w:rPr>
            <w:t>Introducción</w:t>
          </w:r>
        </w:sdtContent>
      </w:sdt>
      <w:bookmarkEnd w:id="0"/>
    </w:p>
    <w:sdt>
      <w:sdtPr>
        <w:rPr>
          <w:noProof/>
        </w:rPr>
        <w:id w:val="-1299996274"/>
        <w:placeholder>
          <w:docPart w:val="A79DF9F7DAB045F7988448A123AE0C9E"/>
        </w:placeholder>
        <w:temporary/>
        <w:showingPlcHdr/>
        <w15:appearance w15:val="hidden"/>
      </w:sdtPr>
      <w:sdtEndPr/>
      <w:sdtContent>
        <w:p w14:paraId="1B4839CE" w14:textId="77777777" w:rsidR="001E1E58" w:rsidRPr="00AA526B" w:rsidRDefault="000612A6" w:rsidP="0003123C">
          <w:pPr>
            <w:rPr>
              <w:noProof/>
            </w:rPr>
          </w:pPr>
          <w:r w:rsidRPr="00AA526B">
            <w:rPr>
              <w:noProof/>
              <w:lang w:bidi="es-ES"/>
            </w:rPr>
            <w:t>La creación de un plan de negocios extenso es innecesaria para que la mayoría de las empresas puedan empezar. Sin embargo, crear un plan de negocios corto ofrece varios beneficios que compensan con creces la inversión de tiempo:</w:t>
          </w:r>
        </w:p>
      </w:sdtContent>
    </w:sdt>
    <w:sdt>
      <w:sdtPr>
        <w:rPr>
          <w:noProof/>
        </w:rPr>
        <w:id w:val="-1475901501"/>
        <w:placeholder>
          <w:docPart w:val="956F54D322DD4C34A39B74435773AFB6"/>
        </w:placeholder>
        <w:temporary/>
        <w:showingPlcHdr/>
        <w15:appearance w15:val="hidden"/>
      </w:sdtPr>
      <w:sdtEndPr/>
      <w:sdtContent>
        <w:p w14:paraId="3CDE503B" w14:textId="77777777" w:rsidR="000612A6" w:rsidRPr="00AA526B" w:rsidRDefault="000612A6" w:rsidP="000612A6">
          <w:pPr>
            <w:pStyle w:val="Listaconvietas"/>
            <w:rPr>
              <w:noProof/>
            </w:rPr>
          </w:pPr>
          <w:r w:rsidRPr="00AA526B">
            <w:rPr>
              <w:noProof/>
              <w:lang w:bidi="es-ES"/>
            </w:rPr>
            <w:t>El proceso de pensar y escribir el plan proporciona claridad para el negocio.</w:t>
          </w:r>
        </w:p>
        <w:p w14:paraId="37B8AA58" w14:textId="77777777" w:rsidR="000612A6" w:rsidRPr="00AA526B" w:rsidRDefault="000612A6" w:rsidP="000612A6">
          <w:pPr>
            <w:pStyle w:val="Listaconvietas"/>
            <w:rPr>
              <w:noProof/>
            </w:rPr>
          </w:pPr>
          <w:r w:rsidRPr="00AA526B">
            <w:rPr>
              <w:noProof/>
              <w:lang w:bidi="es-ES"/>
            </w:rPr>
            <w:t>Si se necesita patrimonio de fuentes externas, los inversionistas quieren ver un plan que demuestre una sólida comprensión y visión para el negocio.</w:t>
          </w:r>
        </w:p>
        <w:p w14:paraId="426BD3AD" w14:textId="77777777" w:rsidR="000612A6" w:rsidRPr="00AA526B" w:rsidRDefault="000612A6" w:rsidP="000612A6">
          <w:pPr>
            <w:pStyle w:val="Listaconvietas"/>
            <w:rPr>
              <w:noProof/>
            </w:rPr>
          </w:pPr>
          <w:r w:rsidRPr="00AA526B">
            <w:rPr>
              <w:noProof/>
              <w:lang w:bidi="es-ES"/>
            </w:rPr>
            <w:t>El plan ayudará a priorizar las tareas más importantes.</w:t>
          </w:r>
        </w:p>
        <w:p w14:paraId="3DA4684B" w14:textId="77777777" w:rsidR="0003123C" w:rsidRPr="00AA526B" w:rsidRDefault="000612A6" w:rsidP="000612A6">
          <w:pPr>
            <w:pStyle w:val="Listaconvietas"/>
            <w:rPr>
              <w:noProof/>
            </w:rPr>
          </w:pPr>
          <w:r w:rsidRPr="00AA526B">
            <w:rPr>
              <w:noProof/>
              <w:lang w:bidi="es-ES"/>
            </w:rPr>
            <w:t>Con el crecimiento, el plan ofrece una comprensión común de la visión a los nuevos líderes.</w:t>
          </w:r>
        </w:p>
      </w:sdtContent>
    </w:sdt>
    <w:sdt>
      <w:sdtPr>
        <w:rPr>
          <w:noProof/>
        </w:rPr>
        <w:id w:val="1335577576"/>
        <w:placeholder>
          <w:docPart w:val="B996A4A87CCA4B16B9E1FB631877FCF6"/>
        </w:placeholder>
        <w:temporary/>
        <w:showingPlcHdr/>
        <w15:appearance w15:val="hidden"/>
      </w:sdtPr>
      <w:sdtEndPr/>
      <w:sdtContent>
        <w:p w14:paraId="6741D3EB" w14:textId="77777777" w:rsidR="0003123C" w:rsidRPr="00AA526B" w:rsidRDefault="000612A6" w:rsidP="0003123C">
          <w:pPr>
            <w:rPr>
              <w:noProof/>
            </w:rPr>
          </w:pPr>
          <w:r w:rsidRPr="00AA526B">
            <w:rPr>
              <w:noProof/>
              <w:lang w:bidi="es-ES"/>
            </w:rPr>
            <w:t>Un plan de negocios simple para una empresa de servicios de arranque puede ser completado con bastante rapidez. Teniendo en cuenta quién es el público al que se dirige, escriba de forma sencilla. El plan debe ser comprensible, legible y realista.</w:t>
          </w:r>
        </w:p>
      </w:sdtContent>
    </w:sdt>
    <w:sdt>
      <w:sdtPr>
        <w:rPr>
          <w:noProof/>
        </w:rPr>
        <w:id w:val="1854537875"/>
        <w:placeholder>
          <w:docPart w:val="485C2A024F6C433194663207D76EF909"/>
        </w:placeholder>
        <w:temporary/>
        <w:showingPlcHdr/>
        <w15:appearance w15:val="hidden"/>
      </w:sdtPr>
      <w:sdtEndPr/>
      <w:sdtContent>
        <w:p w14:paraId="636BD3EF" w14:textId="77777777" w:rsidR="001E1E58" w:rsidRPr="00AA526B" w:rsidRDefault="000612A6" w:rsidP="0003123C">
          <w:pPr>
            <w:rPr>
              <w:noProof/>
            </w:rPr>
          </w:pPr>
          <w:r w:rsidRPr="00AA526B">
            <w:rPr>
              <w:noProof/>
              <w:lang w:bidi="es-ES"/>
            </w:rPr>
            <w:t>Esta plantilla está organizada en siete sub planes o secciones que se deben completar.</w:t>
          </w:r>
        </w:p>
      </w:sdtContent>
    </w:sdt>
    <w:sdt>
      <w:sdtPr>
        <w:rPr>
          <w:noProof/>
        </w:rPr>
        <w:id w:val="1328101648"/>
        <w:placeholder>
          <w:docPart w:val="2CFC2291C3164B6F94AC3F29CCF37C0A"/>
        </w:placeholder>
        <w:temporary/>
        <w:showingPlcHdr/>
        <w15:appearance w15:val="hidden"/>
      </w:sdtPr>
      <w:sdtEndPr/>
      <w:sdtContent>
        <w:p w14:paraId="3AAE5170" w14:textId="77777777" w:rsidR="0003123C" w:rsidRPr="00AA526B" w:rsidRDefault="0003123C" w:rsidP="0003123C">
          <w:pPr>
            <w:pStyle w:val="Listaconnmeros"/>
            <w:rPr>
              <w:noProof/>
            </w:rPr>
          </w:pPr>
          <w:r w:rsidRPr="00AA526B">
            <w:rPr>
              <w:noProof/>
              <w:lang w:bidi="es-ES"/>
            </w:rPr>
            <w:t>Resumen ejecutivo</w:t>
          </w:r>
        </w:p>
        <w:p w14:paraId="4C7718D1" w14:textId="77777777" w:rsidR="0003123C" w:rsidRPr="00AA526B" w:rsidRDefault="0003123C" w:rsidP="0003123C">
          <w:pPr>
            <w:pStyle w:val="Listaconnmeros"/>
            <w:rPr>
              <w:noProof/>
            </w:rPr>
          </w:pPr>
          <w:r w:rsidRPr="00AA526B">
            <w:rPr>
              <w:noProof/>
              <w:lang w:bidi="es-ES"/>
            </w:rPr>
            <w:t>Panorama de la empresa</w:t>
          </w:r>
        </w:p>
        <w:p w14:paraId="0FFFEFAF" w14:textId="77777777" w:rsidR="0003123C" w:rsidRPr="00AA526B" w:rsidRDefault="0003123C" w:rsidP="0003123C">
          <w:pPr>
            <w:pStyle w:val="Listaconnmeros"/>
            <w:rPr>
              <w:noProof/>
            </w:rPr>
          </w:pPr>
          <w:r w:rsidRPr="00AA526B">
            <w:rPr>
              <w:noProof/>
              <w:lang w:bidi="es-ES"/>
            </w:rPr>
            <w:t>Descripción empresarial</w:t>
          </w:r>
        </w:p>
        <w:p w14:paraId="689AB34F" w14:textId="77777777" w:rsidR="0003123C" w:rsidRPr="00AA526B" w:rsidRDefault="0003123C" w:rsidP="0003123C">
          <w:pPr>
            <w:pStyle w:val="Listaconnmeros"/>
            <w:rPr>
              <w:noProof/>
            </w:rPr>
          </w:pPr>
          <w:r w:rsidRPr="00AA526B">
            <w:rPr>
              <w:noProof/>
              <w:lang w:bidi="es-ES"/>
            </w:rPr>
            <w:t>Análisis de mercado</w:t>
          </w:r>
        </w:p>
        <w:p w14:paraId="11DDDA62" w14:textId="77777777" w:rsidR="0003123C" w:rsidRPr="00AA526B" w:rsidRDefault="0003123C" w:rsidP="0003123C">
          <w:pPr>
            <w:pStyle w:val="Listaconnmeros"/>
            <w:rPr>
              <w:noProof/>
            </w:rPr>
          </w:pPr>
          <w:r w:rsidRPr="00AA526B">
            <w:rPr>
              <w:noProof/>
              <w:lang w:bidi="es-ES"/>
            </w:rPr>
            <w:t xml:space="preserve">Plan de funcionamiento </w:t>
          </w:r>
        </w:p>
        <w:p w14:paraId="070F9EAC" w14:textId="77777777" w:rsidR="0003123C" w:rsidRPr="00AA526B" w:rsidRDefault="0003123C" w:rsidP="0003123C">
          <w:pPr>
            <w:pStyle w:val="Listaconnmeros"/>
            <w:rPr>
              <w:noProof/>
            </w:rPr>
          </w:pPr>
          <w:r w:rsidRPr="00AA526B">
            <w:rPr>
              <w:noProof/>
              <w:lang w:bidi="es-ES"/>
            </w:rPr>
            <w:t>Marketing y plan de ventas</w:t>
          </w:r>
        </w:p>
        <w:p w14:paraId="7D46E161" w14:textId="77777777" w:rsidR="001E1E58" w:rsidRPr="00AA526B" w:rsidRDefault="0003123C" w:rsidP="0003123C">
          <w:pPr>
            <w:pStyle w:val="Listaconnmeros"/>
            <w:rPr>
              <w:noProof/>
            </w:rPr>
          </w:pPr>
          <w:r w:rsidRPr="00AA526B">
            <w:rPr>
              <w:noProof/>
              <w:lang w:bidi="es-ES"/>
            </w:rPr>
            <w:t>Plan financiero</w:t>
          </w:r>
        </w:p>
      </w:sdtContent>
    </w:sdt>
    <w:sdt>
      <w:sdtPr>
        <w:rPr>
          <w:noProof/>
        </w:rPr>
        <w:id w:val="1607307120"/>
        <w:placeholder>
          <w:docPart w:val="1550A18E9CA64F2DA8976D615ECCA68E"/>
        </w:placeholder>
        <w:temporary/>
        <w:showingPlcHdr/>
        <w15:appearance w15:val="hidden"/>
      </w:sdtPr>
      <w:sdtEndPr/>
      <w:sdtContent>
        <w:p w14:paraId="23414F95" w14:textId="77777777" w:rsidR="000612A6" w:rsidRPr="00AA526B" w:rsidRDefault="000612A6" w:rsidP="000612A6">
          <w:pPr>
            <w:rPr>
              <w:noProof/>
            </w:rPr>
          </w:pPr>
          <w:r w:rsidRPr="00AA526B">
            <w:rPr>
              <w:noProof/>
              <w:lang w:bidi="es-ES"/>
            </w:rPr>
            <w:t xml:space="preserve">Se recomienda completar el Resumen ejecutivo por último, una vez que se hayan completado todas las demás secciones. A medida que se completa la información, desde la Visión general de la compañía hasta el Plan financiero, la redacción debe contar la historia de la motivación y visión detrás del negocio. Asegúrese de incluir lo que hará que el negocio sea exitoso, cómo se logrará el éxito y cómo se medirá el éxito. </w:t>
          </w:r>
        </w:p>
        <w:p w14:paraId="1B96DF06" w14:textId="77777777" w:rsidR="001E1E58" w:rsidRPr="00AA526B" w:rsidRDefault="000612A6" w:rsidP="000612A6">
          <w:pPr>
            <w:rPr>
              <w:noProof/>
            </w:rPr>
          </w:pPr>
          <w:r w:rsidRPr="00AA526B">
            <w:rPr>
              <w:noProof/>
              <w:lang w:bidi="es-ES"/>
            </w:rPr>
            <w:t>Es importante mantener actualizado el plan de negocios para ver el progreso, celebrar el éxito y ajustar cuando surjan problemas. Esto se hace mejor trimestralmente, si no, mensualmente.</w:t>
          </w:r>
        </w:p>
      </w:sdtContent>
    </w:sdt>
    <w:p w14:paraId="05F69F22" w14:textId="77777777" w:rsidR="0003123C" w:rsidRPr="00AA526B" w:rsidRDefault="0003123C" w:rsidP="00974DD3">
      <w:pPr>
        <w:spacing w:before="0" w:after="0"/>
        <w:rPr>
          <w:noProof/>
        </w:rPr>
      </w:pPr>
    </w:p>
    <w:p w14:paraId="6143866F" w14:textId="77777777" w:rsidR="0003123C" w:rsidRPr="00AA526B" w:rsidRDefault="0003123C" w:rsidP="00974DD3">
      <w:pPr>
        <w:spacing w:before="0" w:after="0"/>
        <w:rPr>
          <w:noProof/>
        </w:rPr>
        <w:sectPr w:rsidR="0003123C" w:rsidRPr="00AA526B" w:rsidSect="00D02465">
          <w:headerReference w:type="default" r:id="rId15"/>
          <w:footerReference w:type="default" r:id="rId16"/>
          <w:headerReference w:type="first" r:id="rId17"/>
          <w:footerReference w:type="first" r:id="rId18"/>
          <w:type w:val="continuous"/>
          <w:pgSz w:w="11906" w:h="16838" w:code="9"/>
          <w:pgMar w:top="2160" w:right="1080" w:bottom="720" w:left="1080" w:header="648" w:footer="432" w:gutter="0"/>
          <w:cols w:space="708"/>
          <w:docGrid w:linePitch="360"/>
        </w:sectPr>
      </w:pPr>
    </w:p>
    <w:bookmarkStart w:id="1" w:name="_Toc22896179" w:displacedByCustomXml="next"/>
    <w:sdt>
      <w:sdtPr>
        <w:rPr>
          <w:noProof/>
        </w:rPr>
        <w:id w:val="20062368"/>
        <w:placeholder>
          <w:docPart w:val="D4428BE24A354E1FB6E7156AEB1836C4"/>
        </w:placeholder>
        <w:temporary/>
        <w:showingPlcHdr/>
        <w15:appearance w15:val="hidden"/>
      </w:sdtPr>
      <w:sdtEndPr/>
      <w:sdtContent>
        <w:p w14:paraId="76893B2B" w14:textId="77777777" w:rsidR="0003123C" w:rsidRPr="00AA526B" w:rsidRDefault="00347AF5" w:rsidP="00BA31C4">
          <w:pPr>
            <w:pStyle w:val="Ttulo1"/>
            <w:numPr>
              <w:ilvl w:val="0"/>
              <w:numId w:val="18"/>
            </w:numPr>
            <w:tabs>
              <w:tab w:val="left" w:pos="284"/>
            </w:tabs>
            <w:ind w:left="0" w:firstLine="0"/>
            <w:rPr>
              <w:noProof/>
            </w:rPr>
          </w:pPr>
          <w:r w:rsidRPr="00AA526B">
            <w:rPr>
              <w:noProof/>
              <w:lang w:bidi="es-ES"/>
            </w:rPr>
            <w:t>Resumen ejecutivo</w:t>
          </w:r>
        </w:p>
      </w:sdtContent>
    </w:sdt>
    <w:bookmarkEnd w:id="1" w:displacedByCustomXml="prev"/>
    <w:p w14:paraId="09AFE194" w14:textId="77777777" w:rsidR="00BA31C4" w:rsidRPr="00AA526B" w:rsidRDefault="00F45DF6" w:rsidP="00BA31C4">
      <w:pPr>
        <w:rPr>
          <w:noProof/>
        </w:rPr>
      </w:pPr>
      <w:sdt>
        <w:sdtPr>
          <w:rPr>
            <w:rStyle w:val="Negrita"/>
            <w:noProof/>
          </w:rPr>
          <w:id w:val="247938707"/>
          <w:placeholder>
            <w:docPart w:val="F2E2B2A1462A4F7E98BAC298C7F9673C"/>
          </w:placeholder>
          <w:temporary/>
          <w:showingPlcHdr/>
          <w15:appearance w15:val="hidden"/>
        </w:sdtPr>
        <w:sdtEndPr>
          <w:rPr>
            <w:rStyle w:val="Negrita"/>
          </w:rPr>
        </w:sdtEndPr>
        <w:sdtContent>
          <w:r w:rsidR="00BA31C4" w:rsidRPr="00AA526B">
            <w:rPr>
              <w:rStyle w:val="Negrita"/>
              <w:noProof/>
              <w:lang w:bidi="es-ES"/>
            </w:rPr>
            <w:t>El resumen ejecutivo se debe escribir al final</w:t>
          </w:r>
        </w:sdtContent>
      </w:sdt>
      <w:sdt>
        <w:sdtPr>
          <w:rPr>
            <w:noProof/>
          </w:rPr>
          <w:id w:val="1945417390"/>
          <w:placeholder>
            <w:docPart w:val="72F7425BB53145CAA79FF40B65F3C5AC"/>
          </w:placeholder>
          <w:temporary/>
          <w:showingPlcHdr/>
          <w15:appearance w15:val="hidden"/>
        </w:sdtPr>
        <w:sdtEndPr/>
        <w:sdtContent>
          <w:r w:rsidR="00CC2DA1" w:rsidRPr="00AA526B">
            <w:rPr>
              <w:noProof/>
              <w:lang w:bidi="es-ES"/>
            </w:rPr>
            <w:t xml:space="preserve"> después de que se haya terminado el resto del plan. Es una visión general (con una extensión sugerida de no más de una página) del negocio, incluyendo el problema que el negocio pretende resolver, por qué la solución de este negocio es diferente, el cliente ideal del negocio y los resultados esperados. El resumen ejecutivo debe proporcionar una descripción optimista y de alto nivel de la empresa.</w:t>
          </w:r>
        </w:sdtContent>
      </w:sdt>
    </w:p>
    <w:sdt>
      <w:sdtPr>
        <w:rPr>
          <w:noProof/>
        </w:rPr>
        <w:id w:val="-436677409"/>
        <w:placeholder>
          <w:docPart w:val="DE69C0E95694414D9D9E28DFDB5CBE7A"/>
        </w:placeholder>
        <w:temporary/>
        <w:showingPlcHdr/>
        <w15:appearance w15:val="hidden"/>
      </w:sdtPr>
      <w:sdtEndPr>
        <w:rPr>
          <w:rStyle w:val="Textoennegrita"/>
          <w:b/>
          <w:bCs/>
        </w:rPr>
      </w:sdtEndPr>
      <w:sdtContent>
        <w:p w14:paraId="3B6D8F1B" w14:textId="77777777" w:rsidR="00CC2DA1" w:rsidRPr="00AA526B" w:rsidRDefault="00CC2DA1" w:rsidP="00CC2DA1">
          <w:pPr>
            <w:rPr>
              <w:noProof/>
            </w:rPr>
          </w:pPr>
          <w:r w:rsidRPr="00AA526B">
            <w:rPr>
              <w:noProof/>
              <w:lang w:bidi="es-ES"/>
            </w:rPr>
            <w:t xml:space="preserve">Si el negocio requiere inversión externa o inversionistas externos, incluya cuánto se necesita, cómo se usará y cómo hará que el negocio sea más rentable. Piense en esta sección como la primera cosa que un inversionista potencial lee, por lo tanto, debe captar su interés rápidamente. </w:t>
          </w:r>
        </w:p>
        <w:p w14:paraId="7517DC51" w14:textId="77777777" w:rsidR="00BA31C4" w:rsidRPr="00AA526B" w:rsidRDefault="00CC2DA1" w:rsidP="00CC2DA1">
          <w:pPr>
            <w:rPr>
              <w:rStyle w:val="Textoennegrita"/>
              <w:noProof/>
            </w:rPr>
          </w:pPr>
          <w:r w:rsidRPr="00AA526B">
            <w:rPr>
              <w:noProof/>
              <w:lang w:bidi="es-ES"/>
            </w:rPr>
            <w:t xml:space="preserve">Los encabezados sugeridos para organizar este plan de negocios incluyen los siguientes. </w:t>
          </w:r>
        </w:p>
      </w:sdtContent>
    </w:sdt>
    <w:p w14:paraId="2F6C03A4" w14:textId="77777777" w:rsidR="00BA31C4" w:rsidRPr="00AA526B" w:rsidRDefault="00F45DF6" w:rsidP="00BA31C4">
      <w:pPr>
        <w:pStyle w:val="Listaconvietas"/>
        <w:rPr>
          <w:rStyle w:val="Textoennegrita"/>
          <w:noProof/>
        </w:rPr>
      </w:pPr>
      <w:sdt>
        <w:sdtPr>
          <w:rPr>
            <w:rStyle w:val="Negrita"/>
            <w:noProof/>
          </w:rPr>
          <w:id w:val="-1250499627"/>
          <w:placeholder>
            <w:docPart w:val="6D41FFF2103E404D915087639CBAD283"/>
          </w:placeholder>
          <w:temporary/>
          <w:showingPlcHdr/>
          <w15:appearance w15:val="hidden"/>
        </w:sdtPr>
        <w:sdtEndPr>
          <w:rPr>
            <w:rStyle w:val="Negrita"/>
          </w:rPr>
        </w:sdtEndPr>
        <w:sdtContent>
          <w:r w:rsidR="00BA31C4" w:rsidRPr="00AA526B">
            <w:rPr>
              <w:rStyle w:val="Negrita"/>
              <w:noProof/>
              <w:lang w:bidi="es-ES"/>
            </w:rPr>
            <w:t>Oportunidad:</w:t>
          </w:r>
        </w:sdtContent>
      </w:sdt>
      <w:r w:rsidR="00BA31C4" w:rsidRPr="00AA526B">
        <w:rPr>
          <w:rStyle w:val="Textoennegrita"/>
          <w:noProof/>
          <w:lang w:bidi="es-ES"/>
        </w:rPr>
        <w:t xml:space="preserve"> </w:t>
      </w:r>
      <w:sdt>
        <w:sdtPr>
          <w:rPr>
            <w:noProof/>
          </w:rPr>
          <w:id w:val="-1833910979"/>
          <w:placeholder>
            <w:docPart w:val="A38226E488A441758F3B8F24BD6E7CC9"/>
          </w:placeholder>
          <w:temporary/>
          <w:showingPlcHdr/>
          <w15:appearance w15:val="hidden"/>
        </w:sdtPr>
        <w:sdtEndPr>
          <w:rPr>
            <w:rStyle w:val="Textoennegrita"/>
            <w:b/>
            <w:bCs/>
          </w:rPr>
        </w:sdtEndPr>
        <w:sdtContent>
          <w:r w:rsidR="00CC2DA1" w:rsidRPr="00AA526B">
            <w:rPr>
              <w:noProof/>
              <w:lang w:bidi="es-ES"/>
            </w:rPr>
            <w:t>¿Qué problema resolverá el negocio?</w:t>
          </w:r>
        </w:sdtContent>
      </w:sdt>
    </w:p>
    <w:p w14:paraId="5DD479ED" w14:textId="77777777" w:rsidR="00BA31C4" w:rsidRPr="00AA526B" w:rsidRDefault="00F45DF6" w:rsidP="00BA31C4">
      <w:pPr>
        <w:pStyle w:val="Listaconvietas"/>
        <w:rPr>
          <w:rStyle w:val="Textoennegrita"/>
          <w:noProof/>
        </w:rPr>
      </w:pPr>
      <w:sdt>
        <w:sdtPr>
          <w:rPr>
            <w:rStyle w:val="Negrita"/>
            <w:noProof/>
          </w:rPr>
          <w:id w:val="-1653444154"/>
          <w:placeholder>
            <w:docPart w:val="57A9C1FDC9E8432396C554CBCAEC67AE"/>
          </w:placeholder>
          <w:temporary/>
          <w:showingPlcHdr/>
          <w15:appearance w15:val="hidden"/>
        </w:sdtPr>
        <w:sdtEndPr>
          <w:rPr>
            <w:rStyle w:val="Negrita"/>
          </w:rPr>
        </w:sdtEndPr>
        <w:sdtContent>
          <w:r w:rsidR="00BA31C4" w:rsidRPr="00AA526B">
            <w:rPr>
              <w:rStyle w:val="Negrita"/>
              <w:noProof/>
              <w:lang w:bidi="es-ES"/>
            </w:rPr>
            <w:t>Misión:</w:t>
          </w:r>
        </w:sdtContent>
      </w:sdt>
      <w:r w:rsidR="00BA31C4" w:rsidRPr="00AA526B">
        <w:rPr>
          <w:rStyle w:val="Negrita"/>
          <w:noProof/>
          <w:lang w:bidi="es-ES"/>
        </w:rPr>
        <w:t xml:space="preserve"> </w:t>
      </w:r>
      <w:sdt>
        <w:sdtPr>
          <w:rPr>
            <w:noProof/>
          </w:rPr>
          <w:id w:val="-251050521"/>
          <w:placeholder>
            <w:docPart w:val="671D1E1B3C59414B900C17D1595347CA"/>
          </w:placeholder>
          <w:temporary/>
          <w:showingPlcHdr/>
          <w15:appearance w15:val="hidden"/>
        </w:sdtPr>
        <w:sdtEndPr>
          <w:rPr>
            <w:rStyle w:val="Textoennegrita"/>
            <w:b/>
            <w:bCs/>
          </w:rPr>
        </w:sdtEndPr>
        <w:sdtContent>
          <w:r w:rsidR="00CC2DA1" w:rsidRPr="00AA526B">
            <w:rPr>
              <w:noProof/>
              <w:lang w:bidi="es-ES"/>
            </w:rPr>
            <w:t>¿Qué problema resolverá el negocio?</w:t>
          </w:r>
        </w:sdtContent>
      </w:sdt>
    </w:p>
    <w:p w14:paraId="3B5660A6" w14:textId="77777777" w:rsidR="00BA31C4" w:rsidRPr="00AA526B" w:rsidRDefault="00F45DF6" w:rsidP="00BA31C4">
      <w:pPr>
        <w:pStyle w:val="Listaconvietas"/>
        <w:rPr>
          <w:noProof/>
        </w:rPr>
      </w:pPr>
      <w:sdt>
        <w:sdtPr>
          <w:rPr>
            <w:rStyle w:val="Negrita"/>
            <w:noProof/>
          </w:rPr>
          <w:id w:val="-291824174"/>
          <w:placeholder>
            <w:docPart w:val="EFB100D4E68D4621A719E72BBFC3BD5F"/>
          </w:placeholder>
          <w:temporary/>
          <w:showingPlcHdr/>
          <w15:appearance w15:val="hidden"/>
        </w:sdtPr>
        <w:sdtEndPr>
          <w:rPr>
            <w:rStyle w:val="Negrita"/>
          </w:rPr>
        </w:sdtEndPr>
        <w:sdtContent>
          <w:r w:rsidR="00BA31C4" w:rsidRPr="00AA526B">
            <w:rPr>
              <w:rStyle w:val="Negrita"/>
              <w:noProof/>
              <w:lang w:bidi="es-ES"/>
            </w:rPr>
            <w:t>Solución:</w:t>
          </w:r>
        </w:sdtContent>
      </w:sdt>
      <w:r w:rsidR="00BA31C4" w:rsidRPr="00AA526B">
        <w:rPr>
          <w:noProof/>
          <w:lang w:bidi="es-ES"/>
        </w:rPr>
        <w:t xml:space="preserve"> </w:t>
      </w:r>
      <w:sdt>
        <w:sdtPr>
          <w:rPr>
            <w:noProof/>
          </w:rPr>
          <w:id w:val="192892433"/>
          <w:placeholder>
            <w:docPart w:val="7B7FF1F4A4B34E98B60EFBD3CD533787"/>
          </w:placeholder>
          <w:temporary/>
          <w:showingPlcHdr/>
          <w15:appearance w15:val="hidden"/>
        </w:sdtPr>
        <w:sdtEndPr>
          <w:rPr>
            <w:b/>
            <w:bCs/>
          </w:rPr>
        </w:sdtEndPr>
        <w:sdtContent>
          <w:r w:rsidR="00CC2DA1" w:rsidRPr="00AA526B">
            <w:rPr>
              <w:noProof/>
              <w:lang w:bidi="es-ES"/>
            </w:rPr>
            <w:t>¿Cómo resolverá el servicio de manera única el problema identificado?</w:t>
          </w:r>
        </w:sdtContent>
      </w:sdt>
    </w:p>
    <w:p w14:paraId="7BC69B30" w14:textId="77777777" w:rsidR="00BA31C4" w:rsidRPr="00AA526B" w:rsidRDefault="00F45DF6" w:rsidP="00BA31C4">
      <w:pPr>
        <w:pStyle w:val="Listaconvietas"/>
        <w:rPr>
          <w:noProof/>
        </w:rPr>
      </w:pPr>
      <w:sdt>
        <w:sdtPr>
          <w:rPr>
            <w:rStyle w:val="Negrita"/>
            <w:noProof/>
          </w:rPr>
          <w:id w:val="1016813044"/>
          <w:placeholder>
            <w:docPart w:val="F2874FC0C1A641BF9D751141570764D0"/>
          </w:placeholder>
          <w:temporary/>
          <w:showingPlcHdr/>
          <w15:appearance w15:val="hidden"/>
        </w:sdtPr>
        <w:sdtEndPr>
          <w:rPr>
            <w:rStyle w:val="Negrita"/>
          </w:rPr>
        </w:sdtEndPr>
        <w:sdtContent>
          <w:r w:rsidR="00BA31C4" w:rsidRPr="00AA526B">
            <w:rPr>
              <w:rStyle w:val="Negrita"/>
              <w:noProof/>
              <w:lang w:bidi="es-ES"/>
            </w:rPr>
            <w:t>Enfoque en el mercado:</w:t>
          </w:r>
        </w:sdtContent>
      </w:sdt>
      <w:r w:rsidR="00BA31C4" w:rsidRPr="00AA526B">
        <w:rPr>
          <w:noProof/>
          <w:lang w:bidi="es-ES"/>
        </w:rPr>
        <w:t xml:space="preserve"> </w:t>
      </w:r>
      <w:sdt>
        <w:sdtPr>
          <w:rPr>
            <w:noProof/>
          </w:rPr>
          <w:id w:val="754706308"/>
          <w:placeholder>
            <w:docPart w:val="2BB65C9D93A14EAD998E48420FCBA790"/>
          </w:placeholder>
          <w:temporary/>
          <w:showingPlcHdr/>
          <w15:appearance w15:val="hidden"/>
        </w:sdtPr>
        <w:sdtEndPr>
          <w:rPr>
            <w:b/>
            <w:bCs/>
          </w:rPr>
        </w:sdtEndPr>
        <w:sdtContent>
          <w:r w:rsidR="00CC2DA1" w:rsidRPr="00AA526B">
            <w:rPr>
              <w:noProof/>
              <w:lang w:bidi="es-ES"/>
            </w:rPr>
            <w:t>¿A qué mercado y a qué clientes ideales se dirigirá el negocio?</w:t>
          </w:r>
        </w:sdtContent>
      </w:sdt>
    </w:p>
    <w:p w14:paraId="0D3C8D4E" w14:textId="77777777" w:rsidR="00BA31C4" w:rsidRPr="00AA526B" w:rsidRDefault="00F45DF6" w:rsidP="00BA31C4">
      <w:pPr>
        <w:pStyle w:val="Listaconvietas"/>
        <w:rPr>
          <w:noProof/>
        </w:rPr>
      </w:pPr>
      <w:sdt>
        <w:sdtPr>
          <w:rPr>
            <w:rStyle w:val="Negrita"/>
            <w:noProof/>
          </w:rPr>
          <w:id w:val="185252181"/>
          <w:placeholder>
            <w:docPart w:val="5C65D3D7D239477997B061DA61678CD0"/>
          </w:placeholder>
          <w:temporary/>
          <w:showingPlcHdr/>
          <w15:appearance w15:val="hidden"/>
        </w:sdtPr>
        <w:sdtEndPr>
          <w:rPr>
            <w:rStyle w:val="Negrita"/>
          </w:rPr>
        </w:sdtEndPr>
        <w:sdtContent>
          <w:r w:rsidR="00BA31C4" w:rsidRPr="00AA526B">
            <w:rPr>
              <w:rStyle w:val="Negrita"/>
              <w:noProof/>
              <w:lang w:bidi="es-ES"/>
            </w:rPr>
            <w:t>Ventaja competitiva:</w:t>
          </w:r>
        </w:sdtContent>
      </w:sdt>
      <w:r w:rsidR="00BA31C4" w:rsidRPr="00AA526B">
        <w:rPr>
          <w:rStyle w:val="Negrita"/>
          <w:noProof/>
          <w:lang w:bidi="es-ES"/>
        </w:rPr>
        <w:t xml:space="preserve"> </w:t>
      </w:r>
      <w:sdt>
        <w:sdtPr>
          <w:rPr>
            <w:noProof/>
          </w:rPr>
          <w:id w:val="95229510"/>
          <w:placeholder>
            <w:docPart w:val="E57C7C8E8D124911BA209AB313488DC6"/>
          </w:placeholder>
          <w:temporary/>
          <w:showingPlcHdr/>
          <w15:appearance w15:val="hidden"/>
        </w:sdtPr>
        <w:sdtEndPr>
          <w:rPr>
            <w:b/>
            <w:bCs/>
          </w:rPr>
        </w:sdtEndPr>
        <w:sdtContent>
          <w:r w:rsidR="00CC2DA1" w:rsidRPr="00AA526B">
            <w:rPr>
              <w:noProof/>
              <w:lang w:bidi="es-ES"/>
            </w:rPr>
            <w:t>¿Cómo pretende la empresa tener éxito frente a sus competidores?</w:t>
          </w:r>
        </w:sdtContent>
      </w:sdt>
    </w:p>
    <w:p w14:paraId="6705AF64" w14:textId="77777777" w:rsidR="00BA31C4" w:rsidRPr="00AA526B" w:rsidRDefault="00F45DF6" w:rsidP="00BA31C4">
      <w:pPr>
        <w:pStyle w:val="Listaconvietas"/>
        <w:rPr>
          <w:noProof/>
        </w:rPr>
      </w:pPr>
      <w:sdt>
        <w:sdtPr>
          <w:rPr>
            <w:rStyle w:val="Negrita"/>
            <w:noProof/>
          </w:rPr>
          <w:id w:val="2077160757"/>
          <w:placeholder>
            <w:docPart w:val="5F3F22B0933B44E48E38B203B49C096B"/>
          </w:placeholder>
          <w:temporary/>
          <w:showingPlcHdr/>
          <w15:appearance w15:val="hidden"/>
        </w:sdtPr>
        <w:sdtEndPr>
          <w:rPr>
            <w:rStyle w:val="Negrita"/>
          </w:rPr>
        </w:sdtEndPr>
        <w:sdtContent>
          <w:r w:rsidR="00BA31C4" w:rsidRPr="00AA526B">
            <w:rPr>
              <w:rStyle w:val="Negrita"/>
              <w:noProof/>
              <w:lang w:bidi="es-ES"/>
            </w:rPr>
            <w:t>Propiedad:</w:t>
          </w:r>
        </w:sdtContent>
      </w:sdt>
      <w:r w:rsidR="00BA31C4" w:rsidRPr="00AA526B">
        <w:rPr>
          <w:rStyle w:val="Negrita"/>
          <w:noProof/>
          <w:lang w:bidi="es-ES"/>
        </w:rPr>
        <w:t xml:space="preserve"> </w:t>
      </w:r>
      <w:sdt>
        <w:sdtPr>
          <w:rPr>
            <w:noProof/>
          </w:rPr>
          <w:id w:val="1468001627"/>
          <w:placeholder>
            <w:docPart w:val="C733A62A95DE44F98D2794BAB7B73D53"/>
          </w:placeholder>
          <w:temporary/>
          <w:showingPlcHdr/>
          <w15:appearance w15:val="hidden"/>
        </w:sdtPr>
        <w:sdtEndPr>
          <w:rPr>
            <w:b/>
            <w:bCs/>
          </w:rPr>
        </w:sdtEndPr>
        <w:sdtContent>
          <w:r w:rsidR="00CC2DA1" w:rsidRPr="00AA526B">
            <w:rPr>
              <w:noProof/>
              <w:lang w:bidi="es-ES"/>
            </w:rPr>
            <w:t xml:space="preserve">¿Quiénes son las principales partes interesadas en la empresa? </w:t>
          </w:r>
        </w:sdtContent>
      </w:sdt>
    </w:p>
    <w:p w14:paraId="60268929" w14:textId="77777777" w:rsidR="00BA31C4" w:rsidRPr="00AA526B" w:rsidRDefault="00F45DF6" w:rsidP="00BA31C4">
      <w:pPr>
        <w:pStyle w:val="Listaconvietas"/>
        <w:rPr>
          <w:noProof/>
        </w:rPr>
      </w:pPr>
      <w:sdt>
        <w:sdtPr>
          <w:rPr>
            <w:rStyle w:val="Negrita"/>
            <w:noProof/>
          </w:rPr>
          <w:id w:val="-1171486283"/>
          <w:placeholder>
            <w:docPart w:val="DD1C9130F0804DC2AF582450B11F2192"/>
          </w:placeholder>
          <w:temporary/>
          <w:showingPlcHdr/>
          <w15:appearance w15:val="hidden"/>
        </w:sdtPr>
        <w:sdtEndPr>
          <w:rPr>
            <w:rStyle w:val="Negrita"/>
          </w:rPr>
        </w:sdtEndPr>
        <w:sdtContent>
          <w:r w:rsidR="00BA31C4" w:rsidRPr="00AA526B">
            <w:rPr>
              <w:rStyle w:val="Negrita"/>
              <w:noProof/>
              <w:lang w:bidi="es-ES"/>
            </w:rPr>
            <w:t>Rentabilidad esperada:</w:t>
          </w:r>
        </w:sdtContent>
      </w:sdt>
      <w:r w:rsidR="00BA31C4" w:rsidRPr="00AA526B">
        <w:rPr>
          <w:rStyle w:val="Negrita"/>
          <w:noProof/>
          <w:lang w:bidi="es-ES"/>
        </w:rPr>
        <w:t xml:space="preserve"> </w:t>
      </w:r>
      <w:sdt>
        <w:sdtPr>
          <w:rPr>
            <w:noProof/>
          </w:rPr>
          <w:id w:val="-844786403"/>
          <w:placeholder>
            <w:docPart w:val="4173326A123640118ABFFAF156475D70"/>
          </w:placeholder>
          <w:temporary/>
          <w:showingPlcHdr/>
          <w15:appearance w15:val="hidden"/>
        </w:sdtPr>
        <w:sdtEndPr/>
        <w:sdtContent>
          <w:r w:rsidR="00CC2DA1" w:rsidRPr="00AA526B">
            <w:rPr>
              <w:noProof/>
              <w:lang w:bidi="es-ES"/>
            </w:rPr>
            <w:t>¿Cuáles son los objetivos claves para los ingresos, las ganancias, el crecimiento y los clientes?</w:t>
          </w:r>
        </w:sdtContent>
      </w:sdt>
    </w:p>
    <w:p w14:paraId="4168D112" w14:textId="77777777" w:rsidR="00BA31C4" w:rsidRPr="00AA526B" w:rsidRDefault="00BA31C4" w:rsidP="00BA31C4">
      <w:pPr>
        <w:rPr>
          <w:rStyle w:val="Textoennegrita"/>
          <w:noProof/>
        </w:rPr>
      </w:pPr>
    </w:p>
    <w:p w14:paraId="6D297DF2" w14:textId="77777777" w:rsidR="00BA31C4" w:rsidRPr="00AA526B" w:rsidRDefault="00BA31C4" w:rsidP="00BA31C4">
      <w:pPr>
        <w:rPr>
          <w:rStyle w:val="Textoennegrita"/>
          <w:noProof/>
        </w:rPr>
        <w:sectPr w:rsidR="00BA31C4" w:rsidRPr="00AA526B" w:rsidSect="00D02465">
          <w:headerReference w:type="default" r:id="rId19"/>
          <w:type w:val="continuous"/>
          <w:pgSz w:w="11906" w:h="16838" w:code="9"/>
          <w:pgMar w:top="2160" w:right="1080" w:bottom="720" w:left="1080" w:header="648" w:footer="432" w:gutter="0"/>
          <w:cols w:space="708"/>
          <w:docGrid w:linePitch="360"/>
        </w:sectPr>
      </w:pPr>
    </w:p>
    <w:bookmarkStart w:id="2" w:name="_Toc22896180"/>
    <w:p w14:paraId="6BD1A805" w14:textId="77777777" w:rsidR="00BA31C4" w:rsidRPr="00D0337D" w:rsidRDefault="00F45DF6" w:rsidP="000013FD">
      <w:pPr>
        <w:pStyle w:val="Ttulo1"/>
        <w:numPr>
          <w:ilvl w:val="0"/>
          <w:numId w:val="18"/>
        </w:numPr>
        <w:ind w:left="709"/>
        <w:rPr>
          <w:noProof/>
        </w:rPr>
      </w:pPr>
      <w:sdt>
        <w:sdtPr>
          <w:rPr>
            <w:b w:val="0"/>
            <w:bCs/>
            <w:noProof/>
          </w:rPr>
          <w:id w:val="66389980"/>
          <w:placeholder>
            <w:docPart w:val="89A32A58A06F4FC9AD0F7A25B8EB39B5"/>
          </w:placeholder>
          <w:temporary/>
          <w:showingPlcHdr/>
          <w15:appearance w15:val="hidden"/>
        </w:sdtPr>
        <w:sdtEndPr/>
        <w:sdtContent>
          <w:r w:rsidR="00347AF5" w:rsidRPr="00D0337D">
            <w:rPr>
              <w:noProof/>
              <w:lang w:bidi="es-ES"/>
            </w:rPr>
            <w:t>Visión general de la compañía</w:t>
          </w:r>
        </w:sdtContent>
      </w:sdt>
      <w:bookmarkEnd w:id="2"/>
    </w:p>
    <w:sdt>
      <w:sdtPr>
        <w:rPr>
          <w:noProof/>
        </w:rPr>
        <w:id w:val="49891511"/>
        <w:placeholder>
          <w:docPart w:val="9ED936CA248441B882C42B0DBFB7CFAE"/>
        </w:placeholder>
        <w:temporary/>
        <w:showingPlcHdr/>
        <w15:appearance w15:val="hidden"/>
      </w:sdtPr>
      <w:sdtEndPr/>
      <w:sdtContent>
        <w:p w14:paraId="6527B270" w14:textId="77777777" w:rsidR="00003408" w:rsidRPr="00AA526B" w:rsidRDefault="00003408" w:rsidP="00003408">
          <w:pPr>
            <w:rPr>
              <w:noProof/>
            </w:rPr>
          </w:pPr>
          <w:r w:rsidRPr="00AA526B">
            <w:rPr>
              <w:noProof/>
              <w:lang w:bidi="es-ES"/>
            </w:rPr>
            <w:t>La visión general de la compañía es un breve resumen del negocio al que se dirige, incluyendo lo que ofrece de manera única, la misión, cómo se inició, el posicionamiento en el mercado, la estructura operativa y los objetivos financieros. Después de revisar esta sección, el lector debe tener un gran conocimiento de lo que el negocio se propone hacer y cómo está organizado.</w:t>
          </w:r>
        </w:p>
        <w:p w14:paraId="3EF55ECF" w14:textId="77777777" w:rsidR="00BA31C4" w:rsidRPr="00AA526B" w:rsidRDefault="00003408" w:rsidP="00003408">
          <w:pPr>
            <w:rPr>
              <w:noProof/>
            </w:rPr>
          </w:pPr>
          <w:r w:rsidRPr="00AA526B">
            <w:rPr>
              <w:noProof/>
              <w:lang w:bidi="es-ES"/>
            </w:rPr>
            <w:t>Esta sección no pretende ser larga. Sea breve y conciso. Esta es la imagen del negocio. El tipo de negocio determinará qué de las siguientes secciones serán requeridas para el plan de negocios. Sólo incluya lo que sea necesario para representar adecuadamente a la empresa y eliminar cualquier otra cosa.</w:t>
          </w:r>
        </w:p>
      </w:sdtContent>
    </w:sdt>
    <w:p w14:paraId="66430928" w14:textId="77777777" w:rsidR="00BA31C4" w:rsidRPr="00AA526B" w:rsidRDefault="00F45DF6" w:rsidP="00BA31C4">
      <w:pPr>
        <w:pStyle w:val="Listaconvietas"/>
        <w:rPr>
          <w:noProof/>
        </w:rPr>
      </w:pPr>
      <w:sdt>
        <w:sdtPr>
          <w:rPr>
            <w:rStyle w:val="Negrita"/>
            <w:noProof/>
          </w:rPr>
          <w:id w:val="-379559644"/>
          <w:placeholder>
            <w:docPart w:val="D7C41B74164B46B9ADA0EA1D7A1997A8"/>
          </w:placeholder>
          <w:temporary/>
          <w:showingPlcHdr/>
          <w15:appearance w15:val="hidden"/>
        </w:sdtPr>
        <w:sdtEndPr>
          <w:rPr>
            <w:rStyle w:val="Negrita"/>
          </w:rPr>
        </w:sdtEndPr>
        <w:sdtContent>
          <w:r w:rsidR="00D27AF8" w:rsidRPr="00AA526B">
            <w:rPr>
              <w:rStyle w:val="Negrita"/>
              <w:noProof/>
              <w:lang w:bidi="es-ES"/>
            </w:rPr>
            <w:t>Resumen de la empresa:</w:t>
          </w:r>
        </w:sdtContent>
      </w:sdt>
      <w:r w:rsidR="00BA31C4" w:rsidRPr="00AA526B">
        <w:rPr>
          <w:rStyle w:val="Negrita"/>
          <w:noProof/>
          <w:lang w:bidi="es-ES"/>
        </w:rPr>
        <w:t xml:space="preserve"> </w:t>
      </w:r>
      <w:sdt>
        <w:sdtPr>
          <w:rPr>
            <w:noProof/>
          </w:rPr>
          <w:id w:val="-330916353"/>
          <w:placeholder>
            <w:docPart w:val="491240068F9C47C5ADF70B4B4926036C"/>
          </w:placeholder>
          <w:temporary/>
          <w:showingPlcHdr/>
          <w15:appearance w15:val="hidden"/>
        </w:sdtPr>
        <w:sdtEndPr/>
        <w:sdtContent>
          <w:r w:rsidR="00003408" w:rsidRPr="00AA526B">
            <w:rPr>
              <w:noProof/>
              <w:lang w:bidi="es-ES"/>
            </w:rPr>
            <w:t>Esta es la sección introductoria a la compañía, también conocida como el "argumento del ascensor" de lo que la compañía representa y se propone hacer. Incluya los objetivos de la empresa y algunos de los objetivos de corto plazo. Incluso si se trata de una empresa pequeña y orientada al servicio, el desarrollo de un resumen es un paso importante para explicar y enfocar el negocio principal.</w:t>
          </w:r>
        </w:sdtContent>
      </w:sdt>
    </w:p>
    <w:p w14:paraId="34C33B31" w14:textId="77777777" w:rsidR="00D27AF8" w:rsidRPr="00AA526B" w:rsidRDefault="00F45DF6" w:rsidP="00D27AF8">
      <w:pPr>
        <w:pStyle w:val="Listaconvietas"/>
        <w:rPr>
          <w:noProof/>
        </w:rPr>
      </w:pPr>
      <w:sdt>
        <w:sdtPr>
          <w:rPr>
            <w:rStyle w:val="Negrita"/>
            <w:noProof/>
          </w:rPr>
          <w:id w:val="1901166703"/>
          <w:placeholder>
            <w:docPart w:val="E89265FA415F456AB0C8B0E980AC8F19"/>
          </w:placeholder>
          <w:temporary/>
          <w:showingPlcHdr/>
          <w15:appearance w15:val="hidden"/>
        </w:sdtPr>
        <w:sdtEndPr>
          <w:rPr>
            <w:rStyle w:val="Negrita"/>
          </w:rPr>
        </w:sdtEndPr>
        <w:sdtContent>
          <w:r w:rsidR="00D27AF8" w:rsidRPr="00AA526B">
            <w:rPr>
              <w:rStyle w:val="Negrita"/>
              <w:noProof/>
              <w:lang w:bidi="es-ES"/>
            </w:rPr>
            <w:t>Declaración de misión:</w:t>
          </w:r>
        </w:sdtContent>
      </w:sdt>
      <w:r w:rsidR="00D27AF8" w:rsidRPr="00AA526B">
        <w:rPr>
          <w:rStyle w:val="Negrita"/>
          <w:noProof/>
          <w:lang w:bidi="es-ES"/>
        </w:rPr>
        <w:t xml:space="preserve"> </w:t>
      </w:r>
      <w:sdt>
        <w:sdtPr>
          <w:rPr>
            <w:noProof/>
          </w:rPr>
          <w:id w:val="2004159970"/>
          <w:placeholder>
            <w:docPart w:val="E54E2C9BEF66433FBB2AF97BF41E1A1E"/>
          </w:placeholder>
          <w:temporary/>
          <w:showingPlcHdr/>
          <w15:appearance w15:val="hidden"/>
        </w:sdtPr>
        <w:sdtEndPr/>
        <w:sdtContent>
          <w:r w:rsidR="00003408" w:rsidRPr="00AA526B">
            <w:rPr>
              <w:noProof/>
              <w:lang w:bidi="es-ES"/>
            </w:rPr>
            <w:t>Esta es una declaración breve sobre los principios rectores de la empresa y sobre lo que la empresa pretende hacer por sus clientes, empleados, propietarios y otras partes interesadas.</w:t>
          </w:r>
        </w:sdtContent>
      </w:sdt>
    </w:p>
    <w:p w14:paraId="40C2A3B6" w14:textId="77777777" w:rsidR="00D27AF8" w:rsidRPr="00AA526B" w:rsidRDefault="00F45DF6" w:rsidP="00D27AF8">
      <w:pPr>
        <w:pStyle w:val="Listaconvietas"/>
        <w:rPr>
          <w:noProof/>
        </w:rPr>
      </w:pPr>
      <w:sdt>
        <w:sdtPr>
          <w:rPr>
            <w:rStyle w:val="Negrita"/>
            <w:noProof/>
          </w:rPr>
          <w:id w:val="1360554413"/>
          <w:placeholder>
            <w:docPart w:val="E013B8850253409396BD5341DA29C5C0"/>
          </w:placeholder>
          <w:temporary/>
          <w:showingPlcHdr/>
          <w15:appearance w15:val="hidden"/>
        </w:sdtPr>
        <w:sdtEndPr>
          <w:rPr>
            <w:rStyle w:val="Negrita"/>
          </w:rPr>
        </w:sdtEndPr>
        <w:sdtContent>
          <w:r w:rsidR="00D27AF8" w:rsidRPr="00AA526B">
            <w:rPr>
              <w:rStyle w:val="Negrita"/>
              <w:noProof/>
              <w:lang w:bidi="es-ES"/>
            </w:rPr>
            <w:t>Historia de la compañía:</w:t>
          </w:r>
        </w:sdtContent>
      </w:sdt>
      <w:r w:rsidR="00D27AF8" w:rsidRPr="00AA526B">
        <w:rPr>
          <w:rStyle w:val="Negrita"/>
          <w:noProof/>
          <w:lang w:bidi="es-ES"/>
        </w:rPr>
        <w:t xml:space="preserve"> </w:t>
      </w:r>
      <w:sdt>
        <w:sdtPr>
          <w:rPr>
            <w:noProof/>
          </w:rPr>
          <w:id w:val="1958296001"/>
          <w:placeholder>
            <w:docPart w:val="9ED2315BE7814FA2B8755E264254AC0C"/>
          </w:placeholder>
          <w:temporary/>
          <w:showingPlcHdr/>
          <w15:appearance w15:val="hidden"/>
        </w:sdtPr>
        <w:sdtEndPr/>
        <w:sdtContent>
          <w:r w:rsidR="00003408" w:rsidRPr="00AA526B">
            <w:rPr>
              <w:noProof/>
              <w:lang w:bidi="es-ES"/>
            </w:rPr>
            <w:t xml:space="preserve">Esto proporciona el trasfondo de la historia, especialmente la historia personal, de por qué se fundó el negocio. Utilice esta sección para dar a conocer la historia general de la empresa desde sus inicios y poner al lector al día sobre la situación actual de la empresa en términos de ventas, beneficios, servicios clave y clientes. </w:t>
          </w:r>
        </w:sdtContent>
      </w:sdt>
    </w:p>
    <w:p w14:paraId="060F5FF4" w14:textId="77777777" w:rsidR="00D27AF8" w:rsidRPr="00AA526B" w:rsidRDefault="00F45DF6" w:rsidP="00D27AF8">
      <w:pPr>
        <w:pStyle w:val="Listaconvietas"/>
        <w:rPr>
          <w:noProof/>
        </w:rPr>
      </w:pPr>
      <w:sdt>
        <w:sdtPr>
          <w:rPr>
            <w:rStyle w:val="Negrita"/>
            <w:noProof/>
          </w:rPr>
          <w:id w:val="1120350280"/>
          <w:placeholder>
            <w:docPart w:val="A7882890199D4B28A5E46FB4BD50EA23"/>
          </w:placeholder>
          <w:temporary/>
          <w:showingPlcHdr/>
          <w15:appearance w15:val="hidden"/>
        </w:sdtPr>
        <w:sdtEndPr>
          <w:rPr>
            <w:rStyle w:val="Negrita"/>
          </w:rPr>
        </w:sdtEndPr>
        <w:sdtContent>
          <w:r w:rsidR="00D27AF8" w:rsidRPr="00AA526B">
            <w:rPr>
              <w:rStyle w:val="Negrita"/>
              <w:noProof/>
              <w:lang w:bidi="es-ES"/>
            </w:rPr>
            <w:t>Mercados y servicios:</w:t>
          </w:r>
        </w:sdtContent>
      </w:sdt>
      <w:r w:rsidR="00D27AF8" w:rsidRPr="00AA526B">
        <w:rPr>
          <w:rStyle w:val="Negrita"/>
          <w:noProof/>
          <w:lang w:bidi="es-ES"/>
        </w:rPr>
        <w:t xml:space="preserve"> </w:t>
      </w:r>
      <w:sdt>
        <w:sdtPr>
          <w:rPr>
            <w:noProof/>
          </w:rPr>
          <w:id w:val="-1819880645"/>
          <w:placeholder>
            <w:docPart w:val="DE2C01A7CCA5441BA00935342ED295F4"/>
          </w:placeholder>
          <w:temporary/>
          <w:showingPlcHdr/>
          <w15:appearance w15:val="hidden"/>
        </w:sdtPr>
        <w:sdtEndPr/>
        <w:sdtContent>
          <w:r w:rsidR="00003408" w:rsidRPr="00AA526B">
            <w:rPr>
              <w:noProof/>
              <w:lang w:bidi="es-ES"/>
            </w:rPr>
            <w:t>Esto apunta el mercado objetivo y las necesidades relacionadas que la empresa abordará. Incluya descripciones breves de los servicios ofrecidos y de los mercados y tipos de clientes objetivo. Esta sección puede ser una visión general, ya que se harán sugerencias de más detalles en una sección posterior de este plan.</w:t>
          </w:r>
        </w:sdtContent>
      </w:sdt>
    </w:p>
    <w:p w14:paraId="16E0B729" w14:textId="77777777" w:rsidR="00D27AF8" w:rsidRPr="00AA526B" w:rsidRDefault="00F45DF6" w:rsidP="00D27AF8">
      <w:pPr>
        <w:pStyle w:val="Listaconvietas"/>
        <w:rPr>
          <w:noProof/>
        </w:rPr>
      </w:pPr>
      <w:sdt>
        <w:sdtPr>
          <w:rPr>
            <w:rStyle w:val="Negrita"/>
            <w:noProof/>
          </w:rPr>
          <w:id w:val="1967465054"/>
          <w:placeholder>
            <w:docPart w:val="3EC144D2CD9E4235A6EDE22EB76D9B74"/>
          </w:placeholder>
          <w:temporary/>
          <w:showingPlcHdr/>
          <w15:appearance w15:val="hidden"/>
        </w:sdtPr>
        <w:sdtEndPr>
          <w:rPr>
            <w:rStyle w:val="Negrita"/>
          </w:rPr>
        </w:sdtEndPr>
        <w:sdtContent>
          <w:r w:rsidR="00D27AF8" w:rsidRPr="00AA526B">
            <w:rPr>
              <w:rStyle w:val="Negrita"/>
              <w:noProof/>
              <w:lang w:bidi="es-ES"/>
            </w:rPr>
            <w:t>Estructura operativa:</w:t>
          </w:r>
        </w:sdtContent>
      </w:sdt>
      <w:r w:rsidR="00D27AF8" w:rsidRPr="00AA526B">
        <w:rPr>
          <w:rStyle w:val="Negrita"/>
          <w:noProof/>
          <w:lang w:bidi="es-ES"/>
        </w:rPr>
        <w:t xml:space="preserve"> </w:t>
      </w:r>
      <w:sdt>
        <w:sdtPr>
          <w:rPr>
            <w:noProof/>
          </w:rPr>
          <w:id w:val="-1327047686"/>
          <w:placeholder>
            <w:docPart w:val="866DE90D794F4038830C8F5B602BCAA4"/>
          </w:placeholder>
          <w:temporary/>
          <w:showingPlcHdr/>
          <w15:appearance w15:val="hidden"/>
        </w:sdtPr>
        <w:sdtEndPr/>
        <w:sdtContent>
          <w:r w:rsidR="00003408" w:rsidRPr="00AA526B">
            <w:rPr>
              <w:noProof/>
              <w:lang w:bidi="es-ES"/>
            </w:rPr>
            <w:t>Describe los detalles operativos de la empresa. Enumere cualquier empleado potencial que se necesite en la nómina para hacer que la empresa funcione.</w:t>
          </w:r>
        </w:sdtContent>
      </w:sdt>
    </w:p>
    <w:p w14:paraId="45DF571E" w14:textId="77777777" w:rsidR="00D27AF8" w:rsidRPr="00AA526B" w:rsidRDefault="00F45DF6" w:rsidP="00D27AF8">
      <w:pPr>
        <w:pStyle w:val="Listaconvietas"/>
        <w:rPr>
          <w:noProof/>
        </w:rPr>
      </w:pPr>
      <w:sdt>
        <w:sdtPr>
          <w:rPr>
            <w:rStyle w:val="Negrita"/>
            <w:noProof/>
          </w:rPr>
          <w:id w:val="368735481"/>
          <w:placeholder>
            <w:docPart w:val="AE60C12BEDC042808293C4C4C0AB5FE9"/>
          </w:placeholder>
          <w:temporary/>
          <w:showingPlcHdr/>
          <w15:appearance w15:val="hidden"/>
        </w:sdtPr>
        <w:sdtEndPr>
          <w:rPr>
            <w:rStyle w:val="Negrita"/>
          </w:rPr>
        </w:sdtEndPr>
        <w:sdtContent>
          <w:r w:rsidR="00D27AF8" w:rsidRPr="00AA526B">
            <w:rPr>
              <w:rStyle w:val="Negrita"/>
              <w:noProof/>
              <w:lang w:bidi="es-ES"/>
            </w:rPr>
            <w:t>Objetivos financieros:</w:t>
          </w:r>
        </w:sdtContent>
      </w:sdt>
      <w:r w:rsidR="00D27AF8" w:rsidRPr="00AA526B">
        <w:rPr>
          <w:rStyle w:val="Negrita"/>
          <w:noProof/>
          <w:lang w:bidi="es-ES"/>
        </w:rPr>
        <w:t xml:space="preserve"> </w:t>
      </w:r>
      <w:sdt>
        <w:sdtPr>
          <w:rPr>
            <w:noProof/>
          </w:rPr>
          <w:id w:val="-572279237"/>
          <w:placeholder>
            <w:docPart w:val="D907C042AC5E4606AC4AF7D26EEF5314"/>
          </w:placeholder>
          <w:temporary/>
          <w:showingPlcHdr/>
          <w15:appearance w15:val="hidden"/>
        </w:sdtPr>
        <w:sdtEndPr/>
        <w:sdtContent>
          <w:r w:rsidR="00003408" w:rsidRPr="00AA526B">
            <w:rPr>
              <w:noProof/>
              <w:lang w:bidi="es-ES"/>
            </w:rPr>
            <w:t>Describe el patrimonio inicial necesario, los ingresos y beneficios previstos, las previsiones y el presupuesto de la empresa.</w:t>
          </w:r>
        </w:sdtContent>
      </w:sdt>
    </w:p>
    <w:p w14:paraId="241DEEB8" w14:textId="77777777" w:rsidR="00BA31C4" w:rsidRPr="00AA526B" w:rsidRDefault="00BA31C4" w:rsidP="0003123C">
      <w:pPr>
        <w:rPr>
          <w:noProof/>
        </w:rPr>
      </w:pPr>
    </w:p>
    <w:p w14:paraId="2B5BD400" w14:textId="77777777" w:rsidR="00D27AF8" w:rsidRPr="00AA526B" w:rsidRDefault="00D27AF8" w:rsidP="0003123C">
      <w:pPr>
        <w:rPr>
          <w:noProof/>
        </w:rPr>
        <w:sectPr w:rsidR="00D27AF8" w:rsidRPr="00AA526B" w:rsidSect="00D02465">
          <w:type w:val="continuous"/>
          <w:pgSz w:w="11906" w:h="16838" w:code="9"/>
          <w:pgMar w:top="2160" w:right="1080" w:bottom="720" w:left="1080" w:header="648" w:footer="432" w:gutter="0"/>
          <w:cols w:space="708"/>
          <w:docGrid w:linePitch="360"/>
        </w:sectPr>
      </w:pPr>
    </w:p>
    <w:bookmarkStart w:id="3" w:name="_Toc22896181" w:displacedByCustomXml="next"/>
    <w:sdt>
      <w:sdtPr>
        <w:rPr>
          <w:noProof/>
        </w:rPr>
        <w:id w:val="-697233062"/>
        <w:placeholder>
          <w:docPart w:val="914BBE15C87F4D9F988859A871C8340B"/>
        </w:placeholder>
        <w:temporary/>
        <w:showingPlcHdr/>
        <w15:appearance w15:val="hidden"/>
      </w:sdtPr>
      <w:sdtEndPr/>
      <w:sdtContent>
        <w:p w14:paraId="7CE0BE97" w14:textId="77777777" w:rsidR="00D27AF8" w:rsidRPr="00AA526B" w:rsidRDefault="00347AF5" w:rsidP="0003123C">
          <w:pPr>
            <w:pStyle w:val="Ttulo1"/>
            <w:numPr>
              <w:ilvl w:val="0"/>
              <w:numId w:val="18"/>
            </w:numPr>
            <w:ind w:left="0" w:firstLine="0"/>
            <w:rPr>
              <w:noProof/>
            </w:rPr>
          </w:pPr>
          <w:r w:rsidRPr="00AA526B">
            <w:rPr>
              <w:noProof/>
              <w:lang w:bidi="es-ES"/>
            </w:rPr>
            <w:t>Descripción empresarial</w:t>
          </w:r>
        </w:p>
      </w:sdtContent>
    </w:sdt>
    <w:bookmarkEnd w:id="3" w:displacedByCustomXml="prev"/>
    <w:sdt>
      <w:sdtPr>
        <w:rPr>
          <w:noProof/>
        </w:rPr>
        <w:id w:val="-1291896682"/>
        <w:placeholder>
          <w:docPart w:val="FD916942A32F45EF9111EF2191B6019E"/>
        </w:placeholder>
        <w:temporary/>
        <w:showingPlcHdr/>
        <w15:appearance w15:val="hidden"/>
      </w:sdtPr>
      <w:sdtEndPr/>
      <w:sdtContent>
        <w:p w14:paraId="54FCA8B5" w14:textId="77777777" w:rsidR="00003408" w:rsidRPr="00AA526B" w:rsidRDefault="00003408" w:rsidP="00003408">
          <w:pPr>
            <w:rPr>
              <w:noProof/>
            </w:rPr>
          </w:pPr>
          <w:r w:rsidRPr="00AA526B">
            <w:rPr>
              <w:noProof/>
              <w:lang w:bidi="es-ES"/>
            </w:rPr>
            <w:t>En esta sección se enmarcará primero la oportunidad de negocio y se responderá a la pregunta: ¿qué problema(s) está tratando de resolver la empresa? Utilice un ejemplo de caso para describir el punto débil de los clientes y cómo se resuelve hoy en día. Si el servicio de la empresa aborda algo que el mercado aún no ha identificado como un problema (por ejemplo, una nueva aplicación móvil o una nueva línea de ropa), entonces también describa cómo la solución de la empresa reduce el estrés, ahorra dinero o trae satisfacción al cliente.</w:t>
          </w:r>
        </w:p>
        <w:p w14:paraId="7BE0F959" w14:textId="77777777" w:rsidR="00003408" w:rsidRPr="00AA526B" w:rsidRDefault="00003408" w:rsidP="00003408">
          <w:pPr>
            <w:rPr>
              <w:noProof/>
            </w:rPr>
          </w:pPr>
          <w:r w:rsidRPr="00AA526B">
            <w:rPr>
              <w:noProof/>
              <w:lang w:bidi="es-ES"/>
            </w:rPr>
            <w:t xml:space="preserve">Después de enmarcar la oportunidad, describa el servicio en detalle y cómo es la solución que ofrece el negocio, cómo resuelve ese problema y qué beneficios recibirán los clientes. </w:t>
          </w:r>
        </w:p>
        <w:p w14:paraId="00CAC41F" w14:textId="77777777" w:rsidR="00003408" w:rsidRPr="00AA526B" w:rsidRDefault="00003408" w:rsidP="00003408">
          <w:pPr>
            <w:rPr>
              <w:noProof/>
            </w:rPr>
          </w:pPr>
          <w:r w:rsidRPr="00AA526B">
            <w:rPr>
              <w:noProof/>
              <w:lang w:bidi="es-ES"/>
            </w:rPr>
            <w:t>Esta sección también describe con más detalle cómo se prestarán los servicios y la estructura de precios (por ejemplo, una tarifa fija frente a una tarifa por hora). Describa cómo la compañía planea diferenciarse de sus competidores. ¿Cuál es el mercado objetivo y cómo puede el cliente sacar provecho de su oferta única?</w:t>
          </w:r>
        </w:p>
        <w:p w14:paraId="7DD2853E" w14:textId="77777777" w:rsidR="00D27AF8" w:rsidRPr="00AA526B" w:rsidRDefault="00003408" w:rsidP="00003408">
          <w:pPr>
            <w:rPr>
              <w:noProof/>
            </w:rPr>
          </w:pPr>
          <w:r w:rsidRPr="00AA526B">
            <w:rPr>
              <w:noProof/>
              <w:lang w:bidi="es-ES"/>
            </w:rPr>
            <w:t>Dependiendo del tipo de negocio, las siguientes secciones pueden o no ser necesarias. Incluya sólo las secciones pertinentes y elimine todo lo demás.</w:t>
          </w:r>
        </w:p>
      </w:sdtContent>
    </w:sdt>
    <w:p w14:paraId="104E8D45" w14:textId="77777777" w:rsidR="00D27AF8" w:rsidRPr="00AA526B" w:rsidRDefault="00F45DF6" w:rsidP="00D27AF8">
      <w:pPr>
        <w:pStyle w:val="Listaconvietas"/>
        <w:rPr>
          <w:noProof/>
        </w:rPr>
      </w:pPr>
      <w:sdt>
        <w:sdtPr>
          <w:rPr>
            <w:rStyle w:val="Negrita"/>
            <w:noProof/>
          </w:rPr>
          <w:id w:val="-960498426"/>
          <w:placeholder>
            <w:docPart w:val="884A43EF07CA4296B209250C542131DA"/>
          </w:placeholder>
          <w:temporary/>
          <w:showingPlcHdr/>
          <w15:appearance w15:val="hidden"/>
        </w:sdtPr>
        <w:sdtEndPr>
          <w:rPr>
            <w:rStyle w:val="Negrita"/>
          </w:rPr>
        </w:sdtEndPr>
        <w:sdtContent>
          <w:r w:rsidR="00D27AF8" w:rsidRPr="00AA526B">
            <w:rPr>
              <w:rStyle w:val="Negrita"/>
              <w:noProof/>
              <w:lang w:bidi="es-ES"/>
            </w:rPr>
            <w:t>Oportunidad:</w:t>
          </w:r>
        </w:sdtContent>
      </w:sdt>
      <w:r w:rsidR="00D27AF8" w:rsidRPr="00AA526B">
        <w:rPr>
          <w:rStyle w:val="Negrita"/>
          <w:noProof/>
          <w:lang w:bidi="es-ES"/>
        </w:rPr>
        <w:t xml:space="preserve"> </w:t>
      </w:r>
      <w:sdt>
        <w:sdtPr>
          <w:rPr>
            <w:noProof/>
          </w:rPr>
          <w:id w:val="-219983650"/>
          <w:placeholder>
            <w:docPart w:val="013D9ED77FB94B87B646C24B9A6B94EE"/>
          </w:placeholder>
          <w:temporary/>
          <w:showingPlcHdr/>
          <w15:appearance w15:val="hidden"/>
        </w:sdtPr>
        <w:sdtEndPr/>
        <w:sdtContent>
          <w:r w:rsidR="00003408" w:rsidRPr="00AA526B">
            <w:rPr>
              <w:noProof/>
              <w:lang w:bidi="es-ES"/>
            </w:rPr>
            <w:t>Describa el mercado actual para el servicio ofrecido por el negocio. A un alto nivel, ¿cuál es el mercado y quiénes son sus participantes, si se trata de clientes comerciales o consumidores, cuál es la geografía específica, etc.? En la siguiente sección del plan se darán más detalles sobre el mercado. A continuación, describa el estado actual de los servicios disponibles y la forma en que la empresa ofrecerá una mejor oferta. También discuta cualquier servicio adicional que la compañía planea ofrecer en el futuro.</w:t>
          </w:r>
        </w:sdtContent>
      </w:sdt>
    </w:p>
    <w:p w14:paraId="308E44BE" w14:textId="77777777" w:rsidR="00D27AF8" w:rsidRPr="00AA526B" w:rsidRDefault="00F45DF6" w:rsidP="00D27AF8">
      <w:pPr>
        <w:pStyle w:val="Listaconvietas"/>
        <w:rPr>
          <w:noProof/>
        </w:rPr>
      </w:pPr>
      <w:sdt>
        <w:sdtPr>
          <w:rPr>
            <w:rStyle w:val="Negrita"/>
            <w:noProof/>
          </w:rPr>
          <w:id w:val="2032450814"/>
          <w:placeholder>
            <w:docPart w:val="84D68EE3FB42450FAF86A0DA10D361D8"/>
          </w:placeholder>
          <w:temporary/>
          <w:showingPlcHdr/>
          <w15:appearance w15:val="hidden"/>
        </w:sdtPr>
        <w:sdtEndPr>
          <w:rPr>
            <w:rStyle w:val="Negrita"/>
          </w:rPr>
        </w:sdtEndPr>
        <w:sdtContent>
          <w:r w:rsidR="00D27AF8" w:rsidRPr="00AA526B">
            <w:rPr>
              <w:rStyle w:val="Negrita"/>
              <w:noProof/>
              <w:lang w:bidi="es-ES"/>
            </w:rPr>
            <w:t>Resumen de productos:</w:t>
          </w:r>
        </w:sdtContent>
      </w:sdt>
      <w:r w:rsidR="00D27AF8" w:rsidRPr="00AA526B">
        <w:rPr>
          <w:rStyle w:val="Negrita"/>
          <w:noProof/>
          <w:lang w:bidi="es-ES"/>
        </w:rPr>
        <w:t xml:space="preserve"> </w:t>
      </w:r>
      <w:sdt>
        <w:sdtPr>
          <w:rPr>
            <w:noProof/>
          </w:rPr>
          <w:id w:val="-1520392489"/>
          <w:placeholder>
            <w:docPart w:val="C592E7628D2248C6BDACB3CD2A650C52"/>
          </w:placeholder>
          <w:temporary/>
          <w:showingPlcHdr/>
          <w15:appearance w15:val="hidden"/>
        </w:sdtPr>
        <w:sdtEndPr>
          <w:rPr>
            <w:rStyle w:val="Negrita"/>
            <w:b/>
            <w:bCs/>
          </w:rPr>
        </w:sdtEndPr>
        <w:sdtContent>
          <w:r w:rsidR="00003408" w:rsidRPr="00AA526B">
            <w:rPr>
              <w:noProof/>
              <w:lang w:bidi="es-ES"/>
            </w:rPr>
            <w:t>Describa las ofertas de servicios de la empresa con el mayor detalle posible. Si es efectivo incluir fotos, este sería un buen lugar para colocarlas.</w:t>
          </w:r>
        </w:sdtContent>
      </w:sdt>
    </w:p>
    <w:p w14:paraId="5CEFFB19" w14:textId="77777777" w:rsidR="00D27AF8" w:rsidRPr="00AA526B" w:rsidRDefault="00F45DF6" w:rsidP="00D27AF8">
      <w:pPr>
        <w:pStyle w:val="Listaconvietas"/>
        <w:rPr>
          <w:noProof/>
        </w:rPr>
      </w:pPr>
      <w:sdt>
        <w:sdtPr>
          <w:rPr>
            <w:rStyle w:val="Negrita"/>
            <w:noProof/>
          </w:rPr>
          <w:id w:val="-1328973182"/>
          <w:placeholder>
            <w:docPart w:val="90CDD1CA007B4E0FBD2361A3CF4DDF84"/>
          </w:placeholder>
          <w:temporary/>
          <w:showingPlcHdr/>
          <w15:appearance w15:val="hidden"/>
        </w:sdtPr>
        <w:sdtEndPr>
          <w:rPr>
            <w:rStyle w:val="Negrita"/>
          </w:rPr>
        </w:sdtEndPr>
        <w:sdtContent>
          <w:r w:rsidR="00DE65A2" w:rsidRPr="00AA526B">
            <w:rPr>
              <w:rStyle w:val="Negrita"/>
              <w:noProof/>
              <w:lang w:bidi="es-ES"/>
            </w:rPr>
            <w:t>Participantes clave:</w:t>
          </w:r>
        </w:sdtContent>
      </w:sdt>
      <w:r w:rsidR="00DE65A2" w:rsidRPr="00AA526B">
        <w:rPr>
          <w:noProof/>
          <w:lang w:bidi="es-ES"/>
        </w:rPr>
        <w:t xml:space="preserve"> </w:t>
      </w:r>
      <w:sdt>
        <w:sdtPr>
          <w:rPr>
            <w:noProof/>
          </w:rPr>
          <w:id w:val="244537759"/>
          <w:placeholder>
            <w:docPart w:val="B19BB5A6CFE44C078230998CB45D3BC3"/>
          </w:placeholder>
          <w:temporary/>
          <w:showingPlcHdr/>
          <w15:appearance w15:val="hidden"/>
        </w:sdtPr>
        <w:sdtEndPr/>
        <w:sdtContent>
          <w:r w:rsidR="00003408" w:rsidRPr="00AA526B">
            <w:rPr>
              <w:noProof/>
              <w:lang w:bidi="es-ES"/>
            </w:rPr>
            <w:t>Identificar cualquier socio estratégico en el negocio, como proveedores críticos, distribuidores, socios de referencia, o cualquier otro. En algunas empresas, los productos se fabrican a medida y cualquier interrupción en su suministro afectará al negocio. Puede haber contribuyentes clave a los servicios ofrecidos, por lo que es importante identificarlos.</w:t>
          </w:r>
        </w:sdtContent>
      </w:sdt>
    </w:p>
    <w:p w14:paraId="7D80D242" w14:textId="77777777" w:rsidR="00D27AF8" w:rsidRPr="00AA526B" w:rsidRDefault="00F45DF6" w:rsidP="00D27AF8">
      <w:pPr>
        <w:pStyle w:val="Listaconvietas"/>
        <w:rPr>
          <w:noProof/>
        </w:rPr>
      </w:pPr>
      <w:sdt>
        <w:sdtPr>
          <w:rPr>
            <w:rStyle w:val="Negrita"/>
            <w:noProof/>
          </w:rPr>
          <w:id w:val="-54866750"/>
          <w:placeholder>
            <w:docPart w:val="894C713B51AE4B94B34F5C9D706916C0"/>
          </w:placeholder>
          <w:temporary/>
          <w:showingPlcHdr/>
          <w15:appearance w15:val="hidden"/>
        </w:sdtPr>
        <w:sdtEndPr>
          <w:rPr>
            <w:rStyle w:val="Negrita"/>
          </w:rPr>
        </w:sdtEndPr>
        <w:sdtContent>
          <w:r w:rsidR="00E53724" w:rsidRPr="00AA526B">
            <w:rPr>
              <w:rStyle w:val="Negrita"/>
              <w:noProof/>
              <w:lang w:bidi="es-ES"/>
            </w:rPr>
            <w:t>Determinación de precios:</w:t>
          </w:r>
        </w:sdtContent>
      </w:sdt>
      <w:r w:rsidR="00D27AF8" w:rsidRPr="00AA526B">
        <w:rPr>
          <w:rStyle w:val="Negrita"/>
          <w:noProof/>
          <w:lang w:bidi="es-ES"/>
        </w:rPr>
        <w:t xml:space="preserve"> </w:t>
      </w:r>
      <w:sdt>
        <w:sdtPr>
          <w:rPr>
            <w:noProof/>
          </w:rPr>
          <w:id w:val="-1843236117"/>
          <w:placeholder>
            <w:docPart w:val="F74E40581B4445E59399EC88121BF4AB"/>
          </w:placeholder>
          <w:temporary/>
          <w:showingPlcHdr/>
          <w15:appearance w15:val="hidden"/>
        </w:sdtPr>
        <w:sdtEndPr>
          <w:rPr>
            <w:rStyle w:val="Negrita"/>
            <w:b/>
            <w:bCs/>
          </w:rPr>
        </w:sdtEndPr>
        <w:sdtContent>
          <w:r w:rsidR="00003408" w:rsidRPr="00AA526B">
            <w:rPr>
              <w:noProof/>
              <w:lang w:bidi="es-ES"/>
            </w:rPr>
            <w:t>Proporcione l precio del servicio, los proyectos de margen bruto y las vías de actualización. Describa por qué los precios de la compañía serán atractivos para el mercado objetivo. Tenga un indicador de los precios de la competencia y explique cómo el servicio de la empresa es único para justificar su estructura de precios.</w:t>
          </w:r>
        </w:sdtContent>
      </w:sdt>
    </w:p>
    <w:sdt>
      <w:sdtPr>
        <w:rPr>
          <w:noProof/>
        </w:rPr>
        <w:id w:val="-2033412308"/>
        <w:placeholder>
          <w:docPart w:val="2739F9A10255487F8310B870E069E354"/>
        </w:placeholder>
        <w:temporary/>
        <w:showingPlcHdr/>
        <w15:appearance w15:val="hidden"/>
      </w:sdtPr>
      <w:sdtEndPr/>
      <w:sdtContent>
        <w:p w14:paraId="520F288F" w14:textId="77777777" w:rsidR="00D27AF8" w:rsidRPr="00AA526B" w:rsidRDefault="00003408" w:rsidP="00D27AF8">
          <w:pPr>
            <w:pStyle w:val="Listaconvietas2"/>
            <w:rPr>
              <w:noProof/>
            </w:rPr>
          </w:pPr>
          <w:r w:rsidRPr="00AA526B">
            <w:rPr>
              <w:noProof/>
              <w:lang w:bidi="es-ES"/>
            </w:rPr>
            <w:t xml:space="preserve">Observe la diferencia entre horas de trabajo y horas facturables. No todas las horas de trabajo son facturables. Si la empresa tiene empleados con diferentes niveles de </w:t>
          </w:r>
          <w:r w:rsidRPr="00AA526B">
            <w:rPr>
              <w:noProof/>
              <w:lang w:bidi="es-ES"/>
            </w:rPr>
            <w:lastRenderedPageBreak/>
            <w:t>competencia (por ejemplo, en un bufete de abogados, hay asociados, para legales, abogados, socios, etc.), indique las diferentes tasas de facturación.</w:t>
          </w:r>
        </w:p>
      </w:sdtContent>
    </w:sdt>
    <w:sdt>
      <w:sdtPr>
        <w:rPr>
          <w:noProof/>
        </w:rPr>
        <w:id w:val="-750426366"/>
        <w:placeholder>
          <w:docPart w:val="1236FDB596E0405EA2A87B06B7AD4F00"/>
        </w:placeholder>
        <w:temporary/>
        <w:showingPlcHdr/>
        <w15:appearance w15:val="hidden"/>
      </w:sdtPr>
      <w:sdtEndPr/>
      <w:sdtContent>
        <w:p w14:paraId="2A93D615" w14:textId="77777777" w:rsidR="00D27AF8" w:rsidRPr="00AA526B" w:rsidRDefault="00003408" w:rsidP="00D27AF8">
          <w:pPr>
            <w:pStyle w:val="Listaconvietas2"/>
            <w:rPr>
              <w:noProof/>
            </w:rPr>
          </w:pPr>
          <w:r w:rsidRPr="00AA526B">
            <w:rPr>
              <w:noProof/>
              <w:lang w:bidi="es-ES"/>
            </w:rPr>
            <w:t>Comunique las tarifas claramente a los clientes y a los consumidores. Si hay posibles cargos adicionales que se repercutirán a los clientes, establezca y defina por adelantado.</w:t>
          </w:r>
        </w:p>
      </w:sdtContent>
    </w:sdt>
    <w:p w14:paraId="0488BF32" w14:textId="77777777" w:rsidR="00D27AF8" w:rsidRPr="00AA526B" w:rsidRDefault="00D27AF8" w:rsidP="00D27AF8">
      <w:pPr>
        <w:rPr>
          <w:noProof/>
        </w:rPr>
      </w:pPr>
    </w:p>
    <w:p w14:paraId="0D1B934B" w14:textId="77777777" w:rsidR="00D27AF8" w:rsidRPr="00AA526B" w:rsidRDefault="00D27AF8" w:rsidP="00D27AF8">
      <w:pPr>
        <w:rPr>
          <w:noProof/>
        </w:rPr>
        <w:sectPr w:rsidR="00D27AF8" w:rsidRPr="00AA526B" w:rsidSect="00D02465">
          <w:type w:val="continuous"/>
          <w:pgSz w:w="11906" w:h="16838" w:code="9"/>
          <w:pgMar w:top="2160" w:right="1080" w:bottom="720" w:left="1080" w:header="648" w:footer="432" w:gutter="0"/>
          <w:cols w:space="708"/>
          <w:docGrid w:linePitch="360"/>
        </w:sectPr>
      </w:pPr>
    </w:p>
    <w:bookmarkStart w:id="4" w:name="_Toc22896182" w:displacedByCustomXml="next"/>
    <w:sdt>
      <w:sdtPr>
        <w:rPr>
          <w:noProof/>
        </w:rPr>
        <w:id w:val="1182855387"/>
        <w:placeholder>
          <w:docPart w:val="237077BE94844654937FA60B1D1063CB"/>
        </w:placeholder>
        <w:temporary/>
        <w:showingPlcHdr/>
        <w15:appearance w15:val="hidden"/>
      </w:sdtPr>
      <w:sdtEndPr/>
      <w:sdtContent>
        <w:p w14:paraId="75EE6B93" w14:textId="77777777" w:rsidR="00D27AF8" w:rsidRPr="00AA526B" w:rsidRDefault="00347AF5" w:rsidP="00E53724">
          <w:pPr>
            <w:pStyle w:val="Ttulo1"/>
            <w:numPr>
              <w:ilvl w:val="0"/>
              <w:numId w:val="18"/>
            </w:numPr>
            <w:ind w:left="0" w:firstLine="0"/>
            <w:rPr>
              <w:noProof/>
            </w:rPr>
          </w:pPr>
          <w:r w:rsidRPr="00AA526B">
            <w:rPr>
              <w:noProof/>
              <w:lang w:bidi="es-ES"/>
            </w:rPr>
            <w:t>Análisis de mercado</w:t>
          </w:r>
        </w:p>
      </w:sdtContent>
    </w:sdt>
    <w:bookmarkEnd w:id="4" w:displacedByCustomXml="prev"/>
    <w:sdt>
      <w:sdtPr>
        <w:rPr>
          <w:noProof/>
        </w:rPr>
        <w:id w:val="1464543926"/>
        <w:placeholder>
          <w:docPart w:val="5ECF5E9A94C74684AE236EEE1139C85E"/>
        </w:placeholder>
        <w:temporary/>
        <w:showingPlcHdr/>
        <w15:appearance w15:val="hidden"/>
      </w:sdtPr>
      <w:sdtEndPr/>
      <w:sdtContent>
        <w:p w14:paraId="56A1E39B" w14:textId="77777777" w:rsidR="00A41799" w:rsidRPr="00AA526B" w:rsidRDefault="00A41799" w:rsidP="00A41799">
          <w:pPr>
            <w:rPr>
              <w:noProof/>
            </w:rPr>
          </w:pPr>
          <w:r w:rsidRPr="00AA526B">
            <w:rPr>
              <w:noProof/>
              <w:lang w:bidi="es-ES"/>
            </w:rPr>
            <w:t xml:space="preserve">El análisis de mercado proporciona al lector una comprensión de lo bien que el negocio conoce y entiende su mercado y si es lo suficientemente grande para apoyar los objetivos del negocio. Esta sección proporciona una visión general de la industria en la que participará el negocio. Como esta sección se reduce al cliente ideal basado en la estrategia de negocio, el plan definirá el mercado objetivo. Una descripción y dimensionamiento detallado del mercado objetivo ayudará al lector a comprender el valor de mercado que persigue el negocio (el número de clientes potenciales multiplicado por el ingreso promedio del producto o servicio). </w:t>
          </w:r>
        </w:p>
        <w:p w14:paraId="1BA59F3B" w14:textId="77777777" w:rsidR="00A41799" w:rsidRPr="00AA526B" w:rsidRDefault="00A41799" w:rsidP="00A41799">
          <w:pPr>
            <w:rPr>
              <w:noProof/>
            </w:rPr>
          </w:pPr>
          <w:r w:rsidRPr="00AA526B">
            <w:rPr>
              <w:noProof/>
              <w:lang w:bidi="es-ES"/>
            </w:rPr>
            <w:t xml:space="preserve">Al definir el mercado objetivo, el plan identificará elementos clave como la ubicación geográfica, la demografía, las características del comprador, las necesidades del mercado objetivo y cómo se están satisfaciendo actualmente las necesidades del mercado. Si hay competidores directos, explique cómo se compara el servicio de la empresa con el de los competidores en términos de resolver los problemas de los consumidores. </w:t>
          </w:r>
        </w:p>
        <w:p w14:paraId="3BDA5FD1" w14:textId="77777777" w:rsidR="00A41799" w:rsidRPr="00AA526B" w:rsidRDefault="00A41799" w:rsidP="00A41799">
          <w:pPr>
            <w:rPr>
              <w:noProof/>
            </w:rPr>
          </w:pPr>
          <w:r w:rsidRPr="00AA526B">
            <w:rPr>
              <w:noProof/>
              <w:lang w:bidi="es-ES"/>
            </w:rPr>
            <w:t xml:space="preserve">Esta sección también puede incluir un análisis de fortalezas, debilidades, oportunidades y amenazas (FDOA), según sea necesario para evaluar mejor la posición de la empresa frente a la competencia. </w:t>
          </w:r>
        </w:p>
        <w:p w14:paraId="439AB668" w14:textId="77777777" w:rsidR="00D27AF8" w:rsidRPr="00AA526B" w:rsidRDefault="00A41799" w:rsidP="00A41799">
          <w:pPr>
            <w:rPr>
              <w:noProof/>
            </w:rPr>
          </w:pPr>
          <w:r w:rsidRPr="00AA526B">
            <w:rPr>
              <w:noProof/>
              <w:lang w:bidi="es-ES"/>
            </w:rPr>
            <w:t>Dependiendo del tipo de negocio, las siguientes secciones pueden o no ser necesarias. Incluya solamente lo necesario y quite todo lo demás.</w:t>
          </w:r>
        </w:p>
      </w:sdtContent>
    </w:sdt>
    <w:p w14:paraId="215499B0" w14:textId="77777777" w:rsidR="00D27AF8" w:rsidRPr="00AA526B" w:rsidRDefault="00F45DF6" w:rsidP="00D27AF8">
      <w:pPr>
        <w:pStyle w:val="Listaconvietas"/>
        <w:rPr>
          <w:noProof/>
        </w:rPr>
      </w:pPr>
      <w:sdt>
        <w:sdtPr>
          <w:rPr>
            <w:rStyle w:val="Negrita"/>
            <w:noProof/>
          </w:rPr>
          <w:id w:val="503940699"/>
          <w:placeholder>
            <w:docPart w:val="4ED5D97C9E084A838945270A0510CF4A"/>
          </w:placeholder>
          <w:temporary/>
          <w:showingPlcHdr/>
          <w15:appearance w15:val="hidden"/>
        </w:sdtPr>
        <w:sdtEndPr>
          <w:rPr>
            <w:rStyle w:val="Negrita"/>
          </w:rPr>
        </w:sdtEndPr>
        <w:sdtContent>
          <w:r w:rsidR="003E78A7" w:rsidRPr="00AA526B">
            <w:rPr>
              <w:rStyle w:val="Negrita"/>
              <w:noProof/>
              <w:lang w:bidi="es-ES"/>
            </w:rPr>
            <w:t>Tipo de industria:</w:t>
          </w:r>
        </w:sdtContent>
      </w:sdt>
      <w:r w:rsidR="00E53724" w:rsidRPr="00AA526B">
        <w:rPr>
          <w:noProof/>
          <w:lang w:bidi="es-ES"/>
        </w:rPr>
        <w:t xml:space="preserve"> </w:t>
      </w:r>
      <w:sdt>
        <w:sdtPr>
          <w:rPr>
            <w:noProof/>
          </w:rPr>
          <w:id w:val="1796175537"/>
          <w:placeholder>
            <w:docPart w:val="628B26841BB54FB08DE2DEEB41991CF8"/>
          </w:placeholder>
          <w:temporary/>
          <w:showingPlcHdr/>
          <w15:appearance w15:val="hidden"/>
        </w:sdtPr>
        <w:sdtEndPr/>
        <w:sdtContent>
          <w:r w:rsidR="00A41799" w:rsidRPr="00AA526B">
            <w:rPr>
              <w:noProof/>
              <w:lang w:bidi="es-ES"/>
            </w:rPr>
            <w:t>Comience con las descripciones más amplias de la oportunidad de mercado. Por ejemplo, si la empresa prevista es una agencia de viajes, el tipo de industria sería el de servicios. En este mercado en particular, los ingresos globales se proyectan en más de 183 mil millones de dólares, pero la agencia local tendrá un mercado mucho más reducido. Identificar la clientela potencial en la geografía local de la empresa que pueda encajar en el grupo demográfico objetivo. Esta sección también identificará cualquier regulación de la industria y evaluará las tendencias en el crecimiento y la estabilidad del mercado.</w:t>
          </w:r>
        </w:sdtContent>
      </w:sdt>
    </w:p>
    <w:p w14:paraId="4598A99D" w14:textId="77777777" w:rsidR="00E53724" w:rsidRPr="00AA526B" w:rsidRDefault="00F45DF6" w:rsidP="00E53724">
      <w:pPr>
        <w:pStyle w:val="Listaconvietas"/>
        <w:rPr>
          <w:noProof/>
        </w:rPr>
      </w:pPr>
      <w:sdt>
        <w:sdtPr>
          <w:rPr>
            <w:rStyle w:val="Negrita"/>
            <w:noProof/>
          </w:rPr>
          <w:id w:val="280686727"/>
          <w:placeholder>
            <w:docPart w:val="74EFD6F0E3C44143827D2D59CB17C587"/>
          </w:placeholder>
          <w:temporary/>
          <w:showingPlcHdr/>
          <w15:appearance w15:val="hidden"/>
        </w:sdtPr>
        <w:sdtEndPr>
          <w:rPr>
            <w:rStyle w:val="Negrita"/>
          </w:rPr>
        </w:sdtEndPr>
        <w:sdtContent>
          <w:r w:rsidR="003E78A7" w:rsidRPr="00AA526B">
            <w:rPr>
              <w:rStyle w:val="Negrita"/>
              <w:noProof/>
              <w:lang w:bidi="es-ES"/>
            </w:rPr>
            <w:t>Segmentación del mercado:</w:t>
          </w:r>
        </w:sdtContent>
      </w:sdt>
      <w:r w:rsidR="00E53724" w:rsidRPr="00AA526B">
        <w:rPr>
          <w:rStyle w:val="Negrita"/>
          <w:noProof/>
          <w:lang w:bidi="es-ES"/>
        </w:rPr>
        <w:t xml:space="preserve"> </w:t>
      </w:r>
      <w:sdt>
        <w:sdtPr>
          <w:rPr>
            <w:noProof/>
          </w:rPr>
          <w:id w:val="-627160770"/>
          <w:placeholder>
            <w:docPart w:val="F701C6585B534D3C8FABD2BA5048C041"/>
          </w:placeholder>
          <w:temporary/>
          <w:showingPlcHdr/>
          <w15:appearance w15:val="hidden"/>
        </w:sdtPr>
        <w:sdtEndPr/>
        <w:sdtContent>
          <w:r w:rsidR="00A41799" w:rsidRPr="00AA526B">
            <w:rPr>
              <w:noProof/>
              <w:lang w:bidi="es-ES"/>
            </w:rPr>
            <w:t>En esta sección se definen los principales segmentos de mercado y aquellos a los que se dirige el negocio en la actualidad. Un segmento de mercado es un grupo de personas (u otros negocios) dentro de la industria, identifican segmentos más pequeños, tales como viajes de lujo o cruceros exóticos. El mercado también puede ser segmentado por criterios como calidad, precio, gama de productos, geografía, demografía y otros. Algunos otros elementos a considerar para responder a preguntas como: ¿El segmento está creciendo, encogiéndose o se mantendrá plano durante los próximos años? ¿Qué porcentaje del mercado será accesible? ¿Qué cuota de mercado se prevé para los próximos 2-3 años? Los gráficos se utilizan mejor en una sección como ésta para mostrar el crecimiento (gráfico lineal) o porcentajes de mercados o grupos (gráfico circular).</w:t>
          </w:r>
        </w:sdtContent>
      </w:sdt>
    </w:p>
    <w:p w14:paraId="0CAFBA1D" w14:textId="77777777" w:rsidR="00E53724" w:rsidRPr="00AA526B" w:rsidRDefault="00F45DF6" w:rsidP="00E53724">
      <w:pPr>
        <w:pStyle w:val="Listaconvietas"/>
        <w:rPr>
          <w:noProof/>
        </w:rPr>
      </w:pPr>
      <w:sdt>
        <w:sdtPr>
          <w:rPr>
            <w:rStyle w:val="Negrita"/>
            <w:noProof/>
          </w:rPr>
          <w:id w:val="-512770232"/>
          <w:placeholder>
            <w:docPart w:val="7F9FCE0C5EA444D18A537FD9317D959A"/>
          </w:placeholder>
          <w:temporary/>
          <w:showingPlcHdr/>
          <w15:appearance w15:val="hidden"/>
        </w:sdtPr>
        <w:sdtEndPr>
          <w:rPr>
            <w:rStyle w:val="Negrita"/>
          </w:rPr>
        </w:sdtEndPr>
        <w:sdtContent>
          <w:r w:rsidR="003E78A7" w:rsidRPr="00AA526B">
            <w:rPr>
              <w:rStyle w:val="Negrita"/>
              <w:noProof/>
              <w:lang w:bidi="es-ES"/>
            </w:rPr>
            <w:t>Competencia:</w:t>
          </w:r>
        </w:sdtContent>
      </w:sdt>
      <w:r w:rsidR="00E53724" w:rsidRPr="00AA526B">
        <w:rPr>
          <w:noProof/>
          <w:lang w:bidi="es-ES"/>
        </w:rPr>
        <w:t xml:space="preserve"> </w:t>
      </w:r>
      <w:sdt>
        <w:sdtPr>
          <w:rPr>
            <w:noProof/>
          </w:rPr>
          <w:id w:val="-2094616854"/>
          <w:placeholder>
            <w:docPart w:val="AB133AFE45C1420FAA05DDAD8A95982F"/>
          </w:placeholder>
          <w:temporary/>
          <w:showingPlcHdr/>
          <w15:appearance w15:val="hidden"/>
        </w:sdtPr>
        <w:sdtEndPr/>
        <w:sdtContent>
          <w:r w:rsidR="00A41799" w:rsidRPr="00AA526B">
            <w:rPr>
              <w:noProof/>
              <w:lang w:bidi="es-ES"/>
            </w:rPr>
            <w:t>Todos los negocios compiten de una manera u otra. Puede tratarse de competidores directos específicos, o puede ser con la forma en la que los clientes han hecho las cosas durante mucho tiempo. Al identificar a la competencia, identifique quién más está prestando servicios para resolver el mismo problema que la empresa desea abordar.</w:t>
          </w:r>
        </w:sdtContent>
      </w:sdt>
      <w:r w:rsidR="00E53724" w:rsidRPr="00AA526B">
        <w:rPr>
          <w:noProof/>
          <w:lang w:bidi="es-ES"/>
        </w:rPr>
        <w:t xml:space="preserve"> </w:t>
      </w:r>
      <w:sdt>
        <w:sdtPr>
          <w:rPr>
            <w:noProof/>
          </w:rPr>
          <w:id w:val="2108843709"/>
          <w:placeholder>
            <w:docPart w:val="AB133AFE45C1420FAA05DDAD8A95982F"/>
          </w:placeholder>
          <w:temporary/>
          <w:showingPlcHdr/>
          <w15:appearance w15:val="hidden"/>
        </w:sdtPr>
        <w:sdtEndPr/>
        <w:sdtContent>
          <w:r w:rsidR="00250BA7" w:rsidRPr="00AA526B">
            <w:rPr>
              <w:noProof/>
              <w:lang w:bidi="es-ES"/>
            </w:rPr>
            <w:t>Todos los negocios compiten de una manera u otra. Puede tratarse de competidores directos específicos, o puede ser con la forma en la que los clientes han hecho las cosas durante mucho tiempo. Al identificar a la competencia, identifique quién más está prestando servicios para resolver el mismo problema que la empresa desea abordar.</w:t>
          </w:r>
        </w:sdtContent>
      </w:sdt>
    </w:p>
    <w:p w14:paraId="4C83A85A" w14:textId="77777777" w:rsidR="00E53724" w:rsidRPr="00AA526B" w:rsidRDefault="00F45DF6" w:rsidP="00E53724">
      <w:pPr>
        <w:pStyle w:val="Listaconvietas"/>
        <w:rPr>
          <w:noProof/>
        </w:rPr>
      </w:pPr>
      <w:sdt>
        <w:sdtPr>
          <w:rPr>
            <w:rStyle w:val="Negrita"/>
            <w:noProof/>
          </w:rPr>
          <w:id w:val="1557357805"/>
          <w:placeholder>
            <w:docPart w:val="E172309BBD5846A5B80327150DA5F268"/>
          </w:placeholder>
          <w:temporary/>
          <w:showingPlcHdr/>
          <w15:appearance w15:val="hidden"/>
        </w:sdtPr>
        <w:sdtEndPr>
          <w:rPr>
            <w:rStyle w:val="Negrita"/>
          </w:rPr>
        </w:sdtEndPr>
        <w:sdtContent>
          <w:r w:rsidR="003E78A7" w:rsidRPr="00AA526B">
            <w:rPr>
              <w:rStyle w:val="Negrita"/>
              <w:noProof/>
              <w:lang w:bidi="es-ES"/>
            </w:rPr>
            <w:t>Análisis FDOA:</w:t>
          </w:r>
        </w:sdtContent>
      </w:sdt>
      <w:r w:rsidR="00E53724" w:rsidRPr="00AA526B">
        <w:rPr>
          <w:rStyle w:val="Negrita"/>
          <w:noProof/>
          <w:lang w:bidi="es-ES"/>
        </w:rPr>
        <w:t xml:space="preserve"> </w:t>
      </w:r>
      <w:sdt>
        <w:sdtPr>
          <w:rPr>
            <w:noProof/>
          </w:rPr>
          <w:id w:val="855001879"/>
          <w:placeholder>
            <w:docPart w:val="A516BEAF0AD54FDA99F620188F0AC929"/>
          </w:placeholder>
          <w:temporary/>
          <w:showingPlcHdr/>
          <w15:appearance w15:val="hidden"/>
        </w:sdtPr>
        <w:sdtEndPr/>
        <w:sdtContent>
          <w:r w:rsidR="00A41799" w:rsidRPr="00AA526B">
            <w:rPr>
              <w:noProof/>
              <w:lang w:bidi="es-ES"/>
            </w:rPr>
            <w:t>Se puede incluir un análisis FDOA completando las casillas siguientes para evaluar las fortalezas y debilidades del entorno empresarial actual (interno) y las oportunidades y amenazas (externo). Este es un buen ejercicio para realizar anualmente. Después de completar el análisis, proporcione ideas sobre: cómo las fortalezas del negocio pueden ayudar a maximizar las oportunidades y minimizar las amenazas; cómo sus debilidades pueden ralentizar la capacidad de la empresa para capitalizar las oportunidades; y cómo las debilidades del negocio pueden exponerlo a amenazas.</w:t>
          </w:r>
        </w:sdtContent>
      </w:sdt>
    </w:p>
    <w:p w14:paraId="71DE58E9" w14:textId="77777777" w:rsidR="003E78A7" w:rsidRPr="00AA526B" w:rsidRDefault="003E78A7">
      <w:pPr>
        <w:rPr>
          <w:noProof/>
        </w:rPr>
      </w:pPr>
    </w:p>
    <w:tbl>
      <w:tblPr>
        <w:tblW w:w="9715" w:type="dxa"/>
        <w:tblLayout w:type="fixed"/>
        <w:tblCellMar>
          <w:left w:w="115" w:type="dxa"/>
          <w:right w:w="115" w:type="dxa"/>
        </w:tblCellMar>
        <w:tblLook w:val="0600" w:firstRow="0" w:lastRow="0" w:firstColumn="0" w:lastColumn="0" w:noHBand="1" w:noVBand="1"/>
      </w:tblPr>
      <w:tblGrid>
        <w:gridCol w:w="2381"/>
        <w:gridCol w:w="4896"/>
        <w:gridCol w:w="2438"/>
      </w:tblGrid>
      <w:tr w:rsidR="003E78A7" w:rsidRPr="00AA526B" w14:paraId="13B963C8" w14:textId="77777777" w:rsidTr="00E20A15">
        <w:trPr>
          <w:trHeight w:val="2535"/>
        </w:trPr>
        <w:tc>
          <w:tcPr>
            <w:tcW w:w="2381" w:type="dxa"/>
          </w:tcPr>
          <w:sdt>
            <w:sdtPr>
              <w:rPr>
                <w:noProof/>
              </w:rPr>
              <w:id w:val="841667111"/>
              <w:placeholder>
                <w:docPart w:val="1EF1403920164CFFAEDB62F0FAA40870"/>
              </w:placeholder>
              <w:temporary/>
              <w:showingPlcHdr/>
              <w15:appearance w15:val="hidden"/>
            </w:sdtPr>
            <w:sdtEndPr/>
            <w:sdtContent>
              <w:p w14:paraId="7A05E923" w14:textId="77777777" w:rsidR="003E78A7" w:rsidRPr="00AA526B" w:rsidRDefault="008965F6" w:rsidP="008965F6">
                <w:pPr>
                  <w:pStyle w:val="Ttulodegrfico1"/>
                  <w:rPr>
                    <w:noProof/>
                  </w:rPr>
                </w:pPr>
                <w:r w:rsidRPr="00AA526B">
                  <w:rPr>
                    <w:noProof/>
                    <w:lang w:bidi="es-ES"/>
                  </w:rPr>
                  <w:t>FORTALEZAS</w:t>
                </w:r>
              </w:p>
            </w:sdtContent>
          </w:sdt>
          <w:sdt>
            <w:sdtPr>
              <w:rPr>
                <w:noProof/>
              </w:rPr>
              <w:id w:val="-1984383332"/>
              <w:placeholder>
                <w:docPart w:val="03D96DB0BDBA4752825784FFC4D81E5A"/>
              </w:placeholder>
              <w:temporary/>
              <w:showingPlcHdr/>
              <w15:appearance w15:val="hidden"/>
            </w:sdtPr>
            <w:sdtEndPr/>
            <w:sdtContent>
              <w:p w14:paraId="4FCDE5B7" w14:textId="77777777" w:rsidR="008965F6" w:rsidRPr="00AA526B" w:rsidRDefault="008965F6" w:rsidP="008965F6">
                <w:pPr>
                  <w:pStyle w:val="Vietadegrfico"/>
                  <w:rPr>
                    <w:noProof/>
                  </w:rPr>
                </w:pPr>
                <w:r w:rsidRPr="00AA526B">
                  <w:rPr>
                    <w:noProof/>
                    <w:lang w:bidi="es-ES"/>
                  </w:rPr>
                  <w:t>Ventaja</w:t>
                </w:r>
              </w:p>
              <w:p w14:paraId="28F27D04" w14:textId="77777777" w:rsidR="008965F6" w:rsidRPr="00AA526B" w:rsidRDefault="008965F6" w:rsidP="008965F6">
                <w:pPr>
                  <w:pStyle w:val="Vietadegrfico"/>
                  <w:rPr>
                    <w:noProof/>
                  </w:rPr>
                </w:pPr>
                <w:r w:rsidRPr="00AA526B">
                  <w:rPr>
                    <w:noProof/>
                    <w:lang w:bidi="es-ES"/>
                  </w:rPr>
                  <w:t>Capacidades</w:t>
                </w:r>
              </w:p>
              <w:p w14:paraId="79B2CCA1" w14:textId="77777777" w:rsidR="008965F6" w:rsidRPr="00AA526B" w:rsidRDefault="008965F6" w:rsidP="008965F6">
                <w:pPr>
                  <w:pStyle w:val="Vietadegrfico"/>
                  <w:rPr>
                    <w:noProof/>
                  </w:rPr>
                </w:pPr>
                <w:r w:rsidRPr="00AA526B">
                  <w:rPr>
                    <w:noProof/>
                    <w:lang w:bidi="es-ES"/>
                  </w:rPr>
                  <w:t>Activos, personas</w:t>
                </w:r>
              </w:p>
              <w:p w14:paraId="5B6135F2" w14:textId="77777777" w:rsidR="008965F6" w:rsidRPr="00AA526B" w:rsidRDefault="008965F6" w:rsidP="008965F6">
                <w:pPr>
                  <w:pStyle w:val="Vietadegrfico"/>
                  <w:rPr>
                    <w:noProof/>
                  </w:rPr>
                </w:pPr>
                <w:r w:rsidRPr="00AA526B">
                  <w:rPr>
                    <w:noProof/>
                    <w:lang w:bidi="es-ES"/>
                  </w:rPr>
                  <w:t>Experiencia</w:t>
                </w:r>
              </w:p>
              <w:p w14:paraId="3B5F6FB0" w14:textId="77777777" w:rsidR="008965F6" w:rsidRPr="00AA526B" w:rsidRDefault="008965F6" w:rsidP="008965F6">
                <w:pPr>
                  <w:pStyle w:val="Vietadegrfico"/>
                  <w:rPr>
                    <w:noProof/>
                  </w:rPr>
                </w:pPr>
                <w:r w:rsidRPr="00AA526B">
                  <w:rPr>
                    <w:noProof/>
                    <w:lang w:bidi="es-ES"/>
                  </w:rPr>
                  <w:t>Reservas financieras</w:t>
                </w:r>
              </w:p>
              <w:p w14:paraId="574C868E" w14:textId="77777777" w:rsidR="008965F6" w:rsidRPr="00AA526B" w:rsidRDefault="008965F6" w:rsidP="008965F6">
                <w:pPr>
                  <w:pStyle w:val="Vietadegrfico"/>
                  <w:rPr>
                    <w:noProof/>
                  </w:rPr>
                </w:pPr>
                <w:r w:rsidRPr="00AA526B">
                  <w:rPr>
                    <w:noProof/>
                    <w:lang w:bidi="es-ES"/>
                  </w:rPr>
                  <w:t>Propuesta de valor</w:t>
                </w:r>
              </w:p>
              <w:p w14:paraId="2DD2EAB3" w14:textId="77777777" w:rsidR="008965F6" w:rsidRPr="00AA526B" w:rsidRDefault="008965F6" w:rsidP="008965F6">
                <w:pPr>
                  <w:pStyle w:val="Vietadegrfico"/>
                  <w:rPr>
                    <w:noProof/>
                  </w:rPr>
                </w:pPr>
                <w:r w:rsidRPr="00AA526B">
                  <w:rPr>
                    <w:noProof/>
                    <w:lang w:bidi="es-ES"/>
                  </w:rPr>
                  <w:t>Precio, valor y calidad</w:t>
                </w:r>
              </w:p>
            </w:sdtContent>
          </w:sdt>
        </w:tc>
        <w:tc>
          <w:tcPr>
            <w:tcW w:w="4896" w:type="dxa"/>
            <w:vMerge w:val="restart"/>
            <w:vAlign w:val="center"/>
          </w:tcPr>
          <w:p w14:paraId="0F82AB33" w14:textId="77777777" w:rsidR="003E78A7" w:rsidRPr="00AA526B" w:rsidRDefault="003E78A7" w:rsidP="008965F6">
            <w:pPr>
              <w:pStyle w:val="Listaconvietas"/>
              <w:numPr>
                <w:ilvl w:val="0"/>
                <w:numId w:val="0"/>
              </w:numPr>
              <w:jc w:val="center"/>
              <w:rPr>
                <w:noProof/>
              </w:rPr>
            </w:pPr>
            <w:r w:rsidRPr="00AA526B">
              <w:rPr>
                <w:noProof/>
                <w:lang w:eastAsia="es-ES"/>
              </w:rPr>
              <w:drawing>
                <wp:inline distT="0" distB="0" distL="0" distR="0" wp14:anchorId="4F2521EA" wp14:editId="0852F58E">
                  <wp:extent cx="3009900" cy="2968625"/>
                  <wp:effectExtent l="0" t="0" r="0" b="3175"/>
                  <wp:docPr id="194" name="Gráfico 194" descr="Gráfico circula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2438" w:type="dxa"/>
          </w:tcPr>
          <w:sdt>
            <w:sdtPr>
              <w:rPr>
                <w:noProof/>
              </w:rPr>
              <w:id w:val="-1737780101"/>
              <w:placeholder>
                <w:docPart w:val="A06EA14B5FFB4B75B675E837A84D725B"/>
              </w:placeholder>
              <w:temporary/>
              <w:showingPlcHdr/>
              <w15:appearance w15:val="hidden"/>
            </w:sdtPr>
            <w:sdtEndPr/>
            <w:sdtContent>
              <w:p w14:paraId="22EE72A9" w14:textId="77777777" w:rsidR="003E78A7" w:rsidRPr="00AA526B" w:rsidRDefault="008965F6" w:rsidP="008965F6">
                <w:pPr>
                  <w:pStyle w:val="Ttulodegrfico2"/>
                  <w:rPr>
                    <w:noProof/>
                  </w:rPr>
                </w:pPr>
                <w:r w:rsidRPr="00AA526B">
                  <w:rPr>
                    <w:noProof/>
                    <w:lang w:bidi="es-ES"/>
                  </w:rPr>
                  <w:t>DEBILIDADES</w:t>
                </w:r>
              </w:p>
            </w:sdtContent>
          </w:sdt>
          <w:sdt>
            <w:sdtPr>
              <w:rPr>
                <w:noProof/>
              </w:rPr>
              <w:id w:val="-674113483"/>
              <w:placeholder>
                <w:docPart w:val="1EC858A7699742E09E838B4CA8289696"/>
              </w:placeholder>
              <w:temporary/>
              <w:showingPlcHdr/>
              <w15:appearance w15:val="hidden"/>
            </w:sdtPr>
            <w:sdtEndPr/>
            <w:sdtContent>
              <w:p w14:paraId="30B17A8A" w14:textId="77777777" w:rsidR="008965F6" w:rsidRPr="00AA526B" w:rsidRDefault="008965F6" w:rsidP="008965F6">
                <w:pPr>
                  <w:pStyle w:val="Vietadegrfico2"/>
                  <w:rPr>
                    <w:noProof/>
                  </w:rPr>
                </w:pPr>
                <w:r w:rsidRPr="00AA526B">
                  <w:rPr>
                    <w:noProof/>
                    <w:lang w:bidi="es-ES"/>
                  </w:rPr>
                  <w:t>Desventajas</w:t>
                </w:r>
              </w:p>
              <w:p w14:paraId="23B6BC01" w14:textId="77777777" w:rsidR="008965F6" w:rsidRPr="00AA526B" w:rsidRDefault="008965F6" w:rsidP="008965F6">
                <w:pPr>
                  <w:pStyle w:val="Vietadegrfico2"/>
                  <w:rPr>
                    <w:noProof/>
                  </w:rPr>
                </w:pPr>
                <w:r w:rsidRPr="00AA526B">
                  <w:rPr>
                    <w:noProof/>
                    <w:lang w:bidi="es-ES"/>
                  </w:rPr>
                  <w:t>Diferencia en capacidades</w:t>
                </w:r>
              </w:p>
              <w:p w14:paraId="34572ADC" w14:textId="77777777" w:rsidR="008965F6" w:rsidRPr="00AA526B" w:rsidRDefault="008965F6" w:rsidP="008965F6">
                <w:pPr>
                  <w:pStyle w:val="Vietadegrfico2"/>
                  <w:rPr>
                    <w:noProof/>
                  </w:rPr>
                </w:pPr>
                <w:r w:rsidRPr="00AA526B">
                  <w:rPr>
                    <w:noProof/>
                    <w:lang w:bidi="es-ES"/>
                  </w:rPr>
                  <w:t>Flujo de efectivo</w:t>
                </w:r>
              </w:p>
              <w:p w14:paraId="0F14121E" w14:textId="77777777" w:rsidR="008965F6" w:rsidRPr="00AA526B" w:rsidRDefault="008965F6" w:rsidP="008965F6">
                <w:pPr>
                  <w:pStyle w:val="Vietadegrfico2"/>
                  <w:rPr>
                    <w:noProof/>
                  </w:rPr>
                </w:pPr>
                <w:r w:rsidRPr="00AA526B">
                  <w:rPr>
                    <w:noProof/>
                    <w:lang w:bidi="es-ES"/>
                  </w:rPr>
                  <w:t>Proveedores</w:t>
                </w:r>
              </w:p>
              <w:p w14:paraId="1007B45C" w14:textId="77777777" w:rsidR="008965F6" w:rsidRPr="00AA526B" w:rsidRDefault="008965F6" w:rsidP="008965F6">
                <w:pPr>
                  <w:pStyle w:val="Vietadegrfico2"/>
                  <w:rPr>
                    <w:noProof/>
                  </w:rPr>
                </w:pPr>
                <w:r w:rsidRPr="00AA526B">
                  <w:rPr>
                    <w:noProof/>
                    <w:lang w:bidi="es-ES"/>
                  </w:rPr>
                  <w:t>Experiencia</w:t>
                </w:r>
              </w:p>
              <w:p w14:paraId="129EEE63" w14:textId="77777777" w:rsidR="008965F6" w:rsidRPr="00AA526B" w:rsidRDefault="008965F6" w:rsidP="008965F6">
                <w:pPr>
                  <w:pStyle w:val="Vietadegrfico2"/>
                  <w:rPr>
                    <w:noProof/>
                  </w:rPr>
                </w:pPr>
                <w:r w:rsidRPr="00AA526B">
                  <w:rPr>
                    <w:noProof/>
                    <w:lang w:bidi="es-ES"/>
                  </w:rPr>
                  <w:t>Áreas para mejorar</w:t>
                </w:r>
              </w:p>
              <w:p w14:paraId="762C11F2" w14:textId="77777777" w:rsidR="008965F6" w:rsidRPr="00AA526B" w:rsidRDefault="008965F6" w:rsidP="008965F6">
                <w:pPr>
                  <w:pStyle w:val="Vietadegrfico2"/>
                  <w:rPr>
                    <w:noProof/>
                  </w:rPr>
                </w:pPr>
                <w:r w:rsidRPr="00AA526B">
                  <w:rPr>
                    <w:noProof/>
                    <w:lang w:bidi="es-ES"/>
                  </w:rPr>
                  <w:t>Causas de pérdida de ventas</w:t>
                </w:r>
              </w:p>
            </w:sdtContent>
          </w:sdt>
        </w:tc>
      </w:tr>
      <w:tr w:rsidR="003E78A7" w:rsidRPr="00AA526B" w14:paraId="4BB33499" w14:textId="77777777" w:rsidTr="00E20A15">
        <w:trPr>
          <w:trHeight w:val="2535"/>
        </w:trPr>
        <w:tc>
          <w:tcPr>
            <w:tcW w:w="2381" w:type="dxa"/>
          </w:tcPr>
          <w:sdt>
            <w:sdtPr>
              <w:rPr>
                <w:noProof/>
              </w:rPr>
              <w:id w:val="-2099856493"/>
              <w:placeholder>
                <w:docPart w:val="080AE802382648FD863E4FAC2F562D12"/>
              </w:placeholder>
              <w:temporary/>
              <w:showingPlcHdr/>
              <w15:appearance w15:val="hidden"/>
            </w:sdtPr>
            <w:sdtEndPr/>
            <w:sdtContent>
              <w:p w14:paraId="4A35B4AA" w14:textId="77777777" w:rsidR="003E78A7" w:rsidRPr="00AA526B" w:rsidRDefault="008965F6" w:rsidP="008965F6">
                <w:pPr>
                  <w:pStyle w:val="Ttulodegrfico3"/>
                  <w:rPr>
                    <w:noProof/>
                  </w:rPr>
                </w:pPr>
                <w:r w:rsidRPr="00AA526B">
                  <w:rPr>
                    <w:noProof/>
                    <w:lang w:bidi="es-ES"/>
                  </w:rPr>
                  <w:t>OPORTUNIDADES</w:t>
                </w:r>
              </w:p>
            </w:sdtContent>
          </w:sdt>
          <w:sdt>
            <w:sdtPr>
              <w:rPr>
                <w:noProof/>
              </w:rPr>
              <w:id w:val="-1261436333"/>
              <w:placeholder>
                <w:docPart w:val="0B8F28CC7DC24A7E9CDA24666EE5D9C2"/>
              </w:placeholder>
              <w:temporary/>
              <w:showingPlcHdr/>
              <w15:appearance w15:val="hidden"/>
            </w:sdtPr>
            <w:sdtEndPr/>
            <w:sdtContent>
              <w:p w14:paraId="0960C2C4" w14:textId="77777777" w:rsidR="008965F6" w:rsidRPr="00AA526B" w:rsidRDefault="008965F6" w:rsidP="008965F6">
                <w:pPr>
                  <w:pStyle w:val="Vietadegrfico3"/>
                  <w:rPr>
                    <w:noProof/>
                  </w:rPr>
                </w:pPr>
                <w:r w:rsidRPr="00AA526B">
                  <w:rPr>
                    <w:noProof/>
                    <w:lang w:bidi="es-ES"/>
                  </w:rPr>
                  <w:t>Áreas para mejorar</w:t>
                </w:r>
              </w:p>
              <w:p w14:paraId="601C86FC" w14:textId="77777777" w:rsidR="008965F6" w:rsidRPr="00AA526B" w:rsidRDefault="008965F6" w:rsidP="008965F6">
                <w:pPr>
                  <w:pStyle w:val="Vietadegrfico3"/>
                  <w:rPr>
                    <w:noProof/>
                  </w:rPr>
                </w:pPr>
                <w:r w:rsidRPr="00AA526B">
                  <w:rPr>
                    <w:noProof/>
                    <w:lang w:bidi="es-ES"/>
                  </w:rPr>
                  <w:t>Nuevos segmentos</w:t>
                </w:r>
              </w:p>
              <w:p w14:paraId="41734AB6" w14:textId="77777777" w:rsidR="008965F6" w:rsidRPr="00AA526B" w:rsidRDefault="008965F6" w:rsidP="008965F6">
                <w:pPr>
                  <w:pStyle w:val="Vietadegrfico3"/>
                  <w:rPr>
                    <w:noProof/>
                  </w:rPr>
                </w:pPr>
                <w:r w:rsidRPr="00AA526B">
                  <w:rPr>
                    <w:noProof/>
                    <w:lang w:bidi="es-ES"/>
                  </w:rPr>
                  <w:t>Tendencias del sector</w:t>
                </w:r>
              </w:p>
              <w:p w14:paraId="7F0607CC" w14:textId="77777777" w:rsidR="008965F6" w:rsidRPr="00AA526B" w:rsidRDefault="008965F6" w:rsidP="008965F6">
                <w:pPr>
                  <w:pStyle w:val="Vietadegrfico3"/>
                  <w:rPr>
                    <w:noProof/>
                  </w:rPr>
                </w:pPr>
                <w:r w:rsidRPr="00AA526B">
                  <w:rPr>
                    <w:noProof/>
                    <w:lang w:bidi="es-ES"/>
                  </w:rPr>
                  <w:t>Nuevos productos</w:t>
                </w:r>
              </w:p>
              <w:p w14:paraId="25661B97" w14:textId="77777777" w:rsidR="008965F6" w:rsidRPr="00AA526B" w:rsidRDefault="008965F6" w:rsidP="008965F6">
                <w:pPr>
                  <w:pStyle w:val="Vietadegrfico3"/>
                  <w:rPr>
                    <w:noProof/>
                  </w:rPr>
                </w:pPr>
                <w:r w:rsidRPr="00AA526B">
                  <w:rPr>
                    <w:noProof/>
                    <w:lang w:bidi="es-ES"/>
                  </w:rPr>
                  <w:t>Nuevas innovaciones</w:t>
                </w:r>
              </w:p>
              <w:p w14:paraId="593D3AB5" w14:textId="77777777" w:rsidR="008965F6" w:rsidRPr="00AA526B" w:rsidRDefault="008965F6" w:rsidP="008965F6">
                <w:pPr>
                  <w:pStyle w:val="Vietadegrfico3"/>
                  <w:rPr>
                    <w:noProof/>
                  </w:rPr>
                </w:pPr>
                <w:r w:rsidRPr="00AA526B">
                  <w:rPr>
                    <w:noProof/>
                    <w:lang w:bidi="es-ES"/>
                  </w:rPr>
                  <w:t>Asociación clave</w:t>
                </w:r>
              </w:p>
            </w:sdtContent>
          </w:sdt>
        </w:tc>
        <w:tc>
          <w:tcPr>
            <w:tcW w:w="4896" w:type="dxa"/>
            <w:vMerge/>
          </w:tcPr>
          <w:p w14:paraId="1D021D34" w14:textId="77777777" w:rsidR="003E78A7" w:rsidRPr="00AA526B" w:rsidRDefault="003E78A7" w:rsidP="003E78A7">
            <w:pPr>
              <w:pStyle w:val="Listaconvietas"/>
              <w:numPr>
                <w:ilvl w:val="0"/>
                <w:numId w:val="0"/>
              </w:numPr>
              <w:rPr>
                <w:noProof/>
              </w:rPr>
            </w:pPr>
          </w:p>
        </w:tc>
        <w:tc>
          <w:tcPr>
            <w:tcW w:w="2438" w:type="dxa"/>
          </w:tcPr>
          <w:sdt>
            <w:sdtPr>
              <w:rPr>
                <w:noProof/>
              </w:rPr>
              <w:id w:val="996142121"/>
              <w:placeholder>
                <w:docPart w:val="C109D9A5DC2F4E3180D415ADDB069511"/>
              </w:placeholder>
              <w:temporary/>
              <w:showingPlcHdr/>
              <w15:appearance w15:val="hidden"/>
            </w:sdtPr>
            <w:sdtEndPr/>
            <w:sdtContent>
              <w:p w14:paraId="7527197F" w14:textId="77777777" w:rsidR="003E78A7" w:rsidRPr="00AA526B" w:rsidRDefault="008965F6" w:rsidP="008965F6">
                <w:pPr>
                  <w:pStyle w:val="Ttulodegrfico4"/>
                  <w:rPr>
                    <w:noProof/>
                  </w:rPr>
                </w:pPr>
                <w:r w:rsidRPr="00AA526B">
                  <w:rPr>
                    <w:noProof/>
                    <w:lang w:bidi="es-ES"/>
                  </w:rPr>
                  <w:t>AMENAZAS</w:t>
                </w:r>
              </w:p>
            </w:sdtContent>
          </w:sdt>
          <w:sdt>
            <w:sdtPr>
              <w:rPr>
                <w:noProof/>
              </w:rPr>
              <w:id w:val="-248883923"/>
              <w:placeholder>
                <w:docPart w:val="6B09C4D31C994A0391E264646AE51E2B"/>
              </w:placeholder>
              <w:temporary/>
              <w:showingPlcHdr/>
              <w15:appearance w15:val="hidden"/>
            </w:sdtPr>
            <w:sdtEndPr/>
            <w:sdtContent>
              <w:p w14:paraId="780A1385" w14:textId="77777777" w:rsidR="008965F6" w:rsidRPr="00AA526B" w:rsidRDefault="008965F6" w:rsidP="008965F6">
                <w:pPr>
                  <w:pStyle w:val="Vietadegrfico4"/>
                  <w:rPr>
                    <w:noProof/>
                  </w:rPr>
                </w:pPr>
                <w:r w:rsidRPr="00AA526B">
                  <w:rPr>
                    <w:noProof/>
                    <w:lang w:bidi="es-ES"/>
                  </w:rPr>
                  <w:t>Movimiento económico</w:t>
                </w:r>
              </w:p>
              <w:p w14:paraId="359BD538" w14:textId="77777777" w:rsidR="008965F6" w:rsidRPr="00AA526B" w:rsidRDefault="008965F6" w:rsidP="008965F6">
                <w:pPr>
                  <w:pStyle w:val="Vietadegrfico4"/>
                  <w:rPr>
                    <w:noProof/>
                  </w:rPr>
                </w:pPr>
                <w:r w:rsidRPr="00AA526B">
                  <w:rPr>
                    <w:noProof/>
                    <w:lang w:bidi="es-ES"/>
                  </w:rPr>
                  <w:t>Obstáculos enfrentados</w:t>
                </w:r>
              </w:p>
              <w:p w14:paraId="364FA195" w14:textId="77777777" w:rsidR="008965F6" w:rsidRPr="00AA526B" w:rsidRDefault="008965F6" w:rsidP="008965F6">
                <w:pPr>
                  <w:pStyle w:val="Vietadegrfico4"/>
                  <w:rPr>
                    <w:noProof/>
                  </w:rPr>
                </w:pPr>
                <w:r w:rsidRPr="00AA526B">
                  <w:rPr>
                    <w:noProof/>
                    <w:lang w:bidi="es-ES"/>
                  </w:rPr>
                  <w:t>Acciones de competidores</w:t>
                </w:r>
              </w:p>
              <w:p w14:paraId="27F69B9C" w14:textId="77777777" w:rsidR="008965F6" w:rsidRPr="00AA526B" w:rsidRDefault="008965F6" w:rsidP="008965F6">
                <w:pPr>
                  <w:pStyle w:val="Vietadegrfico4"/>
                  <w:rPr>
                    <w:noProof/>
                  </w:rPr>
                </w:pPr>
                <w:r w:rsidRPr="00AA526B">
                  <w:rPr>
                    <w:noProof/>
                    <w:lang w:bidi="es-ES"/>
                  </w:rPr>
                  <w:t>Impactos políticos</w:t>
                </w:r>
              </w:p>
              <w:p w14:paraId="3ABC7847" w14:textId="77777777" w:rsidR="008965F6" w:rsidRPr="00AA526B" w:rsidRDefault="008965F6" w:rsidP="008965F6">
                <w:pPr>
                  <w:pStyle w:val="Vietadegrfico4"/>
                  <w:rPr>
                    <w:noProof/>
                  </w:rPr>
                </w:pPr>
                <w:r w:rsidRPr="00AA526B">
                  <w:rPr>
                    <w:noProof/>
                    <w:lang w:bidi="es-ES"/>
                  </w:rPr>
                  <w:t>Efectos medioambientales</w:t>
                </w:r>
              </w:p>
              <w:p w14:paraId="6B5F1601" w14:textId="77777777" w:rsidR="008965F6" w:rsidRPr="00AA526B" w:rsidRDefault="008965F6" w:rsidP="008965F6">
                <w:pPr>
                  <w:pStyle w:val="Vietadegrfico4"/>
                  <w:rPr>
                    <w:noProof/>
                  </w:rPr>
                </w:pPr>
                <w:r w:rsidRPr="00AA526B">
                  <w:rPr>
                    <w:noProof/>
                    <w:lang w:bidi="es-ES"/>
                  </w:rPr>
                  <w:t>Pérdida de personal clave</w:t>
                </w:r>
              </w:p>
              <w:p w14:paraId="39DC18E1" w14:textId="77777777" w:rsidR="008965F6" w:rsidRPr="00AA526B" w:rsidRDefault="008965F6" w:rsidP="008965F6">
                <w:pPr>
                  <w:pStyle w:val="Vietadegrfico4"/>
                  <w:rPr>
                    <w:noProof/>
                  </w:rPr>
                </w:pPr>
                <w:r w:rsidRPr="00AA526B">
                  <w:rPr>
                    <w:noProof/>
                    <w:lang w:bidi="es-ES"/>
                  </w:rPr>
                  <w:t>Demanda del mercado</w:t>
                </w:r>
              </w:p>
            </w:sdtContent>
          </w:sdt>
        </w:tc>
      </w:tr>
    </w:tbl>
    <w:p w14:paraId="34F5A8A6" w14:textId="77777777" w:rsidR="003E78A7" w:rsidRPr="00AA526B" w:rsidRDefault="003E78A7" w:rsidP="003E78A7">
      <w:pPr>
        <w:pStyle w:val="Listaconvietas"/>
        <w:numPr>
          <w:ilvl w:val="0"/>
          <w:numId w:val="0"/>
        </w:numPr>
        <w:ind w:left="340" w:hanging="340"/>
        <w:rPr>
          <w:noProof/>
        </w:rPr>
      </w:pPr>
    </w:p>
    <w:p w14:paraId="4F53C4B1" w14:textId="77777777" w:rsidR="003E78A7" w:rsidRPr="00AA526B" w:rsidRDefault="003E78A7" w:rsidP="003E78A7">
      <w:pPr>
        <w:pStyle w:val="Listaconvietas"/>
        <w:numPr>
          <w:ilvl w:val="0"/>
          <w:numId w:val="0"/>
        </w:numPr>
        <w:ind w:left="340" w:hanging="340"/>
        <w:rPr>
          <w:noProof/>
        </w:rPr>
        <w:sectPr w:rsidR="003E78A7" w:rsidRPr="00AA526B" w:rsidSect="00D02465">
          <w:type w:val="continuous"/>
          <w:pgSz w:w="11906" w:h="16838" w:code="9"/>
          <w:pgMar w:top="2160" w:right="1080" w:bottom="720" w:left="1080" w:header="648" w:footer="432" w:gutter="0"/>
          <w:cols w:space="708"/>
          <w:docGrid w:linePitch="360"/>
        </w:sectPr>
      </w:pPr>
    </w:p>
    <w:bookmarkStart w:id="5" w:name="_Toc22896183" w:displacedByCustomXml="next"/>
    <w:sdt>
      <w:sdtPr>
        <w:rPr>
          <w:noProof/>
        </w:rPr>
        <w:id w:val="1143771334"/>
        <w:placeholder>
          <w:docPart w:val="5412427A0B6B4351B814D0D4524F3AD2"/>
        </w:placeholder>
        <w:temporary/>
        <w:showingPlcHdr/>
        <w15:appearance w15:val="hidden"/>
      </w:sdtPr>
      <w:sdtEndPr/>
      <w:sdtContent>
        <w:p w14:paraId="5BAD92B7" w14:textId="77777777" w:rsidR="003E78A7" w:rsidRPr="00AA526B" w:rsidRDefault="00347AF5" w:rsidP="00043FFE">
          <w:pPr>
            <w:pStyle w:val="Ttulo1"/>
            <w:numPr>
              <w:ilvl w:val="0"/>
              <w:numId w:val="18"/>
            </w:numPr>
            <w:ind w:left="0" w:firstLine="0"/>
            <w:rPr>
              <w:noProof/>
            </w:rPr>
          </w:pPr>
          <w:r w:rsidRPr="00AA526B">
            <w:rPr>
              <w:noProof/>
              <w:lang w:bidi="es-ES"/>
            </w:rPr>
            <w:t>Plan de funcionamiento</w:t>
          </w:r>
        </w:p>
      </w:sdtContent>
    </w:sdt>
    <w:bookmarkEnd w:id="5" w:displacedByCustomXml="prev"/>
    <w:sdt>
      <w:sdtPr>
        <w:rPr>
          <w:noProof/>
        </w:rPr>
        <w:id w:val="-1593466653"/>
        <w:placeholder>
          <w:docPart w:val="8C5B4A46BAFC43DB891B9239B6FD5250"/>
        </w:placeholder>
        <w:temporary/>
        <w:showingPlcHdr/>
        <w15:appearance w15:val="hidden"/>
      </w:sdtPr>
      <w:sdtEndPr/>
      <w:sdtContent>
        <w:p w14:paraId="2CE25D35" w14:textId="77777777" w:rsidR="00A41799" w:rsidRPr="00AA526B" w:rsidRDefault="00A41799" w:rsidP="00A41799">
          <w:pPr>
            <w:rPr>
              <w:noProof/>
            </w:rPr>
          </w:pPr>
          <w:r w:rsidRPr="00AA526B">
            <w:rPr>
              <w:noProof/>
              <w:lang w:bidi="es-ES"/>
            </w:rPr>
            <w:t>Además, es necesario describir cómo la compañía actualmente y continuará desarrollando y manteniendo una base de clientes leales. Esta sección incluye responsabilidades de gestión con fechas y presupuestos, y se asegura de que los resultados puedan ser rastreados. ¿Cuáles son las fases previstas para el crecimiento futuro y las capacidades que se necesitan para lograr el crecimiento?</w:t>
          </w:r>
        </w:p>
        <w:p w14:paraId="031E9539" w14:textId="77777777" w:rsidR="00A41799" w:rsidRPr="00AA526B" w:rsidRDefault="00A41799" w:rsidP="00A41799">
          <w:pPr>
            <w:rPr>
              <w:noProof/>
            </w:rPr>
          </w:pPr>
          <w:r w:rsidRPr="00AA526B">
            <w:rPr>
              <w:noProof/>
              <w:lang w:bidi="es-ES"/>
            </w:rPr>
            <w:t>El plan operativo describe cómo funciona el negocio. Dependiendo del tipo de negocio, los elementos importantes de este plan deben incluir la forma en que la empresa llevará los servicios al mercado y cómo apoyará a los clientes. Es la logística, la tecnología, el bloqueo y el abordaje básico del negocio.</w:t>
          </w:r>
        </w:p>
        <w:p w14:paraId="474F4C73" w14:textId="77777777" w:rsidR="00043FFE" w:rsidRPr="00AA526B" w:rsidRDefault="00A41799" w:rsidP="00A41799">
          <w:pPr>
            <w:rPr>
              <w:noProof/>
            </w:rPr>
          </w:pPr>
          <w:r w:rsidRPr="00AA526B">
            <w:rPr>
              <w:noProof/>
              <w:lang w:bidi="es-ES"/>
            </w:rPr>
            <w:t>Dependiendo del tipo de negocio, las siguientes secciones pueden o no ser necesarias. Solo incluya lo que necesita y remueva todo lo demás. Recuerde: intente mantener el plan de negocios lo más corto posible. Los detalles excesivos en esta sección podrían fácilmente hacer que el plan sea demasiado largo.</w:t>
          </w:r>
        </w:p>
      </w:sdtContent>
    </w:sdt>
    <w:p w14:paraId="4834C014" w14:textId="77777777" w:rsidR="00E53724" w:rsidRPr="00AA526B" w:rsidRDefault="00F45DF6" w:rsidP="00E53724">
      <w:pPr>
        <w:pStyle w:val="Listaconvietas"/>
        <w:rPr>
          <w:noProof/>
        </w:rPr>
      </w:pPr>
      <w:sdt>
        <w:sdtPr>
          <w:rPr>
            <w:rStyle w:val="Negrita"/>
            <w:noProof/>
          </w:rPr>
          <w:id w:val="1949042357"/>
          <w:placeholder>
            <w:docPart w:val="DC9F80D3413E4FB89A0E104FD2D08A72"/>
          </w:placeholder>
          <w:temporary/>
          <w:showingPlcHdr/>
          <w15:appearance w15:val="hidden"/>
        </w:sdtPr>
        <w:sdtEndPr>
          <w:rPr>
            <w:rStyle w:val="Negrita"/>
          </w:rPr>
        </w:sdtEndPr>
        <w:sdtContent>
          <w:r w:rsidR="00043FFE" w:rsidRPr="00AA526B">
            <w:rPr>
              <w:rStyle w:val="Negrita"/>
              <w:noProof/>
              <w:lang w:bidi="es-ES"/>
            </w:rPr>
            <w:t>Cumplimiento de pedidos:</w:t>
          </w:r>
        </w:sdtContent>
      </w:sdt>
      <w:r w:rsidR="00E53724" w:rsidRPr="00AA526B">
        <w:rPr>
          <w:noProof/>
          <w:lang w:bidi="es-ES"/>
        </w:rPr>
        <w:t xml:space="preserve"> </w:t>
      </w:r>
      <w:sdt>
        <w:sdtPr>
          <w:rPr>
            <w:noProof/>
          </w:rPr>
          <w:id w:val="-1738468098"/>
          <w:placeholder>
            <w:docPart w:val="DF366DDA1776473B88FDE04E8C4196CC"/>
          </w:placeholder>
          <w:temporary/>
          <w:showingPlcHdr/>
          <w15:appearance w15:val="hidden"/>
        </w:sdtPr>
        <w:sdtEndPr/>
        <w:sdtContent>
          <w:r w:rsidR="00A41799" w:rsidRPr="00AA526B">
            <w:rPr>
              <w:noProof/>
              <w:lang w:bidi="es-ES"/>
            </w:rPr>
            <w:t>Describir los procedimientos de la empresa para la prestación de servicios a sus clientes. Como empresa de servicios, determine cómo hacer un seguimiento de la base de clientes, la forma de comunicación y la mejor manera de gestionar las ventas y los datos.</w:t>
          </w:r>
        </w:sdtContent>
      </w:sdt>
    </w:p>
    <w:p w14:paraId="2AB9AA1D" w14:textId="77777777" w:rsidR="00E53724" w:rsidRPr="00AA526B" w:rsidRDefault="00F45DF6" w:rsidP="00E53724">
      <w:pPr>
        <w:pStyle w:val="Listaconvietas"/>
        <w:rPr>
          <w:noProof/>
        </w:rPr>
      </w:pPr>
      <w:sdt>
        <w:sdtPr>
          <w:rPr>
            <w:rStyle w:val="Negrita"/>
            <w:noProof/>
          </w:rPr>
          <w:id w:val="760421710"/>
          <w:placeholder>
            <w:docPart w:val="76442BCE5BC04ECEB9262201F4B38E83"/>
          </w:placeholder>
          <w:temporary/>
          <w:showingPlcHdr/>
          <w15:appearance w15:val="hidden"/>
        </w:sdtPr>
        <w:sdtEndPr>
          <w:rPr>
            <w:rStyle w:val="Negrita"/>
          </w:rPr>
        </w:sdtEndPr>
        <w:sdtContent>
          <w:r w:rsidR="00043FFE" w:rsidRPr="00AA526B">
            <w:rPr>
              <w:rStyle w:val="Negrita"/>
              <w:noProof/>
              <w:lang w:bidi="es-ES"/>
            </w:rPr>
            <w:t>Pago:</w:t>
          </w:r>
        </w:sdtContent>
      </w:sdt>
      <w:r w:rsidR="00E53724" w:rsidRPr="00AA526B">
        <w:rPr>
          <w:noProof/>
          <w:lang w:bidi="es-ES"/>
        </w:rPr>
        <w:t xml:space="preserve"> </w:t>
      </w:r>
      <w:sdt>
        <w:sdtPr>
          <w:rPr>
            <w:noProof/>
          </w:rPr>
          <w:id w:val="-1835600251"/>
          <w:placeholder>
            <w:docPart w:val="3338F617ACBF42609D4D3D117FF29A89"/>
          </w:placeholder>
          <w:temporary/>
          <w:showingPlcHdr/>
          <w15:appearance w15:val="hidden"/>
        </w:sdtPr>
        <w:sdtEndPr/>
        <w:sdtContent>
          <w:r w:rsidR="00A41799" w:rsidRPr="00AA526B">
            <w:rPr>
              <w:noProof/>
              <w:lang w:bidi="es-ES"/>
            </w:rPr>
            <w:t xml:space="preserve">Describa las condiciones de pago estándar y las formas de pago aceptadas. Describa los planes de precios (tarifas de servicio únicas, tarifas por hora, recargos y cualquier otra tarifa) y cualquier impacto en el flujo de caja. </w:t>
          </w:r>
        </w:sdtContent>
      </w:sdt>
    </w:p>
    <w:p w14:paraId="2FBFF520" w14:textId="77777777" w:rsidR="00E53724" w:rsidRPr="00AA526B" w:rsidRDefault="00F45DF6" w:rsidP="00E53724">
      <w:pPr>
        <w:pStyle w:val="Listaconvietas"/>
        <w:rPr>
          <w:noProof/>
        </w:rPr>
      </w:pPr>
      <w:sdt>
        <w:sdtPr>
          <w:rPr>
            <w:rStyle w:val="Negrita"/>
            <w:noProof/>
          </w:rPr>
          <w:id w:val="1921058762"/>
          <w:placeholder>
            <w:docPart w:val="95EF2329404C4E9ABFCB8274DED4AAFB"/>
          </w:placeholder>
          <w:temporary/>
          <w:showingPlcHdr/>
          <w15:appearance w15:val="hidden"/>
        </w:sdtPr>
        <w:sdtEndPr>
          <w:rPr>
            <w:rStyle w:val="Negrita"/>
          </w:rPr>
        </w:sdtEndPr>
        <w:sdtContent>
          <w:r w:rsidR="00043FFE" w:rsidRPr="00AA526B">
            <w:rPr>
              <w:rStyle w:val="Negrita"/>
              <w:noProof/>
              <w:lang w:bidi="es-ES"/>
            </w:rPr>
            <w:t>Tecnología:</w:t>
          </w:r>
        </w:sdtContent>
      </w:sdt>
      <w:r w:rsidR="00E53724" w:rsidRPr="00AA526B">
        <w:rPr>
          <w:noProof/>
          <w:lang w:bidi="es-ES"/>
        </w:rPr>
        <w:t xml:space="preserve"> </w:t>
      </w:r>
      <w:sdt>
        <w:sdtPr>
          <w:rPr>
            <w:noProof/>
          </w:rPr>
          <w:id w:val="565460217"/>
          <w:placeholder>
            <w:docPart w:val="C7B9650BDB1C4978AB0D1CE1E6BE3DA8"/>
          </w:placeholder>
          <w:temporary/>
          <w:showingPlcHdr/>
          <w15:appearance w15:val="hidden"/>
        </w:sdtPr>
        <w:sdtEndPr/>
        <w:sdtContent>
          <w:r w:rsidR="00A41799" w:rsidRPr="00AA526B">
            <w:rPr>
              <w:noProof/>
              <w:lang w:bidi="es-ES"/>
            </w:rPr>
            <w:t>Si la tecnología es crítica para el negocio, ya sea que forme parte de la oferta de servicios o sea fundamental para la prestación de un servicio, describa las tecnologías clave utilizadas que son de propiedad exclusiva. Si los datos del negocio (empresa o cliente) están en riesgo, describa el plan de seguridad de datos en vigor, así como cualquier copia de seguridad o recuperación en caso de desastre o interrupción.</w:t>
          </w:r>
        </w:sdtContent>
      </w:sdt>
    </w:p>
    <w:p w14:paraId="722B9740" w14:textId="77777777" w:rsidR="00E53724" w:rsidRPr="00AA526B" w:rsidRDefault="00F45DF6" w:rsidP="00E53724">
      <w:pPr>
        <w:pStyle w:val="Listaconvietas"/>
        <w:rPr>
          <w:noProof/>
        </w:rPr>
      </w:pPr>
      <w:sdt>
        <w:sdtPr>
          <w:rPr>
            <w:rStyle w:val="Negrita"/>
            <w:noProof/>
          </w:rPr>
          <w:id w:val="-1983072167"/>
          <w:placeholder>
            <w:docPart w:val="AA8C0F40DEFA4C3ABEA6B6DBA1F84EE9"/>
          </w:placeholder>
          <w:temporary/>
          <w:showingPlcHdr/>
          <w15:appearance w15:val="hidden"/>
        </w:sdtPr>
        <w:sdtEndPr>
          <w:rPr>
            <w:rStyle w:val="Negrita"/>
          </w:rPr>
        </w:sdtEndPr>
        <w:sdtContent>
          <w:r w:rsidR="00043FFE" w:rsidRPr="00AA526B">
            <w:rPr>
              <w:rStyle w:val="Negrita"/>
              <w:noProof/>
              <w:lang w:bidi="es-ES"/>
            </w:rPr>
            <w:t>Clientes clave:</w:t>
          </w:r>
        </w:sdtContent>
      </w:sdt>
      <w:r w:rsidR="00E53724" w:rsidRPr="00AA526B">
        <w:rPr>
          <w:rStyle w:val="Negrita"/>
          <w:noProof/>
          <w:lang w:bidi="es-ES"/>
        </w:rPr>
        <w:t xml:space="preserve"> </w:t>
      </w:r>
      <w:sdt>
        <w:sdtPr>
          <w:rPr>
            <w:noProof/>
          </w:rPr>
          <w:id w:val="-2022374780"/>
          <w:placeholder>
            <w:docPart w:val="7D4EC2C0D50B4B91B4B47758033E50AB"/>
          </w:placeholder>
          <w:temporary/>
          <w:showingPlcHdr/>
          <w15:appearance w15:val="hidden"/>
        </w:sdtPr>
        <w:sdtEndPr/>
        <w:sdtContent>
          <w:r w:rsidR="00A41799" w:rsidRPr="00AA526B">
            <w:rPr>
              <w:noProof/>
              <w:lang w:bidi="es-ES"/>
            </w:rPr>
            <w:t>Identificar cualquier cliente que sea importante para el éxito del negocio debido a una asociación, volumen o camino hacia un nuevo mercado. Identifique también a los clientes que aporten más del 10% de los ingresos de la empresa.</w:t>
          </w:r>
        </w:sdtContent>
      </w:sdt>
    </w:p>
    <w:p w14:paraId="0D566F29" w14:textId="77777777" w:rsidR="00E53724" w:rsidRPr="00AA526B" w:rsidRDefault="00F45DF6" w:rsidP="00E53724">
      <w:pPr>
        <w:pStyle w:val="Listaconvietas"/>
        <w:rPr>
          <w:noProof/>
        </w:rPr>
      </w:pPr>
      <w:sdt>
        <w:sdtPr>
          <w:rPr>
            <w:rStyle w:val="Negrita"/>
            <w:noProof/>
          </w:rPr>
          <w:id w:val="-1794358563"/>
          <w:placeholder>
            <w:docPart w:val="78EB5DEB45004146838A455692E8E830"/>
          </w:placeholder>
          <w:temporary/>
          <w:showingPlcHdr/>
          <w15:appearance w15:val="hidden"/>
        </w:sdtPr>
        <w:sdtEndPr>
          <w:rPr>
            <w:rStyle w:val="Negrita"/>
          </w:rPr>
        </w:sdtEndPr>
        <w:sdtContent>
          <w:r w:rsidR="00DE65A2" w:rsidRPr="00AA526B">
            <w:rPr>
              <w:rStyle w:val="Negrita"/>
              <w:noProof/>
              <w:lang w:bidi="es-ES"/>
            </w:rPr>
            <w:t>Empleados clave y organización:</w:t>
          </w:r>
        </w:sdtContent>
      </w:sdt>
      <w:r w:rsidR="00E53724" w:rsidRPr="00AA526B">
        <w:rPr>
          <w:rStyle w:val="Negrita"/>
          <w:noProof/>
          <w:lang w:bidi="es-ES"/>
        </w:rPr>
        <w:t xml:space="preserve"> </w:t>
      </w:r>
      <w:sdt>
        <w:sdtPr>
          <w:rPr>
            <w:noProof/>
          </w:rPr>
          <w:id w:val="1868019658"/>
          <w:placeholder>
            <w:docPart w:val="21282123BB434A5985418357C745649D"/>
          </w:placeholder>
          <w:temporary/>
          <w:showingPlcHdr/>
          <w15:appearance w15:val="hidden"/>
        </w:sdtPr>
        <w:sdtEndPr/>
        <w:sdtContent>
          <w:r w:rsidR="00A41799" w:rsidRPr="00AA526B">
            <w:rPr>
              <w:noProof/>
              <w:lang w:bidi="es-ES"/>
            </w:rPr>
            <w:t>Describa todas las habilidades o experiencias únicas necesarias para el equipo actual. Si es necesario, describa cualquier proceso de reclutamiento o capacitación de propiedad exclusiva que se haya implementado. Haga una lista de los empleados clave que son necesarios para el éxito. Incluya un organigrama para apoyar esta sección.</w:t>
          </w:r>
        </w:sdtContent>
      </w:sdt>
    </w:p>
    <w:p w14:paraId="47F32394" w14:textId="77777777" w:rsidR="00DE65A2" w:rsidRPr="00AA526B" w:rsidRDefault="00F45DF6" w:rsidP="00974DD3">
      <w:pPr>
        <w:pStyle w:val="Listaconvietas"/>
        <w:spacing w:after="0"/>
        <w:rPr>
          <w:noProof/>
        </w:rPr>
      </w:pPr>
      <w:sdt>
        <w:sdtPr>
          <w:rPr>
            <w:rStyle w:val="Negrita"/>
            <w:noProof/>
          </w:rPr>
          <w:id w:val="972940777"/>
          <w:placeholder>
            <w:docPart w:val="C7A0E381B9F1432BB5A8A2D50992C7D5"/>
          </w:placeholder>
          <w:temporary/>
          <w:showingPlcHdr/>
          <w15:appearance w15:val="hidden"/>
        </w:sdtPr>
        <w:sdtEndPr>
          <w:rPr>
            <w:rStyle w:val="Negrita"/>
          </w:rPr>
        </w:sdtEndPr>
        <w:sdtContent>
          <w:r w:rsidR="00DE65A2" w:rsidRPr="00AA526B">
            <w:rPr>
              <w:rStyle w:val="Negrita"/>
              <w:noProof/>
              <w:lang w:bidi="es-ES"/>
            </w:rPr>
            <w:t>Instalaciones:</w:t>
          </w:r>
        </w:sdtContent>
      </w:sdt>
      <w:r w:rsidR="00E53724" w:rsidRPr="00AA526B">
        <w:rPr>
          <w:rStyle w:val="Negrita"/>
          <w:noProof/>
          <w:lang w:bidi="es-ES"/>
        </w:rPr>
        <w:t xml:space="preserve"> </w:t>
      </w:r>
      <w:sdt>
        <w:sdtPr>
          <w:rPr>
            <w:noProof/>
          </w:rPr>
          <w:id w:val="2074922854"/>
          <w:placeholder>
            <w:docPart w:val="4BD97CF3E81C474E804C90D58839F1FC"/>
          </w:placeholder>
          <w:temporary/>
          <w:showingPlcHdr/>
          <w15:appearance w15:val="hidden"/>
        </w:sdtPr>
        <w:sdtEndPr/>
        <w:sdtContent>
          <w:r w:rsidR="00A41799" w:rsidRPr="00AA526B">
            <w:rPr>
              <w:noProof/>
              <w:lang w:bidi="es-ES"/>
            </w:rPr>
            <w:t>Describa el tipo de instalación comercial, ya sea arrendada, de propiedad o compartida. Proporcione una lista de las ubicaciones de las empresas, su propósito y los planes futuros para estas instalaciones. Si no hay instalaciones, y los planes de negocio para comprarlas o arrendarlas, incluya eso en este plan.</w:t>
          </w:r>
        </w:sdtContent>
      </w:sdt>
    </w:p>
    <w:p w14:paraId="55A8BAA2" w14:textId="77777777" w:rsidR="00DE65A2" w:rsidRPr="00AA526B" w:rsidRDefault="00DE65A2" w:rsidP="00974DD3">
      <w:pPr>
        <w:spacing w:before="0" w:after="0"/>
        <w:rPr>
          <w:noProof/>
        </w:rPr>
        <w:sectPr w:rsidR="00DE65A2" w:rsidRPr="00AA526B" w:rsidSect="00D02465">
          <w:type w:val="continuous"/>
          <w:pgSz w:w="11906" w:h="16838" w:code="9"/>
          <w:pgMar w:top="2160" w:right="1080" w:bottom="720" w:left="1080" w:header="648" w:footer="432" w:gutter="0"/>
          <w:cols w:space="708"/>
          <w:docGrid w:linePitch="360"/>
        </w:sectPr>
      </w:pPr>
    </w:p>
    <w:bookmarkStart w:id="6" w:name="_Toc22896184" w:displacedByCustomXml="next"/>
    <w:sdt>
      <w:sdtPr>
        <w:rPr>
          <w:noProof/>
        </w:rPr>
        <w:id w:val="-976210796"/>
        <w:placeholder>
          <w:docPart w:val="EF33027551F14E349489497639D3C0B1"/>
        </w:placeholder>
        <w:temporary/>
        <w:showingPlcHdr/>
        <w15:appearance w15:val="hidden"/>
      </w:sdtPr>
      <w:sdtEndPr/>
      <w:sdtContent>
        <w:p w14:paraId="450CB8D6" w14:textId="77777777" w:rsidR="00DE65A2" w:rsidRPr="00AA526B" w:rsidRDefault="00347AF5" w:rsidP="00026EAE">
          <w:pPr>
            <w:pStyle w:val="Ttulo1"/>
            <w:numPr>
              <w:ilvl w:val="0"/>
              <w:numId w:val="18"/>
            </w:numPr>
            <w:ind w:left="0" w:firstLine="0"/>
            <w:rPr>
              <w:noProof/>
            </w:rPr>
          </w:pPr>
          <w:r w:rsidRPr="00AA526B">
            <w:rPr>
              <w:noProof/>
              <w:lang w:bidi="es-ES"/>
            </w:rPr>
            <w:t xml:space="preserve">Plan de marketing y ventas </w:t>
          </w:r>
        </w:p>
      </w:sdtContent>
    </w:sdt>
    <w:bookmarkEnd w:id="6" w:displacedByCustomXml="prev"/>
    <w:sdt>
      <w:sdtPr>
        <w:rPr>
          <w:noProof/>
        </w:rPr>
        <w:id w:val="1503546988"/>
        <w:placeholder>
          <w:docPart w:val="0C65AD821CE5443D8DD1FC3AB33F2B79"/>
        </w:placeholder>
        <w:temporary/>
        <w:showingPlcHdr/>
        <w15:appearance w15:val="hidden"/>
      </w:sdtPr>
      <w:sdtEndPr/>
      <w:sdtContent>
        <w:p w14:paraId="141BB75F" w14:textId="77777777" w:rsidR="00026EAE" w:rsidRPr="00AA526B" w:rsidRDefault="00A41799" w:rsidP="00026EAE">
          <w:pPr>
            <w:rPr>
              <w:noProof/>
            </w:rPr>
          </w:pPr>
          <w:r w:rsidRPr="00AA526B">
            <w:rPr>
              <w:noProof/>
              <w:lang w:bidi="es-ES"/>
            </w:rPr>
            <w:t>Promover el negocio, ya sea a través de la generación de clientes potenciales o tráfico a un sitio web o tienda, es una de las funciones más importantes de cualquier negocio. En esta sección del plan, proporcione detalles de la comercialización prevista del negocio. Describa los mensajes y canales clave utilizados para generar clientes potenciales y promover el negocio. Esta sección también debe describir cualquier estrategia de ventas. Dependiendo del tipo de negocio, las siguientes secciones pueden o no ser necesarias. Solo incluya lo que necesita y remueva todo lo demás.</w:t>
          </w:r>
        </w:p>
      </w:sdtContent>
    </w:sdt>
    <w:p w14:paraId="065671E2" w14:textId="77777777" w:rsidR="00E53724" w:rsidRPr="00AA526B" w:rsidRDefault="00F45DF6" w:rsidP="00E53724">
      <w:pPr>
        <w:pStyle w:val="Listaconvietas"/>
        <w:rPr>
          <w:noProof/>
        </w:rPr>
      </w:pPr>
      <w:sdt>
        <w:sdtPr>
          <w:rPr>
            <w:rStyle w:val="Negrita"/>
            <w:noProof/>
          </w:rPr>
          <w:id w:val="1170135634"/>
          <w:placeholder>
            <w:docPart w:val="5F1D533398E843C68E6BF07B6D6B8D3B"/>
          </w:placeholder>
          <w:temporary/>
          <w:showingPlcHdr/>
          <w15:appearance w15:val="hidden"/>
        </w:sdtPr>
        <w:sdtEndPr>
          <w:rPr>
            <w:rStyle w:val="Negrita"/>
          </w:rPr>
        </w:sdtEndPr>
        <w:sdtContent>
          <w:r w:rsidR="00026EAE" w:rsidRPr="00AA526B">
            <w:rPr>
              <w:rStyle w:val="Negrita"/>
              <w:noProof/>
              <w:lang w:bidi="es-ES"/>
            </w:rPr>
            <w:t>Mensajes clave:</w:t>
          </w:r>
        </w:sdtContent>
      </w:sdt>
      <w:r w:rsidR="00E53724" w:rsidRPr="00AA526B">
        <w:rPr>
          <w:rStyle w:val="Negrita"/>
          <w:noProof/>
          <w:lang w:bidi="es-ES"/>
        </w:rPr>
        <w:t xml:space="preserve"> </w:t>
      </w:r>
      <w:sdt>
        <w:sdtPr>
          <w:rPr>
            <w:noProof/>
          </w:rPr>
          <w:id w:val="-392049129"/>
          <w:placeholder>
            <w:docPart w:val="7EC5967FD1AD4FE795EC034BA10181CA"/>
          </w:placeholder>
          <w:temporary/>
          <w:showingPlcHdr/>
          <w15:appearance w15:val="hidden"/>
        </w:sdtPr>
        <w:sdtEndPr/>
        <w:sdtContent>
          <w:r w:rsidR="00A41799" w:rsidRPr="00AA526B">
            <w:rPr>
              <w:noProof/>
              <w:lang w:bidi="es-ES"/>
            </w:rPr>
            <w:t>Describir los mensajes clave que elevarán los servicios a los ojos de los clientes objetivo. Si hay ejemplos de imágenes colaterales o gráficas de algunos mensajes, incluya los mismos.</w:t>
          </w:r>
        </w:sdtContent>
      </w:sdt>
    </w:p>
    <w:p w14:paraId="3D5BB1AF" w14:textId="77777777" w:rsidR="00E53724" w:rsidRPr="00AA526B" w:rsidRDefault="00F45DF6" w:rsidP="00E53724">
      <w:pPr>
        <w:pStyle w:val="Listaconvietas"/>
        <w:rPr>
          <w:noProof/>
        </w:rPr>
      </w:pPr>
      <w:sdt>
        <w:sdtPr>
          <w:rPr>
            <w:rStyle w:val="Negrita"/>
            <w:noProof/>
          </w:rPr>
          <w:id w:val="-1158375581"/>
          <w:placeholder>
            <w:docPart w:val="B69613FC434743378EECB4C8613E004E"/>
          </w:placeholder>
          <w:temporary/>
          <w:showingPlcHdr/>
          <w15:appearance w15:val="hidden"/>
        </w:sdtPr>
        <w:sdtEndPr>
          <w:rPr>
            <w:rStyle w:val="Negrita"/>
          </w:rPr>
        </w:sdtEndPr>
        <w:sdtContent>
          <w:r w:rsidR="00026EAE" w:rsidRPr="00AA526B">
            <w:rPr>
              <w:rStyle w:val="Negrita"/>
              <w:noProof/>
              <w:lang w:bidi="es-ES"/>
            </w:rPr>
            <w:t>Actividades de marketing:</w:t>
          </w:r>
        </w:sdtContent>
      </w:sdt>
      <w:r w:rsidR="00E53724" w:rsidRPr="00AA526B">
        <w:rPr>
          <w:noProof/>
          <w:lang w:bidi="es-ES"/>
        </w:rPr>
        <w:t xml:space="preserve"> </w:t>
      </w:r>
      <w:sdt>
        <w:sdtPr>
          <w:rPr>
            <w:noProof/>
          </w:rPr>
          <w:id w:val="593594514"/>
          <w:placeholder>
            <w:docPart w:val="A45F715F121A436EA54D48700C6D4742"/>
          </w:placeholder>
          <w:temporary/>
          <w:showingPlcHdr/>
          <w15:appearance w15:val="hidden"/>
        </w:sdtPr>
        <w:sdtEndPr/>
        <w:sdtContent>
          <w:r w:rsidR="00A41799" w:rsidRPr="00AA526B">
            <w:rPr>
              <w:noProof/>
              <w:lang w:bidi="es-ES"/>
            </w:rPr>
            <w:t>¿Cuál de las siguientes opciones de promoción ofrece a la empresa la mejor oportunidad de reconocimiento de productos, clientes potenciales calificados, tráfico de tiendas o citas?</w:t>
          </w:r>
        </w:sdtContent>
      </w:sdt>
    </w:p>
    <w:sdt>
      <w:sdtPr>
        <w:rPr>
          <w:noProof/>
        </w:rPr>
        <w:id w:val="-381643151"/>
        <w:placeholder>
          <w:docPart w:val="C47E570F0FD64BD6A180B6B076CF2C29"/>
        </w:placeholder>
        <w:temporary/>
        <w:showingPlcHdr/>
        <w15:appearance w15:val="hidden"/>
      </w:sdtPr>
      <w:sdtEndPr/>
      <w:sdtContent>
        <w:p w14:paraId="01BC6477" w14:textId="77777777" w:rsidR="00A41799" w:rsidRPr="00AA526B" w:rsidRDefault="00A41799" w:rsidP="00A41799">
          <w:pPr>
            <w:pStyle w:val="Listaconvietas2"/>
            <w:rPr>
              <w:noProof/>
            </w:rPr>
          </w:pPr>
          <w:r w:rsidRPr="00AA526B">
            <w:rPr>
              <w:noProof/>
              <w:lang w:bidi="es-ES"/>
            </w:rPr>
            <w:t>Publicidad multimedia (periódicos, revistas, televisión, radio)</w:t>
          </w:r>
        </w:p>
        <w:p w14:paraId="3366CD32" w14:textId="77777777" w:rsidR="00A41799" w:rsidRPr="00AA526B" w:rsidRDefault="00A41799" w:rsidP="00A41799">
          <w:pPr>
            <w:pStyle w:val="Listaconvietas2"/>
            <w:rPr>
              <w:noProof/>
            </w:rPr>
          </w:pPr>
          <w:r w:rsidRPr="00AA526B">
            <w:rPr>
              <w:noProof/>
              <w:lang w:bidi="es-ES"/>
            </w:rPr>
            <w:t>Correo directo</w:t>
          </w:r>
        </w:p>
        <w:p w14:paraId="09DAD834" w14:textId="77777777" w:rsidR="00A41799" w:rsidRPr="00AA526B" w:rsidRDefault="00A41799" w:rsidP="00A41799">
          <w:pPr>
            <w:pStyle w:val="Listaconvietas2"/>
            <w:rPr>
              <w:noProof/>
            </w:rPr>
          </w:pPr>
          <w:r w:rsidRPr="00AA526B">
            <w:rPr>
              <w:noProof/>
              <w:lang w:bidi="es-ES"/>
            </w:rPr>
            <w:t>Llamada telefónica</w:t>
          </w:r>
        </w:p>
        <w:p w14:paraId="2BA4EFA0" w14:textId="77777777" w:rsidR="00A41799" w:rsidRPr="00AA526B" w:rsidRDefault="00A41799" w:rsidP="00A41799">
          <w:pPr>
            <w:pStyle w:val="Listaconvietas2"/>
            <w:rPr>
              <w:noProof/>
            </w:rPr>
          </w:pPr>
          <w:r w:rsidRPr="00AA526B">
            <w:rPr>
              <w:noProof/>
              <w:lang w:bidi="es-ES"/>
            </w:rPr>
            <w:t>Seminarios o conferencias de negocios</w:t>
          </w:r>
        </w:p>
        <w:p w14:paraId="71899175" w14:textId="77777777" w:rsidR="00A41799" w:rsidRPr="00AA526B" w:rsidRDefault="00A41799" w:rsidP="00A41799">
          <w:pPr>
            <w:pStyle w:val="Listaconvietas2"/>
            <w:rPr>
              <w:noProof/>
            </w:rPr>
          </w:pPr>
          <w:r w:rsidRPr="00AA526B">
            <w:rPr>
              <w:noProof/>
              <w:lang w:bidi="es-ES"/>
            </w:rPr>
            <w:t>Publicidad conjunta con otras empresas</w:t>
          </w:r>
        </w:p>
        <w:p w14:paraId="459E2885" w14:textId="77777777" w:rsidR="00A41799" w:rsidRPr="00AA526B" w:rsidRDefault="00A41799" w:rsidP="00A41799">
          <w:pPr>
            <w:pStyle w:val="Listaconvietas2"/>
            <w:rPr>
              <w:noProof/>
            </w:rPr>
          </w:pPr>
          <w:r w:rsidRPr="00AA526B">
            <w:rPr>
              <w:noProof/>
              <w:lang w:bidi="es-ES"/>
            </w:rPr>
            <w:t>Boca a boca o señalización fija</w:t>
          </w:r>
        </w:p>
        <w:p w14:paraId="5F854943" w14:textId="77777777" w:rsidR="00A41799" w:rsidRPr="00AA526B" w:rsidRDefault="00A41799" w:rsidP="00A41799">
          <w:pPr>
            <w:pStyle w:val="Listaconvietas2"/>
            <w:rPr>
              <w:noProof/>
            </w:rPr>
          </w:pPr>
          <w:r w:rsidRPr="00AA526B">
            <w:rPr>
              <w:noProof/>
              <w:lang w:bidi="es-ES"/>
            </w:rPr>
            <w:t>Marketing digital como medios sociales, email marketing, SEO o blogs</w:t>
          </w:r>
        </w:p>
        <w:p w14:paraId="17586C1B" w14:textId="77777777" w:rsidR="00A41799" w:rsidRPr="00AA526B" w:rsidRDefault="00A41799" w:rsidP="00A41799">
          <w:pPr>
            <w:pStyle w:val="Listaconvietas2"/>
            <w:rPr>
              <w:noProof/>
            </w:rPr>
          </w:pPr>
          <w:r w:rsidRPr="00AA526B">
            <w:rPr>
              <w:noProof/>
              <w:lang w:bidi="es-ES"/>
            </w:rPr>
            <w:t xml:space="preserve">Proporcionar consultas gratuitas limitadas (tales como precios de trabajo gratuitos para los contratistas, consultas gratuitas de paisajismo para los paisajistas u opiniones gratuitas sobre precios para los agentes de bienes raíces). </w:t>
          </w:r>
        </w:p>
        <w:p w14:paraId="3637F657" w14:textId="77777777" w:rsidR="00A41799" w:rsidRPr="00AA526B" w:rsidRDefault="00A41799" w:rsidP="00A41799">
          <w:pPr>
            <w:pStyle w:val="Listaconvietas2"/>
            <w:rPr>
              <w:noProof/>
            </w:rPr>
          </w:pPr>
          <w:r w:rsidRPr="00AA526B">
            <w:rPr>
              <w:noProof/>
              <w:lang w:bidi="es-ES"/>
            </w:rPr>
            <w:t>Patrocinar equipos deportivos locales u otros eventos comunitarios</w:t>
          </w:r>
        </w:p>
        <w:p w14:paraId="1BF239BB" w14:textId="77777777" w:rsidR="00A41799" w:rsidRPr="00AA526B" w:rsidRDefault="00A41799" w:rsidP="00A41799">
          <w:pPr>
            <w:pStyle w:val="Listaconvietas2"/>
            <w:rPr>
              <w:noProof/>
            </w:rPr>
          </w:pPr>
          <w:r w:rsidRPr="00AA526B">
            <w:rPr>
              <w:noProof/>
              <w:lang w:bidi="es-ES"/>
            </w:rPr>
            <w:t>Dar charlas informativas gratuitas ya sea en las oficinas comerciales o para empresas locales que ofrecen servicios complementarios (por ejemplo, un agente de bienes raíces que ofrece seminarios sobre cómo preparar una casa para llevarla al mercado).</w:t>
          </w:r>
        </w:p>
        <w:p w14:paraId="369D7168" w14:textId="77777777" w:rsidR="00026EAE" w:rsidRPr="00AA526B" w:rsidRDefault="00A41799" w:rsidP="00A41799">
          <w:pPr>
            <w:pStyle w:val="Listaconvietas2"/>
            <w:rPr>
              <w:noProof/>
            </w:rPr>
          </w:pPr>
          <w:r w:rsidRPr="00AA526B">
            <w:rPr>
              <w:noProof/>
              <w:lang w:bidi="es-ES"/>
            </w:rPr>
            <w:t>Hacer trabajo gratis para organizaciones sin fines de lucro locales (como una agencia de publicidad que diseña el sitio web de un mercado agrícola local de forma gratuita).</w:t>
          </w:r>
        </w:p>
      </w:sdtContent>
    </w:sdt>
    <w:p w14:paraId="51147EA5" w14:textId="77777777" w:rsidR="00E53724" w:rsidRPr="00AA526B" w:rsidRDefault="00F45DF6" w:rsidP="00E53724">
      <w:pPr>
        <w:pStyle w:val="Listaconvietas"/>
        <w:rPr>
          <w:noProof/>
        </w:rPr>
      </w:pPr>
      <w:sdt>
        <w:sdtPr>
          <w:rPr>
            <w:rStyle w:val="Negrita"/>
            <w:noProof/>
          </w:rPr>
          <w:id w:val="1763564988"/>
          <w:placeholder>
            <w:docPart w:val="FC072B317DBA4E88922483C4C56E79AF"/>
          </w:placeholder>
          <w:temporary/>
          <w:showingPlcHdr/>
          <w15:appearance w15:val="hidden"/>
        </w:sdtPr>
        <w:sdtEndPr>
          <w:rPr>
            <w:rStyle w:val="Negrita"/>
          </w:rPr>
        </w:sdtEndPr>
        <w:sdtContent>
          <w:r w:rsidR="00026EAE" w:rsidRPr="00AA526B">
            <w:rPr>
              <w:rStyle w:val="Negrita"/>
              <w:noProof/>
              <w:lang w:bidi="es-ES"/>
            </w:rPr>
            <w:t>Estrategia de ventas:</w:t>
          </w:r>
        </w:sdtContent>
      </w:sdt>
      <w:r w:rsidR="00E53724" w:rsidRPr="00AA526B">
        <w:rPr>
          <w:noProof/>
          <w:lang w:bidi="es-ES"/>
        </w:rPr>
        <w:t xml:space="preserve"> </w:t>
      </w:r>
      <w:sdt>
        <w:sdtPr>
          <w:rPr>
            <w:noProof/>
          </w:rPr>
          <w:id w:val="-242884069"/>
          <w:placeholder>
            <w:docPart w:val="213703BDAF1442D9AFDF18D380183983"/>
          </w:placeholder>
          <w:temporary/>
          <w:showingPlcHdr/>
          <w15:appearance w15:val="hidden"/>
        </w:sdtPr>
        <w:sdtEndPr/>
        <w:sdtContent>
          <w:r w:rsidR="00A41799" w:rsidRPr="00AA526B">
            <w:rPr>
              <w:noProof/>
              <w:lang w:bidi="es-ES"/>
            </w:rPr>
            <w:t>Si es necesario, ¿cuál será su método de ventas? ¿Habrá responsables de ventas contratados a tiempo completo, ventas por contrato u otro enfoque? Muchas empresas de servicios individuales dependen en gran medida del boca a boca. Tenga esto en cuenta al desarrollar la estrategia de ventas.</w:t>
          </w:r>
        </w:sdtContent>
      </w:sdt>
    </w:p>
    <w:p w14:paraId="1A4B4DF2" w14:textId="77777777" w:rsidR="00026EAE" w:rsidRPr="00AA526B" w:rsidRDefault="00026EAE" w:rsidP="00026EAE">
      <w:pPr>
        <w:pStyle w:val="Listaconvietas"/>
        <w:numPr>
          <w:ilvl w:val="0"/>
          <w:numId w:val="0"/>
        </w:numPr>
        <w:ind w:left="340" w:hanging="340"/>
        <w:rPr>
          <w:noProof/>
        </w:rPr>
      </w:pPr>
    </w:p>
    <w:p w14:paraId="55F9F3C3" w14:textId="77777777" w:rsidR="00026EAE" w:rsidRPr="00AA526B" w:rsidRDefault="00026EAE" w:rsidP="00026EAE">
      <w:pPr>
        <w:pStyle w:val="Listaconvietas"/>
        <w:numPr>
          <w:ilvl w:val="0"/>
          <w:numId w:val="0"/>
        </w:numPr>
        <w:ind w:left="340" w:hanging="340"/>
        <w:rPr>
          <w:noProof/>
        </w:rPr>
        <w:sectPr w:rsidR="00026EAE" w:rsidRPr="00AA526B" w:rsidSect="00D02465">
          <w:type w:val="continuous"/>
          <w:pgSz w:w="11906" w:h="16838" w:code="9"/>
          <w:pgMar w:top="2160" w:right="1080" w:bottom="720" w:left="1080" w:header="648" w:footer="432" w:gutter="0"/>
          <w:cols w:space="708"/>
          <w:docGrid w:linePitch="360"/>
        </w:sectPr>
      </w:pPr>
    </w:p>
    <w:bookmarkStart w:id="7" w:name="_Toc22896185" w:displacedByCustomXml="next"/>
    <w:sdt>
      <w:sdtPr>
        <w:rPr>
          <w:noProof/>
        </w:rPr>
        <w:id w:val="-1666310198"/>
        <w:placeholder>
          <w:docPart w:val="DA3280FFA7CC4E629F1877D4DC3F1D4A"/>
        </w:placeholder>
        <w:temporary/>
        <w:showingPlcHdr/>
        <w15:appearance w15:val="hidden"/>
      </w:sdtPr>
      <w:sdtEndPr/>
      <w:sdtContent>
        <w:p w14:paraId="7109582D" w14:textId="77777777" w:rsidR="00026EAE" w:rsidRPr="00AA526B" w:rsidRDefault="00347AF5" w:rsidP="00B37B3B">
          <w:pPr>
            <w:pStyle w:val="Ttulo1"/>
            <w:numPr>
              <w:ilvl w:val="0"/>
              <w:numId w:val="18"/>
            </w:numPr>
            <w:ind w:left="0" w:firstLine="0"/>
            <w:rPr>
              <w:noProof/>
            </w:rPr>
          </w:pPr>
          <w:r w:rsidRPr="00AA526B">
            <w:rPr>
              <w:noProof/>
              <w:lang w:bidi="es-ES"/>
            </w:rPr>
            <w:t>Plan financiero</w:t>
          </w:r>
        </w:p>
      </w:sdtContent>
    </w:sdt>
    <w:bookmarkEnd w:id="7" w:displacedByCustomXml="prev"/>
    <w:sdt>
      <w:sdtPr>
        <w:rPr>
          <w:noProof/>
        </w:rPr>
        <w:id w:val="-1015688984"/>
        <w:placeholder>
          <w:docPart w:val="1C4B7FA81ADB4972A8F74BCFB1852916"/>
        </w:placeholder>
        <w:temporary/>
        <w:showingPlcHdr/>
        <w15:appearance w15:val="hidden"/>
      </w:sdtPr>
      <w:sdtEndPr/>
      <w:sdtContent>
        <w:p w14:paraId="0E88BC79" w14:textId="77777777" w:rsidR="00A41799" w:rsidRPr="00AA526B" w:rsidRDefault="00A41799" w:rsidP="00A41799">
          <w:pPr>
            <w:rPr>
              <w:noProof/>
            </w:rPr>
          </w:pPr>
          <w:r w:rsidRPr="00AA526B">
            <w:rPr>
              <w:noProof/>
              <w:lang w:bidi="es-ES"/>
            </w:rPr>
            <w:t xml:space="preserve">Crear un plan financiero es dónde se encuentran todos los planes de negocios. Hasta este punto, se han identificado el mercado objetivo, los clientes objetivos y los precios. Estos ítems, junto con las suposiciones, ayudarán a estimar el pronóstico de ventas de la compañía. El otro lado del negocio será el de los gastos esperados. Esto es importante sobre una base continua para ver cuando el negocio es rentable. También es importante saber qué gastos deberán financiarse antes de que se reciban las ventas de los clientes o el efectivo que generan. </w:t>
          </w:r>
        </w:p>
        <w:p w14:paraId="2EB326D4" w14:textId="77777777" w:rsidR="00026EAE" w:rsidRPr="00AA526B" w:rsidRDefault="00A41799" w:rsidP="00A41799">
          <w:pPr>
            <w:rPr>
              <w:noProof/>
            </w:rPr>
          </w:pPr>
          <w:r w:rsidRPr="00AA526B">
            <w:rPr>
              <w:noProof/>
              <w:lang w:bidi="es-ES"/>
            </w:rPr>
            <w:t>Como mínimo, esta sección debe incluir los costos iniciales estimados y las ganancias y pérdidas proyectadas, junto con un resumen de las suposiciones que se están haciendo con estas proyecciones. Las suposiciones deben incluir las ventas iniciales y continuas, junto con el calendario de estas entradas.</w:t>
          </w:r>
        </w:p>
      </w:sdtContent>
    </w:sdt>
    <w:p w14:paraId="29E567B0" w14:textId="77777777" w:rsidR="00E53724" w:rsidRPr="00AA526B" w:rsidRDefault="00F45DF6" w:rsidP="00E53724">
      <w:pPr>
        <w:pStyle w:val="Listaconvietas"/>
        <w:rPr>
          <w:noProof/>
        </w:rPr>
      </w:pPr>
      <w:sdt>
        <w:sdtPr>
          <w:rPr>
            <w:rStyle w:val="Negrita"/>
            <w:noProof/>
          </w:rPr>
          <w:id w:val="-1791820278"/>
          <w:placeholder>
            <w:docPart w:val="1155E465187142FB96404361FCB5EABD"/>
          </w:placeholder>
          <w:temporary/>
          <w:showingPlcHdr/>
          <w15:appearance w15:val="hidden"/>
        </w:sdtPr>
        <w:sdtEndPr>
          <w:rPr>
            <w:rStyle w:val="Negrita"/>
          </w:rPr>
        </w:sdtEndPr>
        <w:sdtContent>
          <w:r w:rsidR="00B37B3B" w:rsidRPr="00AA526B">
            <w:rPr>
              <w:rStyle w:val="Negrita"/>
              <w:noProof/>
              <w:lang w:bidi="es-ES"/>
            </w:rPr>
            <w:t>Costos iniciales proyectados:</w:t>
          </w:r>
        </w:sdtContent>
      </w:sdt>
      <w:r w:rsidR="00E53724" w:rsidRPr="00AA526B">
        <w:rPr>
          <w:noProof/>
          <w:lang w:bidi="es-ES"/>
        </w:rPr>
        <w:t xml:space="preserve"> </w:t>
      </w:r>
      <w:sdt>
        <w:sdtPr>
          <w:rPr>
            <w:noProof/>
          </w:rPr>
          <w:id w:val="757100641"/>
          <w:placeholder>
            <w:docPart w:val="950115D658424036B573D5E14F1A5A1A"/>
          </w:placeholder>
          <w:temporary/>
          <w:showingPlcHdr/>
          <w15:appearance w15:val="hidden"/>
        </w:sdtPr>
        <w:sdtEndPr/>
        <w:sdtContent>
          <w:r w:rsidR="00A41799" w:rsidRPr="00AA526B">
            <w:rPr>
              <w:noProof/>
              <w:lang w:bidi="es-ES"/>
            </w:rPr>
            <w:t>La siguiente tabla muestra un ejemplo de los elementos de costo continuo y único que el negocio podría necesitar para abrir. Muchos negocios son pagados a crédito con el tiempo y no tienen efectivo que llegue inmediatamente. Es necesario hacer suposiciones acerca de cuántos meses de artículos recurrentes, además de los gastos únicos, para estimar cuándo comenzará a llegar el efectivo a la compañía. Para empezar, la empresa tendrá que financiar con ahorros o una inversión inicial. Hay una tabla en blanco en el apéndice para completar las posibles proyecciones de costos iniciales.</w:t>
          </w:r>
        </w:sdtContent>
      </w:sdt>
    </w:p>
    <w:p w14:paraId="60C78827" w14:textId="77777777" w:rsidR="00B37B3B" w:rsidRPr="00AA526B" w:rsidRDefault="00B37B3B" w:rsidP="00B37B3B">
      <w:pPr>
        <w:pStyle w:val="Listaconvietas"/>
        <w:numPr>
          <w:ilvl w:val="0"/>
          <w:numId w:val="0"/>
        </w:numPr>
        <w:ind w:left="340" w:hanging="340"/>
        <w:rPr>
          <w:noProof/>
        </w:rPr>
      </w:pPr>
    </w:p>
    <w:p w14:paraId="61BF295E" w14:textId="77777777" w:rsidR="00D02465" w:rsidRPr="00AA526B" w:rsidRDefault="00D02465">
      <w:pPr>
        <w:spacing w:before="0" w:after="160" w:line="259" w:lineRule="auto"/>
        <w:rPr>
          <w:noProof/>
        </w:rPr>
      </w:pPr>
      <w:r w:rsidRPr="00AA526B">
        <w:rPr>
          <w:noProof/>
          <w:lang w:bidi="es-ES"/>
        </w:rPr>
        <w:br w:type="page"/>
      </w:r>
    </w:p>
    <w:p w14:paraId="7DA2D5E2" w14:textId="77777777" w:rsidR="00B37B3B" w:rsidRPr="00AA526B" w:rsidRDefault="00B37B3B" w:rsidP="00B37B3B">
      <w:pPr>
        <w:pStyle w:val="Listaconvietas"/>
        <w:numPr>
          <w:ilvl w:val="0"/>
          <w:numId w:val="0"/>
        </w:numPr>
        <w:ind w:left="340" w:hanging="340"/>
        <w:rPr>
          <w:noProof/>
        </w:rPr>
        <w:sectPr w:rsidR="00B37B3B" w:rsidRPr="00AA526B" w:rsidSect="00D02465">
          <w:type w:val="continuous"/>
          <w:pgSz w:w="11906" w:h="16838" w:code="9"/>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886"/>
        <w:gridCol w:w="2442"/>
        <w:gridCol w:w="2442"/>
        <w:gridCol w:w="2442"/>
        <w:gridCol w:w="2466"/>
      </w:tblGrid>
      <w:tr w:rsidR="008F704C" w:rsidRPr="00AA526B" w14:paraId="36FC875B" w14:textId="77777777" w:rsidTr="008F704C">
        <w:trPr>
          <w:trHeight w:val="312"/>
        </w:trPr>
        <w:sdt>
          <w:sdtPr>
            <w:rPr>
              <w:noProof/>
            </w:rPr>
            <w:id w:val="-449472158"/>
            <w:placeholder>
              <w:docPart w:val="D6A6AA77CCF64D0099F491D24286D063"/>
            </w:placeholder>
            <w:temporary/>
            <w:showingPlcHdr/>
            <w15:appearance w15:val="hidden"/>
          </w:sdtPr>
          <w:sdtEndPr/>
          <w:sdtContent>
            <w:tc>
              <w:tcPr>
                <w:tcW w:w="5000" w:type="pct"/>
                <w:gridSpan w:val="5"/>
                <w:shd w:val="clear" w:color="auto" w:fill="107082" w:themeFill="accent2"/>
                <w:noWrap/>
                <w:vAlign w:val="center"/>
                <w:hideMark/>
              </w:tcPr>
              <w:p w14:paraId="6AF43E07" w14:textId="77777777" w:rsidR="008F704C" w:rsidRPr="00AA526B" w:rsidRDefault="00A162A9" w:rsidP="00615F25">
                <w:pPr>
                  <w:pStyle w:val="Encabezadosdetabla"/>
                  <w:rPr>
                    <w:noProof/>
                  </w:rPr>
                </w:pPr>
                <w:r w:rsidRPr="00AA526B">
                  <w:rPr>
                    <w:noProof/>
                    <w:lang w:bidi="es-ES"/>
                  </w:rPr>
                  <w:t>COSTOS DE INICIO</w:t>
                </w:r>
              </w:p>
            </w:tc>
          </w:sdtContent>
        </w:sdt>
      </w:tr>
      <w:tr w:rsidR="008F704C" w:rsidRPr="00AA526B" w14:paraId="1C251C67" w14:textId="77777777" w:rsidTr="00974DD3">
        <w:trPr>
          <w:trHeight w:val="312"/>
        </w:trPr>
        <w:sdt>
          <w:sdtPr>
            <w:rPr>
              <w:noProof/>
            </w:rPr>
            <w:id w:val="-1826195481"/>
            <w:placeholder>
              <w:docPart w:val="DD944F5A45CB4F0B808CE4A0332569A3"/>
            </w:placeholder>
            <w:temporary/>
            <w:showingPlcHdr/>
            <w15:appearance w15:val="hidden"/>
          </w:sdtPr>
          <w:sdtEndPr/>
          <w:sdtContent>
            <w:tc>
              <w:tcPr>
                <w:tcW w:w="1664" w:type="pct"/>
                <w:shd w:val="clear" w:color="auto" w:fill="auto"/>
                <w:noWrap/>
                <w:vAlign w:val="center"/>
                <w:hideMark/>
              </w:tcPr>
              <w:p w14:paraId="10E18ECB" w14:textId="77777777" w:rsidR="008F704C" w:rsidRPr="00AA526B" w:rsidRDefault="00A162A9" w:rsidP="00974DD3">
                <w:pPr>
                  <w:pStyle w:val="Textodelatablagrande"/>
                  <w:rPr>
                    <w:noProof/>
                  </w:rPr>
                </w:pPr>
                <w:r w:rsidRPr="00AA526B">
                  <w:rPr>
                    <w:noProof/>
                    <w:lang w:bidi="es-ES"/>
                  </w:rPr>
                  <w:t>Su agencia basada en Office</w:t>
                </w:r>
              </w:p>
            </w:tc>
          </w:sdtContent>
        </w:sdt>
        <w:sdt>
          <w:sdtPr>
            <w:rPr>
              <w:noProof/>
            </w:rPr>
            <w:id w:val="1219636841"/>
            <w:placeholder>
              <w:docPart w:val="34C60FA1E57D4AFD9FC4D340381A49E1"/>
            </w:placeholder>
            <w:temporary/>
            <w:showingPlcHdr/>
            <w15:appearance w15:val="hidden"/>
          </w:sdtPr>
          <w:sdtEndPr/>
          <w:sdtContent>
            <w:tc>
              <w:tcPr>
                <w:tcW w:w="3336" w:type="pct"/>
                <w:gridSpan w:val="4"/>
                <w:shd w:val="clear" w:color="auto" w:fill="auto"/>
                <w:noWrap/>
                <w:vAlign w:val="center"/>
                <w:hideMark/>
              </w:tcPr>
              <w:p w14:paraId="382FC854" w14:textId="77777777" w:rsidR="008F704C" w:rsidRPr="00AA526B" w:rsidRDefault="009500FA" w:rsidP="00974DD3">
                <w:pPr>
                  <w:pStyle w:val="Textodelatablagrande"/>
                  <w:jc w:val="right"/>
                  <w:rPr>
                    <w:noProof/>
                  </w:rPr>
                </w:pPr>
                <w:r w:rsidRPr="00AA526B">
                  <w:rPr>
                    <w:noProof/>
                    <w:lang w:bidi="es-ES"/>
                  </w:rPr>
                  <w:t>1 de enero de 20xx</w:t>
                </w:r>
              </w:p>
            </w:tc>
          </w:sdtContent>
        </w:sdt>
      </w:tr>
      <w:tr w:rsidR="008F704C" w:rsidRPr="00AA526B" w14:paraId="30E3E179" w14:textId="77777777" w:rsidTr="008F704C">
        <w:trPr>
          <w:trHeight w:val="312"/>
        </w:trPr>
        <w:tc>
          <w:tcPr>
            <w:tcW w:w="1664" w:type="pct"/>
            <w:shd w:val="clear" w:color="auto" w:fill="107082" w:themeFill="accent2"/>
            <w:vAlign w:val="center"/>
            <w:hideMark/>
          </w:tcPr>
          <w:p w14:paraId="56BF65BF" w14:textId="77777777" w:rsidR="008F704C" w:rsidRPr="00AA526B" w:rsidRDefault="00F45DF6" w:rsidP="00974DD3">
            <w:pPr>
              <w:pStyle w:val="Encabezadosdetabla"/>
              <w:rPr>
                <w:noProof/>
              </w:rPr>
            </w:pPr>
            <w:sdt>
              <w:sdtPr>
                <w:rPr>
                  <w:noProof/>
                </w:rPr>
                <w:id w:val="1046951958"/>
                <w:placeholder>
                  <w:docPart w:val="BB4DD3D460DB4F7D9E2715E15162C4EE"/>
                </w:placeholder>
                <w:temporary/>
                <w:showingPlcHdr/>
                <w15:appearance w15:val="hidden"/>
              </w:sdtPr>
              <w:sdtEndPr/>
              <w:sdtContent>
                <w:r w:rsidR="00A162A9" w:rsidRPr="00AA526B">
                  <w:rPr>
                    <w:noProof/>
                    <w:lang w:bidi="es-ES"/>
                  </w:rPr>
                  <w:t>ARTÍCULOS DE COSTES</w:t>
                </w:r>
              </w:sdtContent>
            </w:sdt>
          </w:p>
        </w:tc>
        <w:tc>
          <w:tcPr>
            <w:tcW w:w="832" w:type="pct"/>
            <w:shd w:val="clear" w:color="auto" w:fill="107082" w:themeFill="accent2"/>
            <w:noWrap/>
            <w:vAlign w:val="center"/>
            <w:hideMark/>
          </w:tcPr>
          <w:p w14:paraId="07AF316C" w14:textId="77777777" w:rsidR="008F704C" w:rsidRPr="00AA526B" w:rsidRDefault="00F45DF6" w:rsidP="00974DD3">
            <w:pPr>
              <w:pStyle w:val="Encabezadosdetabla"/>
              <w:rPr>
                <w:noProof/>
              </w:rPr>
            </w:pPr>
            <w:sdt>
              <w:sdtPr>
                <w:rPr>
                  <w:noProof/>
                </w:rPr>
                <w:id w:val="1842581838"/>
                <w:placeholder>
                  <w:docPart w:val="BD6ADA77A387498C84518E80090504BD"/>
                </w:placeholder>
                <w:temporary/>
                <w:showingPlcHdr/>
                <w15:appearance w15:val="hidden"/>
              </w:sdtPr>
              <w:sdtEndPr/>
              <w:sdtContent>
                <w:r w:rsidR="00A162A9" w:rsidRPr="00AA526B">
                  <w:rPr>
                    <w:noProof/>
                    <w:lang w:bidi="es-ES"/>
                  </w:rPr>
                  <w:t>MESES</w:t>
                </w:r>
              </w:sdtContent>
            </w:sdt>
          </w:p>
        </w:tc>
        <w:tc>
          <w:tcPr>
            <w:tcW w:w="832" w:type="pct"/>
            <w:shd w:val="clear" w:color="auto" w:fill="107082" w:themeFill="accent2"/>
            <w:noWrap/>
            <w:vAlign w:val="center"/>
            <w:hideMark/>
          </w:tcPr>
          <w:p w14:paraId="6707B853" w14:textId="77777777" w:rsidR="008F704C" w:rsidRPr="00AA526B" w:rsidRDefault="00F45DF6" w:rsidP="00D86A0F">
            <w:pPr>
              <w:pStyle w:val="Encabezadosdetabla"/>
              <w:rPr>
                <w:noProof/>
              </w:rPr>
            </w:pPr>
            <w:sdt>
              <w:sdtPr>
                <w:rPr>
                  <w:noProof/>
                </w:rPr>
                <w:id w:val="327489404"/>
                <w:placeholder>
                  <w:docPart w:val="8BF8F060825E42ABACF49509AB59CB25"/>
                </w:placeholder>
                <w:temporary/>
                <w:showingPlcHdr/>
                <w15:appearance w15:val="hidden"/>
              </w:sdtPr>
              <w:sdtEndPr/>
              <w:sdtContent>
                <w:r w:rsidR="00A162A9" w:rsidRPr="00AA526B">
                  <w:rPr>
                    <w:noProof/>
                    <w:lang w:bidi="es-ES"/>
                  </w:rPr>
                  <w:t>COSTO/MES</w:t>
                </w:r>
              </w:sdtContent>
            </w:sdt>
          </w:p>
        </w:tc>
        <w:tc>
          <w:tcPr>
            <w:tcW w:w="832" w:type="pct"/>
            <w:shd w:val="clear" w:color="auto" w:fill="107082" w:themeFill="accent2"/>
            <w:noWrap/>
            <w:vAlign w:val="center"/>
            <w:hideMark/>
          </w:tcPr>
          <w:p w14:paraId="2E373BEB" w14:textId="77777777" w:rsidR="008F704C" w:rsidRPr="00AA526B" w:rsidRDefault="00F45DF6" w:rsidP="00974DD3">
            <w:pPr>
              <w:pStyle w:val="Encabezadosdetabla"/>
              <w:rPr>
                <w:noProof/>
              </w:rPr>
            </w:pPr>
            <w:sdt>
              <w:sdtPr>
                <w:rPr>
                  <w:noProof/>
                </w:rPr>
                <w:id w:val="-210656952"/>
                <w:placeholder>
                  <w:docPart w:val="9705F9A97AF6457E8AB997DB3D11FA06"/>
                </w:placeholder>
                <w:temporary/>
                <w:showingPlcHdr/>
                <w15:appearance w15:val="hidden"/>
              </w:sdtPr>
              <w:sdtEndPr/>
              <w:sdtContent>
                <w:r w:rsidR="00A162A9" w:rsidRPr="00AA526B">
                  <w:rPr>
                    <w:noProof/>
                    <w:lang w:bidi="es-ES"/>
                  </w:rPr>
                  <w:t>COSTOS ÚNICOS</w:t>
                </w:r>
              </w:sdtContent>
            </w:sdt>
          </w:p>
        </w:tc>
        <w:tc>
          <w:tcPr>
            <w:tcW w:w="842" w:type="pct"/>
            <w:shd w:val="clear" w:color="auto" w:fill="107082" w:themeFill="accent2"/>
            <w:noWrap/>
            <w:vAlign w:val="center"/>
            <w:hideMark/>
          </w:tcPr>
          <w:p w14:paraId="18027234" w14:textId="77777777" w:rsidR="008F704C" w:rsidRPr="00AA526B" w:rsidRDefault="00F45DF6" w:rsidP="00974DD3">
            <w:pPr>
              <w:pStyle w:val="Encabezadosdetabla"/>
              <w:rPr>
                <w:noProof/>
              </w:rPr>
            </w:pPr>
            <w:sdt>
              <w:sdtPr>
                <w:rPr>
                  <w:noProof/>
                </w:rPr>
                <w:id w:val="-296214297"/>
                <w:placeholder>
                  <w:docPart w:val="9CFC026511A64B5AADEAD636D063F20E"/>
                </w:placeholder>
                <w:temporary/>
                <w:showingPlcHdr/>
                <w15:appearance w15:val="hidden"/>
              </w:sdtPr>
              <w:sdtEndPr/>
              <w:sdtContent>
                <w:r w:rsidR="00A162A9" w:rsidRPr="00AA526B">
                  <w:rPr>
                    <w:noProof/>
                    <w:lang w:bidi="es-ES"/>
                  </w:rPr>
                  <w:t>COSTO TOTAL</w:t>
                </w:r>
              </w:sdtContent>
            </w:sdt>
          </w:p>
        </w:tc>
      </w:tr>
      <w:tr w:rsidR="008F704C" w:rsidRPr="00AA526B" w14:paraId="04420B38" w14:textId="77777777" w:rsidTr="008F704C">
        <w:trPr>
          <w:trHeight w:val="312"/>
        </w:trPr>
        <w:tc>
          <w:tcPr>
            <w:tcW w:w="1664" w:type="pct"/>
            <w:shd w:val="clear" w:color="auto" w:fill="F2F2F2" w:themeFill="background1" w:themeFillShade="F2"/>
            <w:vAlign w:val="center"/>
            <w:hideMark/>
          </w:tcPr>
          <w:p w14:paraId="314DBBB8" w14:textId="77777777" w:rsidR="008F704C" w:rsidRPr="00AA526B" w:rsidRDefault="00F45DF6" w:rsidP="00974DD3">
            <w:pPr>
              <w:pStyle w:val="Textodelatablagrande"/>
              <w:rPr>
                <w:noProof/>
              </w:rPr>
            </w:pPr>
            <w:sdt>
              <w:sdtPr>
                <w:rPr>
                  <w:noProof/>
                </w:rPr>
                <w:id w:val="1427618116"/>
                <w:placeholder>
                  <w:docPart w:val="C8C020A86C134AA3A741F887420C7270"/>
                </w:placeholder>
                <w:temporary/>
                <w:showingPlcHdr/>
                <w15:appearance w15:val="hidden"/>
              </w:sdtPr>
              <w:sdtEndPr/>
              <w:sdtContent>
                <w:r w:rsidR="00A162A9" w:rsidRPr="00AA526B">
                  <w:rPr>
                    <w:noProof/>
                    <w:lang w:bidi="es-ES"/>
                  </w:rPr>
                  <w:t>Publicidad y marketing</w:t>
                </w:r>
              </w:sdtContent>
            </w:sdt>
          </w:p>
        </w:tc>
        <w:sdt>
          <w:sdtPr>
            <w:rPr>
              <w:noProof/>
            </w:rPr>
            <w:id w:val="-1321188434"/>
            <w:placeholder>
              <w:docPart w:val="132ACDF2D2A341B59F09621029F93BD0"/>
            </w:placeholder>
            <w:temporary/>
            <w:showingPlcHdr/>
            <w15:appearance w15:val="hidden"/>
          </w:sdtPr>
          <w:sdtEndPr/>
          <w:sdtContent>
            <w:tc>
              <w:tcPr>
                <w:tcW w:w="832" w:type="pct"/>
                <w:shd w:val="clear" w:color="auto" w:fill="F2F2F2" w:themeFill="background1" w:themeFillShade="F2"/>
                <w:noWrap/>
                <w:vAlign w:val="center"/>
                <w:hideMark/>
              </w:tcPr>
              <w:p w14:paraId="0E2756BE" w14:textId="77777777" w:rsidR="008F704C" w:rsidRPr="00AA526B" w:rsidRDefault="00C46402" w:rsidP="00974DD3">
                <w:pPr>
                  <w:pStyle w:val="Textodelatablagrande"/>
                  <w:rPr>
                    <w:noProof/>
                  </w:rPr>
                </w:pPr>
                <w:r w:rsidRPr="00AA526B">
                  <w:rPr>
                    <w:noProof/>
                    <w:lang w:bidi="es-ES"/>
                  </w:rPr>
                  <w:t>3</w:t>
                </w:r>
              </w:p>
            </w:tc>
          </w:sdtContent>
        </w:sdt>
        <w:tc>
          <w:tcPr>
            <w:tcW w:w="832" w:type="pct"/>
            <w:shd w:val="clear" w:color="auto" w:fill="F2F2F2" w:themeFill="background1" w:themeFillShade="F2"/>
            <w:noWrap/>
            <w:vAlign w:val="center"/>
            <w:hideMark/>
          </w:tcPr>
          <w:p w14:paraId="163762C9" w14:textId="77777777" w:rsidR="008F704C" w:rsidRPr="00AA526B" w:rsidRDefault="00F45DF6" w:rsidP="00974DD3">
            <w:pPr>
              <w:pStyle w:val="Textodelatablagrande"/>
              <w:rPr>
                <w:noProof/>
              </w:rPr>
            </w:pPr>
            <w:sdt>
              <w:sdtPr>
                <w:rPr>
                  <w:noProof/>
                </w:rPr>
                <w:id w:val="1657179827"/>
                <w:placeholder>
                  <w:docPart w:val="5AF8746A7A9E47B68F3FB01436C91469"/>
                </w:placeholder>
                <w:temporary/>
                <w:showingPlcHdr/>
                <w15:appearance w15:val="hidden"/>
              </w:sdtPr>
              <w:sdtEndPr/>
              <w:sdtContent>
                <w:r w:rsidR="006C07E8" w:rsidRPr="00AA526B">
                  <w:rPr>
                    <w:noProof/>
                    <w:lang w:bidi="es-ES"/>
                  </w:rPr>
                  <w:t>300 €</w:t>
                </w:r>
              </w:sdtContent>
            </w:sdt>
          </w:p>
        </w:tc>
        <w:tc>
          <w:tcPr>
            <w:tcW w:w="832" w:type="pct"/>
            <w:shd w:val="clear" w:color="auto" w:fill="F2F2F2" w:themeFill="background1" w:themeFillShade="F2"/>
            <w:noWrap/>
            <w:vAlign w:val="center"/>
            <w:hideMark/>
          </w:tcPr>
          <w:p w14:paraId="65D56F7E" w14:textId="77777777" w:rsidR="008F704C" w:rsidRPr="00AA526B" w:rsidRDefault="00F45DF6" w:rsidP="00974DD3">
            <w:pPr>
              <w:pStyle w:val="Textodelatablagrande"/>
              <w:rPr>
                <w:noProof/>
              </w:rPr>
            </w:pPr>
            <w:sdt>
              <w:sdtPr>
                <w:rPr>
                  <w:noProof/>
                </w:rPr>
                <w:id w:val="555515059"/>
                <w:placeholder>
                  <w:docPart w:val="9185F5C715FE4BF9B70068177966BA0D"/>
                </w:placeholder>
                <w:temporary/>
                <w:showingPlcHdr/>
                <w15:appearance w15:val="hidden"/>
              </w:sdtPr>
              <w:sdtEndPr/>
              <w:sdtContent>
                <w:r w:rsidR="006C07E8" w:rsidRPr="00AA526B">
                  <w:rPr>
                    <w:noProof/>
                    <w:lang w:bidi="es-ES"/>
                  </w:rPr>
                  <w:t>2</w:t>
                </w:r>
                <w:r w:rsidR="00603190">
                  <w:rPr>
                    <w:noProof/>
                    <w:lang w:bidi="es-ES"/>
                  </w:rPr>
                  <w:t xml:space="preserve"> </w:t>
                </w:r>
                <w:r w:rsidR="006C07E8" w:rsidRPr="00AA526B">
                  <w:rPr>
                    <w:noProof/>
                    <w:lang w:bidi="es-ES"/>
                  </w:rPr>
                  <w:t>000 €</w:t>
                </w:r>
              </w:sdtContent>
            </w:sdt>
          </w:p>
        </w:tc>
        <w:tc>
          <w:tcPr>
            <w:tcW w:w="842" w:type="pct"/>
            <w:shd w:val="clear" w:color="auto" w:fill="F2F2F2" w:themeFill="background1" w:themeFillShade="F2"/>
            <w:noWrap/>
            <w:vAlign w:val="center"/>
            <w:hideMark/>
          </w:tcPr>
          <w:p w14:paraId="482310A3" w14:textId="77777777" w:rsidR="008F704C" w:rsidRPr="00AA526B" w:rsidRDefault="00F45DF6" w:rsidP="00974DD3">
            <w:pPr>
              <w:pStyle w:val="Textodelatablagrande"/>
              <w:rPr>
                <w:noProof/>
              </w:rPr>
            </w:pPr>
            <w:sdt>
              <w:sdtPr>
                <w:rPr>
                  <w:noProof/>
                </w:rPr>
                <w:id w:val="-1566648548"/>
                <w:placeholder>
                  <w:docPart w:val="FA939519756B4C58B2C55CC47CBD5DF4"/>
                </w:placeholder>
                <w:temporary/>
                <w:showingPlcHdr/>
                <w15:appearance w15:val="hidden"/>
              </w:sdtPr>
              <w:sdtEndPr/>
              <w:sdtContent>
                <w:r w:rsidR="00051A24" w:rsidRPr="00AA526B">
                  <w:rPr>
                    <w:noProof/>
                    <w:lang w:bidi="es-ES"/>
                  </w:rPr>
                  <w:t>2 900</w:t>
                </w:r>
                <w:r w:rsidR="004B2DF1" w:rsidRPr="00AA526B">
                  <w:rPr>
                    <w:noProof/>
                    <w:lang w:bidi="es-ES"/>
                  </w:rPr>
                  <w:t xml:space="preserve"> €</w:t>
                </w:r>
              </w:sdtContent>
            </w:sdt>
          </w:p>
        </w:tc>
      </w:tr>
      <w:tr w:rsidR="008F704C" w:rsidRPr="00AA526B" w14:paraId="77C66069" w14:textId="77777777" w:rsidTr="008F704C">
        <w:trPr>
          <w:trHeight w:val="312"/>
        </w:trPr>
        <w:tc>
          <w:tcPr>
            <w:tcW w:w="1664" w:type="pct"/>
            <w:shd w:val="clear" w:color="auto" w:fill="auto"/>
            <w:vAlign w:val="center"/>
            <w:hideMark/>
          </w:tcPr>
          <w:p w14:paraId="74B51A30" w14:textId="77777777" w:rsidR="008F704C" w:rsidRPr="00AA526B" w:rsidRDefault="00F45DF6" w:rsidP="00974DD3">
            <w:pPr>
              <w:pStyle w:val="Textodelatablagrande"/>
              <w:rPr>
                <w:noProof/>
              </w:rPr>
            </w:pPr>
            <w:sdt>
              <w:sdtPr>
                <w:rPr>
                  <w:noProof/>
                </w:rPr>
                <w:id w:val="-508359941"/>
                <w:placeholder>
                  <w:docPart w:val="8024285751754D278553AC8A5C4F223A"/>
                </w:placeholder>
                <w:temporary/>
                <w:showingPlcHdr/>
                <w15:appearance w15:val="hidden"/>
              </w:sdtPr>
              <w:sdtEndPr/>
              <w:sdtContent>
                <w:r w:rsidR="00A162A9" w:rsidRPr="00AA526B">
                  <w:rPr>
                    <w:noProof/>
                    <w:lang w:bidi="es-ES"/>
                  </w:rPr>
                  <w:t>Salarios de los empleados*</w:t>
                </w:r>
              </w:sdtContent>
            </w:sdt>
          </w:p>
        </w:tc>
        <w:tc>
          <w:tcPr>
            <w:tcW w:w="832" w:type="pct"/>
            <w:shd w:val="clear" w:color="auto" w:fill="auto"/>
            <w:noWrap/>
            <w:vAlign w:val="center"/>
            <w:hideMark/>
          </w:tcPr>
          <w:p w14:paraId="62BAA224" w14:textId="77777777" w:rsidR="008F704C" w:rsidRPr="00AA526B" w:rsidRDefault="00F45DF6" w:rsidP="00974DD3">
            <w:pPr>
              <w:pStyle w:val="Textodelatablagrande"/>
              <w:rPr>
                <w:noProof/>
              </w:rPr>
            </w:pPr>
            <w:sdt>
              <w:sdtPr>
                <w:rPr>
                  <w:noProof/>
                </w:rPr>
                <w:id w:val="1365479450"/>
                <w:placeholder>
                  <w:docPart w:val="AB0C72F64A6443E4899A7BF131A585A6"/>
                </w:placeholder>
                <w:temporary/>
                <w:showingPlcHdr/>
                <w15:appearance w15:val="hidden"/>
              </w:sdtPr>
              <w:sdtEndPr/>
              <w:sdtContent>
                <w:r w:rsidR="00C46402" w:rsidRPr="00AA526B">
                  <w:rPr>
                    <w:noProof/>
                    <w:lang w:bidi="es-ES"/>
                  </w:rPr>
                  <w:t>4</w:t>
                </w:r>
              </w:sdtContent>
            </w:sdt>
          </w:p>
        </w:tc>
        <w:tc>
          <w:tcPr>
            <w:tcW w:w="832" w:type="pct"/>
            <w:shd w:val="clear" w:color="auto" w:fill="auto"/>
            <w:noWrap/>
            <w:vAlign w:val="center"/>
            <w:hideMark/>
          </w:tcPr>
          <w:p w14:paraId="2CEB1EEA" w14:textId="77777777" w:rsidR="008F704C" w:rsidRPr="00AA526B" w:rsidRDefault="00F45DF6" w:rsidP="00974DD3">
            <w:pPr>
              <w:pStyle w:val="Textodelatablagrande"/>
              <w:rPr>
                <w:noProof/>
              </w:rPr>
            </w:pPr>
            <w:sdt>
              <w:sdtPr>
                <w:rPr>
                  <w:noProof/>
                </w:rPr>
                <w:id w:val="1680307673"/>
                <w:placeholder>
                  <w:docPart w:val="6B21FEF928224059A6318827C08CAC0F"/>
                </w:placeholder>
                <w:temporary/>
                <w:showingPlcHdr/>
                <w15:appearance w15:val="hidden"/>
              </w:sdtPr>
              <w:sdtEndPr/>
              <w:sdtContent>
                <w:r w:rsidR="006C07E8" w:rsidRPr="00AA526B">
                  <w:rPr>
                    <w:noProof/>
                    <w:lang w:bidi="es-ES"/>
                  </w:rPr>
                  <w:t>500</w:t>
                </w:r>
                <w:r w:rsidR="004B2DF1" w:rsidRPr="00AA526B">
                  <w:rPr>
                    <w:noProof/>
                    <w:lang w:bidi="es-ES"/>
                  </w:rPr>
                  <w:t xml:space="preserve"> €</w:t>
                </w:r>
              </w:sdtContent>
            </w:sdt>
          </w:p>
        </w:tc>
        <w:tc>
          <w:tcPr>
            <w:tcW w:w="832" w:type="pct"/>
            <w:shd w:val="clear" w:color="auto" w:fill="auto"/>
            <w:noWrap/>
            <w:vAlign w:val="center"/>
            <w:hideMark/>
          </w:tcPr>
          <w:p w14:paraId="530DB6B2" w14:textId="77777777" w:rsidR="008F704C" w:rsidRPr="00AA526B" w:rsidRDefault="00F45DF6" w:rsidP="00974DD3">
            <w:pPr>
              <w:pStyle w:val="Textodelatablagrande"/>
              <w:rPr>
                <w:noProof/>
              </w:rPr>
            </w:pPr>
            <w:sdt>
              <w:sdtPr>
                <w:rPr>
                  <w:noProof/>
                </w:rPr>
                <w:id w:val="1491604615"/>
                <w:placeholder>
                  <w:docPart w:val="AB4E8868A43F4CCC881FE801D9126109"/>
                </w:placeholder>
                <w:temporary/>
                <w:showingPlcHdr/>
                <w15:appearance w15:val="hidden"/>
              </w:sdtPr>
              <w:sdtEndPr/>
              <w:sdtContent>
                <w:r w:rsidR="006C07E8" w:rsidRPr="00AA526B">
                  <w:rPr>
                    <w:noProof/>
                    <w:lang w:bidi="es-ES"/>
                  </w:rPr>
                  <w:t>2</w:t>
                </w:r>
                <w:r w:rsidR="004B2DF1" w:rsidRPr="00AA526B">
                  <w:rPr>
                    <w:noProof/>
                    <w:lang w:bidi="es-ES"/>
                  </w:rPr>
                  <w:t xml:space="preserve"> €</w:t>
                </w:r>
              </w:sdtContent>
            </w:sdt>
          </w:p>
        </w:tc>
        <w:tc>
          <w:tcPr>
            <w:tcW w:w="842" w:type="pct"/>
            <w:shd w:val="clear" w:color="auto" w:fill="auto"/>
            <w:noWrap/>
            <w:vAlign w:val="center"/>
            <w:hideMark/>
          </w:tcPr>
          <w:p w14:paraId="5026B3A3" w14:textId="77777777" w:rsidR="008F704C" w:rsidRPr="00AA526B" w:rsidRDefault="00F45DF6" w:rsidP="00974DD3">
            <w:pPr>
              <w:pStyle w:val="Textodelatablagrande"/>
              <w:rPr>
                <w:noProof/>
              </w:rPr>
            </w:pPr>
            <w:sdt>
              <w:sdtPr>
                <w:rPr>
                  <w:noProof/>
                </w:rPr>
                <w:id w:val="-1069336809"/>
                <w:placeholder>
                  <w:docPart w:val="F334D8ED365B46C1BDC6B06BCC623759"/>
                </w:placeholder>
                <w:temporary/>
                <w:showingPlcHdr/>
                <w15:appearance w15:val="hidden"/>
              </w:sdtPr>
              <w:sdtEndPr/>
              <w:sdtContent>
                <w:r w:rsidR="00051A24" w:rsidRPr="00AA526B">
                  <w:rPr>
                    <w:noProof/>
                    <w:lang w:bidi="es-ES"/>
                  </w:rPr>
                  <w:t>2 002</w:t>
                </w:r>
                <w:r w:rsidR="004B2DF1" w:rsidRPr="00AA526B">
                  <w:rPr>
                    <w:noProof/>
                    <w:lang w:bidi="es-ES"/>
                  </w:rPr>
                  <w:t xml:space="preserve"> €</w:t>
                </w:r>
              </w:sdtContent>
            </w:sdt>
          </w:p>
        </w:tc>
      </w:tr>
      <w:tr w:rsidR="008F704C" w:rsidRPr="00AA526B" w14:paraId="045EC4D4" w14:textId="77777777" w:rsidTr="008F704C">
        <w:trPr>
          <w:trHeight w:val="312"/>
        </w:trPr>
        <w:tc>
          <w:tcPr>
            <w:tcW w:w="1664" w:type="pct"/>
            <w:shd w:val="clear" w:color="auto" w:fill="F2F2F2" w:themeFill="background1" w:themeFillShade="F2"/>
            <w:vAlign w:val="center"/>
            <w:hideMark/>
          </w:tcPr>
          <w:p w14:paraId="106D8114" w14:textId="77777777" w:rsidR="008F704C" w:rsidRPr="00AA526B" w:rsidRDefault="00F45DF6" w:rsidP="00974DD3">
            <w:pPr>
              <w:pStyle w:val="Textodelatablagrande"/>
              <w:rPr>
                <w:noProof/>
              </w:rPr>
            </w:pPr>
            <w:sdt>
              <w:sdtPr>
                <w:rPr>
                  <w:noProof/>
                </w:rPr>
                <w:id w:val="742682170"/>
                <w:placeholder>
                  <w:docPart w:val="2D4B7748281543D9BB23F950924DEB8A"/>
                </w:placeholder>
                <w:temporary/>
                <w:showingPlcHdr/>
                <w15:appearance w15:val="hidden"/>
              </w:sdtPr>
              <w:sdtEndPr/>
              <w:sdtContent>
                <w:r w:rsidR="00A162A9" w:rsidRPr="00AA526B">
                  <w:rPr>
                    <w:noProof/>
                    <w:lang w:bidi="es-ES"/>
                  </w:rPr>
                  <w:t>Beneficios e impuestos de las nóminas de los empleados</w:t>
                </w:r>
              </w:sdtContent>
            </w:sdt>
          </w:p>
        </w:tc>
        <w:tc>
          <w:tcPr>
            <w:tcW w:w="832" w:type="pct"/>
            <w:shd w:val="clear" w:color="auto" w:fill="F2F2F2" w:themeFill="background1" w:themeFillShade="F2"/>
            <w:noWrap/>
            <w:vAlign w:val="center"/>
            <w:hideMark/>
          </w:tcPr>
          <w:p w14:paraId="53FD8327" w14:textId="77777777" w:rsidR="008F704C" w:rsidRPr="00AA526B" w:rsidRDefault="00F45DF6" w:rsidP="00974DD3">
            <w:pPr>
              <w:pStyle w:val="Textodelatablagrande"/>
              <w:rPr>
                <w:noProof/>
              </w:rPr>
            </w:pPr>
            <w:sdt>
              <w:sdtPr>
                <w:rPr>
                  <w:noProof/>
                </w:rPr>
                <w:id w:val="1014043812"/>
                <w:placeholder>
                  <w:docPart w:val="5AE7F82C148E464FA238C503E5287D75"/>
                </w:placeholder>
                <w:temporary/>
                <w:showingPlcHdr/>
                <w15:appearance w15:val="hidden"/>
              </w:sdtPr>
              <w:sdtEndPr/>
              <w:sdtContent>
                <w:r w:rsidR="00C46402" w:rsidRPr="00AA526B">
                  <w:rPr>
                    <w:noProof/>
                    <w:lang w:bidi="es-ES"/>
                  </w:rPr>
                  <w:t>4</w:t>
                </w:r>
              </w:sdtContent>
            </w:sdt>
          </w:p>
        </w:tc>
        <w:tc>
          <w:tcPr>
            <w:tcW w:w="832" w:type="pct"/>
            <w:shd w:val="clear" w:color="auto" w:fill="F2F2F2" w:themeFill="background1" w:themeFillShade="F2"/>
            <w:noWrap/>
            <w:vAlign w:val="center"/>
            <w:hideMark/>
          </w:tcPr>
          <w:p w14:paraId="3F9D536C" w14:textId="77777777" w:rsidR="008F704C" w:rsidRPr="00AA526B" w:rsidRDefault="00F45DF6" w:rsidP="00974DD3">
            <w:pPr>
              <w:pStyle w:val="Textodelatablagrande"/>
              <w:rPr>
                <w:noProof/>
              </w:rPr>
            </w:pPr>
            <w:sdt>
              <w:sdtPr>
                <w:rPr>
                  <w:noProof/>
                </w:rPr>
                <w:id w:val="1549802258"/>
                <w:placeholder>
                  <w:docPart w:val="D84492BE173048A2A0A0FD217294B722"/>
                </w:placeholder>
                <w:temporary/>
                <w:showingPlcHdr/>
                <w15:appearance w15:val="hidden"/>
              </w:sdtPr>
              <w:sdtEndPr/>
              <w:sdtContent>
                <w:r w:rsidR="006C07E8" w:rsidRPr="00AA526B">
                  <w:rPr>
                    <w:noProof/>
                    <w:lang w:bidi="es-ES"/>
                  </w:rPr>
                  <w:t>100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1196316D" w14:textId="77777777" w:rsidR="008F704C" w:rsidRPr="00AA526B" w:rsidRDefault="00F45DF6" w:rsidP="00974DD3">
            <w:pPr>
              <w:pStyle w:val="Textodelatablagrande"/>
              <w:rPr>
                <w:noProof/>
              </w:rPr>
            </w:pPr>
            <w:sdt>
              <w:sdtPr>
                <w:rPr>
                  <w:noProof/>
                </w:rPr>
                <w:id w:val="307442573"/>
                <w:placeholder>
                  <w:docPart w:val="3E0CA3DAEAC34795886A0B65FC492CAF"/>
                </w:placeholder>
                <w:temporary/>
                <w:showingPlcHdr/>
                <w15:appearance w15:val="hidden"/>
              </w:sdtPr>
              <w:sdtEndPr/>
              <w:sdtContent>
                <w:r w:rsidR="006C07E8" w:rsidRPr="00AA526B">
                  <w:rPr>
                    <w:noProof/>
                    <w:lang w:bidi="es-ES"/>
                  </w:rPr>
                  <w:t>1 500</w:t>
                </w:r>
                <w:r w:rsidR="004B2DF1" w:rsidRPr="00AA526B">
                  <w:rPr>
                    <w:noProof/>
                    <w:lang w:bidi="es-ES"/>
                  </w:rPr>
                  <w:t xml:space="preserve"> €</w:t>
                </w:r>
              </w:sdtContent>
            </w:sdt>
          </w:p>
        </w:tc>
        <w:tc>
          <w:tcPr>
            <w:tcW w:w="842" w:type="pct"/>
            <w:shd w:val="clear" w:color="auto" w:fill="F2F2F2" w:themeFill="background1" w:themeFillShade="F2"/>
            <w:noWrap/>
            <w:vAlign w:val="center"/>
            <w:hideMark/>
          </w:tcPr>
          <w:p w14:paraId="49F2D83F" w14:textId="77777777" w:rsidR="008F704C" w:rsidRPr="00AA526B" w:rsidRDefault="00F45DF6" w:rsidP="00974DD3">
            <w:pPr>
              <w:pStyle w:val="Textodelatablagrande"/>
              <w:rPr>
                <w:noProof/>
              </w:rPr>
            </w:pPr>
            <w:sdt>
              <w:sdtPr>
                <w:rPr>
                  <w:noProof/>
                </w:rPr>
                <w:id w:val="637306496"/>
                <w:placeholder>
                  <w:docPart w:val="9066F0FB6CE841DF9FDDEC0B64D5E5F3"/>
                </w:placeholder>
                <w:temporary/>
                <w:showingPlcHdr/>
                <w15:appearance w15:val="hidden"/>
              </w:sdtPr>
              <w:sdtEndPr/>
              <w:sdtContent>
                <w:r w:rsidR="00051A24" w:rsidRPr="00AA526B">
                  <w:rPr>
                    <w:noProof/>
                    <w:lang w:bidi="es-ES"/>
                  </w:rPr>
                  <w:t>1 600</w:t>
                </w:r>
                <w:r w:rsidR="004B2DF1" w:rsidRPr="00AA526B">
                  <w:rPr>
                    <w:noProof/>
                    <w:lang w:bidi="es-ES"/>
                  </w:rPr>
                  <w:t xml:space="preserve"> €</w:t>
                </w:r>
              </w:sdtContent>
            </w:sdt>
          </w:p>
        </w:tc>
      </w:tr>
      <w:tr w:rsidR="008F704C" w:rsidRPr="00AA526B" w14:paraId="703230BB" w14:textId="77777777" w:rsidTr="008F704C">
        <w:trPr>
          <w:trHeight w:val="312"/>
        </w:trPr>
        <w:tc>
          <w:tcPr>
            <w:tcW w:w="1664" w:type="pct"/>
            <w:shd w:val="clear" w:color="auto" w:fill="auto"/>
            <w:vAlign w:val="center"/>
            <w:hideMark/>
          </w:tcPr>
          <w:p w14:paraId="42B1A79F" w14:textId="77777777" w:rsidR="008F704C" w:rsidRPr="00AA526B" w:rsidRDefault="00F45DF6" w:rsidP="00974DD3">
            <w:pPr>
              <w:pStyle w:val="Textodelatablagrande"/>
              <w:rPr>
                <w:noProof/>
              </w:rPr>
            </w:pPr>
            <w:sdt>
              <w:sdtPr>
                <w:rPr>
                  <w:noProof/>
                </w:rPr>
                <w:id w:val="-1837762740"/>
                <w:placeholder>
                  <w:docPart w:val="C4781C03D76149A791D33A75573A54AC"/>
                </w:placeholder>
                <w:temporary/>
                <w:showingPlcHdr/>
                <w15:appearance w15:val="hidden"/>
              </w:sdtPr>
              <w:sdtEndPr/>
              <w:sdtContent>
                <w:r w:rsidR="00A162A9" w:rsidRPr="00AA526B">
                  <w:rPr>
                    <w:noProof/>
                    <w:lang w:bidi="es-ES"/>
                  </w:rPr>
                  <w:t>Pagos de renta/Alquiler/Servicios Públicos</w:t>
                </w:r>
              </w:sdtContent>
            </w:sdt>
          </w:p>
        </w:tc>
        <w:tc>
          <w:tcPr>
            <w:tcW w:w="832" w:type="pct"/>
            <w:shd w:val="clear" w:color="auto" w:fill="auto"/>
            <w:noWrap/>
            <w:vAlign w:val="center"/>
            <w:hideMark/>
          </w:tcPr>
          <w:p w14:paraId="347857DA" w14:textId="77777777" w:rsidR="008F704C" w:rsidRPr="00AA526B" w:rsidRDefault="00F45DF6" w:rsidP="00974DD3">
            <w:pPr>
              <w:pStyle w:val="Textodelatablagrande"/>
              <w:rPr>
                <w:noProof/>
              </w:rPr>
            </w:pPr>
            <w:sdt>
              <w:sdtPr>
                <w:rPr>
                  <w:noProof/>
                </w:rPr>
                <w:id w:val="279155701"/>
                <w:placeholder>
                  <w:docPart w:val="BE17FD443D29454AB8F9DE8C0F9FC148"/>
                </w:placeholder>
                <w:temporary/>
                <w:showingPlcHdr/>
                <w15:appearance w15:val="hidden"/>
              </w:sdtPr>
              <w:sdtEndPr/>
              <w:sdtContent>
                <w:r w:rsidR="00C46402" w:rsidRPr="00AA526B">
                  <w:rPr>
                    <w:noProof/>
                    <w:lang w:bidi="es-ES"/>
                  </w:rPr>
                  <w:t>4</w:t>
                </w:r>
              </w:sdtContent>
            </w:sdt>
          </w:p>
        </w:tc>
        <w:tc>
          <w:tcPr>
            <w:tcW w:w="832" w:type="pct"/>
            <w:shd w:val="clear" w:color="auto" w:fill="auto"/>
            <w:noWrap/>
            <w:vAlign w:val="center"/>
            <w:hideMark/>
          </w:tcPr>
          <w:p w14:paraId="07CF1EEA" w14:textId="77777777" w:rsidR="008F704C" w:rsidRPr="00AA526B" w:rsidRDefault="00F45DF6" w:rsidP="00974DD3">
            <w:pPr>
              <w:pStyle w:val="Textodelatablagrande"/>
              <w:rPr>
                <w:noProof/>
              </w:rPr>
            </w:pPr>
            <w:sdt>
              <w:sdtPr>
                <w:rPr>
                  <w:noProof/>
                </w:rPr>
                <w:id w:val="1094050229"/>
                <w:placeholder>
                  <w:docPart w:val="5B09153AE15C43E98E179213B138B189"/>
                </w:placeholder>
                <w:temporary/>
                <w:showingPlcHdr/>
                <w15:appearance w15:val="hidden"/>
              </w:sdtPr>
              <w:sdtEndPr/>
              <w:sdtContent>
                <w:r w:rsidR="006C07E8" w:rsidRPr="00AA526B">
                  <w:rPr>
                    <w:noProof/>
                    <w:lang w:bidi="es-ES"/>
                  </w:rPr>
                  <w:t>750</w:t>
                </w:r>
                <w:r w:rsidR="004B2DF1" w:rsidRPr="00AA526B">
                  <w:rPr>
                    <w:noProof/>
                    <w:lang w:bidi="es-ES"/>
                  </w:rPr>
                  <w:t xml:space="preserve"> €</w:t>
                </w:r>
              </w:sdtContent>
            </w:sdt>
          </w:p>
        </w:tc>
        <w:tc>
          <w:tcPr>
            <w:tcW w:w="832" w:type="pct"/>
            <w:shd w:val="clear" w:color="auto" w:fill="auto"/>
            <w:noWrap/>
            <w:vAlign w:val="center"/>
            <w:hideMark/>
          </w:tcPr>
          <w:p w14:paraId="2FE1ACE2" w14:textId="77777777" w:rsidR="008F704C" w:rsidRPr="00AA526B" w:rsidRDefault="00F45DF6" w:rsidP="00974DD3">
            <w:pPr>
              <w:pStyle w:val="Textodelatablagrande"/>
              <w:rPr>
                <w:noProof/>
              </w:rPr>
            </w:pPr>
            <w:sdt>
              <w:sdtPr>
                <w:rPr>
                  <w:noProof/>
                </w:rPr>
                <w:id w:val="-1973811003"/>
                <w:placeholder>
                  <w:docPart w:val="D78D1F9D51844A00AC74DE052A4A6980"/>
                </w:placeholder>
                <w:temporary/>
                <w:showingPlcHdr/>
                <w15:appearance w15:val="hidden"/>
              </w:sdtPr>
              <w:sdtEndPr/>
              <w:sdtContent>
                <w:r w:rsidR="006C07E8" w:rsidRPr="00AA526B">
                  <w:rPr>
                    <w:noProof/>
                    <w:lang w:bidi="es-ES"/>
                  </w:rPr>
                  <w:t>2 500</w:t>
                </w:r>
                <w:r w:rsidR="004B2DF1" w:rsidRPr="00AA526B">
                  <w:rPr>
                    <w:noProof/>
                    <w:lang w:bidi="es-ES"/>
                  </w:rPr>
                  <w:t xml:space="preserve"> €</w:t>
                </w:r>
              </w:sdtContent>
            </w:sdt>
          </w:p>
        </w:tc>
        <w:tc>
          <w:tcPr>
            <w:tcW w:w="842" w:type="pct"/>
            <w:shd w:val="clear" w:color="auto" w:fill="auto"/>
            <w:noWrap/>
            <w:vAlign w:val="center"/>
            <w:hideMark/>
          </w:tcPr>
          <w:p w14:paraId="7FB22494" w14:textId="77777777" w:rsidR="008F704C" w:rsidRPr="00AA526B" w:rsidRDefault="00F45DF6" w:rsidP="00974DD3">
            <w:pPr>
              <w:pStyle w:val="Textodelatablagrande"/>
              <w:rPr>
                <w:noProof/>
              </w:rPr>
            </w:pPr>
            <w:sdt>
              <w:sdtPr>
                <w:rPr>
                  <w:noProof/>
                </w:rPr>
                <w:id w:val="-446233727"/>
                <w:placeholder>
                  <w:docPart w:val="4DF288D90FBE47208F5242E501416F83"/>
                </w:placeholder>
                <w:temporary/>
                <w:showingPlcHdr/>
                <w15:appearance w15:val="hidden"/>
              </w:sdtPr>
              <w:sdtEndPr/>
              <w:sdtContent>
                <w:r w:rsidR="00051A24" w:rsidRPr="00AA526B">
                  <w:rPr>
                    <w:noProof/>
                    <w:lang w:bidi="es-ES"/>
                  </w:rPr>
                  <w:t>5 500</w:t>
                </w:r>
                <w:r w:rsidR="004B2DF1" w:rsidRPr="00AA526B">
                  <w:rPr>
                    <w:noProof/>
                    <w:lang w:bidi="es-ES"/>
                  </w:rPr>
                  <w:t xml:space="preserve"> €</w:t>
                </w:r>
              </w:sdtContent>
            </w:sdt>
          </w:p>
        </w:tc>
      </w:tr>
      <w:tr w:rsidR="008F704C" w:rsidRPr="00AA526B" w14:paraId="168F7038" w14:textId="77777777" w:rsidTr="008F704C">
        <w:trPr>
          <w:trHeight w:val="312"/>
        </w:trPr>
        <w:tc>
          <w:tcPr>
            <w:tcW w:w="1664" w:type="pct"/>
            <w:shd w:val="clear" w:color="auto" w:fill="F2F2F2" w:themeFill="background1" w:themeFillShade="F2"/>
            <w:vAlign w:val="center"/>
            <w:hideMark/>
          </w:tcPr>
          <w:p w14:paraId="50847696" w14:textId="77777777" w:rsidR="008F704C" w:rsidRPr="00AA526B" w:rsidRDefault="00F45DF6" w:rsidP="00974DD3">
            <w:pPr>
              <w:pStyle w:val="Textodelatablagrande"/>
              <w:rPr>
                <w:noProof/>
              </w:rPr>
            </w:pPr>
            <w:sdt>
              <w:sdtPr>
                <w:rPr>
                  <w:noProof/>
                </w:rPr>
                <w:id w:val="990065685"/>
                <w:placeholder>
                  <w:docPart w:val="59A73A6943684C75AC7D25F5D1B4FE7A"/>
                </w:placeholder>
                <w:temporary/>
                <w:showingPlcHdr/>
                <w15:appearance w15:val="hidden"/>
              </w:sdtPr>
              <w:sdtEndPr/>
              <w:sdtContent>
                <w:r w:rsidR="00A162A9" w:rsidRPr="00AA526B">
                  <w:rPr>
                    <w:noProof/>
                    <w:lang w:bidi="es-ES"/>
                  </w:rPr>
                  <w:t>Franqueo/envío</w:t>
                </w:r>
              </w:sdtContent>
            </w:sdt>
          </w:p>
        </w:tc>
        <w:tc>
          <w:tcPr>
            <w:tcW w:w="832" w:type="pct"/>
            <w:shd w:val="clear" w:color="auto" w:fill="F2F2F2" w:themeFill="background1" w:themeFillShade="F2"/>
            <w:noWrap/>
            <w:vAlign w:val="center"/>
            <w:hideMark/>
          </w:tcPr>
          <w:p w14:paraId="04C62DB1" w14:textId="77777777" w:rsidR="008F704C" w:rsidRPr="00AA526B" w:rsidRDefault="00F45DF6" w:rsidP="00974DD3">
            <w:pPr>
              <w:pStyle w:val="Textodelatablagrande"/>
              <w:rPr>
                <w:noProof/>
              </w:rPr>
            </w:pPr>
            <w:sdt>
              <w:sdtPr>
                <w:rPr>
                  <w:noProof/>
                </w:rPr>
                <w:id w:val="586504376"/>
                <w:placeholder>
                  <w:docPart w:val="DA851C6FD2C54501B2AA3F18DE2A7973"/>
                </w:placeholder>
                <w:temporary/>
                <w:showingPlcHdr/>
                <w15:appearance w15:val="hidden"/>
              </w:sdtPr>
              <w:sdtEndPr/>
              <w:sdtContent>
                <w:r w:rsidR="00C46402" w:rsidRPr="00AA526B">
                  <w:rPr>
                    <w:noProof/>
                    <w:lang w:bidi="es-ES"/>
                  </w:rPr>
                  <w:t>1</w:t>
                </w:r>
              </w:sdtContent>
            </w:sdt>
          </w:p>
        </w:tc>
        <w:tc>
          <w:tcPr>
            <w:tcW w:w="832" w:type="pct"/>
            <w:shd w:val="clear" w:color="auto" w:fill="F2F2F2" w:themeFill="background1" w:themeFillShade="F2"/>
            <w:noWrap/>
            <w:vAlign w:val="center"/>
            <w:hideMark/>
          </w:tcPr>
          <w:p w14:paraId="41D38092" w14:textId="77777777" w:rsidR="008F704C" w:rsidRPr="00AA526B" w:rsidRDefault="00F45DF6" w:rsidP="00974DD3">
            <w:pPr>
              <w:pStyle w:val="Textodelatablagrande"/>
              <w:rPr>
                <w:noProof/>
              </w:rPr>
            </w:pPr>
            <w:sdt>
              <w:sdtPr>
                <w:rPr>
                  <w:noProof/>
                </w:rPr>
                <w:id w:val="-1568806325"/>
                <w:placeholder>
                  <w:docPart w:val="06E9F24280DD4B42B50289B8B3485272"/>
                </w:placeholder>
                <w:temporary/>
                <w:showingPlcHdr/>
                <w15:appearance w15:val="hidden"/>
              </w:sdtPr>
              <w:sdtEndPr/>
              <w:sdtContent>
                <w:r w:rsidR="006C07E8" w:rsidRPr="00AA526B">
                  <w:rPr>
                    <w:noProof/>
                    <w:lang w:bidi="es-ES"/>
                  </w:rPr>
                  <w:t>25 €</w:t>
                </w:r>
              </w:sdtContent>
            </w:sdt>
          </w:p>
        </w:tc>
        <w:tc>
          <w:tcPr>
            <w:tcW w:w="832" w:type="pct"/>
            <w:shd w:val="clear" w:color="auto" w:fill="F2F2F2" w:themeFill="background1" w:themeFillShade="F2"/>
            <w:noWrap/>
            <w:vAlign w:val="center"/>
            <w:hideMark/>
          </w:tcPr>
          <w:p w14:paraId="69F82D64" w14:textId="77777777" w:rsidR="008F704C" w:rsidRPr="00AA526B" w:rsidRDefault="00F45DF6" w:rsidP="00974DD3">
            <w:pPr>
              <w:pStyle w:val="Textodelatablagrande"/>
              <w:rPr>
                <w:noProof/>
              </w:rPr>
            </w:pPr>
            <w:sdt>
              <w:sdtPr>
                <w:rPr>
                  <w:noProof/>
                </w:rPr>
                <w:id w:val="1721323711"/>
                <w:placeholder>
                  <w:docPart w:val="3E2E534AB52D43A4BB29ABF07D711292"/>
                </w:placeholder>
                <w:temporary/>
                <w:showingPlcHdr/>
                <w15:appearance w15:val="hidden"/>
              </w:sdtPr>
              <w:sdtEndPr/>
              <w:sdtContent>
                <w:r w:rsidR="006C07E8" w:rsidRPr="00AA526B">
                  <w:rPr>
                    <w:noProof/>
                    <w:lang w:bidi="es-ES"/>
                  </w:rPr>
                  <w:t>25 €</w:t>
                </w:r>
              </w:sdtContent>
            </w:sdt>
          </w:p>
        </w:tc>
        <w:tc>
          <w:tcPr>
            <w:tcW w:w="842" w:type="pct"/>
            <w:shd w:val="clear" w:color="auto" w:fill="F2F2F2" w:themeFill="background1" w:themeFillShade="F2"/>
            <w:noWrap/>
            <w:vAlign w:val="center"/>
            <w:hideMark/>
          </w:tcPr>
          <w:p w14:paraId="70F232B0" w14:textId="77777777" w:rsidR="008F704C" w:rsidRPr="00AA526B" w:rsidRDefault="00F45DF6" w:rsidP="00974DD3">
            <w:pPr>
              <w:pStyle w:val="Textodelatablagrande"/>
              <w:rPr>
                <w:noProof/>
              </w:rPr>
            </w:pPr>
            <w:sdt>
              <w:sdtPr>
                <w:rPr>
                  <w:noProof/>
                </w:rPr>
                <w:id w:val="-356974943"/>
                <w:placeholder>
                  <w:docPart w:val="AF3E56EF74B649A79A82DA2611F683B7"/>
                </w:placeholder>
                <w:temporary/>
                <w:showingPlcHdr/>
                <w15:appearance w15:val="hidden"/>
              </w:sdtPr>
              <w:sdtEndPr/>
              <w:sdtContent>
                <w:r w:rsidR="00051A24" w:rsidRPr="00AA526B">
                  <w:rPr>
                    <w:noProof/>
                    <w:lang w:bidi="es-ES"/>
                  </w:rPr>
                  <w:t>50</w:t>
                </w:r>
                <w:r w:rsidR="004B2DF1" w:rsidRPr="00AA526B">
                  <w:rPr>
                    <w:noProof/>
                    <w:lang w:bidi="es-ES"/>
                  </w:rPr>
                  <w:t xml:space="preserve"> €</w:t>
                </w:r>
              </w:sdtContent>
            </w:sdt>
          </w:p>
        </w:tc>
      </w:tr>
      <w:tr w:rsidR="008F704C" w:rsidRPr="00AA526B" w14:paraId="632912F7" w14:textId="77777777" w:rsidTr="008F704C">
        <w:trPr>
          <w:trHeight w:val="312"/>
        </w:trPr>
        <w:tc>
          <w:tcPr>
            <w:tcW w:w="1664" w:type="pct"/>
            <w:shd w:val="clear" w:color="auto" w:fill="auto"/>
            <w:vAlign w:val="center"/>
            <w:hideMark/>
          </w:tcPr>
          <w:p w14:paraId="17D0C593" w14:textId="77777777" w:rsidR="008F704C" w:rsidRPr="00AA526B" w:rsidRDefault="00F45DF6" w:rsidP="00974DD3">
            <w:pPr>
              <w:pStyle w:val="Textodelatablagrande"/>
              <w:rPr>
                <w:noProof/>
              </w:rPr>
            </w:pPr>
            <w:sdt>
              <w:sdtPr>
                <w:rPr>
                  <w:noProof/>
                </w:rPr>
                <w:id w:val="1519648073"/>
                <w:placeholder>
                  <w:docPart w:val="AADDCDE383844515BD6D0F2E7238E387"/>
                </w:placeholder>
                <w:temporary/>
                <w:showingPlcHdr/>
                <w15:appearance w15:val="hidden"/>
              </w:sdtPr>
              <w:sdtEndPr/>
              <w:sdtContent>
                <w:r w:rsidR="00A162A9" w:rsidRPr="00AA526B">
                  <w:rPr>
                    <w:noProof/>
                    <w:lang w:bidi="es-ES"/>
                  </w:rPr>
                  <w:t>Comunicaciones/teléfono</w:t>
                </w:r>
              </w:sdtContent>
            </w:sdt>
          </w:p>
        </w:tc>
        <w:tc>
          <w:tcPr>
            <w:tcW w:w="832" w:type="pct"/>
            <w:shd w:val="clear" w:color="auto" w:fill="auto"/>
            <w:noWrap/>
            <w:vAlign w:val="center"/>
            <w:hideMark/>
          </w:tcPr>
          <w:p w14:paraId="3F3858D7" w14:textId="77777777" w:rsidR="008F704C" w:rsidRPr="00AA526B" w:rsidRDefault="00F45DF6" w:rsidP="00974DD3">
            <w:pPr>
              <w:pStyle w:val="Textodelatablagrande"/>
              <w:rPr>
                <w:noProof/>
              </w:rPr>
            </w:pPr>
            <w:sdt>
              <w:sdtPr>
                <w:rPr>
                  <w:noProof/>
                </w:rPr>
                <w:id w:val="1200366236"/>
                <w:placeholder>
                  <w:docPart w:val="77EEDFFAF5B048BBB7D40F9DF219B017"/>
                </w:placeholder>
                <w:temporary/>
                <w:showingPlcHdr/>
                <w15:appearance w15:val="hidden"/>
              </w:sdtPr>
              <w:sdtEndPr/>
              <w:sdtContent>
                <w:r w:rsidR="00C46402" w:rsidRPr="00AA526B">
                  <w:rPr>
                    <w:noProof/>
                    <w:lang w:bidi="es-ES"/>
                  </w:rPr>
                  <w:t>4</w:t>
                </w:r>
              </w:sdtContent>
            </w:sdt>
          </w:p>
        </w:tc>
        <w:tc>
          <w:tcPr>
            <w:tcW w:w="832" w:type="pct"/>
            <w:shd w:val="clear" w:color="auto" w:fill="auto"/>
            <w:noWrap/>
            <w:vAlign w:val="center"/>
            <w:hideMark/>
          </w:tcPr>
          <w:p w14:paraId="6FB51209" w14:textId="77777777" w:rsidR="008F704C" w:rsidRPr="00AA526B" w:rsidRDefault="00F45DF6" w:rsidP="00974DD3">
            <w:pPr>
              <w:pStyle w:val="Textodelatablagrande"/>
              <w:rPr>
                <w:noProof/>
              </w:rPr>
            </w:pPr>
            <w:sdt>
              <w:sdtPr>
                <w:rPr>
                  <w:noProof/>
                </w:rPr>
                <w:id w:val="856932386"/>
                <w:placeholder>
                  <w:docPart w:val="EEB8FB041C47497CB69ED5661722951A"/>
                </w:placeholder>
                <w:temporary/>
                <w:showingPlcHdr/>
                <w15:appearance w15:val="hidden"/>
              </w:sdtPr>
              <w:sdtEndPr/>
              <w:sdtContent>
                <w:r w:rsidR="006C07E8" w:rsidRPr="00AA526B">
                  <w:rPr>
                    <w:noProof/>
                    <w:lang w:bidi="es-ES"/>
                  </w:rPr>
                  <w:t>70 €</w:t>
                </w:r>
              </w:sdtContent>
            </w:sdt>
          </w:p>
        </w:tc>
        <w:tc>
          <w:tcPr>
            <w:tcW w:w="832" w:type="pct"/>
            <w:shd w:val="clear" w:color="auto" w:fill="auto"/>
            <w:noWrap/>
            <w:vAlign w:val="center"/>
            <w:hideMark/>
          </w:tcPr>
          <w:p w14:paraId="1081CC9F" w14:textId="77777777" w:rsidR="008F704C" w:rsidRPr="00AA526B" w:rsidRDefault="00F45DF6" w:rsidP="00974DD3">
            <w:pPr>
              <w:pStyle w:val="Textodelatablagrande"/>
              <w:rPr>
                <w:noProof/>
              </w:rPr>
            </w:pPr>
            <w:sdt>
              <w:sdtPr>
                <w:rPr>
                  <w:noProof/>
                </w:rPr>
                <w:id w:val="-1583834750"/>
                <w:placeholder>
                  <w:docPart w:val="17322003B9EE48C4AFAD2FB64E1112E2"/>
                </w:placeholder>
                <w:temporary/>
                <w:showingPlcHdr/>
                <w15:appearance w15:val="hidden"/>
              </w:sdtPr>
              <w:sdtEndPr/>
              <w:sdtContent>
                <w:r w:rsidR="006C07E8" w:rsidRPr="00AA526B">
                  <w:rPr>
                    <w:noProof/>
                    <w:lang w:bidi="es-ES"/>
                  </w:rPr>
                  <w:t>280 €</w:t>
                </w:r>
              </w:sdtContent>
            </w:sdt>
          </w:p>
        </w:tc>
        <w:tc>
          <w:tcPr>
            <w:tcW w:w="842" w:type="pct"/>
            <w:shd w:val="clear" w:color="auto" w:fill="auto"/>
            <w:noWrap/>
            <w:vAlign w:val="center"/>
            <w:hideMark/>
          </w:tcPr>
          <w:p w14:paraId="5E93B239" w14:textId="77777777" w:rsidR="008F704C" w:rsidRPr="00AA526B" w:rsidRDefault="00F45DF6" w:rsidP="00974DD3">
            <w:pPr>
              <w:pStyle w:val="Textodelatablagrande"/>
              <w:rPr>
                <w:noProof/>
              </w:rPr>
            </w:pPr>
            <w:sdt>
              <w:sdtPr>
                <w:rPr>
                  <w:noProof/>
                </w:rPr>
                <w:id w:val="-655996106"/>
                <w:placeholder>
                  <w:docPart w:val="89DC96291C1E43EC84A8E4342C10A946"/>
                </w:placeholder>
                <w:temporary/>
                <w:showingPlcHdr/>
                <w15:appearance w15:val="hidden"/>
              </w:sdtPr>
              <w:sdtEndPr/>
              <w:sdtContent>
                <w:r w:rsidR="00051A24" w:rsidRPr="00AA526B">
                  <w:rPr>
                    <w:noProof/>
                    <w:lang w:bidi="es-ES"/>
                  </w:rPr>
                  <w:t>560</w:t>
                </w:r>
                <w:r w:rsidR="004B2DF1" w:rsidRPr="00AA526B">
                  <w:rPr>
                    <w:noProof/>
                    <w:lang w:bidi="es-ES"/>
                  </w:rPr>
                  <w:t xml:space="preserve"> €</w:t>
                </w:r>
              </w:sdtContent>
            </w:sdt>
          </w:p>
        </w:tc>
      </w:tr>
      <w:tr w:rsidR="008F704C" w:rsidRPr="00AA526B" w14:paraId="34E4B938" w14:textId="77777777" w:rsidTr="008F704C">
        <w:trPr>
          <w:trHeight w:val="312"/>
        </w:trPr>
        <w:tc>
          <w:tcPr>
            <w:tcW w:w="1664" w:type="pct"/>
            <w:shd w:val="clear" w:color="auto" w:fill="F2F2F2" w:themeFill="background1" w:themeFillShade="F2"/>
            <w:vAlign w:val="center"/>
            <w:hideMark/>
          </w:tcPr>
          <w:p w14:paraId="39C97AE7" w14:textId="77777777" w:rsidR="008F704C" w:rsidRPr="00AA526B" w:rsidRDefault="00F45DF6" w:rsidP="00974DD3">
            <w:pPr>
              <w:pStyle w:val="Textodelatablagrande"/>
              <w:rPr>
                <w:noProof/>
              </w:rPr>
            </w:pPr>
            <w:sdt>
              <w:sdtPr>
                <w:rPr>
                  <w:noProof/>
                </w:rPr>
                <w:id w:val="-386568423"/>
                <w:placeholder>
                  <w:docPart w:val="14C89FC59EF34F4390DA87324813692D"/>
                </w:placeholder>
                <w:temporary/>
                <w:showingPlcHdr/>
                <w15:appearance w15:val="hidden"/>
              </w:sdtPr>
              <w:sdtEndPr/>
              <w:sdtContent>
                <w:r w:rsidR="00F24CB9" w:rsidRPr="00AA526B">
                  <w:rPr>
                    <w:noProof/>
                    <w:lang w:bidi="es-ES"/>
                  </w:rPr>
                  <w:t>Equipos informáticos</w:t>
                </w:r>
              </w:sdtContent>
            </w:sdt>
          </w:p>
        </w:tc>
        <w:tc>
          <w:tcPr>
            <w:tcW w:w="832" w:type="pct"/>
            <w:shd w:val="clear" w:color="auto" w:fill="F2F2F2" w:themeFill="background1" w:themeFillShade="F2"/>
            <w:noWrap/>
            <w:vAlign w:val="center"/>
            <w:hideMark/>
          </w:tcPr>
          <w:p w14:paraId="017CBC59"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2952604D" w14:textId="77777777" w:rsidR="008F704C" w:rsidRPr="00AA526B" w:rsidRDefault="00F45DF6" w:rsidP="00974DD3">
            <w:pPr>
              <w:pStyle w:val="Textodelatablagrande"/>
              <w:rPr>
                <w:noProof/>
              </w:rPr>
            </w:pPr>
            <w:sdt>
              <w:sdtPr>
                <w:rPr>
                  <w:noProof/>
                </w:rPr>
                <w:id w:val="-920482116"/>
                <w:placeholder>
                  <w:docPart w:val="0198E6919B5B4DAA9BD7B88C500F2654"/>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584525C4" w14:textId="77777777" w:rsidR="008F704C" w:rsidRPr="00AA526B" w:rsidRDefault="00F45DF6" w:rsidP="00974DD3">
            <w:pPr>
              <w:pStyle w:val="Textodelatablagrande"/>
              <w:rPr>
                <w:noProof/>
              </w:rPr>
            </w:pPr>
            <w:sdt>
              <w:sdtPr>
                <w:rPr>
                  <w:noProof/>
                </w:rPr>
                <w:id w:val="1453595922"/>
                <w:placeholder>
                  <w:docPart w:val="419EFABE52844938B174300288B4366E"/>
                </w:placeholder>
                <w:temporary/>
                <w:showingPlcHdr/>
                <w15:appearance w15:val="hidden"/>
              </w:sdtPr>
              <w:sdtEndPr/>
              <w:sdtContent>
                <w:r w:rsidR="006C07E8" w:rsidRPr="00AA526B">
                  <w:rPr>
                    <w:noProof/>
                    <w:lang w:bidi="es-ES"/>
                  </w:rPr>
                  <w:t>1</w:t>
                </w:r>
                <w:r w:rsidR="00603190">
                  <w:rPr>
                    <w:noProof/>
                    <w:lang w:bidi="es-ES"/>
                  </w:rPr>
                  <w:t xml:space="preserve"> </w:t>
                </w:r>
                <w:r w:rsidR="006C07E8" w:rsidRPr="00AA526B">
                  <w:rPr>
                    <w:noProof/>
                    <w:lang w:bidi="es-ES"/>
                  </w:rPr>
                  <w:t>500 €</w:t>
                </w:r>
              </w:sdtContent>
            </w:sdt>
          </w:p>
        </w:tc>
        <w:tc>
          <w:tcPr>
            <w:tcW w:w="842" w:type="pct"/>
            <w:shd w:val="clear" w:color="auto" w:fill="F2F2F2" w:themeFill="background1" w:themeFillShade="F2"/>
            <w:noWrap/>
            <w:vAlign w:val="center"/>
            <w:hideMark/>
          </w:tcPr>
          <w:p w14:paraId="6FC6B398" w14:textId="77777777" w:rsidR="008F704C" w:rsidRPr="00AA526B" w:rsidRDefault="00F45DF6" w:rsidP="00974DD3">
            <w:pPr>
              <w:pStyle w:val="Textodelatablagrande"/>
              <w:rPr>
                <w:noProof/>
              </w:rPr>
            </w:pPr>
            <w:sdt>
              <w:sdtPr>
                <w:rPr>
                  <w:noProof/>
                </w:rPr>
                <w:id w:val="-181200548"/>
                <w:placeholder>
                  <w:docPart w:val="43A3779B1F074E5488BF91791CA01FAA"/>
                </w:placeholder>
                <w:temporary/>
                <w:showingPlcHdr/>
                <w15:appearance w15:val="hidden"/>
              </w:sdtPr>
              <w:sdtEndPr/>
              <w:sdtContent>
                <w:r w:rsidR="006C07E8" w:rsidRPr="00AA526B">
                  <w:rPr>
                    <w:noProof/>
                    <w:lang w:bidi="es-ES"/>
                  </w:rPr>
                  <w:t>1 500</w:t>
                </w:r>
                <w:r w:rsidR="004B2DF1" w:rsidRPr="00AA526B">
                  <w:rPr>
                    <w:noProof/>
                    <w:lang w:bidi="es-ES"/>
                  </w:rPr>
                  <w:t xml:space="preserve"> €</w:t>
                </w:r>
              </w:sdtContent>
            </w:sdt>
          </w:p>
        </w:tc>
      </w:tr>
      <w:tr w:rsidR="008F704C" w:rsidRPr="00AA526B" w14:paraId="7DC7C13A" w14:textId="77777777" w:rsidTr="008F704C">
        <w:trPr>
          <w:trHeight w:val="312"/>
        </w:trPr>
        <w:tc>
          <w:tcPr>
            <w:tcW w:w="1664" w:type="pct"/>
            <w:shd w:val="clear" w:color="auto" w:fill="auto"/>
            <w:vAlign w:val="center"/>
            <w:hideMark/>
          </w:tcPr>
          <w:p w14:paraId="45A25B81" w14:textId="77777777" w:rsidR="008F704C" w:rsidRPr="00AA526B" w:rsidRDefault="00F45DF6" w:rsidP="00974DD3">
            <w:pPr>
              <w:pStyle w:val="Textodelatablagrande"/>
              <w:rPr>
                <w:noProof/>
              </w:rPr>
            </w:pPr>
            <w:sdt>
              <w:sdtPr>
                <w:rPr>
                  <w:noProof/>
                </w:rPr>
                <w:id w:val="-887644163"/>
                <w:placeholder>
                  <w:docPart w:val="304AD301760A4A30ACB5B102A5FB70E8"/>
                </w:placeholder>
                <w:temporary/>
                <w:showingPlcHdr/>
                <w15:appearance w15:val="hidden"/>
              </w:sdtPr>
              <w:sdtEndPr/>
              <w:sdtContent>
                <w:r w:rsidR="00F24CB9" w:rsidRPr="00AA526B">
                  <w:rPr>
                    <w:noProof/>
                    <w:lang w:bidi="es-ES"/>
                  </w:rPr>
                  <w:t>Software de equipo</w:t>
                </w:r>
              </w:sdtContent>
            </w:sdt>
          </w:p>
        </w:tc>
        <w:tc>
          <w:tcPr>
            <w:tcW w:w="832" w:type="pct"/>
            <w:shd w:val="clear" w:color="auto" w:fill="auto"/>
            <w:noWrap/>
            <w:vAlign w:val="center"/>
            <w:hideMark/>
          </w:tcPr>
          <w:p w14:paraId="009D4C9E" w14:textId="77777777" w:rsidR="008F704C" w:rsidRPr="00AA526B" w:rsidRDefault="008F704C" w:rsidP="00974DD3">
            <w:pPr>
              <w:pStyle w:val="Textodelatablagrande"/>
              <w:rPr>
                <w:noProof/>
              </w:rPr>
            </w:pPr>
          </w:p>
        </w:tc>
        <w:tc>
          <w:tcPr>
            <w:tcW w:w="832" w:type="pct"/>
            <w:shd w:val="clear" w:color="auto" w:fill="auto"/>
            <w:noWrap/>
            <w:vAlign w:val="center"/>
            <w:hideMark/>
          </w:tcPr>
          <w:p w14:paraId="2D90FA54" w14:textId="77777777" w:rsidR="008F704C" w:rsidRPr="00AA526B" w:rsidRDefault="00F45DF6" w:rsidP="00974DD3">
            <w:pPr>
              <w:pStyle w:val="Textodelatablagrande"/>
              <w:rPr>
                <w:noProof/>
              </w:rPr>
            </w:pPr>
            <w:sdt>
              <w:sdtPr>
                <w:rPr>
                  <w:noProof/>
                </w:rPr>
                <w:id w:val="1336884526"/>
                <w:placeholder>
                  <w:docPart w:val="7F5626C85A154C2796A2DC6B0C7F7650"/>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2DE03372" w14:textId="77777777" w:rsidR="008F704C" w:rsidRPr="00AA526B" w:rsidRDefault="00F45DF6" w:rsidP="00974DD3">
            <w:pPr>
              <w:pStyle w:val="Textodelatablagrande"/>
              <w:rPr>
                <w:noProof/>
              </w:rPr>
            </w:pPr>
            <w:sdt>
              <w:sdtPr>
                <w:rPr>
                  <w:noProof/>
                </w:rPr>
                <w:id w:val="643157434"/>
                <w:placeholder>
                  <w:docPart w:val="ED9483E052E24AFC845321591CABD8D5"/>
                </w:placeholder>
                <w:temporary/>
                <w:showingPlcHdr/>
                <w15:appearance w15:val="hidden"/>
              </w:sdtPr>
              <w:sdtEndPr/>
              <w:sdtContent>
                <w:r w:rsidR="006C07E8" w:rsidRPr="00AA526B">
                  <w:rPr>
                    <w:noProof/>
                    <w:lang w:bidi="es-ES"/>
                  </w:rPr>
                  <w:t>300 €</w:t>
                </w:r>
              </w:sdtContent>
            </w:sdt>
          </w:p>
        </w:tc>
        <w:tc>
          <w:tcPr>
            <w:tcW w:w="842" w:type="pct"/>
            <w:shd w:val="clear" w:color="auto" w:fill="auto"/>
            <w:noWrap/>
            <w:vAlign w:val="center"/>
            <w:hideMark/>
          </w:tcPr>
          <w:p w14:paraId="0D2273F9" w14:textId="77777777" w:rsidR="008F704C" w:rsidRPr="00AA526B" w:rsidRDefault="00F45DF6" w:rsidP="00974DD3">
            <w:pPr>
              <w:pStyle w:val="Textodelatablagrande"/>
              <w:rPr>
                <w:noProof/>
              </w:rPr>
            </w:pPr>
            <w:sdt>
              <w:sdtPr>
                <w:rPr>
                  <w:noProof/>
                </w:rPr>
                <w:id w:val="973494877"/>
                <w:placeholder>
                  <w:docPart w:val="053C73BD9B3E44EA8662B0A5D714D630"/>
                </w:placeholder>
                <w:temporary/>
                <w:showingPlcHdr/>
                <w15:appearance w15:val="hidden"/>
              </w:sdtPr>
              <w:sdtEndPr/>
              <w:sdtContent>
                <w:r w:rsidR="00051A24" w:rsidRPr="00AA526B">
                  <w:rPr>
                    <w:noProof/>
                    <w:lang w:bidi="es-ES"/>
                  </w:rPr>
                  <w:t>300</w:t>
                </w:r>
                <w:r w:rsidR="004B2DF1" w:rsidRPr="00AA526B">
                  <w:rPr>
                    <w:noProof/>
                    <w:lang w:bidi="es-ES"/>
                  </w:rPr>
                  <w:t xml:space="preserve"> €</w:t>
                </w:r>
              </w:sdtContent>
            </w:sdt>
          </w:p>
        </w:tc>
      </w:tr>
      <w:tr w:rsidR="008F704C" w:rsidRPr="00AA526B" w14:paraId="75A168D6" w14:textId="77777777" w:rsidTr="008F704C">
        <w:trPr>
          <w:trHeight w:val="312"/>
        </w:trPr>
        <w:tc>
          <w:tcPr>
            <w:tcW w:w="1664" w:type="pct"/>
            <w:shd w:val="clear" w:color="auto" w:fill="F2F2F2" w:themeFill="background1" w:themeFillShade="F2"/>
            <w:vAlign w:val="center"/>
            <w:hideMark/>
          </w:tcPr>
          <w:p w14:paraId="734CC53E" w14:textId="77777777" w:rsidR="008F704C" w:rsidRPr="00AA526B" w:rsidRDefault="00F45DF6" w:rsidP="00974DD3">
            <w:pPr>
              <w:pStyle w:val="Textodelatablagrande"/>
              <w:rPr>
                <w:noProof/>
              </w:rPr>
            </w:pPr>
            <w:sdt>
              <w:sdtPr>
                <w:rPr>
                  <w:noProof/>
                </w:rPr>
                <w:id w:val="-1835373605"/>
                <w:placeholder>
                  <w:docPart w:val="B66FB929F7674EAFA18AB45D65C523C9"/>
                </w:placeholder>
                <w:temporary/>
                <w:showingPlcHdr/>
                <w15:appearance w15:val="hidden"/>
              </w:sdtPr>
              <w:sdtEndPr/>
              <w:sdtContent>
                <w:r w:rsidR="00F24CB9" w:rsidRPr="00AA526B">
                  <w:rPr>
                    <w:noProof/>
                    <w:lang w:bidi="es-ES"/>
                  </w:rPr>
                  <w:t>Seguro</w:t>
                </w:r>
              </w:sdtContent>
            </w:sdt>
          </w:p>
        </w:tc>
        <w:tc>
          <w:tcPr>
            <w:tcW w:w="832" w:type="pct"/>
            <w:shd w:val="clear" w:color="auto" w:fill="F2F2F2" w:themeFill="background1" w:themeFillShade="F2"/>
            <w:noWrap/>
            <w:vAlign w:val="center"/>
            <w:hideMark/>
          </w:tcPr>
          <w:p w14:paraId="6337C4CC"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6D85A7E3" w14:textId="77777777" w:rsidR="008F704C" w:rsidRPr="00AA526B" w:rsidRDefault="00F45DF6" w:rsidP="00974DD3">
            <w:pPr>
              <w:pStyle w:val="Textodelatablagrande"/>
              <w:rPr>
                <w:noProof/>
              </w:rPr>
            </w:pPr>
            <w:sdt>
              <w:sdtPr>
                <w:rPr>
                  <w:noProof/>
                </w:rPr>
                <w:id w:val="-1486079173"/>
                <w:placeholder>
                  <w:docPart w:val="BAE8709F79B84634B5831FE31FA20F98"/>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3B86B13E" w14:textId="77777777" w:rsidR="008F704C" w:rsidRPr="00AA526B" w:rsidRDefault="00F45DF6" w:rsidP="00974DD3">
            <w:pPr>
              <w:pStyle w:val="Textodelatablagrande"/>
              <w:rPr>
                <w:noProof/>
              </w:rPr>
            </w:pPr>
            <w:sdt>
              <w:sdtPr>
                <w:rPr>
                  <w:noProof/>
                </w:rPr>
                <w:id w:val="-2106710853"/>
                <w:placeholder>
                  <w:docPart w:val="03B01D1A19FD43E9ADE90729D40A3FA8"/>
                </w:placeholder>
                <w:temporary/>
                <w:showingPlcHdr/>
                <w15:appearance w15:val="hidden"/>
              </w:sdtPr>
              <w:sdtEndPr/>
              <w:sdtContent>
                <w:r w:rsidR="00051A24" w:rsidRPr="00AA526B">
                  <w:rPr>
                    <w:noProof/>
                    <w:lang w:bidi="es-ES"/>
                  </w:rPr>
                  <w:t>60</w:t>
                </w:r>
                <w:r w:rsidR="004B2DF1" w:rsidRPr="00AA526B">
                  <w:rPr>
                    <w:noProof/>
                    <w:lang w:bidi="es-ES"/>
                  </w:rPr>
                  <w:t xml:space="preserve"> €</w:t>
                </w:r>
              </w:sdtContent>
            </w:sdt>
          </w:p>
        </w:tc>
        <w:tc>
          <w:tcPr>
            <w:tcW w:w="842" w:type="pct"/>
            <w:shd w:val="clear" w:color="auto" w:fill="F2F2F2" w:themeFill="background1" w:themeFillShade="F2"/>
            <w:noWrap/>
            <w:vAlign w:val="center"/>
            <w:hideMark/>
          </w:tcPr>
          <w:p w14:paraId="394A6214" w14:textId="77777777" w:rsidR="008F704C" w:rsidRPr="00AA526B" w:rsidRDefault="00F45DF6" w:rsidP="00974DD3">
            <w:pPr>
              <w:pStyle w:val="Textodelatablagrande"/>
              <w:rPr>
                <w:noProof/>
              </w:rPr>
            </w:pPr>
            <w:sdt>
              <w:sdtPr>
                <w:rPr>
                  <w:noProof/>
                </w:rPr>
                <w:id w:val="-613126645"/>
                <w:placeholder>
                  <w:docPart w:val="390748282E7946B698E41234135C8AB6"/>
                </w:placeholder>
                <w:temporary/>
                <w:showingPlcHdr/>
                <w15:appearance w15:val="hidden"/>
              </w:sdtPr>
              <w:sdtEndPr/>
              <w:sdtContent>
                <w:r w:rsidR="00051A24" w:rsidRPr="00AA526B">
                  <w:rPr>
                    <w:noProof/>
                    <w:lang w:bidi="es-ES"/>
                  </w:rPr>
                  <w:t>60</w:t>
                </w:r>
                <w:r w:rsidR="004B2DF1" w:rsidRPr="00AA526B">
                  <w:rPr>
                    <w:noProof/>
                    <w:lang w:bidi="es-ES"/>
                  </w:rPr>
                  <w:t xml:space="preserve"> €</w:t>
                </w:r>
              </w:sdtContent>
            </w:sdt>
          </w:p>
        </w:tc>
      </w:tr>
      <w:tr w:rsidR="008F704C" w:rsidRPr="00AA526B" w14:paraId="4FAA383D" w14:textId="77777777" w:rsidTr="008F704C">
        <w:trPr>
          <w:trHeight w:val="312"/>
        </w:trPr>
        <w:tc>
          <w:tcPr>
            <w:tcW w:w="1664" w:type="pct"/>
            <w:shd w:val="clear" w:color="auto" w:fill="auto"/>
            <w:vAlign w:val="center"/>
            <w:hideMark/>
          </w:tcPr>
          <w:p w14:paraId="4C3FD633" w14:textId="77777777" w:rsidR="008F704C" w:rsidRPr="00AA526B" w:rsidRDefault="00F45DF6" w:rsidP="00974DD3">
            <w:pPr>
              <w:pStyle w:val="Textodelatablagrande"/>
              <w:rPr>
                <w:noProof/>
              </w:rPr>
            </w:pPr>
            <w:sdt>
              <w:sdtPr>
                <w:rPr>
                  <w:noProof/>
                </w:rPr>
                <w:id w:val="-1139406405"/>
                <w:placeholder>
                  <w:docPart w:val="028D2A70380A46C7B858A466DA9C85C4"/>
                </w:placeholder>
                <w:temporary/>
                <w:showingPlcHdr/>
                <w15:appearance w15:val="hidden"/>
              </w:sdtPr>
              <w:sdtEndPr/>
              <w:sdtContent>
                <w:r w:rsidR="00F24CB9" w:rsidRPr="00AA526B">
                  <w:rPr>
                    <w:noProof/>
                    <w:lang w:bidi="es-ES"/>
                  </w:rPr>
                  <w:t>Gastos de intereses</w:t>
                </w:r>
              </w:sdtContent>
            </w:sdt>
          </w:p>
        </w:tc>
        <w:tc>
          <w:tcPr>
            <w:tcW w:w="832" w:type="pct"/>
            <w:shd w:val="clear" w:color="auto" w:fill="auto"/>
            <w:noWrap/>
            <w:vAlign w:val="center"/>
            <w:hideMark/>
          </w:tcPr>
          <w:p w14:paraId="48093121" w14:textId="77777777" w:rsidR="008F704C" w:rsidRPr="00AA526B" w:rsidRDefault="008F704C" w:rsidP="00974DD3">
            <w:pPr>
              <w:pStyle w:val="Textodelatablagrande"/>
              <w:rPr>
                <w:noProof/>
              </w:rPr>
            </w:pPr>
          </w:p>
        </w:tc>
        <w:tc>
          <w:tcPr>
            <w:tcW w:w="832" w:type="pct"/>
            <w:shd w:val="clear" w:color="auto" w:fill="auto"/>
            <w:noWrap/>
            <w:vAlign w:val="center"/>
            <w:hideMark/>
          </w:tcPr>
          <w:p w14:paraId="23AE8739" w14:textId="77777777" w:rsidR="008F704C" w:rsidRPr="00AA526B" w:rsidRDefault="00F45DF6" w:rsidP="00974DD3">
            <w:pPr>
              <w:pStyle w:val="Textodelatablagrande"/>
              <w:rPr>
                <w:noProof/>
              </w:rPr>
            </w:pPr>
            <w:sdt>
              <w:sdtPr>
                <w:rPr>
                  <w:noProof/>
                </w:rPr>
                <w:id w:val="-1348326349"/>
                <w:placeholder>
                  <w:docPart w:val="EF0053084F9643038C6FBB7EDEDB23EB"/>
                </w:placeholder>
                <w:temporary/>
                <w:showingPlcHdr/>
                <w15:appearance w15:val="hidden"/>
              </w:sdtPr>
              <w:sdtEndPr/>
              <w:sdtContent>
                <w:r w:rsidR="006C07E8" w:rsidRPr="00AA526B">
                  <w:rPr>
                    <w:noProof/>
                    <w:lang w:bidi="es-ES"/>
                  </w:rPr>
                  <w:t>0 €</w:t>
                </w:r>
              </w:sdtContent>
            </w:sdt>
          </w:p>
        </w:tc>
        <w:tc>
          <w:tcPr>
            <w:tcW w:w="832" w:type="pct"/>
            <w:shd w:val="clear" w:color="auto" w:fill="auto"/>
            <w:noWrap/>
            <w:vAlign w:val="center"/>
            <w:hideMark/>
          </w:tcPr>
          <w:p w14:paraId="79864D13" w14:textId="77777777" w:rsidR="008F704C" w:rsidRPr="00AA526B" w:rsidRDefault="00F45DF6" w:rsidP="00974DD3">
            <w:pPr>
              <w:pStyle w:val="Textodelatablagrande"/>
              <w:rPr>
                <w:noProof/>
              </w:rPr>
            </w:pPr>
            <w:sdt>
              <w:sdtPr>
                <w:rPr>
                  <w:noProof/>
                </w:rPr>
                <w:id w:val="2039929721"/>
                <w:placeholder>
                  <w:docPart w:val="6090199664064312968C580A05FCD1FE"/>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3047DB06" w14:textId="77777777" w:rsidR="008F704C" w:rsidRPr="00AA526B" w:rsidRDefault="00F45DF6" w:rsidP="00974DD3">
            <w:pPr>
              <w:pStyle w:val="Textodelatablagrande"/>
              <w:rPr>
                <w:noProof/>
              </w:rPr>
            </w:pPr>
            <w:sdt>
              <w:sdtPr>
                <w:rPr>
                  <w:noProof/>
                </w:rPr>
                <w:id w:val="808524520"/>
                <w:placeholder>
                  <w:docPart w:val="E47EC303301F4CB080C8A258C52BEF73"/>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349DA0C8" w14:textId="77777777" w:rsidTr="008F704C">
        <w:trPr>
          <w:trHeight w:val="312"/>
        </w:trPr>
        <w:tc>
          <w:tcPr>
            <w:tcW w:w="1664" w:type="pct"/>
            <w:shd w:val="clear" w:color="auto" w:fill="F2F2F2" w:themeFill="background1" w:themeFillShade="F2"/>
            <w:vAlign w:val="center"/>
            <w:hideMark/>
          </w:tcPr>
          <w:p w14:paraId="503C6BCD" w14:textId="77777777" w:rsidR="008F704C" w:rsidRPr="00AA526B" w:rsidRDefault="00F45DF6" w:rsidP="00974DD3">
            <w:pPr>
              <w:pStyle w:val="Textodelatablagrande"/>
              <w:rPr>
                <w:noProof/>
              </w:rPr>
            </w:pPr>
            <w:sdt>
              <w:sdtPr>
                <w:rPr>
                  <w:noProof/>
                </w:rPr>
                <w:id w:val="-1475516305"/>
                <w:placeholder>
                  <w:docPart w:val="4747BBB99FCF423E8BCCA160FF0571A2"/>
                </w:placeholder>
                <w:temporary/>
                <w:showingPlcHdr/>
                <w15:appearance w15:val="hidden"/>
              </w:sdtPr>
              <w:sdtEndPr/>
              <w:sdtContent>
                <w:r w:rsidR="00F24CB9" w:rsidRPr="00AA526B">
                  <w:rPr>
                    <w:noProof/>
                    <w:lang w:bidi="es-ES"/>
                  </w:rPr>
                  <w:t>Cargos por servicios bancarios</w:t>
                </w:r>
              </w:sdtContent>
            </w:sdt>
          </w:p>
        </w:tc>
        <w:tc>
          <w:tcPr>
            <w:tcW w:w="832" w:type="pct"/>
            <w:shd w:val="clear" w:color="auto" w:fill="F2F2F2" w:themeFill="background1" w:themeFillShade="F2"/>
            <w:noWrap/>
            <w:vAlign w:val="center"/>
            <w:hideMark/>
          </w:tcPr>
          <w:p w14:paraId="39008A0A"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64BC710E" w14:textId="77777777" w:rsidR="008F704C" w:rsidRPr="00AA526B" w:rsidRDefault="00F45DF6" w:rsidP="004B2DF1">
            <w:pPr>
              <w:pStyle w:val="Textodelatablagrande"/>
              <w:ind w:left="1440" w:hanging="1440"/>
              <w:rPr>
                <w:noProof/>
              </w:rPr>
            </w:pPr>
            <w:sdt>
              <w:sdtPr>
                <w:rPr>
                  <w:noProof/>
                </w:rPr>
                <w:id w:val="-19553298"/>
                <w:placeholder>
                  <w:docPart w:val="55B6E4BA67D442F29BEFA53176EB17F9"/>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2C4A149B" w14:textId="77777777" w:rsidR="008F704C" w:rsidRPr="00AA526B" w:rsidRDefault="00F45DF6" w:rsidP="00974DD3">
            <w:pPr>
              <w:pStyle w:val="Textodelatablagrande"/>
              <w:rPr>
                <w:noProof/>
              </w:rPr>
            </w:pPr>
            <w:sdt>
              <w:sdtPr>
                <w:rPr>
                  <w:noProof/>
                </w:rPr>
                <w:id w:val="-483315802"/>
                <w:placeholder>
                  <w:docPart w:val="27000745CC7D44DEB5B0C6A633983E58"/>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31055514" w14:textId="77777777" w:rsidR="008F704C" w:rsidRPr="00AA526B" w:rsidRDefault="00F45DF6" w:rsidP="00974DD3">
            <w:pPr>
              <w:pStyle w:val="Textodelatablagrande"/>
              <w:rPr>
                <w:noProof/>
              </w:rPr>
            </w:pPr>
            <w:sdt>
              <w:sdtPr>
                <w:rPr>
                  <w:noProof/>
                </w:rPr>
                <w:id w:val="978647036"/>
                <w:placeholder>
                  <w:docPart w:val="8F1137405D7C4FFE8D50AE86762FCF9A"/>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291170AD" w14:textId="77777777" w:rsidTr="008F704C">
        <w:trPr>
          <w:trHeight w:val="312"/>
        </w:trPr>
        <w:tc>
          <w:tcPr>
            <w:tcW w:w="1664" w:type="pct"/>
            <w:shd w:val="clear" w:color="auto" w:fill="auto"/>
            <w:vAlign w:val="center"/>
            <w:hideMark/>
          </w:tcPr>
          <w:p w14:paraId="1E2DDB32" w14:textId="77777777" w:rsidR="008F704C" w:rsidRPr="00AA526B" w:rsidRDefault="00F45DF6" w:rsidP="00974DD3">
            <w:pPr>
              <w:pStyle w:val="Textodelatablagrande"/>
              <w:rPr>
                <w:noProof/>
              </w:rPr>
            </w:pPr>
            <w:sdt>
              <w:sdtPr>
                <w:rPr>
                  <w:noProof/>
                </w:rPr>
                <w:id w:val="1357780758"/>
                <w:placeholder>
                  <w:docPart w:val="D8E0D0F747F5469BB498048B2B84E246"/>
                </w:placeholder>
                <w:temporary/>
                <w:showingPlcHdr/>
                <w15:appearance w15:val="hidden"/>
              </w:sdtPr>
              <w:sdtEndPr/>
              <w:sdtContent>
                <w:r w:rsidR="00F24CB9" w:rsidRPr="00AA526B">
                  <w:rPr>
                    <w:noProof/>
                    <w:lang w:bidi="es-ES"/>
                  </w:rPr>
                  <w:t>Suministros</w:t>
                </w:r>
              </w:sdtContent>
            </w:sdt>
          </w:p>
        </w:tc>
        <w:tc>
          <w:tcPr>
            <w:tcW w:w="832" w:type="pct"/>
            <w:shd w:val="clear" w:color="auto" w:fill="auto"/>
            <w:noWrap/>
            <w:vAlign w:val="center"/>
            <w:hideMark/>
          </w:tcPr>
          <w:p w14:paraId="603ECC07" w14:textId="77777777" w:rsidR="008F704C" w:rsidRPr="00AA526B" w:rsidRDefault="008F704C" w:rsidP="00974DD3">
            <w:pPr>
              <w:pStyle w:val="Textodelatablagrande"/>
              <w:rPr>
                <w:noProof/>
              </w:rPr>
            </w:pPr>
          </w:p>
        </w:tc>
        <w:tc>
          <w:tcPr>
            <w:tcW w:w="832" w:type="pct"/>
            <w:shd w:val="clear" w:color="auto" w:fill="auto"/>
            <w:noWrap/>
            <w:vAlign w:val="center"/>
            <w:hideMark/>
          </w:tcPr>
          <w:p w14:paraId="64261197" w14:textId="77777777" w:rsidR="008F704C" w:rsidRPr="00AA526B" w:rsidRDefault="00F45DF6" w:rsidP="00974DD3">
            <w:pPr>
              <w:pStyle w:val="Textodelatablagrande"/>
              <w:rPr>
                <w:noProof/>
              </w:rPr>
            </w:pPr>
            <w:sdt>
              <w:sdtPr>
                <w:rPr>
                  <w:noProof/>
                </w:rPr>
                <w:id w:val="38027369"/>
                <w:placeholder>
                  <w:docPart w:val="9836C0B609614941B92886E8FCB5F75A"/>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237DC106" w14:textId="77777777" w:rsidR="008F704C" w:rsidRPr="00AA526B" w:rsidRDefault="00F45DF6" w:rsidP="00974DD3">
            <w:pPr>
              <w:pStyle w:val="Textodelatablagrande"/>
              <w:rPr>
                <w:noProof/>
              </w:rPr>
            </w:pPr>
            <w:sdt>
              <w:sdtPr>
                <w:rPr>
                  <w:noProof/>
                </w:rPr>
                <w:id w:val="-1435206966"/>
                <w:placeholder>
                  <w:docPart w:val="77A8E991AC77436DAD9E783F7392C929"/>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2A62BDA0" w14:textId="77777777" w:rsidR="008F704C" w:rsidRPr="00AA526B" w:rsidRDefault="00F45DF6" w:rsidP="00974DD3">
            <w:pPr>
              <w:pStyle w:val="Textodelatablagrande"/>
              <w:rPr>
                <w:noProof/>
              </w:rPr>
            </w:pPr>
            <w:sdt>
              <w:sdtPr>
                <w:rPr>
                  <w:noProof/>
                </w:rPr>
                <w:id w:val="25303313"/>
                <w:placeholder>
                  <w:docPart w:val="19A457E665CC42F7B19B0702800590DC"/>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4B18D309" w14:textId="77777777" w:rsidTr="008F704C">
        <w:trPr>
          <w:trHeight w:val="312"/>
        </w:trPr>
        <w:tc>
          <w:tcPr>
            <w:tcW w:w="1664" w:type="pct"/>
            <w:shd w:val="clear" w:color="auto" w:fill="F2F2F2" w:themeFill="background1" w:themeFillShade="F2"/>
            <w:vAlign w:val="center"/>
            <w:hideMark/>
          </w:tcPr>
          <w:p w14:paraId="1D1C769D" w14:textId="77777777" w:rsidR="008F704C" w:rsidRPr="00AA526B" w:rsidRDefault="00F45DF6" w:rsidP="00974DD3">
            <w:pPr>
              <w:pStyle w:val="Textodelatablagrande"/>
              <w:rPr>
                <w:noProof/>
              </w:rPr>
            </w:pPr>
            <w:sdt>
              <w:sdtPr>
                <w:rPr>
                  <w:noProof/>
                </w:rPr>
                <w:id w:val="-987159155"/>
                <w:placeholder>
                  <w:docPart w:val="AB575F71713347E1A21B394BDE3EDA1A"/>
                </w:placeholder>
                <w:temporary/>
                <w:showingPlcHdr/>
                <w15:appearance w15:val="hidden"/>
              </w:sdtPr>
              <w:sdtEndPr/>
              <w:sdtContent>
                <w:r w:rsidR="00F24CB9" w:rsidRPr="00AA526B">
                  <w:rPr>
                    <w:noProof/>
                    <w:lang w:bidi="es-ES"/>
                  </w:rPr>
                  <w:t>Viajes y entretenimiento</w:t>
                </w:r>
              </w:sdtContent>
            </w:sdt>
          </w:p>
        </w:tc>
        <w:tc>
          <w:tcPr>
            <w:tcW w:w="832" w:type="pct"/>
            <w:shd w:val="clear" w:color="auto" w:fill="F2F2F2" w:themeFill="background1" w:themeFillShade="F2"/>
            <w:noWrap/>
            <w:vAlign w:val="center"/>
            <w:hideMark/>
          </w:tcPr>
          <w:p w14:paraId="67FF2FBD"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43D7432C" w14:textId="77777777" w:rsidR="008F704C" w:rsidRPr="00AA526B" w:rsidRDefault="00F45DF6" w:rsidP="00974DD3">
            <w:pPr>
              <w:pStyle w:val="Textodelatablagrande"/>
              <w:rPr>
                <w:noProof/>
              </w:rPr>
            </w:pPr>
            <w:sdt>
              <w:sdtPr>
                <w:rPr>
                  <w:noProof/>
                </w:rPr>
                <w:id w:val="-644044854"/>
                <w:placeholder>
                  <w:docPart w:val="2609891471E94EA0851DBC70B673BFB5"/>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3438BCD6" w14:textId="77777777" w:rsidR="008F704C" w:rsidRPr="00AA526B" w:rsidRDefault="00F45DF6" w:rsidP="00974DD3">
            <w:pPr>
              <w:pStyle w:val="Textodelatablagrande"/>
              <w:rPr>
                <w:noProof/>
              </w:rPr>
            </w:pPr>
            <w:sdt>
              <w:sdtPr>
                <w:rPr>
                  <w:noProof/>
                </w:rPr>
                <w:id w:val="1059914575"/>
                <w:placeholder>
                  <w:docPart w:val="944391500E484E268ECC590E87FE9D7F"/>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7FB12D03" w14:textId="77777777" w:rsidR="008F704C" w:rsidRPr="00AA526B" w:rsidRDefault="00F45DF6" w:rsidP="00974DD3">
            <w:pPr>
              <w:pStyle w:val="Textodelatablagrande"/>
              <w:rPr>
                <w:noProof/>
              </w:rPr>
            </w:pPr>
            <w:sdt>
              <w:sdtPr>
                <w:rPr>
                  <w:noProof/>
                </w:rPr>
                <w:id w:val="-1058467183"/>
                <w:placeholder>
                  <w:docPart w:val="6F673215680545B1B6D850FC4609C5B4"/>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1BE4BC74" w14:textId="77777777" w:rsidTr="008F704C">
        <w:trPr>
          <w:trHeight w:val="312"/>
        </w:trPr>
        <w:tc>
          <w:tcPr>
            <w:tcW w:w="1664" w:type="pct"/>
            <w:shd w:val="clear" w:color="auto" w:fill="auto"/>
            <w:vAlign w:val="center"/>
            <w:hideMark/>
          </w:tcPr>
          <w:p w14:paraId="1264DF5B" w14:textId="77777777" w:rsidR="008F704C" w:rsidRPr="00AA526B" w:rsidRDefault="00F45DF6" w:rsidP="00974DD3">
            <w:pPr>
              <w:pStyle w:val="Textodelatablagrande"/>
              <w:rPr>
                <w:noProof/>
              </w:rPr>
            </w:pPr>
            <w:sdt>
              <w:sdtPr>
                <w:rPr>
                  <w:noProof/>
                </w:rPr>
                <w:id w:val="1721632375"/>
                <w:placeholder>
                  <w:docPart w:val="6B9EE399425243E2AAF839E28EE054C5"/>
                </w:placeholder>
                <w:temporary/>
                <w:showingPlcHdr/>
                <w15:appearance w15:val="hidden"/>
              </w:sdtPr>
              <w:sdtEndPr/>
              <w:sdtContent>
                <w:r w:rsidR="00F24CB9" w:rsidRPr="00AA526B">
                  <w:rPr>
                    <w:noProof/>
                    <w:lang w:bidi="es-ES"/>
                  </w:rPr>
                  <w:t>Equipamiento</w:t>
                </w:r>
              </w:sdtContent>
            </w:sdt>
          </w:p>
        </w:tc>
        <w:tc>
          <w:tcPr>
            <w:tcW w:w="832" w:type="pct"/>
            <w:shd w:val="clear" w:color="auto" w:fill="auto"/>
            <w:noWrap/>
            <w:vAlign w:val="center"/>
            <w:hideMark/>
          </w:tcPr>
          <w:p w14:paraId="42D96CCB" w14:textId="77777777" w:rsidR="008F704C" w:rsidRPr="00AA526B" w:rsidRDefault="008F704C" w:rsidP="00974DD3">
            <w:pPr>
              <w:pStyle w:val="Textodelatablagrande"/>
              <w:rPr>
                <w:noProof/>
              </w:rPr>
            </w:pPr>
          </w:p>
        </w:tc>
        <w:tc>
          <w:tcPr>
            <w:tcW w:w="832" w:type="pct"/>
            <w:shd w:val="clear" w:color="auto" w:fill="auto"/>
            <w:noWrap/>
            <w:vAlign w:val="center"/>
            <w:hideMark/>
          </w:tcPr>
          <w:p w14:paraId="2A2F6D35" w14:textId="77777777" w:rsidR="008F704C" w:rsidRPr="00AA526B" w:rsidRDefault="00F45DF6" w:rsidP="00974DD3">
            <w:pPr>
              <w:pStyle w:val="Textodelatablagrande"/>
              <w:rPr>
                <w:noProof/>
              </w:rPr>
            </w:pPr>
            <w:sdt>
              <w:sdtPr>
                <w:rPr>
                  <w:noProof/>
                </w:rPr>
                <w:id w:val="34555141"/>
                <w:placeholder>
                  <w:docPart w:val="0C46567B4E0C4CB7B7D048D6D9EF3EA2"/>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787D4C56" w14:textId="77777777" w:rsidR="008F704C" w:rsidRPr="00AA526B" w:rsidRDefault="00F45DF6" w:rsidP="00974DD3">
            <w:pPr>
              <w:pStyle w:val="Textodelatablagrande"/>
              <w:rPr>
                <w:noProof/>
              </w:rPr>
            </w:pPr>
            <w:sdt>
              <w:sdtPr>
                <w:rPr>
                  <w:noProof/>
                </w:rPr>
                <w:id w:val="-1116830233"/>
                <w:placeholder>
                  <w:docPart w:val="9B469560C3794333A45BB6EBEA006F6C"/>
                </w:placeholder>
                <w:temporary/>
                <w:showingPlcHdr/>
                <w15:appearance w15:val="hidden"/>
              </w:sdtPr>
              <w:sdtEndPr/>
              <w:sdtContent>
                <w:r w:rsidR="006C07E8" w:rsidRPr="00AA526B">
                  <w:rPr>
                    <w:noProof/>
                    <w:lang w:bidi="es-ES"/>
                  </w:rPr>
                  <w:t>2 500</w:t>
                </w:r>
                <w:r w:rsidR="004B2DF1" w:rsidRPr="00AA526B">
                  <w:rPr>
                    <w:noProof/>
                    <w:lang w:bidi="es-ES"/>
                  </w:rPr>
                  <w:t xml:space="preserve"> €</w:t>
                </w:r>
              </w:sdtContent>
            </w:sdt>
          </w:p>
        </w:tc>
        <w:tc>
          <w:tcPr>
            <w:tcW w:w="842" w:type="pct"/>
            <w:shd w:val="clear" w:color="auto" w:fill="auto"/>
            <w:noWrap/>
            <w:vAlign w:val="center"/>
            <w:hideMark/>
          </w:tcPr>
          <w:p w14:paraId="79E68762" w14:textId="77777777" w:rsidR="008F704C" w:rsidRPr="00AA526B" w:rsidRDefault="00F45DF6" w:rsidP="00974DD3">
            <w:pPr>
              <w:pStyle w:val="Textodelatablagrande"/>
              <w:rPr>
                <w:noProof/>
              </w:rPr>
            </w:pPr>
            <w:sdt>
              <w:sdtPr>
                <w:rPr>
                  <w:noProof/>
                </w:rPr>
                <w:id w:val="-1177428253"/>
                <w:placeholder>
                  <w:docPart w:val="D97A90F460F940A298DAC3DCED417E9E"/>
                </w:placeholder>
                <w:temporary/>
                <w:showingPlcHdr/>
                <w15:appearance w15:val="hidden"/>
              </w:sdtPr>
              <w:sdtEndPr/>
              <w:sdtContent>
                <w:r w:rsidR="006C07E8" w:rsidRPr="00AA526B">
                  <w:rPr>
                    <w:noProof/>
                    <w:lang w:bidi="es-ES"/>
                  </w:rPr>
                  <w:t>2 500</w:t>
                </w:r>
                <w:r w:rsidR="004B2DF1" w:rsidRPr="00AA526B">
                  <w:rPr>
                    <w:noProof/>
                    <w:lang w:bidi="es-ES"/>
                  </w:rPr>
                  <w:t xml:space="preserve"> €</w:t>
                </w:r>
              </w:sdtContent>
            </w:sdt>
          </w:p>
        </w:tc>
      </w:tr>
      <w:tr w:rsidR="008F704C" w:rsidRPr="00AA526B" w14:paraId="3C6BD68F" w14:textId="77777777" w:rsidTr="008F704C">
        <w:trPr>
          <w:trHeight w:val="312"/>
        </w:trPr>
        <w:tc>
          <w:tcPr>
            <w:tcW w:w="1664" w:type="pct"/>
            <w:shd w:val="clear" w:color="auto" w:fill="F2F2F2" w:themeFill="background1" w:themeFillShade="F2"/>
            <w:vAlign w:val="center"/>
            <w:hideMark/>
          </w:tcPr>
          <w:p w14:paraId="311E7FBD" w14:textId="77777777" w:rsidR="008F704C" w:rsidRPr="00AA526B" w:rsidRDefault="00F45DF6" w:rsidP="00974DD3">
            <w:pPr>
              <w:pStyle w:val="Textodelatablagrande"/>
              <w:rPr>
                <w:noProof/>
              </w:rPr>
            </w:pPr>
            <w:sdt>
              <w:sdtPr>
                <w:rPr>
                  <w:noProof/>
                </w:rPr>
                <w:id w:val="1990743352"/>
                <w:placeholder>
                  <w:docPart w:val="F1E9B50422384A78BBF101474574FF56"/>
                </w:placeholder>
                <w:temporary/>
                <w:showingPlcHdr/>
                <w15:appearance w15:val="hidden"/>
              </w:sdtPr>
              <w:sdtEndPr/>
              <w:sdtContent>
                <w:r w:rsidR="00F24CB9" w:rsidRPr="00AA526B">
                  <w:rPr>
                    <w:noProof/>
                    <w:lang w:bidi="es-ES"/>
                  </w:rPr>
                  <w:t>Muebles y accesorios</w:t>
                </w:r>
              </w:sdtContent>
            </w:sdt>
          </w:p>
        </w:tc>
        <w:tc>
          <w:tcPr>
            <w:tcW w:w="832" w:type="pct"/>
            <w:shd w:val="clear" w:color="auto" w:fill="F2F2F2" w:themeFill="background1" w:themeFillShade="F2"/>
            <w:noWrap/>
            <w:vAlign w:val="center"/>
            <w:hideMark/>
          </w:tcPr>
          <w:p w14:paraId="7A174814"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6A351FF9" w14:textId="77777777" w:rsidR="008F704C" w:rsidRPr="00AA526B" w:rsidRDefault="00F45DF6" w:rsidP="00974DD3">
            <w:pPr>
              <w:pStyle w:val="Textodelatablagrande"/>
              <w:rPr>
                <w:noProof/>
              </w:rPr>
            </w:pPr>
            <w:sdt>
              <w:sdtPr>
                <w:rPr>
                  <w:noProof/>
                </w:rPr>
                <w:id w:val="322090345"/>
                <w:placeholder>
                  <w:docPart w:val="F6C4935D68BD4B2499D16699C5AE913A"/>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13188547" w14:textId="77777777" w:rsidR="008F704C" w:rsidRPr="00AA526B" w:rsidRDefault="00F45DF6" w:rsidP="00974DD3">
            <w:pPr>
              <w:pStyle w:val="Textodelatablagrande"/>
              <w:rPr>
                <w:noProof/>
              </w:rPr>
            </w:pPr>
            <w:sdt>
              <w:sdtPr>
                <w:rPr>
                  <w:noProof/>
                </w:rPr>
                <w:id w:val="1440105519"/>
                <w:placeholder>
                  <w:docPart w:val="86BC2769E2C242A4964B0403919618B3"/>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2EBDA4E6" w14:textId="77777777" w:rsidR="008F704C" w:rsidRPr="00AA526B" w:rsidRDefault="00F45DF6" w:rsidP="00974DD3">
            <w:pPr>
              <w:pStyle w:val="Textodelatablagrande"/>
              <w:rPr>
                <w:noProof/>
              </w:rPr>
            </w:pPr>
            <w:sdt>
              <w:sdtPr>
                <w:rPr>
                  <w:noProof/>
                </w:rPr>
                <w:id w:val="591048890"/>
                <w:placeholder>
                  <w:docPart w:val="A71ACE097B2543D7B177FE10811682B1"/>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342AE087" w14:textId="77777777" w:rsidTr="008F704C">
        <w:trPr>
          <w:trHeight w:val="312"/>
        </w:trPr>
        <w:tc>
          <w:tcPr>
            <w:tcW w:w="1664" w:type="pct"/>
            <w:shd w:val="clear" w:color="auto" w:fill="auto"/>
            <w:vAlign w:val="center"/>
            <w:hideMark/>
          </w:tcPr>
          <w:p w14:paraId="1012FEF9" w14:textId="77777777" w:rsidR="008F704C" w:rsidRPr="00AA526B" w:rsidRDefault="00F45DF6" w:rsidP="00974DD3">
            <w:pPr>
              <w:pStyle w:val="Textodelatablagrande"/>
              <w:rPr>
                <w:noProof/>
              </w:rPr>
            </w:pPr>
            <w:sdt>
              <w:sdtPr>
                <w:rPr>
                  <w:noProof/>
                </w:rPr>
                <w:id w:val="-1150130107"/>
                <w:placeholder>
                  <w:docPart w:val="7B2679BE103547DB947ACC15C07FEDA3"/>
                </w:placeholder>
                <w:temporary/>
                <w:showingPlcHdr/>
                <w15:appearance w15:val="hidden"/>
              </w:sdtPr>
              <w:sdtEndPr/>
              <w:sdtContent>
                <w:r w:rsidR="00F24CB9" w:rsidRPr="00AA526B">
                  <w:rPr>
                    <w:noProof/>
                    <w:lang w:bidi="es-ES"/>
                  </w:rPr>
                  <w:t>Mejoras en alquileres</w:t>
                </w:r>
              </w:sdtContent>
            </w:sdt>
          </w:p>
        </w:tc>
        <w:tc>
          <w:tcPr>
            <w:tcW w:w="832" w:type="pct"/>
            <w:shd w:val="clear" w:color="auto" w:fill="auto"/>
            <w:noWrap/>
            <w:vAlign w:val="center"/>
            <w:hideMark/>
          </w:tcPr>
          <w:p w14:paraId="43CC53D3" w14:textId="77777777" w:rsidR="008F704C" w:rsidRPr="00AA526B" w:rsidRDefault="008F704C" w:rsidP="00974DD3">
            <w:pPr>
              <w:pStyle w:val="Textodelatablagrande"/>
              <w:rPr>
                <w:noProof/>
              </w:rPr>
            </w:pPr>
          </w:p>
        </w:tc>
        <w:tc>
          <w:tcPr>
            <w:tcW w:w="832" w:type="pct"/>
            <w:shd w:val="clear" w:color="auto" w:fill="auto"/>
            <w:noWrap/>
            <w:vAlign w:val="center"/>
            <w:hideMark/>
          </w:tcPr>
          <w:p w14:paraId="10B8966E" w14:textId="77777777" w:rsidR="008F704C" w:rsidRPr="00AA526B" w:rsidRDefault="00F45DF6" w:rsidP="00974DD3">
            <w:pPr>
              <w:pStyle w:val="Textodelatablagrande"/>
              <w:rPr>
                <w:noProof/>
              </w:rPr>
            </w:pPr>
            <w:sdt>
              <w:sdtPr>
                <w:rPr>
                  <w:noProof/>
                </w:rPr>
                <w:id w:val="590126092"/>
                <w:placeholder>
                  <w:docPart w:val="DA5A013748CB4B06ADAC9346DBDF344E"/>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146FA619" w14:textId="77777777" w:rsidR="008F704C" w:rsidRPr="00AA526B" w:rsidRDefault="00F45DF6" w:rsidP="00974DD3">
            <w:pPr>
              <w:pStyle w:val="Textodelatablagrande"/>
              <w:rPr>
                <w:noProof/>
              </w:rPr>
            </w:pPr>
            <w:sdt>
              <w:sdtPr>
                <w:rPr>
                  <w:noProof/>
                </w:rPr>
                <w:id w:val="887684722"/>
                <w:placeholder>
                  <w:docPart w:val="84ED58806BBC4637AB3890302C161065"/>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1A43C009" w14:textId="77777777" w:rsidR="008F704C" w:rsidRPr="00AA526B" w:rsidRDefault="00F45DF6" w:rsidP="00974DD3">
            <w:pPr>
              <w:pStyle w:val="Textodelatablagrande"/>
              <w:rPr>
                <w:noProof/>
              </w:rPr>
            </w:pPr>
            <w:sdt>
              <w:sdtPr>
                <w:rPr>
                  <w:noProof/>
                </w:rPr>
                <w:id w:val="-1578743118"/>
                <w:placeholder>
                  <w:docPart w:val="A8F09334DB4C414BA6ED0057CF0C4C80"/>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0E49AFE1" w14:textId="77777777" w:rsidTr="008F704C">
        <w:trPr>
          <w:trHeight w:val="312"/>
        </w:trPr>
        <w:tc>
          <w:tcPr>
            <w:tcW w:w="1664" w:type="pct"/>
            <w:shd w:val="clear" w:color="auto" w:fill="F2F2F2" w:themeFill="background1" w:themeFillShade="F2"/>
            <w:vAlign w:val="center"/>
            <w:hideMark/>
          </w:tcPr>
          <w:p w14:paraId="6BF46AEA" w14:textId="77777777" w:rsidR="008F704C" w:rsidRPr="00AA526B" w:rsidRDefault="00F45DF6" w:rsidP="00974DD3">
            <w:pPr>
              <w:pStyle w:val="Textodelatablagrande"/>
              <w:rPr>
                <w:noProof/>
              </w:rPr>
            </w:pPr>
            <w:sdt>
              <w:sdtPr>
                <w:rPr>
                  <w:noProof/>
                </w:rPr>
                <w:id w:val="-80834835"/>
                <w:placeholder>
                  <w:docPart w:val="2E2BF062FD044F49B9BE2C1FD590EC8F"/>
                </w:placeholder>
                <w:temporary/>
                <w:showingPlcHdr/>
                <w15:appearance w15:val="hidden"/>
              </w:sdtPr>
              <w:sdtEndPr/>
              <w:sdtContent>
                <w:r w:rsidR="00F24CB9" w:rsidRPr="00AA526B">
                  <w:rPr>
                    <w:noProof/>
                    <w:lang w:bidi="es-ES"/>
                  </w:rPr>
                  <w:t>Depósito(s) de seguridad</w:t>
                </w:r>
              </w:sdtContent>
            </w:sdt>
          </w:p>
        </w:tc>
        <w:tc>
          <w:tcPr>
            <w:tcW w:w="832" w:type="pct"/>
            <w:shd w:val="clear" w:color="auto" w:fill="F2F2F2" w:themeFill="background1" w:themeFillShade="F2"/>
            <w:noWrap/>
            <w:vAlign w:val="center"/>
            <w:hideMark/>
          </w:tcPr>
          <w:p w14:paraId="1AB684FA"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671828EF" w14:textId="77777777" w:rsidR="008F704C" w:rsidRPr="00AA526B" w:rsidRDefault="00F45DF6" w:rsidP="00974DD3">
            <w:pPr>
              <w:pStyle w:val="Textodelatablagrande"/>
              <w:rPr>
                <w:noProof/>
              </w:rPr>
            </w:pPr>
            <w:sdt>
              <w:sdtPr>
                <w:rPr>
                  <w:noProof/>
                </w:rPr>
                <w:id w:val="-1559932679"/>
                <w:placeholder>
                  <w:docPart w:val="988E5DBE238940EAB124D3B34A528F8E"/>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24E748EB" w14:textId="77777777" w:rsidR="008F704C" w:rsidRPr="00AA526B" w:rsidRDefault="00F45DF6" w:rsidP="00974DD3">
            <w:pPr>
              <w:pStyle w:val="Textodelatablagrande"/>
              <w:rPr>
                <w:noProof/>
              </w:rPr>
            </w:pPr>
            <w:sdt>
              <w:sdtPr>
                <w:rPr>
                  <w:noProof/>
                </w:rPr>
                <w:id w:val="879058191"/>
                <w:placeholder>
                  <w:docPart w:val="88CDED82E06A4947B75DC0E329084FFE"/>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57E52F05" w14:textId="77777777" w:rsidR="008F704C" w:rsidRPr="00AA526B" w:rsidRDefault="00F45DF6" w:rsidP="00974DD3">
            <w:pPr>
              <w:pStyle w:val="Textodelatablagrande"/>
              <w:rPr>
                <w:noProof/>
              </w:rPr>
            </w:pPr>
            <w:sdt>
              <w:sdtPr>
                <w:rPr>
                  <w:noProof/>
                </w:rPr>
                <w:id w:val="-1111900501"/>
                <w:placeholder>
                  <w:docPart w:val="C78AF186BBC94072B23B82F7DB5FB800"/>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2D11AB4C" w14:textId="77777777" w:rsidTr="008F704C">
        <w:trPr>
          <w:trHeight w:val="312"/>
        </w:trPr>
        <w:tc>
          <w:tcPr>
            <w:tcW w:w="1664" w:type="pct"/>
            <w:shd w:val="clear" w:color="auto" w:fill="auto"/>
            <w:vAlign w:val="center"/>
            <w:hideMark/>
          </w:tcPr>
          <w:p w14:paraId="3BED1525" w14:textId="77777777" w:rsidR="008F704C" w:rsidRPr="00AA526B" w:rsidRDefault="00F45DF6" w:rsidP="00974DD3">
            <w:pPr>
              <w:pStyle w:val="Textodelatablagrande"/>
              <w:rPr>
                <w:noProof/>
              </w:rPr>
            </w:pPr>
            <w:sdt>
              <w:sdtPr>
                <w:rPr>
                  <w:noProof/>
                </w:rPr>
                <w:id w:val="1916820221"/>
                <w:placeholder>
                  <w:docPart w:val="990ED4F9EEC8407A8A4C32153D911934"/>
                </w:placeholder>
                <w:temporary/>
                <w:showingPlcHdr/>
                <w15:appearance w15:val="hidden"/>
              </w:sdtPr>
              <w:sdtEndPr/>
              <w:sdtContent>
                <w:r w:rsidR="00F24CB9" w:rsidRPr="00AA526B">
                  <w:rPr>
                    <w:noProof/>
                    <w:lang w:bidi="es-ES"/>
                  </w:rPr>
                  <w:t>Licencias del negocio/permisos/tarifas</w:t>
                </w:r>
              </w:sdtContent>
            </w:sdt>
          </w:p>
        </w:tc>
        <w:tc>
          <w:tcPr>
            <w:tcW w:w="832" w:type="pct"/>
            <w:shd w:val="clear" w:color="auto" w:fill="auto"/>
            <w:noWrap/>
            <w:vAlign w:val="center"/>
            <w:hideMark/>
          </w:tcPr>
          <w:p w14:paraId="1150EE15" w14:textId="77777777" w:rsidR="008F704C" w:rsidRPr="00AA526B" w:rsidRDefault="008F704C" w:rsidP="00974DD3">
            <w:pPr>
              <w:pStyle w:val="Textodelatablagrande"/>
              <w:rPr>
                <w:noProof/>
              </w:rPr>
            </w:pPr>
          </w:p>
        </w:tc>
        <w:tc>
          <w:tcPr>
            <w:tcW w:w="832" w:type="pct"/>
            <w:shd w:val="clear" w:color="auto" w:fill="auto"/>
            <w:noWrap/>
            <w:vAlign w:val="center"/>
            <w:hideMark/>
          </w:tcPr>
          <w:p w14:paraId="68CA5399" w14:textId="77777777" w:rsidR="008F704C" w:rsidRPr="00AA526B" w:rsidRDefault="00F45DF6" w:rsidP="00974DD3">
            <w:pPr>
              <w:pStyle w:val="Textodelatablagrande"/>
              <w:rPr>
                <w:noProof/>
              </w:rPr>
            </w:pPr>
            <w:sdt>
              <w:sdtPr>
                <w:rPr>
                  <w:noProof/>
                </w:rPr>
                <w:id w:val="1772361398"/>
                <w:placeholder>
                  <w:docPart w:val="0042F1D4DEC04087A1CE42C3BF57A70B"/>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34F608B9" w14:textId="77777777" w:rsidR="008F704C" w:rsidRPr="00AA526B" w:rsidRDefault="00F45DF6" w:rsidP="00974DD3">
            <w:pPr>
              <w:pStyle w:val="Textodelatablagrande"/>
              <w:rPr>
                <w:noProof/>
              </w:rPr>
            </w:pPr>
            <w:sdt>
              <w:sdtPr>
                <w:rPr>
                  <w:noProof/>
                </w:rPr>
                <w:id w:val="-1727142038"/>
                <w:placeholder>
                  <w:docPart w:val="95E7BFDF6F734BD29673FEDFF862F594"/>
                </w:placeholder>
                <w:temporary/>
                <w:showingPlcHdr/>
                <w15:appearance w15:val="hidden"/>
              </w:sdtPr>
              <w:sdtEndPr/>
              <w:sdtContent>
                <w:r w:rsidR="00051A24" w:rsidRPr="00AA526B">
                  <w:rPr>
                    <w:noProof/>
                    <w:lang w:bidi="es-ES"/>
                  </w:rPr>
                  <w:t>5</w:t>
                </w:r>
                <w:r w:rsidR="00603190">
                  <w:rPr>
                    <w:noProof/>
                    <w:lang w:bidi="es-ES"/>
                  </w:rPr>
                  <w:t xml:space="preserve"> </w:t>
                </w:r>
                <w:r w:rsidR="00051A24" w:rsidRPr="00AA526B">
                  <w:rPr>
                    <w:noProof/>
                    <w:lang w:bidi="es-ES"/>
                  </w:rPr>
                  <w:t xml:space="preserve">000 € </w:t>
                </w:r>
              </w:sdtContent>
            </w:sdt>
          </w:p>
        </w:tc>
        <w:tc>
          <w:tcPr>
            <w:tcW w:w="842" w:type="pct"/>
            <w:shd w:val="clear" w:color="auto" w:fill="auto"/>
            <w:noWrap/>
            <w:vAlign w:val="center"/>
            <w:hideMark/>
          </w:tcPr>
          <w:p w14:paraId="5DB96983" w14:textId="77777777" w:rsidR="008F704C" w:rsidRPr="00AA526B" w:rsidRDefault="00F45DF6" w:rsidP="00974DD3">
            <w:pPr>
              <w:pStyle w:val="Textodelatablagrande"/>
              <w:rPr>
                <w:noProof/>
              </w:rPr>
            </w:pPr>
            <w:sdt>
              <w:sdtPr>
                <w:rPr>
                  <w:noProof/>
                </w:rPr>
                <w:id w:val="672689922"/>
                <w:placeholder>
                  <w:docPart w:val="B041361DAF474C02BBEAB558419FA1A6"/>
                </w:placeholder>
                <w:temporary/>
                <w:showingPlcHdr/>
                <w15:appearance w15:val="hidden"/>
              </w:sdtPr>
              <w:sdtEndPr/>
              <w:sdtContent>
                <w:r w:rsidR="00051A24" w:rsidRPr="00AA526B">
                  <w:rPr>
                    <w:noProof/>
                    <w:lang w:bidi="es-ES"/>
                  </w:rPr>
                  <w:t>5 000</w:t>
                </w:r>
                <w:r w:rsidR="004B2DF1" w:rsidRPr="00AA526B">
                  <w:rPr>
                    <w:noProof/>
                    <w:lang w:bidi="es-ES"/>
                  </w:rPr>
                  <w:t xml:space="preserve"> €</w:t>
                </w:r>
              </w:sdtContent>
            </w:sdt>
          </w:p>
        </w:tc>
      </w:tr>
      <w:tr w:rsidR="008F704C" w:rsidRPr="00AA526B" w14:paraId="1CCBE963" w14:textId="77777777" w:rsidTr="008F704C">
        <w:trPr>
          <w:trHeight w:val="312"/>
        </w:trPr>
        <w:tc>
          <w:tcPr>
            <w:tcW w:w="1664" w:type="pct"/>
            <w:shd w:val="clear" w:color="auto" w:fill="F2F2F2" w:themeFill="background1" w:themeFillShade="F2"/>
            <w:vAlign w:val="center"/>
            <w:hideMark/>
          </w:tcPr>
          <w:p w14:paraId="19E53AE2" w14:textId="77777777" w:rsidR="008F704C" w:rsidRPr="00AA526B" w:rsidRDefault="00F45DF6" w:rsidP="00974DD3">
            <w:pPr>
              <w:pStyle w:val="Textodelatablagrande"/>
              <w:rPr>
                <w:noProof/>
              </w:rPr>
            </w:pPr>
            <w:sdt>
              <w:sdtPr>
                <w:rPr>
                  <w:noProof/>
                </w:rPr>
                <w:id w:val="-1469504943"/>
                <w:placeholder>
                  <w:docPart w:val="AA91878A982C4EA8820F0F7C57D4A2B3"/>
                </w:placeholder>
                <w:temporary/>
                <w:showingPlcHdr/>
                <w15:appearance w15:val="hidden"/>
              </w:sdtPr>
              <w:sdtEndPr/>
              <w:sdtContent>
                <w:r w:rsidR="00F24CB9" w:rsidRPr="00AA526B">
                  <w:rPr>
                    <w:noProof/>
                    <w:lang w:bidi="es-ES"/>
                  </w:rPr>
                  <w:t>Servicios profesionales: asuntos legales, contabilidad</w:t>
                </w:r>
              </w:sdtContent>
            </w:sdt>
          </w:p>
        </w:tc>
        <w:tc>
          <w:tcPr>
            <w:tcW w:w="832" w:type="pct"/>
            <w:shd w:val="clear" w:color="auto" w:fill="F2F2F2" w:themeFill="background1" w:themeFillShade="F2"/>
            <w:noWrap/>
            <w:vAlign w:val="center"/>
            <w:hideMark/>
          </w:tcPr>
          <w:p w14:paraId="0A10B364"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3DBEBB26" w14:textId="77777777" w:rsidR="008F704C" w:rsidRPr="00AA526B" w:rsidRDefault="00F45DF6" w:rsidP="00974DD3">
            <w:pPr>
              <w:pStyle w:val="Textodelatablagrande"/>
              <w:rPr>
                <w:noProof/>
              </w:rPr>
            </w:pPr>
            <w:sdt>
              <w:sdtPr>
                <w:rPr>
                  <w:noProof/>
                </w:rPr>
                <w:id w:val="-1322586290"/>
                <w:placeholder>
                  <w:docPart w:val="BE6C335D52D94031A821CD10F885A1CA"/>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591E8701" w14:textId="77777777" w:rsidR="008F704C" w:rsidRPr="00AA526B" w:rsidRDefault="00F45DF6" w:rsidP="00974DD3">
            <w:pPr>
              <w:pStyle w:val="Textodelatablagrande"/>
              <w:rPr>
                <w:noProof/>
              </w:rPr>
            </w:pPr>
            <w:sdt>
              <w:sdtPr>
                <w:rPr>
                  <w:noProof/>
                </w:rPr>
                <w:id w:val="1626119459"/>
                <w:placeholder>
                  <w:docPart w:val="52669696E35F4413ACE8BE181CB02F39"/>
                </w:placeholder>
                <w:temporary/>
                <w:showingPlcHdr/>
                <w15:appearance w15:val="hidden"/>
              </w:sdtPr>
              <w:sdtEndPr/>
              <w:sdtContent>
                <w:r w:rsidR="006C07E8" w:rsidRPr="00AA526B">
                  <w:rPr>
                    <w:noProof/>
                    <w:lang w:bidi="es-ES"/>
                  </w:rPr>
                  <w:t>1</w:t>
                </w:r>
                <w:r w:rsidR="00603190">
                  <w:rPr>
                    <w:noProof/>
                    <w:lang w:bidi="es-ES"/>
                  </w:rPr>
                  <w:t xml:space="preserve"> </w:t>
                </w:r>
                <w:r w:rsidR="006C07E8" w:rsidRPr="00AA526B">
                  <w:rPr>
                    <w:noProof/>
                    <w:lang w:bidi="es-ES"/>
                  </w:rPr>
                  <w:t>500 €</w:t>
                </w:r>
              </w:sdtContent>
            </w:sdt>
          </w:p>
        </w:tc>
        <w:tc>
          <w:tcPr>
            <w:tcW w:w="842" w:type="pct"/>
            <w:shd w:val="clear" w:color="auto" w:fill="F2F2F2" w:themeFill="background1" w:themeFillShade="F2"/>
            <w:noWrap/>
            <w:vAlign w:val="center"/>
            <w:hideMark/>
          </w:tcPr>
          <w:p w14:paraId="032E2847" w14:textId="77777777" w:rsidR="008F704C" w:rsidRPr="00AA526B" w:rsidRDefault="00F45DF6" w:rsidP="00974DD3">
            <w:pPr>
              <w:pStyle w:val="Textodelatablagrande"/>
              <w:rPr>
                <w:noProof/>
              </w:rPr>
            </w:pPr>
            <w:sdt>
              <w:sdtPr>
                <w:rPr>
                  <w:noProof/>
                </w:rPr>
                <w:id w:val="967085106"/>
                <w:placeholder>
                  <w:docPart w:val="E41F6CFB2C8E4EA4AE343CEAECC9C0C8"/>
                </w:placeholder>
                <w:temporary/>
                <w:showingPlcHdr/>
                <w15:appearance w15:val="hidden"/>
              </w:sdtPr>
              <w:sdtEndPr/>
              <w:sdtContent>
                <w:r w:rsidR="006C07E8" w:rsidRPr="00AA526B">
                  <w:rPr>
                    <w:noProof/>
                    <w:lang w:bidi="es-ES"/>
                  </w:rPr>
                  <w:t>1 500</w:t>
                </w:r>
                <w:r w:rsidR="004B2DF1" w:rsidRPr="00AA526B">
                  <w:rPr>
                    <w:noProof/>
                    <w:lang w:bidi="es-ES"/>
                  </w:rPr>
                  <w:t xml:space="preserve"> €</w:t>
                </w:r>
              </w:sdtContent>
            </w:sdt>
          </w:p>
        </w:tc>
      </w:tr>
      <w:tr w:rsidR="008F704C" w:rsidRPr="00AA526B" w14:paraId="76D0811D" w14:textId="77777777" w:rsidTr="008F704C">
        <w:trPr>
          <w:trHeight w:val="312"/>
        </w:trPr>
        <w:tc>
          <w:tcPr>
            <w:tcW w:w="1664" w:type="pct"/>
            <w:shd w:val="clear" w:color="auto" w:fill="auto"/>
            <w:vAlign w:val="center"/>
            <w:hideMark/>
          </w:tcPr>
          <w:p w14:paraId="55C53A48" w14:textId="77777777" w:rsidR="008F704C" w:rsidRPr="00AA526B" w:rsidRDefault="00F45DF6" w:rsidP="00974DD3">
            <w:pPr>
              <w:pStyle w:val="Textodelatablagrande"/>
              <w:rPr>
                <w:noProof/>
              </w:rPr>
            </w:pPr>
            <w:sdt>
              <w:sdtPr>
                <w:rPr>
                  <w:noProof/>
                </w:rPr>
                <w:id w:val="2122649264"/>
                <w:placeholder>
                  <w:docPart w:val="CD308A08A58A46CB8131C085449E537A"/>
                </w:placeholder>
                <w:temporary/>
                <w:showingPlcHdr/>
                <w15:appearance w15:val="hidden"/>
              </w:sdtPr>
              <w:sdtEndPr/>
              <w:sdtContent>
                <w:r w:rsidR="00F24CB9" w:rsidRPr="00AA526B">
                  <w:rPr>
                    <w:noProof/>
                    <w:lang w:bidi="es-ES"/>
                  </w:rPr>
                  <w:t>Consultor(es)</w:t>
                </w:r>
              </w:sdtContent>
            </w:sdt>
          </w:p>
        </w:tc>
        <w:tc>
          <w:tcPr>
            <w:tcW w:w="832" w:type="pct"/>
            <w:shd w:val="clear" w:color="auto" w:fill="auto"/>
            <w:noWrap/>
            <w:vAlign w:val="center"/>
            <w:hideMark/>
          </w:tcPr>
          <w:p w14:paraId="0A59B94C" w14:textId="77777777" w:rsidR="008F704C" w:rsidRPr="00AA526B" w:rsidRDefault="008F704C" w:rsidP="00974DD3">
            <w:pPr>
              <w:pStyle w:val="Textodelatablagrande"/>
              <w:rPr>
                <w:noProof/>
              </w:rPr>
            </w:pPr>
          </w:p>
        </w:tc>
        <w:tc>
          <w:tcPr>
            <w:tcW w:w="832" w:type="pct"/>
            <w:shd w:val="clear" w:color="auto" w:fill="auto"/>
            <w:noWrap/>
            <w:vAlign w:val="center"/>
            <w:hideMark/>
          </w:tcPr>
          <w:p w14:paraId="2F26439F" w14:textId="77777777" w:rsidR="008F704C" w:rsidRPr="00AA526B" w:rsidRDefault="00F45DF6" w:rsidP="00974DD3">
            <w:pPr>
              <w:pStyle w:val="Textodelatablagrande"/>
              <w:rPr>
                <w:noProof/>
              </w:rPr>
            </w:pPr>
            <w:sdt>
              <w:sdtPr>
                <w:rPr>
                  <w:noProof/>
                </w:rPr>
                <w:id w:val="-1337377402"/>
                <w:placeholder>
                  <w:docPart w:val="20EE3828E3174ED2AB46D39CA28BED1D"/>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69FCE847" w14:textId="77777777" w:rsidR="008F704C" w:rsidRPr="00AA526B" w:rsidRDefault="00F45DF6" w:rsidP="00974DD3">
            <w:pPr>
              <w:pStyle w:val="Textodelatablagrande"/>
              <w:rPr>
                <w:noProof/>
              </w:rPr>
            </w:pPr>
            <w:sdt>
              <w:sdtPr>
                <w:rPr>
                  <w:noProof/>
                </w:rPr>
                <w:id w:val="922452783"/>
                <w:placeholder>
                  <w:docPart w:val="5555D3B0B408441C9CE66C5D166DC148"/>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2667CA81" w14:textId="77777777" w:rsidR="008F704C" w:rsidRPr="00AA526B" w:rsidRDefault="00F45DF6" w:rsidP="00974DD3">
            <w:pPr>
              <w:pStyle w:val="Textodelatablagrande"/>
              <w:rPr>
                <w:noProof/>
              </w:rPr>
            </w:pPr>
            <w:sdt>
              <w:sdtPr>
                <w:rPr>
                  <w:noProof/>
                </w:rPr>
                <w:id w:val="410579709"/>
                <w:placeholder>
                  <w:docPart w:val="BA9497FFC47941FEB7744EE36163CD66"/>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4239CC37" w14:textId="77777777" w:rsidTr="008F704C">
        <w:trPr>
          <w:trHeight w:val="312"/>
        </w:trPr>
        <w:tc>
          <w:tcPr>
            <w:tcW w:w="1664" w:type="pct"/>
            <w:shd w:val="clear" w:color="auto" w:fill="F2F2F2" w:themeFill="background1" w:themeFillShade="F2"/>
            <w:vAlign w:val="center"/>
            <w:hideMark/>
          </w:tcPr>
          <w:p w14:paraId="37F635F7" w14:textId="77777777" w:rsidR="008F704C" w:rsidRPr="00AA526B" w:rsidRDefault="00F45DF6" w:rsidP="00974DD3">
            <w:pPr>
              <w:pStyle w:val="Textodelatablagrande"/>
              <w:rPr>
                <w:noProof/>
              </w:rPr>
            </w:pPr>
            <w:sdt>
              <w:sdtPr>
                <w:rPr>
                  <w:noProof/>
                </w:rPr>
                <w:id w:val="1480349045"/>
                <w:placeholder>
                  <w:docPart w:val="070094444FFF4D1C971DF95A88DDC74F"/>
                </w:placeholder>
                <w:temporary/>
                <w:showingPlcHdr/>
                <w15:appearance w15:val="hidden"/>
              </w:sdtPr>
              <w:sdtEndPr/>
              <w:sdtContent>
                <w:r w:rsidR="00F24CB9" w:rsidRPr="00AA526B">
                  <w:rPr>
                    <w:noProof/>
                    <w:lang w:bidi="es-ES"/>
                  </w:rPr>
                  <w:t>Inventario</w:t>
                </w:r>
              </w:sdtContent>
            </w:sdt>
          </w:p>
        </w:tc>
        <w:tc>
          <w:tcPr>
            <w:tcW w:w="832" w:type="pct"/>
            <w:shd w:val="clear" w:color="auto" w:fill="F2F2F2" w:themeFill="background1" w:themeFillShade="F2"/>
            <w:noWrap/>
            <w:vAlign w:val="center"/>
            <w:hideMark/>
          </w:tcPr>
          <w:p w14:paraId="7B810517"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1FAD44AF" w14:textId="77777777" w:rsidR="008F704C" w:rsidRPr="00AA526B" w:rsidRDefault="00F45DF6" w:rsidP="00974DD3">
            <w:pPr>
              <w:pStyle w:val="Textodelatablagrande"/>
              <w:rPr>
                <w:noProof/>
              </w:rPr>
            </w:pPr>
            <w:sdt>
              <w:sdtPr>
                <w:rPr>
                  <w:noProof/>
                </w:rPr>
                <w:id w:val="-306863520"/>
                <w:placeholder>
                  <w:docPart w:val="6A5EC1A7D4904092B7227B4A930F4329"/>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5530B4D4" w14:textId="77777777" w:rsidR="008F704C" w:rsidRPr="00AA526B" w:rsidRDefault="00F45DF6" w:rsidP="00974DD3">
            <w:pPr>
              <w:pStyle w:val="Textodelatablagrande"/>
              <w:rPr>
                <w:noProof/>
              </w:rPr>
            </w:pPr>
            <w:sdt>
              <w:sdtPr>
                <w:rPr>
                  <w:noProof/>
                </w:rPr>
                <w:id w:val="-667171165"/>
                <w:placeholder>
                  <w:docPart w:val="929EA5B8AE30403FB0CFD3A64E90E628"/>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48961F41" w14:textId="77777777" w:rsidR="008F704C" w:rsidRPr="00AA526B" w:rsidRDefault="00F45DF6" w:rsidP="00974DD3">
            <w:pPr>
              <w:pStyle w:val="Textodelatablagrande"/>
              <w:rPr>
                <w:noProof/>
              </w:rPr>
            </w:pPr>
            <w:sdt>
              <w:sdtPr>
                <w:rPr>
                  <w:noProof/>
                </w:rPr>
                <w:id w:val="-313025641"/>
                <w:placeholder>
                  <w:docPart w:val="B0DE24A1641B4980ACD67251DE1BAE04"/>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1661D429" w14:textId="77777777" w:rsidTr="008F704C">
        <w:trPr>
          <w:trHeight w:val="312"/>
        </w:trPr>
        <w:tc>
          <w:tcPr>
            <w:tcW w:w="1664" w:type="pct"/>
            <w:shd w:val="clear" w:color="auto" w:fill="auto"/>
            <w:vAlign w:val="center"/>
            <w:hideMark/>
          </w:tcPr>
          <w:p w14:paraId="3E5C3E63" w14:textId="77777777" w:rsidR="008F704C" w:rsidRPr="00AA526B" w:rsidRDefault="00F45DF6" w:rsidP="00974DD3">
            <w:pPr>
              <w:pStyle w:val="Textodelatablagrande"/>
              <w:rPr>
                <w:noProof/>
              </w:rPr>
            </w:pPr>
            <w:sdt>
              <w:sdtPr>
                <w:rPr>
                  <w:noProof/>
                </w:rPr>
                <w:id w:val="802361237"/>
                <w:placeholder>
                  <w:docPart w:val="843D1F6E8B984B27A4AD0E2095526A1D"/>
                </w:placeholder>
                <w:temporary/>
                <w:showingPlcHdr/>
                <w15:appearance w15:val="hidden"/>
              </w:sdtPr>
              <w:sdtEndPr/>
              <w:sdtContent>
                <w:r w:rsidR="00F24CB9" w:rsidRPr="00AA526B">
                  <w:rPr>
                    <w:noProof/>
                    <w:lang w:bidi="es-ES"/>
                  </w:rPr>
                  <w:t>Efectivo en mano (capital circulante)</w:t>
                </w:r>
              </w:sdtContent>
            </w:sdt>
          </w:p>
        </w:tc>
        <w:tc>
          <w:tcPr>
            <w:tcW w:w="832" w:type="pct"/>
            <w:shd w:val="clear" w:color="auto" w:fill="auto"/>
            <w:noWrap/>
            <w:vAlign w:val="center"/>
            <w:hideMark/>
          </w:tcPr>
          <w:p w14:paraId="73D21EB9" w14:textId="77777777" w:rsidR="008F704C" w:rsidRPr="00AA526B" w:rsidRDefault="008F704C" w:rsidP="00974DD3">
            <w:pPr>
              <w:pStyle w:val="Textodelatablagrande"/>
              <w:rPr>
                <w:noProof/>
              </w:rPr>
            </w:pPr>
          </w:p>
        </w:tc>
        <w:tc>
          <w:tcPr>
            <w:tcW w:w="832" w:type="pct"/>
            <w:shd w:val="clear" w:color="auto" w:fill="auto"/>
            <w:noWrap/>
            <w:vAlign w:val="center"/>
            <w:hideMark/>
          </w:tcPr>
          <w:p w14:paraId="5EF19957" w14:textId="77777777" w:rsidR="008F704C" w:rsidRPr="00AA526B" w:rsidRDefault="00F45DF6" w:rsidP="00974DD3">
            <w:pPr>
              <w:pStyle w:val="Textodelatablagrande"/>
              <w:rPr>
                <w:noProof/>
              </w:rPr>
            </w:pPr>
            <w:sdt>
              <w:sdtPr>
                <w:rPr>
                  <w:noProof/>
                </w:rPr>
                <w:id w:val="-1084528651"/>
                <w:placeholder>
                  <w:docPart w:val="7BBEBCA3A8F6460BAAE784C0A88DC1BF"/>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75947B70" w14:textId="77777777" w:rsidR="008F704C" w:rsidRPr="00AA526B" w:rsidRDefault="00F45DF6" w:rsidP="00974DD3">
            <w:pPr>
              <w:pStyle w:val="Textodelatablagrande"/>
              <w:rPr>
                <w:noProof/>
              </w:rPr>
            </w:pPr>
            <w:sdt>
              <w:sdtPr>
                <w:rPr>
                  <w:noProof/>
                </w:rPr>
                <w:id w:val="-1342775083"/>
                <w:placeholder>
                  <w:docPart w:val="24EE27A47C3347908A37DF5BEE1EED3B"/>
                </w:placeholder>
                <w:temporary/>
                <w:showingPlcHdr/>
                <w15:appearance w15:val="hidden"/>
              </w:sdtPr>
              <w:sdtEndPr/>
              <w:sdtContent>
                <w:r w:rsidR="00051A24" w:rsidRPr="00AA526B">
                  <w:rPr>
                    <w:noProof/>
                    <w:lang w:bidi="es-ES"/>
                  </w:rPr>
                  <w:t>1</w:t>
                </w:r>
                <w:r w:rsidR="00603190">
                  <w:rPr>
                    <w:noProof/>
                    <w:lang w:bidi="es-ES"/>
                  </w:rPr>
                  <w:t xml:space="preserve"> </w:t>
                </w:r>
                <w:r w:rsidR="00051A24" w:rsidRPr="00AA526B">
                  <w:rPr>
                    <w:noProof/>
                    <w:lang w:bidi="es-ES"/>
                  </w:rPr>
                  <w:t xml:space="preserve">000 € </w:t>
                </w:r>
              </w:sdtContent>
            </w:sdt>
          </w:p>
        </w:tc>
        <w:tc>
          <w:tcPr>
            <w:tcW w:w="842" w:type="pct"/>
            <w:shd w:val="clear" w:color="auto" w:fill="auto"/>
            <w:noWrap/>
            <w:vAlign w:val="center"/>
            <w:hideMark/>
          </w:tcPr>
          <w:p w14:paraId="5C5079E9" w14:textId="77777777" w:rsidR="008F704C" w:rsidRPr="00AA526B" w:rsidRDefault="00F45DF6" w:rsidP="00974DD3">
            <w:pPr>
              <w:pStyle w:val="Textodelatablagrande"/>
              <w:rPr>
                <w:noProof/>
              </w:rPr>
            </w:pPr>
            <w:sdt>
              <w:sdtPr>
                <w:rPr>
                  <w:noProof/>
                </w:rPr>
                <w:id w:val="-958786794"/>
                <w:placeholder>
                  <w:docPart w:val="FEA2ED5C9DB54E24928641E4BF26934D"/>
                </w:placeholder>
                <w:temporary/>
                <w:showingPlcHdr/>
                <w15:appearance w15:val="hidden"/>
              </w:sdtPr>
              <w:sdtEndPr/>
              <w:sdtContent>
                <w:r w:rsidR="00051A24" w:rsidRPr="00AA526B">
                  <w:rPr>
                    <w:noProof/>
                    <w:lang w:bidi="es-ES"/>
                  </w:rPr>
                  <w:t>1 000</w:t>
                </w:r>
                <w:r w:rsidR="004B2DF1" w:rsidRPr="00AA526B">
                  <w:rPr>
                    <w:noProof/>
                    <w:lang w:bidi="es-ES"/>
                  </w:rPr>
                  <w:t xml:space="preserve"> €</w:t>
                </w:r>
              </w:sdtContent>
            </w:sdt>
          </w:p>
        </w:tc>
      </w:tr>
      <w:tr w:rsidR="008F704C" w:rsidRPr="00AA526B" w14:paraId="185A1C7F" w14:textId="77777777" w:rsidTr="008F704C">
        <w:trPr>
          <w:trHeight w:val="312"/>
        </w:trPr>
        <w:tc>
          <w:tcPr>
            <w:tcW w:w="1664" w:type="pct"/>
            <w:shd w:val="clear" w:color="auto" w:fill="F2F2F2" w:themeFill="background1" w:themeFillShade="F2"/>
            <w:vAlign w:val="center"/>
            <w:hideMark/>
          </w:tcPr>
          <w:p w14:paraId="4214EDAE" w14:textId="77777777" w:rsidR="008F704C" w:rsidRPr="00AA526B" w:rsidRDefault="00F45DF6" w:rsidP="00974DD3">
            <w:pPr>
              <w:pStyle w:val="Textodelatablagrande"/>
              <w:rPr>
                <w:noProof/>
              </w:rPr>
            </w:pPr>
            <w:sdt>
              <w:sdtPr>
                <w:rPr>
                  <w:noProof/>
                </w:rPr>
                <w:id w:val="367719408"/>
                <w:placeholder>
                  <w:docPart w:val="56F139BB42AC44389C0E8F62705DE0F7"/>
                </w:placeholder>
                <w:temporary/>
                <w:showingPlcHdr/>
                <w15:appearance w15:val="hidden"/>
              </w:sdtPr>
              <w:sdtEndPr/>
              <w:sdtContent>
                <w:r w:rsidR="00F24CB9" w:rsidRPr="00AA526B">
                  <w:rPr>
                    <w:noProof/>
                    <w:lang w:bidi="es-ES"/>
                  </w:rPr>
                  <w:t>Varios</w:t>
                </w:r>
              </w:sdtContent>
            </w:sdt>
          </w:p>
        </w:tc>
        <w:tc>
          <w:tcPr>
            <w:tcW w:w="832" w:type="pct"/>
            <w:shd w:val="clear" w:color="auto" w:fill="F2F2F2" w:themeFill="background1" w:themeFillShade="F2"/>
            <w:noWrap/>
            <w:vAlign w:val="center"/>
            <w:hideMark/>
          </w:tcPr>
          <w:p w14:paraId="37EEFC4F"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66524334" w14:textId="77777777" w:rsidR="008F704C" w:rsidRPr="00AA526B" w:rsidRDefault="00F45DF6" w:rsidP="00974DD3">
            <w:pPr>
              <w:pStyle w:val="Textodelatablagrande"/>
              <w:rPr>
                <w:noProof/>
              </w:rPr>
            </w:pPr>
            <w:sdt>
              <w:sdtPr>
                <w:rPr>
                  <w:noProof/>
                </w:rPr>
                <w:id w:val="-805622218"/>
                <w:placeholder>
                  <w:docPart w:val="9708AD0ED7B2494E9A7654B526CBE055"/>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7CE9204B" w14:textId="77777777" w:rsidR="008F704C" w:rsidRPr="00AA526B" w:rsidRDefault="00F45DF6" w:rsidP="00974DD3">
            <w:pPr>
              <w:pStyle w:val="Textodelatablagrande"/>
              <w:rPr>
                <w:noProof/>
              </w:rPr>
            </w:pPr>
            <w:sdt>
              <w:sdtPr>
                <w:rPr>
                  <w:noProof/>
                </w:rPr>
                <w:id w:val="-1123693887"/>
                <w:placeholder>
                  <w:docPart w:val="37EBB6CFB9364416BF517EB1A3B8175C"/>
                </w:placeholder>
                <w:temporary/>
                <w:showingPlcHdr/>
                <w15:appearance w15:val="hidden"/>
              </w:sdtPr>
              <w:sdtEndPr/>
              <w:sdtContent>
                <w:r w:rsidR="006C07E8" w:rsidRPr="00AA526B">
                  <w:rPr>
                    <w:noProof/>
                    <w:lang w:bidi="es-ES"/>
                  </w:rPr>
                  <w:t>2 000</w:t>
                </w:r>
                <w:r w:rsidR="004B2DF1" w:rsidRPr="00AA526B">
                  <w:rPr>
                    <w:noProof/>
                    <w:lang w:bidi="es-ES"/>
                  </w:rPr>
                  <w:t xml:space="preserve"> €</w:t>
                </w:r>
              </w:sdtContent>
            </w:sdt>
          </w:p>
        </w:tc>
        <w:tc>
          <w:tcPr>
            <w:tcW w:w="842" w:type="pct"/>
            <w:shd w:val="clear" w:color="auto" w:fill="F2F2F2" w:themeFill="background1" w:themeFillShade="F2"/>
            <w:noWrap/>
            <w:vAlign w:val="center"/>
            <w:hideMark/>
          </w:tcPr>
          <w:p w14:paraId="1688C77F" w14:textId="77777777" w:rsidR="008F704C" w:rsidRPr="00AA526B" w:rsidRDefault="00F45DF6" w:rsidP="00974DD3">
            <w:pPr>
              <w:pStyle w:val="Textodelatablagrande"/>
              <w:rPr>
                <w:noProof/>
              </w:rPr>
            </w:pPr>
            <w:sdt>
              <w:sdtPr>
                <w:rPr>
                  <w:noProof/>
                </w:rPr>
                <w:id w:val="1185480122"/>
                <w:placeholder>
                  <w:docPart w:val="F6D17A051FCE4D09BB640D8FFF2D0FF1"/>
                </w:placeholder>
                <w:temporary/>
                <w:showingPlcHdr/>
                <w15:appearance w15:val="hidden"/>
              </w:sdtPr>
              <w:sdtEndPr/>
              <w:sdtContent>
                <w:r w:rsidR="006C07E8" w:rsidRPr="00AA526B">
                  <w:rPr>
                    <w:noProof/>
                    <w:lang w:bidi="es-ES"/>
                  </w:rPr>
                  <w:t>2 000</w:t>
                </w:r>
                <w:r w:rsidR="004B2DF1" w:rsidRPr="00AA526B">
                  <w:rPr>
                    <w:noProof/>
                    <w:lang w:bidi="es-ES"/>
                  </w:rPr>
                  <w:t xml:space="preserve"> €</w:t>
                </w:r>
              </w:sdtContent>
            </w:sdt>
          </w:p>
        </w:tc>
      </w:tr>
      <w:tr w:rsidR="008F704C" w:rsidRPr="00AA526B" w14:paraId="21396AAE" w14:textId="77777777" w:rsidTr="008F704C">
        <w:trPr>
          <w:trHeight w:val="312"/>
        </w:trPr>
        <w:sdt>
          <w:sdtPr>
            <w:rPr>
              <w:rStyle w:val="Negrita"/>
              <w:noProof/>
              <w:sz w:val="16"/>
              <w:szCs w:val="16"/>
            </w:rPr>
            <w:id w:val="-1942444704"/>
            <w:placeholder>
              <w:docPart w:val="6C2E9C692BA2418ABCC575C596640432"/>
            </w:placeholder>
            <w:temporary/>
            <w:showingPlcHdr/>
            <w15:appearance w15:val="hidden"/>
          </w:sdtPr>
          <w:sdtEndPr>
            <w:rPr>
              <w:rStyle w:val="Negrita"/>
            </w:rPr>
          </w:sdtEndPr>
          <w:sdtContent>
            <w:tc>
              <w:tcPr>
                <w:tcW w:w="1664" w:type="pct"/>
                <w:shd w:val="clear" w:color="auto" w:fill="F0CDA1" w:themeFill="accent1"/>
                <w:vAlign w:val="center"/>
                <w:hideMark/>
              </w:tcPr>
              <w:p w14:paraId="5403E0F1" w14:textId="77777777" w:rsidR="008F704C" w:rsidRPr="00D0337D" w:rsidRDefault="009500FA" w:rsidP="00974DD3">
                <w:pPr>
                  <w:pStyle w:val="Textodelatablagrande"/>
                  <w:rPr>
                    <w:rStyle w:val="Negrita"/>
                    <w:noProof/>
                    <w:sz w:val="16"/>
                    <w:szCs w:val="16"/>
                  </w:rPr>
                </w:pPr>
                <w:r w:rsidRPr="00D0337D">
                  <w:rPr>
                    <w:rStyle w:val="Negrita"/>
                    <w:noProof/>
                    <w:sz w:val="16"/>
                    <w:szCs w:val="16"/>
                    <w:lang w:bidi="es-ES"/>
                  </w:rPr>
                  <w:t>PRESUPUESTO INICIAL ESTIMADO</w:t>
                </w:r>
              </w:p>
            </w:tc>
          </w:sdtContent>
        </w:sdt>
        <w:tc>
          <w:tcPr>
            <w:tcW w:w="832" w:type="pct"/>
            <w:shd w:val="clear" w:color="auto" w:fill="F0CDA1" w:themeFill="accent1"/>
            <w:noWrap/>
            <w:vAlign w:val="center"/>
            <w:hideMark/>
          </w:tcPr>
          <w:p w14:paraId="33D96F38" w14:textId="77777777" w:rsidR="008F704C" w:rsidRPr="002308B2" w:rsidRDefault="008F704C" w:rsidP="00974DD3">
            <w:pPr>
              <w:pStyle w:val="Textodelatablagrande"/>
              <w:rPr>
                <w:rStyle w:val="Negrita"/>
                <w:noProof/>
                <w:sz w:val="16"/>
                <w:szCs w:val="16"/>
              </w:rPr>
            </w:pPr>
          </w:p>
        </w:tc>
        <w:tc>
          <w:tcPr>
            <w:tcW w:w="832" w:type="pct"/>
            <w:shd w:val="clear" w:color="auto" w:fill="F0CDA1" w:themeFill="accent1"/>
            <w:noWrap/>
            <w:vAlign w:val="center"/>
            <w:hideMark/>
          </w:tcPr>
          <w:p w14:paraId="378C7FE0" w14:textId="77777777" w:rsidR="008F704C" w:rsidRPr="002308B2" w:rsidRDefault="008F704C" w:rsidP="00974DD3">
            <w:pPr>
              <w:pStyle w:val="Textodelatablagrande"/>
              <w:rPr>
                <w:rStyle w:val="Negrita"/>
                <w:noProof/>
                <w:sz w:val="16"/>
                <w:szCs w:val="16"/>
              </w:rPr>
            </w:pPr>
          </w:p>
        </w:tc>
        <w:tc>
          <w:tcPr>
            <w:tcW w:w="832" w:type="pct"/>
            <w:shd w:val="clear" w:color="auto" w:fill="F0CDA1" w:themeFill="accent1"/>
            <w:noWrap/>
            <w:vAlign w:val="center"/>
            <w:hideMark/>
          </w:tcPr>
          <w:p w14:paraId="2412879F" w14:textId="77777777" w:rsidR="008F704C" w:rsidRPr="002308B2" w:rsidRDefault="008F704C" w:rsidP="00974DD3">
            <w:pPr>
              <w:pStyle w:val="Textodelatablagrande"/>
              <w:rPr>
                <w:rStyle w:val="Negrita"/>
                <w:noProof/>
                <w:sz w:val="16"/>
                <w:szCs w:val="16"/>
              </w:rPr>
            </w:pPr>
          </w:p>
        </w:tc>
        <w:tc>
          <w:tcPr>
            <w:tcW w:w="842" w:type="pct"/>
            <w:shd w:val="clear" w:color="auto" w:fill="F0CDA1" w:themeFill="accent1"/>
            <w:noWrap/>
            <w:vAlign w:val="center"/>
            <w:hideMark/>
          </w:tcPr>
          <w:p w14:paraId="75E9B108" w14:textId="77777777" w:rsidR="008F704C" w:rsidRPr="002308B2" w:rsidRDefault="00F45DF6" w:rsidP="00974DD3">
            <w:pPr>
              <w:pStyle w:val="Textodelatablagrande"/>
              <w:rPr>
                <w:rStyle w:val="Negrita"/>
                <w:noProof/>
                <w:sz w:val="16"/>
                <w:szCs w:val="16"/>
              </w:rPr>
            </w:pPr>
            <w:sdt>
              <w:sdtPr>
                <w:rPr>
                  <w:rStyle w:val="Negrita"/>
                  <w:noProof/>
                  <w:sz w:val="16"/>
                  <w:szCs w:val="16"/>
                </w:rPr>
                <w:id w:val="8655824"/>
                <w:placeholder>
                  <w:docPart w:val="AAD845BA513A4AB3AEEBFA23CE3A2CD3"/>
                </w:placeholder>
                <w:temporary/>
                <w:showingPlcHdr/>
                <w15:appearance w15:val="hidden"/>
              </w:sdtPr>
              <w:sdtEndPr>
                <w:rPr>
                  <w:rStyle w:val="Negrita"/>
                </w:rPr>
              </w:sdtEndPr>
              <w:sdtContent>
                <w:r w:rsidR="009500FA" w:rsidRPr="002308B2">
                  <w:rPr>
                    <w:rStyle w:val="Negrita"/>
                    <w:noProof/>
                    <w:sz w:val="16"/>
                    <w:szCs w:val="16"/>
                    <w:lang w:bidi="es-ES"/>
                  </w:rPr>
                  <w:t>26 472</w:t>
                </w:r>
                <w:r w:rsidR="004B2DF1" w:rsidRPr="002308B2">
                  <w:rPr>
                    <w:rStyle w:val="Negrita"/>
                    <w:noProof/>
                    <w:sz w:val="16"/>
                    <w:szCs w:val="16"/>
                    <w:lang w:bidi="es-ES"/>
                  </w:rPr>
                  <w:t xml:space="preserve"> €</w:t>
                </w:r>
              </w:sdtContent>
            </w:sdt>
          </w:p>
        </w:tc>
      </w:tr>
      <w:tr w:rsidR="008F704C" w:rsidRPr="00AA526B" w14:paraId="4DCB6200" w14:textId="77777777" w:rsidTr="008F704C">
        <w:trPr>
          <w:trHeight w:val="312"/>
        </w:trPr>
        <w:sdt>
          <w:sdtPr>
            <w:rPr>
              <w:noProof/>
            </w:rPr>
            <w:id w:val="-320889793"/>
            <w:placeholder>
              <w:docPart w:val="D3185355484049E8AD437E676FFB2F23"/>
            </w:placeholder>
            <w:temporary/>
            <w:showingPlcHdr/>
            <w15:appearance w15:val="hidden"/>
          </w:sdtPr>
          <w:sdtEndPr/>
          <w:sdtContent>
            <w:tc>
              <w:tcPr>
                <w:tcW w:w="5000" w:type="pct"/>
                <w:gridSpan w:val="5"/>
                <w:shd w:val="clear" w:color="auto" w:fill="auto"/>
                <w:vAlign w:val="center"/>
              </w:tcPr>
              <w:p w14:paraId="32BE68E8" w14:textId="77777777" w:rsidR="008F704C" w:rsidRPr="00AA526B" w:rsidRDefault="009500FA" w:rsidP="009500FA">
                <w:pPr>
                  <w:pStyle w:val="Textodelatablagrande"/>
                  <w:rPr>
                    <w:noProof/>
                  </w:rPr>
                </w:pPr>
                <w:r w:rsidRPr="00AA526B">
                  <w:rPr>
                    <w:noProof/>
                    <w:lang w:bidi="es-ES"/>
                  </w:rPr>
                  <w:t>*Basado en empleados a tiempo parcial. Esto puede cambiar una vez que alcance su punto de referencia de crecimiento.</w:t>
                </w:r>
              </w:p>
            </w:tc>
          </w:sdtContent>
        </w:sdt>
      </w:tr>
    </w:tbl>
    <w:p w14:paraId="0E7B6C0D" w14:textId="77777777" w:rsidR="008F704C" w:rsidRPr="00AA526B" w:rsidRDefault="008F704C">
      <w:pPr>
        <w:spacing w:before="0" w:after="160" w:line="259" w:lineRule="auto"/>
        <w:rPr>
          <w:noProof/>
        </w:rPr>
      </w:pPr>
      <w:r w:rsidRPr="00AA526B">
        <w:rPr>
          <w:noProof/>
          <w:lang w:bidi="es-ES"/>
        </w:rPr>
        <w:br w:type="page"/>
      </w:r>
    </w:p>
    <w:p w14:paraId="2FECDE3A" w14:textId="77777777" w:rsidR="008F704C" w:rsidRPr="00AA526B" w:rsidRDefault="00F45DF6" w:rsidP="004B2DF1">
      <w:pPr>
        <w:spacing w:before="60" w:after="60"/>
        <w:rPr>
          <w:noProof/>
          <w:sz w:val="19"/>
          <w:szCs w:val="19"/>
        </w:rPr>
      </w:pPr>
      <w:sdt>
        <w:sdtPr>
          <w:rPr>
            <w:rStyle w:val="Negrita"/>
            <w:noProof/>
            <w:sz w:val="19"/>
            <w:szCs w:val="19"/>
          </w:rPr>
          <w:id w:val="1285316403"/>
          <w:placeholder>
            <w:docPart w:val="736949DFD85B44C5A214428B61FB0298"/>
          </w:placeholder>
          <w:temporary/>
          <w:showingPlcHdr/>
          <w15:appearance w15:val="hidden"/>
        </w:sdtPr>
        <w:sdtEndPr>
          <w:rPr>
            <w:rStyle w:val="Negrita"/>
          </w:rPr>
        </w:sdtEndPr>
        <w:sdtContent>
          <w:r w:rsidR="008F704C" w:rsidRPr="00603190">
            <w:rPr>
              <w:b/>
              <w:noProof/>
              <w:sz w:val="19"/>
              <w:szCs w:val="19"/>
              <w:lang w:bidi="es-ES"/>
            </w:rPr>
            <w:t>Modelo de pérdidas y ganancias proyectadas:</w:t>
          </w:r>
        </w:sdtContent>
      </w:sdt>
      <w:r w:rsidR="008F704C" w:rsidRPr="00AA526B">
        <w:rPr>
          <w:noProof/>
          <w:sz w:val="19"/>
          <w:szCs w:val="19"/>
          <w:lang w:bidi="es-ES"/>
        </w:rPr>
        <w:t xml:space="preserve"> </w:t>
      </w:r>
      <w:sdt>
        <w:sdtPr>
          <w:rPr>
            <w:noProof/>
            <w:sz w:val="19"/>
            <w:szCs w:val="19"/>
          </w:rPr>
          <w:id w:val="-2025386147"/>
          <w:placeholder>
            <w:docPart w:val="86533CCD0AD444FCB56CA7EBED36399C"/>
          </w:placeholder>
          <w:temporary/>
          <w:showingPlcHdr/>
          <w15:appearance w15:val="hidden"/>
        </w:sdtPr>
        <w:sdtEndPr/>
        <w:sdtContent>
          <w:r w:rsidR="00A41799" w:rsidRPr="00AA526B">
            <w:rPr>
              <w:noProof/>
              <w:sz w:val="19"/>
              <w:szCs w:val="19"/>
              <w:lang w:bidi="es-ES"/>
            </w:rPr>
            <w:t>El modelo a continuación muestra un ejemplo de las proyecciones que una pequeña empresa está pronosticando para sus primeros 12 meses de operaciones. La parte superior de la tabla muestra las ventas proyectadas y la ganancia bruta. Este es un buen lugar para empezar a crear el pronóstico de ventas de la compañía. La siguiente sección detalla los gastos recurrentes que el negocio está proyectando para los mismos meses. Éstos deben ser consistentes con los costos iniciales estimados que se completaron en la sección anterior. En la parte inferior de este modelo, se podrá ver cuándo la empresa se está volviendo rentable y qué partidas de gasto son las que más impactan en su rentabilidad. Hay una tabla en blanco en el apéndice para completar las proyecciones de los costos iniciales del negocio.</w:t>
          </w:r>
        </w:sdtContent>
      </w:sdt>
    </w:p>
    <w:tbl>
      <w:tblPr>
        <w:tblW w:w="5000" w:type="pct"/>
        <w:tblLook w:val="04A0" w:firstRow="1" w:lastRow="0" w:firstColumn="1" w:lastColumn="0" w:noHBand="0" w:noVBand="1"/>
      </w:tblPr>
      <w:tblGrid>
        <w:gridCol w:w="2493"/>
        <w:gridCol w:w="941"/>
        <w:gridCol w:w="879"/>
        <w:gridCol w:w="879"/>
        <w:gridCol w:w="947"/>
        <w:gridCol w:w="879"/>
        <w:gridCol w:w="341"/>
        <w:gridCol w:w="538"/>
        <w:gridCol w:w="879"/>
        <w:gridCol w:w="879"/>
        <w:gridCol w:w="879"/>
        <w:gridCol w:w="879"/>
        <w:gridCol w:w="879"/>
        <w:gridCol w:w="879"/>
        <w:gridCol w:w="1507"/>
      </w:tblGrid>
      <w:tr w:rsidR="00E552C8" w:rsidRPr="00AA526B" w14:paraId="484AE1B6" w14:textId="77777777" w:rsidTr="004B2DF1">
        <w:trPr>
          <w:trHeight w:val="244"/>
        </w:trPr>
        <w:sdt>
          <w:sdtPr>
            <w:rPr>
              <w:noProof/>
            </w:rPr>
            <w:id w:val="-1657995719"/>
            <w:placeholder>
              <w:docPart w:val="F1EB19E3F9224B0883168BAD52DD4F32"/>
            </w:placeholder>
            <w:temporary/>
            <w:showingPlcHdr/>
            <w15:appearance w15:val="hidden"/>
          </w:sdtPr>
          <w:sdtEndPr/>
          <w:sdtContent>
            <w:tc>
              <w:tcPr>
                <w:tcW w:w="14678" w:type="dxa"/>
                <w:gridSpan w:val="15"/>
                <w:shd w:val="clear" w:color="auto" w:fill="107082" w:themeFill="accent2"/>
                <w:noWrap/>
                <w:vAlign w:val="center"/>
                <w:hideMark/>
              </w:tcPr>
              <w:p w14:paraId="2D16370E" w14:textId="77777777" w:rsidR="00E552C8" w:rsidRPr="00AA526B" w:rsidRDefault="00B74A29" w:rsidP="00974DD3">
                <w:pPr>
                  <w:pStyle w:val="Encabezadosdetabla"/>
                  <w:rPr>
                    <w:noProof/>
                  </w:rPr>
                </w:pPr>
                <w:r w:rsidRPr="00AA526B">
                  <w:rPr>
                    <w:noProof/>
                    <w:lang w:bidi="es-ES"/>
                  </w:rPr>
                  <w:t>COSTOS DE INICIO</w:t>
                </w:r>
              </w:p>
            </w:tc>
          </w:sdtContent>
        </w:sdt>
      </w:tr>
      <w:tr w:rsidR="00E552C8" w:rsidRPr="00AA526B" w14:paraId="6644F853" w14:textId="77777777" w:rsidTr="004B2DF1">
        <w:trPr>
          <w:trHeight w:val="244"/>
        </w:trPr>
        <w:sdt>
          <w:sdtPr>
            <w:rPr>
              <w:noProof/>
            </w:rPr>
            <w:id w:val="-2108496635"/>
            <w:placeholder>
              <w:docPart w:val="2F0189FE3B4B405C8CE4E4CE87F4B5C5"/>
            </w:placeholder>
            <w:temporary/>
            <w:showingPlcHdr/>
            <w15:appearance w15:val="hidden"/>
          </w:sdtPr>
          <w:sdtEndPr/>
          <w:sdtContent>
            <w:tc>
              <w:tcPr>
                <w:tcW w:w="7359" w:type="dxa"/>
                <w:gridSpan w:val="7"/>
                <w:shd w:val="clear" w:color="auto" w:fill="auto"/>
                <w:noWrap/>
                <w:vAlign w:val="center"/>
              </w:tcPr>
              <w:p w14:paraId="7BC1E3D9" w14:textId="77777777" w:rsidR="00E552C8" w:rsidRPr="00AA526B" w:rsidRDefault="006F1C41" w:rsidP="00974DD3">
                <w:pPr>
                  <w:pStyle w:val="Textodelatablagrande"/>
                  <w:rPr>
                    <w:noProof/>
                  </w:rPr>
                </w:pPr>
                <w:r w:rsidRPr="00AA526B">
                  <w:rPr>
                    <w:noProof/>
                    <w:lang w:bidi="es-ES"/>
                  </w:rPr>
                  <w:t>Su agencia basada en Office</w:t>
                </w:r>
              </w:p>
            </w:tc>
          </w:sdtContent>
        </w:sdt>
        <w:sdt>
          <w:sdtPr>
            <w:rPr>
              <w:noProof/>
            </w:rPr>
            <w:id w:val="58296495"/>
            <w:placeholder>
              <w:docPart w:val="F76A02FEDEC049C0836CC69C8FD132BF"/>
            </w:placeholder>
            <w:temporary/>
            <w:showingPlcHdr/>
            <w15:appearance w15:val="hidden"/>
          </w:sdtPr>
          <w:sdtEndPr/>
          <w:sdtContent>
            <w:tc>
              <w:tcPr>
                <w:tcW w:w="7319" w:type="dxa"/>
                <w:gridSpan w:val="8"/>
                <w:shd w:val="clear" w:color="auto" w:fill="auto"/>
                <w:vAlign w:val="center"/>
              </w:tcPr>
              <w:p w14:paraId="584EE8C7" w14:textId="77777777" w:rsidR="00E552C8" w:rsidRPr="00AA526B" w:rsidRDefault="00B74A29" w:rsidP="00974DD3">
                <w:pPr>
                  <w:pStyle w:val="Textodelatablagrande"/>
                  <w:jc w:val="right"/>
                  <w:rPr>
                    <w:noProof/>
                  </w:rPr>
                </w:pPr>
                <w:r w:rsidRPr="00AA526B">
                  <w:rPr>
                    <w:noProof/>
                    <w:lang w:bidi="es-ES"/>
                  </w:rPr>
                  <w:t>1 de enero de 20xx</w:t>
                </w:r>
              </w:p>
            </w:tc>
          </w:sdtContent>
        </w:sdt>
      </w:tr>
      <w:tr w:rsidR="00AA526B" w:rsidRPr="00AA526B" w14:paraId="289B7134" w14:textId="77777777" w:rsidTr="004B2DF1">
        <w:trPr>
          <w:trHeight w:val="244"/>
        </w:trPr>
        <w:sdt>
          <w:sdtPr>
            <w:rPr>
              <w:rStyle w:val="Negrita"/>
              <w:noProof/>
              <w:sz w:val="16"/>
              <w:szCs w:val="16"/>
            </w:rPr>
            <w:id w:val="1339421856"/>
            <w:placeholder>
              <w:docPart w:val="C6142EED737642AFBED5F9507093CB0F"/>
            </w:placeholder>
            <w:temporary/>
            <w:showingPlcHdr/>
            <w15:appearance w15:val="hidden"/>
          </w:sdtPr>
          <w:sdtEndPr>
            <w:rPr>
              <w:rStyle w:val="Negrita"/>
            </w:rPr>
          </w:sdtEndPr>
          <w:sdtContent>
            <w:tc>
              <w:tcPr>
                <w:tcW w:w="2493" w:type="dxa"/>
                <w:shd w:val="clear" w:color="auto" w:fill="F0CDA1" w:themeFill="accent1"/>
                <w:vAlign w:val="center"/>
                <w:hideMark/>
              </w:tcPr>
              <w:p w14:paraId="7EF786C7" w14:textId="77777777" w:rsidR="00E552C8" w:rsidRPr="002308B2" w:rsidRDefault="00B74A29" w:rsidP="00974DD3">
                <w:pPr>
                  <w:pStyle w:val="Textodelatablagrande"/>
                  <w:rPr>
                    <w:rStyle w:val="Negrita"/>
                    <w:noProof/>
                    <w:sz w:val="16"/>
                    <w:szCs w:val="16"/>
                  </w:rPr>
                </w:pPr>
                <w:r w:rsidRPr="002308B2">
                  <w:rPr>
                    <w:rStyle w:val="Negrita"/>
                    <w:noProof/>
                    <w:sz w:val="16"/>
                    <w:szCs w:val="16"/>
                    <w:lang w:bidi="es-ES"/>
                  </w:rPr>
                  <w:t>INGRESOS</w:t>
                </w:r>
              </w:p>
            </w:tc>
          </w:sdtContent>
        </w:sdt>
        <w:tc>
          <w:tcPr>
            <w:tcW w:w="941" w:type="dxa"/>
            <w:shd w:val="clear" w:color="auto" w:fill="F0CDA1" w:themeFill="accent1"/>
            <w:vAlign w:val="center"/>
            <w:hideMark/>
          </w:tcPr>
          <w:p w14:paraId="78FA7F71" w14:textId="77777777" w:rsidR="00E552C8" w:rsidRPr="002308B2" w:rsidRDefault="00F45DF6" w:rsidP="00974DD3">
            <w:pPr>
              <w:pStyle w:val="Textodelatablagrande"/>
              <w:rPr>
                <w:rStyle w:val="Negrita"/>
                <w:noProof/>
                <w:sz w:val="16"/>
                <w:szCs w:val="16"/>
              </w:rPr>
            </w:pPr>
            <w:sdt>
              <w:sdtPr>
                <w:rPr>
                  <w:rStyle w:val="Negrita"/>
                  <w:noProof/>
                  <w:sz w:val="16"/>
                  <w:szCs w:val="16"/>
                </w:rPr>
                <w:id w:val="-992865030"/>
                <w:placeholder>
                  <w:docPart w:val="BDC3D26C45D8402EB3A08A73F36E12B6"/>
                </w:placeholder>
                <w:temporary/>
                <w:showingPlcHdr/>
                <w15:appearance w15:val="hidden"/>
              </w:sdtPr>
              <w:sdtEndPr>
                <w:rPr>
                  <w:rStyle w:val="Negrita"/>
                </w:rPr>
              </w:sdtEndPr>
              <w:sdtContent>
                <w:r w:rsidR="00B74A29" w:rsidRPr="002308B2">
                  <w:rPr>
                    <w:rStyle w:val="Negrita"/>
                    <w:noProof/>
                    <w:sz w:val="16"/>
                    <w:szCs w:val="16"/>
                    <w:lang w:bidi="es-ES"/>
                  </w:rPr>
                  <w:t>ENE</w:t>
                </w:r>
              </w:sdtContent>
            </w:sdt>
          </w:p>
        </w:tc>
        <w:tc>
          <w:tcPr>
            <w:tcW w:w="879" w:type="dxa"/>
            <w:shd w:val="clear" w:color="auto" w:fill="F0CDA1" w:themeFill="accent1"/>
            <w:vAlign w:val="center"/>
            <w:hideMark/>
          </w:tcPr>
          <w:p w14:paraId="3CF81BB2" w14:textId="77777777" w:rsidR="00E552C8" w:rsidRPr="002308B2" w:rsidRDefault="00F45DF6" w:rsidP="00974DD3">
            <w:pPr>
              <w:pStyle w:val="Textodelatablagrande"/>
              <w:rPr>
                <w:rStyle w:val="Negrita"/>
                <w:noProof/>
                <w:sz w:val="16"/>
                <w:szCs w:val="16"/>
              </w:rPr>
            </w:pPr>
            <w:sdt>
              <w:sdtPr>
                <w:rPr>
                  <w:rStyle w:val="Negrita"/>
                  <w:noProof/>
                  <w:sz w:val="16"/>
                  <w:szCs w:val="16"/>
                </w:rPr>
                <w:id w:val="1235434229"/>
                <w:placeholder>
                  <w:docPart w:val="AF6ECF4D16594C358391BAAD89B810BC"/>
                </w:placeholder>
                <w:temporary/>
                <w:showingPlcHdr/>
                <w15:appearance w15:val="hidden"/>
              </w:sdtPr>
              <w:sdtEndPr>
                <w:rPr>
                  <w:rStyle w:val="Negrita"/>
                </w:rPr>
              </w:sdtEndPr>
              <w:sdtContent>
                <w:r w:rsidR="00B74A29" w:rsidRPr="002308B2">
                  <w:rPr>
                    <w:rStyle w:val="Negrita"/>
                    <w:noProof/>
                    <w:sz w:val="16"/>
                    <w:szCs w:val="16"/>
                    <w:lang w:bidi="es-ES"/>
                  </w:rPr>
                  <w:t>FEB</w:t>
                </w:r>
              </w:sdtContent>
            </w:sdt>
          </w:p>
        </w:tc>
        <w:tc>
          <w:tcPr>
            <w:tcW w:w="879" w:type="dxa"/>
            <w:shd w:val="clear" w:color="auto" w:fill="F0CDA1" w:themeFill="accent1"/>
            <w:vAlign w:val="center"/>
            <w:hideMark/>
          </w:tcPr>
          <w:p w14:paraId="154B4911" w14:textId="77777777" w:rsidR="00E552C8" w:rsidRPr="002308B2" w:rsidRDefault="00F45DF6" w:rsidP="00974DD3">
            <w:pPr>
              <w:pStyle w:val="Textodelatablagrande"/>
              <w:rPr>
                <w:rStyle w:val="Negrita"/>
                <w:noProof/>
                <w:sz w:val="16"/>
                <w:szCs w:val="16"/>
              </w:rPr>
            </w:pPr>
            <w:sdt>
              <w:sdtPr>
                <w:rPr>
                  <w:rStyle w:val="Negrita"/>
                  <w:noProof/>
                  <w:sz w:val="16"/>
                  <w:szCs w:val="16"/>
                </w:rPr>
                <w:id w:val="1178861700"/>
                <w:placeholder>
                  <w:docPart w:val="37DCD1B037D04E0A942FABF556069D84"/>
                </w:placeholder>
                <w:temporary/>
                <w:showingPlcHdr/>
                <w15:appearance w15:val="hidden"/>
              </w:sdtPr>
              <w:sdtEndPr>
                <w:rPr>
                  <w:rStyle w:val="Negrita"/>
                </w:rPr>
              </w:sdtEndPr>
              <w:sdtContent>
                <w:r w:rsidR="00B74A29" w:rsidRPr="002308B2">
                  <w:rPr>
                    <w:rStyle w:val="Negrita"/>
                    <w:noProof/>
                    <w:sz w:val="16"/>
                    <w:szCs w:val="16"/>
                    <w:lang w:bidi="es-ES"/>
                  </w:rPr>
                  <w:t>MAR</w:t>
                </w:r>
              </w:sdtContent>
            </w:sdt>
          </w:p>
        </w:tc>
        <w:tc>
          <w:tcPr>
            <w:tcW w:w="947" w:type="dxa"/>
            <w:shd w:val="clear" w:color="auto" w:fill="F0CDA1" w:themeFill="accent1"/>
            <w:vAlign w:val="center"/>
            <w:hideMark/>
          </w:tcPr>
          <w:p w14:paraId="043EDD02" w14:textId="77777777" w:rsidR="00E552C8" w:rsidRPr="002308B2" w:rsidRDefault="00F45DF6" w:rsidP="00974DD3">
            <w:pPr>
              <w:pStyle w:val="Textodelatablagrande"/>
              <w:rPr>
                <w:rStyle w:val="Negrita"/>
                <w:noProof/>
                <w:sz w:val="16"/>
                <w:szCs w:val="16"/>
              </w:rPr>
            </w:pPr>
            <w:sdt>
              <w:sdtPr>
                <w:rPr>
                  <w:rStyle w:val="Negrita"/>
                  <w:noProof/>
                  <w:sz w:val="16"/>
                  <w:szCs w:val="16"/>
                </w:rPr>
                <w:id w:val="1895855128"/>
                <w:placeholder>
                  <w:docPart w:val="84EB2B1677BF49B5BD0669ED8BF9F90B"/>
                </w:placeholder>
                <w:temporary/>
                <w:showingPlcHdr/>
                <w15:appearance w15:val="hidden"/>
              </w:sdtPr>
              <w:sdtEndPr>
                <w:rPr>
                  <w:rStyle w:val="Negrita"/>
                </w:rPr>
              </w:sdtEndPr>
              <w:sdtContent>
                <w:r w:rsidR="00B74A29" w:rsidRPr="002308B2">
                  <w:rPr>
                    <w:rStyle w:val="Negrita"/>
                    <w:noProof/>
                    <w:sz w:val="16"/>
                    <w:szCs w:val="16"/>
                    <w:lang w:bidi="es-ES"/>
                  </w:rPr>
                  <w:t>ABR</w:t>
                </w:r>
              </w:sdtContent>
            </w:sdt>
          </w:p>
        </w:tc>
        <w:tc>
          <w:tcPr>
            <w:tcW w:w="879" w:type="dxa"/>
            <w:shd w:val="clear" w:color="auto" w:fill="F0CDA1" w:themeFill="accent1"/>
            <w:vAlign w:val="center"/>
            <w:hideMark/>
          </w:tcPr>
          <w:p w14:paraId="7AB1424E" w14:textId="77777777" w:rsidR="00E552C8" w:rsidRPr="002308B2" w:rsidRDefault="00F45DF6" w:rsidP="00974DD3">
            <w:pPr>
              <w:pStyle w:val="Textodelatablagrande"/>
              <w:rPr>
                <w:rStyle w:val="Negrita"/>
                <w:noProof/>
                <w:sz w:val="16"/>
                <w:szCs w:val="16"/>
              </w:rPr>
            </w:pPr>
            <w:sdt>
              <w:sdtPr>
                <w:rPr>
                  <w:rStyle w:val="Negrita"/>
                  <w:noProof/>
                  <w:sz w:val="16"/>
                  <w:szCs w:val="16"/>
                </w:rPr>
                <w:id w:val="-166712684"/>
                <w:placeholder>
                  <w:docPart w:val="4BB243134B5E4F8589CF9B18749776D8"/>
                </w:placeholder>
                <w:temporary/>
                <w:showingPlcHdr/>
                <w15:appearance w15:val="hidden"/>
              </w:sdtPr>
              <w:sdtEndPr>
                <w:rPr>
                  <w:rStyle w:val="Negrita"/>
                </w:rPr>
              </w:sdtEndPr>
              <w:sdtContent>
                <w:r w:rsidR="00B74A29" w:rsidRPr="002308B2">
                  <w:rPr>
                    <w:rStyle w:val="Negrita"/>
                    <w:noProof/>
                    <w:sz w:val="16"/>
                    <w:szCs w:val="16"/>
                    <w:lang w:bidi="es-ES"/>
                  </w:rPr>
                  <w:t>MAY</w:t>
                </w:r>
              </w:sdtContent>
            </w:sdt>
          </w:p>
        </w:tc>
        <w:tc>
          <w:tcPr>
            <w:tcW w:w="879" w:type="dxa"/>
            <w:gridSpan w:val="2"/>
            <w:shd w:val="clear" w:color="auto" w:fill="F0CDA1" w:themeFill="accent1"/>
            <w:vAlign w:val="center"/>
            <w:hideMark/>
          </w:tcPr>
          <w:p w14:paraId="7D49AD75" w14:textId="77777777" w:rsidR="00E552C8" w:rsidRPr="002308B2" w:rsidRDefault="00F45DF6" w:rsidP="00974DD3">
            <w:pPr>
              <w:pStyle w:val="Textodelatablagrande"/>
              <w:rPr>
                <w:rStyle w:val="Negrita"/>
                <w:noProof/>
                <w:sz w:val="16"/>
                <w:szCs w:val="16"/>
              </w:rPr>
            </w:pPr>
            <w:sdt>
              <w:sdtPr>
                <w:rPr>
                  <w:rStyle w:val="Negrita"/>
                  <w:noProof/>
                  <w:sz w:val="16"/>
                  <w:szCs w:val="16"/>
                </w:rPr>
                <w:id w:val="111493627"/>
                <w:placeholder>
                  <w:docPart w:val="F66FF9B148454562AC25D996B1C750CE"/>
                </w:placeholder>
                <w:temporary/>
                <w:showingPlcHdr/>
                <w15:appearance w15:val="hidden"/>
              </w:sdtPr>
              <w:sdtEndPr>
                <w:rPr>
                  <w:rStyle w:val="Negrita"/>
                </w:rPr>
              </w:sdtEndPr>
              <w:sdtContent>
                <w:r w:rsidR="00B74A29" w:rsidRPr="002308B2">
                  <w:rPr>
                    <w:rStyle w:val="Negrita"/>
                    <w:noProof/>
                    <w:sz w:val="16"/>
                    <w:szCs w:val="16"/>
                    <w:lang w:bidi="es-ES"/>
                  </w:rPr>
                  <w:t>JUN</w:t>
                </w:r>
              </w:sdtContent>
            </w:sdt>
          </w:p>
        </w:tc>
        <w:tc>
          <w:tcPr>
            <w:tcW w:w="879" w:type="dxa"/>
            <w:shd w:val="clear" w:color="auto" w:fill="F0CDA1" w:themeFill="accent1"/>
            <w:vAlign w:val="center"/>
            <w:hideMark/>
          </w:tcPr>
          <w:p w14:paraId="0E905CEA" w14:textId="77777777" w:rsidR="00E552C8" w:rsidRPr="002308B2" w:rsidRDefault="00F45DF6" w:rsidP="00974DD3">
            <w:pPr>
              <w:pStyle w:val="Textodelatablagrande"/>
              <w:rPr>
                <w:rStyle w:val="Negrita"/>
                <w:noProof/>
                <w:sz w:val="16"/>
                <w:szCs w:val="16"/>
              </w:rPr>
            </w:pPr>
            <w:sdt>
              <w:sdtPr>
                <w:rPr>
                  <w:rStyle w:val="Negrita"/>
                  <w:noProof/>
                  <w:sz w:val="16"/>
                  <w:szCs w:val="16"/>
                </w:rPr>
                <w:id w:val="-457190894"/>
                <w:placeholder>
                  <w:docPart w:val="69B992F0154749B3A475900141502F33"/>
                </w:placeholder>
                <w:temporary/>
                <w:showingPlcHdr/>
                <w15:appearance w15:val="hidden"/>
              </w:sdtPr>
              <w:sdtEndPr>
                <w:rPr>
                  <w:rStyle w:val="Negrita"/>
                </w:rPr>
              </w:sdtEndPr>
              <w:sdtContent>
                <w:r w:rsidR="00B74A29" w:rsidRPr="002308B2">
                  <w:rPr>
                    <w:rStyle w:val="Negrita"/>
                    <w:noProof/>
                    <w:sz w:val="16"/>
                    <w:szCs w:val="16"/>
                    <w:lang w:bidi="es-ES"/>
                  </w:rPr>
                  <w:t>JUL</w:t>
                </w:r>
              </w:sdtContent>
            </w:sdt>
          </w:p>
        </w:tc>
        <w:tc>
          <w:tcPr>
            <w:tcW w:w="879" w:type="dxa"/>
            <w:shd w:val="clear" w:color="auto" w:fill="F0CDA1" w:themeFill="accent1"/>
            <w:vAlign w:val="center"/>
            <w:hideMark/>
          </w:tcPr>
          <w:p w14:paraId="534936C7" w14:textId="77777777" w:rsidR="00E552C8" w:rsidRPr="002308B2" w:rsidRDefault="00F45DF6" w:rsidP="00974DD3">
            <w:pPr>
              <w:pStyle w:val="Textodelatablagrande"/>
              <w:rPr>
                <w:rStyle w:val="Negrita"/>
                <w:noProof/>
                <w:sz w:val="16"/>
                <w:szCs w:val="16"/>
              </w:rPr>
            </w:pPr>
            <w:sdt>
              <w:sdtPr>
                <w:rPr>
                  <w:rStyle w:val="Negrita"/>
                  <w:noProof/>
                  <w:sz w:val="16"/>
                  <w:szCs w:val="16"/>
                </w:rPr>
                <w:id w:val="-1564556473"/>
                <w:placeholder>
                  <w:docPart w:val="346BCF278FA445568A5383D702160E8D"/>
                </w:placeholder>
                <w:temporary/>
                <w:showingPlcHdr/>
                <w15:appearance w15:val="hidden"/>
              </w:sdtPr>
              <w:sdtEndPr>
                <w:rPr>
                  <w:rStyle w:val="Negrita"/>
                </w:rPr>
              </w:sdtEndPr>
              <w:sdtContent>
                <w:r w:rsidR="00B74A29" w:rsidRPr="002308B2">
                  <w:rPr>
                    <w:rStyle w:val="Negrita"/>
                    <w:noProof/>
                    <w:sz w:val="16"/>
                    <w:szCs w:val="16"/>
                    <w:lang w:bidi="es-ES"/>
                  </w:rPr>
                  <w:t>AGO</w:t>
                </w:r>
              </w:sdtContent>
            </w:sdt>
          </w:p>
        </w:tc>
        <w:tc>
          <w:tcPr>
            <w:tcW w:w="879" w:type="dxa"/>
            <w:shd w:val="clear" w:color="auto" w:fill="F0CDA1" w:themeFill="accent1"/>
            <w:vAlign w:val="center"/>
            <w:hideMark/>
          </w:tcPr>
          <w:p w14:paraId="3AC74BDB" w14:textId="77777777" w:rsidR="00E552C8" w:rsidRPr="002308B2" w:rsidRDefault="00F45DF6" w:rsidP="00974DD3">
            <w:pPr>
              <w:pStyle w:val="Textodelatablagrande"/>
              <w:rPr>
                <w:rStyle w:val="Negrita"/>
                <w:noProof/>
                <w:sz w:val="16"/>
                <w:szCs w:val="16"/>
              </w:rPr>
            </w:pPr>
            <w:sdt>
              <w:sdtPr>
                <w:rPr>
                  <w:rStyle w:val="Negrita"/>
                  <w:noProof/>
                  <w:sz w:val="16"/>
                  <w:szCs w:val="16"/>
                </w:rPr>
                <w:id w:val="-1503277577"/>
                <w:placeholder>
                  <w:docPart w:val="51DC49C4D65741B29750B5D2D9393344"/>
                </w:placeholder>
                <w:temporary/>
                <w:showingPlcHdr/>
                <w15:appearance w15:val="hidden"/>
              </w:sdtPr>
              <w:sdtEndPr>
                <w:rPr>
                  <w:rStyle w:val="Negrita"/>
                </w:rPr>
              </w:sdtEndPr>
              <w:sdtContent>
                <w:r w:rsidR="00B74A29" w:rsidRPr="002308B2">
                  <w:rPr>
                    <w:rStyle w:val="Negrita"/>
                    <w:noProof/>
                    <w:sz w:val="16"/>
                    <w:szCs w:val="16"/>
                    <w:lang w:bidi="es-ES"/>
                  </w:rPr>
                  <w:t>SEP</w:t>
                </w:r>
              </w:sdtContent>
            </w:sdt>
          </w:p>
        </w:tc>
        <w:tc>
          <w:tcPr>
            <w:tcW w:w="879" w:type="dxa"/>
            <w:shd w:val="clear" w:color="auto" w:fill="F0CDA1" w:themeFill="accent1"/>
            <w:vAlign w:val="center"/>
            <w:hideMark/>
          </w:tcPr>
          <w:p w14:paraId="0AB5E90D" w14:textId="77777777" w:rsidR="00E552C8" w:rsidRPr="002308B2" w:rsidRDefault="00F45DF6" w:rsidP="00974DD3">
            <w:pPr>
              <w:pStyle w:val="Textodelatablagrande"/>
              <w:rPr>
                <w:rStyle w:val="Negrita"/>
                <w:noProof/>
                <w:sz w:val="16"/>
                <w:szCs w:val="16"/>
              </w:rPr>
            </w:pPr>
            <w:sdt>
              <w:sdtPr>
                <w:rPr>
                  <w:rStyle w:val="Negrita"/>
                  <w:noProof/>
                  <w:sz w:val="16"/>
                  <w:szCs w:val="16"/>
                </w:rPr>
                <w:id w:val="661816647"/>
                <w:placeholder>
                  <w:docPart w:val="6F0671C660504CFBB64143E5D1E3A7F3"/>
                </w:placeholder>
                <w:temporary/>
                <w:showingPlcHdr/>
                <w15:appearance w15:val="hidden"/>
              </w:sdtPr>
              <w:sdtEndPr>
                <w:rPr>
                  <w:rStyle w:val="Negrita"/>
                </w:rPr>
              </w:sdtEndPr>
              <w:sdtContent>
                <w:r w:rsidR="00B74A29" w:rsidRPr="002308B2">
                  <w:rPr>
                    <w:rStyle w:val="Negrita"/>
                    <w:noProof/>
                    <w:sz w:val="16"/>
                    <w:szCs w:val="16"/>
                    <w:lang w:bidi="es-ES"/>
                  </w:rPr>
                  <w:t>OCT</w:t>
                </w:r>
              </w:sdtContent>
            </w:sdt>
          </w:p>
        </w:tc>
        <w:tc>
          <w:tcPr>
            <w:tcW w:w="879" w:type="dxa"/>
            <w:shd w:val="clear" w:color="auto" w:fill="F0CDA1" w:themeFill="accent1"/>
            <w:vAlign w:val="center"/>
            <w:hideMark/>
          </w:tcPr>
          <w:p w14:paraId="7FBA5F0D" w14:textId="77777777" w:rsidR="00E552C8" w:rsidRPr="002308B2" w:rsidRDefault="00F45DF6" w:rsidP="00974DD3">
            <w:pPr>
              <w:pStyle w:val="Textodelatablagrande"/>
              <w:rPr>
                <w:rStyle w:val="Negrita"/>
                <w:noProof/>
                <w:sz w:val="16"/>
                <w:szCs w:val="16"/>
              </w:rPr>
            </w:pPr>
            <w:sdt>
              <w:sdtPr>
                <w:rPr>
                  <w:rStyle w:val="Negrita"/>
                  <w:noProof/>
                  <w:sz w:val="16"/>
                  <w:szCs w:val="16"/>
                </w:rPr>
                <w:id w:val="-1072503884"/>
                <w:placeholder>
                  <w:docPart w:val="3BA22C16398549BE8F3C018151CA669B"/>
                </w:placeholder>
                <w:temporary/>
                <w:showingPlcHdr/>
                <w15:appearance w15:val="hidden"/>
              </w:sdtPr>
              <w:sdtEndPr>
                <w:rPr>
                  <w:rStyle w:val="Negrita"/>
                </w:rPr>
              </w:sdtEndPr>
              <w:sdtContent>
                <w:r w:rsidR="00B74A29" w:rsidRPr="002308B2">
                  <w:rPr>
                    <w:rStyle w:val="Negrita"/>
                    <w:noProof/>
                    <w:sz w:val="16"/>
                    <w:szCs w:val="16"/>
                    <w:lang w:bidi="es-ES"/>
                  </w:rPr>
                  <w:t>NOV</w:t>
                </w:r>
              </w:sdtContent>
            </w:sdt>
          </w:p>
        </w:tc>
        <w:tc>
          <w:tcPr>
            <w:tcW w:w="879" w:type="dxa"/>
            <w:shd w:val="clear" w:color="auto" w:fill="F0CDA1" w:themeFill="accent1"/>
            <w:vAlign w:val="center"/>
            <w:hideMark/>
          </w:tcPr>
          <w:p w14:paraId="2BDD72EE" w14:textId="77777777" w:rsidR="00E552C8" w:rsidRPr="002308B2" w:rsidRDefault="00F45DF6" w:rsidP="00974DD3">
            <w:pPr>
              <w:pStyle w:val="Textodelatablagrande"/>
              <w:rPr>
                <w:rStyle w:val="Negrita"/>
                <w:noProof/>
                <w:sz w:val="16"/>
                <w:szCs w:val="16"/>
              </w:rPr>
            </w:pPr>
            <w:sdt>
              <w:sdtPr>
                <w:rPr>
                  <w:rStyle w:val="Negrita"/>
                  <w:noProof/>
                  <w:sz w:val="16"/>
                  <w:szCs w:val="16"/>
                </w:rPr>
                <w:id w:val="526056104"/>
                <w:placeholder>
                  <w:docPart w:val="3A7C911956924C73865E41277AF2483D"/>
                </w:placeholder>
                <w:temporary/>
                <w:showingPlcHdr/>
                <w15:appearance w15:val="hidden"/>
              </w:sdtPr>
              <w:sdtEndPr>
                <w:rPr>
                  <w:rStyle w:val="Negrita"/>
                </w:rPr>
              </w:sdtEndPr>
              <w:sdtContent>
                <w:r w:rsidR="00B74A29" w:rsidRPr="002308B2">
                  <w:rPr>
                    <w:rStyle w:val="Negrita"/>
                    <w:noProof/>
                    <w:sz w:val="16"/>
                    <w:szCs w:val="16"/>
                    <w:lang w:bidi="es-ES"/>
                  </w:rPr>
                  <w:t>DIC</w:t>
                </w:r>
              </w:sdtContent>
            </w:sdt>
          </w:p>
        </w:tc>
        <w:tc>
          <w:tcPr>
            <w:tcW w:w="1502" w:type="dxa"/>
            <w:shd w:val="clear" w:color="auto" w:fill="F0CDA1" w:themeFill="accent1"/>
            <w:vAlign w:val="center"/>
            <w:hideMark/>
          </w:tcPr>
          <w:p w14:paraId="698EDC04" w14:textId="77777777" w:rsidR="00E552C8" w:rsidRPr="002308B2" w:rsidRDefault="00F45DF6" w:rsidP="00974DD3">
            <w:pPr>
              <w:pStyle w:val="Textodelatablagrande"/>
              <w:rPr>
                <w:rStyle w:val="Negrita"/>
                <w:noProof/>
                <w:sz w:val="16"/>
                <w:szCs w:val="16"/>
              </w:rPr>
            </w:pPr>
            <w:sdt>
              <w:sdtPr>
                <w:rPr>
                  <w:rStyle w:val="Negrita"/>
                  <w:noProof/>
                  <w:sz w:val="16"/>
                  <w:szCs w:val="16"/>
                </w:rPr>
                <w:id w:val="1262187376"/>
                <w:placeholder>
                  <w:docPart w:val="95A93FBBD6904A018AA1375DD251359B"/>
                </w:placeholder>
                <w:temporary/>
                <w:showingPlcHdr/>
                <w15:appearance w15:val="hidden"/>
              </w:sdtPr>
              <w:sdtEndPr>
                <w:rPr>
                  <w:rStyle w:val="Negrita"/>
                </w:rPr>
              </w:sdtEndPr>
              <w:sdtContent>
                <w:r w:rsidR="00B74A29" w:rsidRPr="002308B2">
                  <w:rPr>
                    <w:rStyle w:val="Negrita"/>
                    <w:noProof/>
                    <w:sz w:val="16"/>
                    <w:szCs w:val="16"/>
                    <w:lang w:bidi="es-ES"/>
                  </w:rPr>
                  <w:t>AÑO HASTA LA FECHA</w:t>
                </w:r>
              </w:sdtContent>
            </w:sdt>
          </w:p>
        </w:tc>
      </w:tr>
      <w:tr w:rsidR="00AA526B" w:rsidRPr="00AA526B" w14:paraId="2EA51351" w14:textId="77777777" w:rsidTr="004B2DF1">
        <w:trPr>
          <w:trHeight w:val="244"/>
        </w:trPr>
        <w:sdt>
          <w:sdtPr>
            <w:rPr>
              <w:noProof/>
            </w:rPr>
            <w:id w:val="2139451720"/>
            <w:placeholder>
              <w:docPart w:val="81AAAD9A868C4B648116D52998137C3E"/>
            </w:placeholder>
            <w:temporary/>
            <w:showingPlcHdr/>
            <w15:appearance w15:val="hidden"/>
          </w:sdtPr>
          <w:sdtEndPr/>
          <w:sdtContent>
            <w:tc>
              <w:tcPr>
                <w:tcW w:w="2493" w:type="dxa"/>
                <w:shd w:val="clear" w:color="auto" w:fill="F2F2F2" w:themeFill="background1" w:themeFillShade="F2"/>
                <w:vAlign w:val="center"/>
                <w:hideMark/>
              </w:tcPr>
              <w:p w14:paraId="6E529302" w14:textId="77777777" w:rsidR="00E552C8" w:rsidRPr="00AA526B" w:rsidRDefault="004020D0" w:rsidP="00974DD3">
                <w:pPr>
                  <w:pStyle w:val="Textodelatablagrande"/>
                  <w:rPr>
                    <w:noProof/>
                  </w:rPr>
                </w:pPr>
                <w:r w:rsidRPr="00AA526B">
                  <w:rPr>
                    <w:noProof/>
                    <w:lang w:bidi="es-ES"/>
                  </w:rPr>
                  <w:t>Ventas estimadas</w:t>
                </w:r>
              </w:p>
            </w:tc>
          </w:sdtContent>
        </w:sdt>
        <w:tc>
          <w:tcPr>
            <w:tcW w:w="941" w:type="dxa"/>
            <w:shd w:val="clear" w:color="auto" w:fill="F2F2F2" w:themeFill="background1" w:themeFillShade="F2"/>
            <w:noWrap/>
            <w:vAlign w:val="center"/>
            <w:hideMark/>
          </w:tcPr>
          <w:p w14:paraId="70DE99A0" w14:textId="77777777" w:rsidR="00E552C8" w:rsidRPr="00AA526B" w:rsidRDefault="00F45DF6" w:rsidP="00974DD3">
            <w:pPr>
              <w:pStyle w:val="Textodelatablagrande"/>
              <w:rPr>
                <w:noProof/>
              </w:rPr>
            </w:pPr>
            <w:sdt>
              <w:sdtPr>
                <w:rPr>
                  <w:noProof/>
                </w:rPr>
                <w:id w:val="496464129"/>
                <w:placeholder>
                  <w:docPart w:val="B43CADB6E4AA4A0488FA1DB84D173FC5"/>
                </w:placeholder>
                <w:temporary/>
                <w:showingPlcHdr/>
                <w15:appearance w15:val="hidden"/>
              </w:sdtPr>
              <w:sdtEndPr/>
              <w:sdtContent>
                <w:r w:rsidR="00F379BC" w:rsidRPr="00AA526B">
                  <w:rPr>
                    <w:noProof/>
                    <w:lang w:bidi="es-ES"/>
                  </w:rPr>
                  <w:t>5 000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6B89087" w14:textId="77777777" w:rsidR="00E552C8" w:rsidRPr="00AA526B" w:rsidRDefault="00F45DF6" w:rsidP="00974DD3">
            <w:pPr>
              <w:pStyle w:val="Textodelatablagrande"/>
              <w:rPr>
                <w:noProof/>
              </w:rPr>
            </w:pPr>
            <w:sdt>
              <w:sdtPr>
                <w:rPr>
                  <w:noProof/>
                </w:rPr>
                <w:id w:val="-1809474289"/>
                <w:placeholder>
                  <w:docPart w:val="F21CB9152CFB40228B0448C8FC24FE97"/>
                </w:placeholder>
                <w:temporary/>
                <w:showingPlcHdr/>
                <w15:appearance w15:val="hidden"/>
              </w:sdtPr>
              <w:sdtEndPr/>
              <w:sdtContent>
                <w:r w:rsidR="00234FE7" w:rsidRPr="00AA526B">
                  <w:rPr>
                    <w:noProof/>
                    <w:lang w:bidi="es-ES"/>
                  </w:rPr>
                  <w:t>13 000 €</w:t>
                </w:r>
              </w:sdtContent>
            </w:sdt>
          </w:p>
        </w:tc>
        <w:tc>
          <w:tcPr>
            <w:tcW w:w="879" w:type="dxa"/>
            <w:shd w:val="clear" w:color="auto" w:fill="F2F2F2" w:themeFill="background1" w:themeFillShade="F2"/>
            <w:noWrap/>
            <w:vAlign w:val="center"/>
            <w:hideMark/>
          </w:tcPr>
          <w:p w14:paraId="118D5932" w14:textId="77777777" w:rsidR="00E552C8" w:rsidRPr="00AA526B" w:rsidRDefault="00F45DF6" w:rsidP="00974DD3">
            <w:pPr>
              <w:pStyle w:val="Textodelatablagrande"/>
              <w:rPr>
                <w:noProof/>
              </w:rPr>
            </w:pPr>
            <w:sdt>
              <w:sdtPr>
                <w:rPr>
                  <w:noProof/>
                </w:rPr>
                <w:id w:val="495001508"/>
                <w:placeholder>
                  <w:docPart w:val="F8B3FDBDC165493B86DFA5261007443C"/>
                </w:placeholder>
                <w:temporary/>
                <w:showingPlcHdr/>
                <w15:appearance w15:val="hidden"/>
              </w:sdtPr>
              <w:sdtEndPr/>
              <w:sdtContent>
                <w:r w:rsidR="006A359E" w:rsidRPr="00AA526B">
                  <w:rPr>
                    <w:noProof/>
                    <w:lang w:bidi="es-ES"/>
                  </w:rPr>
                  <w:t>16 000 €</w:t>
                </w:r>
              </w:sdtContent>
            </w:sdt>
          </w:p>
        </w:tc>
        <w:tc>
          <w:tcPr>
            <w:tcW w:w="947" w:type="dxa"/>
            <w:shd w:val="clear" w:color="auto" w:fill="F2F2F2" w:themeFill="background1" w:themeFillShade="F2"/>
            <w:noWrap/>
            <w:vAlign w:val="center"/>
            <w:hideMark/>
          </w:tcPr>
          <w:p w14:paraId="76A397F2" w14:textId="77777777" w:rsidR="00E552C8" w:rsidRPr="00AA526B" w:rsidRDefault="00F45DF6" w:rsidP="00974DD3">
            <w:pPr>
              <w:pStyle w:val="Textodelatablagrande"/>
              <w:rPr>
                <w:noProof/>
              </w:rPr>
            </w:pPr>
            <w:sdt>
              <w:sdtPr>
                <w:rPr>
                  <w:noProof/>
                </w:rPr>
                <w:id w:val="-1577812124"/>
                <w:placeholder>
                  <w:docPart w:val="6E4142F739614E1488B067E53F5186D0"/>
                </w:placeholder>
                <w:temporary/>
                <w:showingPlcHdr/>
                <w15:appearance w15:val="hidden"/>
              </w:sdtPr>
              <w:sdtEndPr/>
              <w:sdtContent>
                <w:r w:rsidR="000B1B5F" w:rsidRPr="00AA526B">
                  <w:rPr>
                    <w:noProof/>
                    <w:lang w:bidi="es-ES"/>
                  </w:rPr>
                  <w:t>7</w:t>
                </w:r>
                <w:r w:rsidR="00603190">
                  <w:rPr>
                    <w:noProof/>
                    <w:lang w:bidi="es-ES"/>
                  </w:rPr>
                  <w:t xml:space="preserve"> </w:t>
                </w:r>
                <w:r w:rsidR="000B1B5F" w:rsidRPr="00AA526B">
                  <w:rPr>
                    <w:noProof/>
                    <w:lang w:bidi="es-ES"/>
                  </w:rPr>
                  <w:t>000 €</w:t>
                </w:r>
              </w:sdtContent>
            </w:sdt>
          </w:p>
        </w:tc>
        <w:tc>
          <w:tcPr>
            <w:tcW w:w="879" w:type="dxa"/>
            <w:shd w:val="clear" w:color="auto" w:fill="F2F2F2" w:themeFill="background1" w:themeFillShade="F2"/>
            <w:noWrap/>
            <w:vAlign w:val="center"/>
            <w:hideMark/>
          </w:tcPr>
          <w:p w14:paraId="7D09155F" w14:textId="77777777" w:rsidR="00E552C8" w:rsidRPr="00AA526B" w:rsidRDefault="00F45DF6" w:rsidP="00974DD3">
            <w:pPr>
              <w:pStyle w:val="Textodelatablagrande"/>
              <w:rPr>
                <w:noProof/>
              </w:rPr>
            </w:pPr>
            <w:sdt>
              <w:sdtPr>
                <w:rPr>
                  <w:noProof/>
                </w:rPr>
                <w:id w:val="-1584057155"/>
                <w:placeholder>
                  <w:docPart w:val="4E27BB1E95CE4A28B28C9DEFCA8091DC"/>
                </w:placeholder>
                <w:temporary/>
                <w:showingPlcHdr/>
                <w15:appearance w15:val="hidden"/>
              </w:sdtPr>
              <w:sdtEndPr/>
              <w:sdtContent>
                <w:r w:rsidR="00E15D61" w:rsidRPr="00AA526B">
                  <w:rPr>
                    <w:noProof/>
                    <w:lang w:bidi="es-ES"/>
                  </w:rPr>
                  <w:t>14 500 €</w:t>
                </w:r>
              </w:sdtContent>
            </w:sdt>
          </w:p>
        </w:tc>
        <w:tc>
          <w:tcPr>
            <w:tcW w:w="879" w:type="dxa"/>
            <w:gridSpan w:val="2"/>
            <w:shd w:val="clear" w:color="auto" w:fill="F2F2F2" w:themeFill="background1" w:themeFillShade="F2"/>
            <w:noWrap/>
            <w:vAlign w:val="center"/>
            <w:hideMark/>
          </w:tcPr>
          <w:p w14:paraId="6085E475" w14:textId="77777777" w:rsidR="00E552C8" w:rsidRPr="00AA526B" w:rsidRDefault="00F45DF6" w:rsidP="00974DD3">
            <w:pPr>
              <w:pStyle w:val="Textodelatablagrande"/>
              <w:rPr>
                <w:noProof/>
              </w:rPr>
            </w:pPr>
            <w:sdt>
              <w:sdtPr>
                <w:rPr>
                  <w:noProof/>
                </w:rPr>
                <w:id w:val="220181486"/>
                <w:placeholder>
                  <w:docPart w:val="C06BB918A2DA4D77BE25C161A3CAEEE2"/>
                </w:placeholder>
                <w:temporary/>
                <w:showingPlcHdr/>
                <w15:appearance w15:val="hidden"/>
              </w:sdtPr>
              <w:sdtEndPr/>
              <w:sdtContent>
                <w:r w:rsidR="00100314" w:rsidRPr="00AA526B">
                  <w:rPr>
                    <w:noProof/>
                    <w:lang w:bidi="es-ES"/>
                  </w:rPr>
                  <w:t>16 400 €</w:t>
                </w:r>
              </w:sdtContent>
            </w:sdt>
          </w:p>
        </w:tc>
        <w:tc>
          <w:tcPr>
            <w:tcW w:w="879" w:type="dxa"/>
            <w:shd w:val="clear" w:color="auto" w:fill="F2F2F2" w:themeFill="background1" w:themeFillShade="F2"/>
            <w:noWrap/>
            <w:vAlign w:val="center"/>
            <w:hideMark/>
          </w:tcPr>
          <w:p w14:paraId="0B9A3B97" w14:textId="77777777" w:rsidR="00E552C8" w:rsidRPr="00AA526B" w:rsidRDefault="00F45DF6" w:rsidP="00974DD3">
            <w:pPr>
              <w:pStyle w:val="Textodelatablagrande"/>
              <w:rPr>
                <w:noProof/>
              </w:rPr>
            </w:pPr>
            <w:sdt>
              <w:sdtPr>
                <w:rPr>
                  <w:noProof/>
                </w:rPr>
                <w:id w:val="-1211101096"/>
                <w:placeholder>
                  <w:docPart w:val="F9FC001990424CEFAD7CCE0FC2A89CAF"/>
                </w:placeholder>
                <w:temporary/>
                <w:showingPlcHdr/>
                <w15:appearance w15:val="hidden"/>
              </w:sdtPr>
              <w:sdtEndPr/>
              <w:sdtContent>
                <w:r w:rsidR="004E67B3" w:rsidRPr="00AA526B">
                  <w:rPr>
                    <w:noProof/>
                    <w:lang w:bidi="es-ES"/>
                  </w:rPr>
                  <w:t>22 500 €</w:t>
                </w:r>
              </w:sdtContent>
            </w:sdt>
          </w:p>
        </w:tc>
        <w:tc>
          <w:tcPr>
            <w:tcW w:w="879" w:type="dxa"/>
            <w:shd w:val="clear" w:color="auto" w:fill="F2F2F2" w:themeFill="background1" w:themeFillShade="F2"/>
            <w:noWrap/>
            <w:vAlign w:val="center"/>
            <w:hideMark/>
          </w:tcPr>
          <w:p w14:paraId="36ECD697" w14:textId="77777777" w:rsidR="00E552C8" w:rsidRPr="00AA526B" w:rsidRDefault="00F45DF6" w:rsidP="00974DD3">
            <w:pPr>
              <w:pStyle w:val="Textodelatablagrande"/>
              <w:rPr>
                <w:noProof/>
              </w:rPr>
            </w:pPr>
            <w:sdt>
              <w:sdtPr>
                <w:rPr>
                  <w:noProof/>
                </w:rPr>
                <w:id w:val="532392029"/>
                <w:placeholder>
                  <w:docPart w:val="20E476D3531F42BFB23CFB1ABD903551"/>
                </w:placeholder>
                <w:temporary/>
                <w:showingPlcHdr/>
                <w15:appearance w15:val="hidden"/>
              </w:sdtPr>
              <w:sdtEndPr/>
              <w:sdtContent>
                <w:r w:rsidR="00695777" w:rsidRPr="00AA526B">
                  <w:rPr>
                    <w:noProof/>
                    <w:lang w:bidi="es-ES"/>
                  </w:rPr>
                  <w:t>23 125 €</w:t>
                </w:r>
              </w:sdtContent>
            </w:sdt>
          </w:p>
        </w:tc>
        <w:tc>
          <w:tcPr>
            <w:tcW w:w="879" w:type="dxa"/>
            <w:shd w:val="clear" w:color="auto" w:fill="F2F2F2" w:themeFill="background1" w:themeFillShade="F2"/>
            <w:noWrap/>
            <w:vAlign w:val="center"/>
            <w:hideMark/>
          </w:tcPr>
          <w:p w14:paraId="36F12451" w14:textId="77777777" w:rsidR="00E552C8" w:rsidRPr="00AA526B" w:rsidRDefault="00F45DF6" w:rsidP="00974DD3">
            <w:pPr>
              <w:pStyle w:val="Textodelatablagrande"/>
              <w:rPr>
                <w:noProof/>
              </w:rPr>
            </w:pPr>
            <w:sdt>
              <w:sdtPr>
                <w:rPr>
                  <w:noProof/>
                </w:rPr>
                <w:id w:val="326108585"/>
                <w:placeholder>
                  <w:docPart w:val="33DD780A9ACE418AAFB8C0BC6DF6BC84"/>
                </w:placeholder>
                <w:temporary/>
                <w:showingPlcHdr/>
                <w15:appearance w15:val="hidden"/>
              </w:sdtPr>
              <w:sdtEndPr/>
              <w:sdtContent>
                <w:r w:rsidR="00863B11" w:rsidRPr="00AA526B">
                  <w:rPr>
                    <w:noProof/>
                    <w:lang w:bidi="es-ES"/>
                  </w:rPr>
                  <w:t>24 549 €</w:t>
                </w:r>
              </w:sdtContent>
            </w:sdt>
          </w:p>
        </w:tc>
        <w:tc>
          <w:tcPr>
            <w:tcW w:w="879" w:type="dxa"/>
            <w:shd w:val="clear" w:color="auto" w:fill="F2F2F2" w:themeFill="background1" w:themeFillShade="F2"/>
            <w:noWrap/>
            <w:vAlign w:val="center"/>
            <w:hideMark/>
          </w:tcPr>
          <w:p w14:paraId="5C0AF983" w14:textId="77777777" w:rsidR="00E552C8" w:rsidRPr="00AA526B" w:rsidRDefault="00F45DF6" w:rsidP="00974DD3">
            <w:pPr>
              <w:pStyle w:val="Textodelatablagrande"/>
              <w:rPr>
                <w:noProof/>
              </w:rPr>
            </w:pPr>
            <w:sdt>
              <w:sdtPr>
                <w:rPr>
                  <w:noProof/>
                </w:rPr>
                <w:id w:val="1256021146"/>
                <w:placeholder>
                  <w:docPart w:val="30C0D012F64D438F9D41ED30EFABAB67"/>
                </w:placeholder>
                <w:temporary/>
                <w:showingPlcHdr/>
                <w15:appearance w15:val="hidden"/>
              </w:sdtPr>
              <w:sdtEndPr/>
              <w:sdtContent>
                <w:r w:rsidR="007D36E9" w:rsidRPr="00AA526B">
                  <w:rPr>
                    <w:noProof/>
                    <w:lang w:bidi="es-ES"/>
                  </w:rPr>
                  <w:t>22 000 €</w:t>
                </w:r>
              </w:sdtContent>
            </w:sdt>
          </w:p>
        </w:tc>
        <w:tc>
          <w:tcPr>
            <w:tcW w:w="879" w:type="dxa"/>
            <w:shd w:val="clear" w:color="auto" w:fill="F2F2F2" w:themeFill="background1" w:themeFillShade="F2"/>
            <w:noWrap/>
            <w:vAlign w:val="center"/>
            <w:hideMark/>
          </w:tcPr>
          <w:p w14:paraId="2C12F85F" w14:textId="77777777" w:rsidR="00E552C8" w:rsidRPr="00AA526B" w:rsidRDefault="00F45DF6" w:rsidP="00974DD3">
            <w:pPr>
              <w:pStyle w:val="Textodelatablagrande"/>
              <w:rPr>
                <w:noProof/>
              </w:rPr>
            </w:pPr>
            <w:sdt>
              <w:sdtPr>
                <w:rPr>
                  <w:noProof/>
                </w:rPr>
                <w:id w:val="-591399097"/>
                <w:placeholder>
                  <w:docPart w:val="46D46F9C4DE142A0B10208C744B6CCC2"/>
                </w:placeholder>
                <w:temporary/>
                <w:showingPlcHdr/>
                <w15:appearance w15:val="hidden"/>
              </w:sdtPr>
              <w:sdtEndPr/>
              <w:sdtContent>
                <w:r w:rsidR="004B5779" w:rsidRPr="00AA526B">
                  <w:rPr>
                    <w:noProof/>
                    <w:lang w:bidi="es-ES"/>
                  </w:rPr>
                  <w:t>25 000 €</w:t>
                </w:r>
              </w:sdtContent>
            </w:sdt>
          </w:p>
        </w:tc>
        <w:tc>
          <w:tcPr>
            <w:tcW w:w="879" w:type="dxa"/>
            <w:shd w:val="clear" w:color="auto" w:fill="F2F2F2" w:themeFill="background1" w:themeFillShade="F2"/>
            <w:noWrap/>
            <w:vAlign w:val="center"/>
            <w:hideMark/>
          </w:tcPr>
          <w:p w14:paraId="6ECF2FEC" w14:textId="77777777" w:rsidR="00E552C8" w:rsidRPr="00AA526B" w:rsidRDefault="00F45DF6" w:rsidP="00974DD3">
            <w:pPr>
              <w:pStyle w:val="Textodelatablagrande"/>
              <w:rPr>
                <w:noProof/>
              </w:rPr>
            </w:pPr>
            <w:sdt>
              <w:sdtPr>
                <w:rPr>
                  <w:noProof/>
                </w:rPr>
                <w:id w:val="-918009615"/>
                <w:placeholder>
                  <w:docPart w:val="BEF22C94FACD4951BEE8FEE3832DD9DB"/>
                </w:placeholder>
                <w:temporary/>
                <w:showingPlcHdr/>
                <w15:appearance w15:val="hidden"/>
              </w:sdtPr>
              <w:sdtEndPr/>
              <w:sdtContent>
                <w:r w:rsidR="000B6224" w:rsidRPr="00AA526B">
                  <w:rPr>
                    <w:noProof/>
                    <w:lang w:bidi="es-ES"/>
                  </w:rPr>
                  <w:t>27 349 €</w:t>
                </w:r>
              </w:sdtContent>
            </w:sdt>
          </w:p>
        </w:tc>
        <w:tc>
          <w:tcPr>
            <w:tcW w:w="1502" w:type="dxa"/>
            <w:shd w:val="clear" w:color="auto" w:fill="F2F2F2" w:themeFill="background1" w:themeFillShade="F2"/>
            <w:noWrap/>
            <w:vAlign w:val="center"/>
            <w:hideMark/>
          </w:tcPr>
          <w:p w14:paraId="1D6E61A7" w14:textId="77777777" w:rsidR="00E552C8" w:rsidRPr="00AA526B" w:rsidRDefault="00F45DF6" w:rsidP="00974DD3">
            <w:pPr>
              <w:pStyle w:val="Textodelatablagrande"/>
              <w:rPr>
                <w:noProof/>
              </w:rPr>
            </w:pPr>
            <w:sdt>
              <w:sdtPr>
                <w:rPr>
                  <w:noProof/>
                </w:rPr>
                <w:id w:val="1304434458"/>
                <w:placeholder>
                  <w:docPart w:val="354E77E3632640BCBACD9216CE2C992E"/>
                </w:placeholder>
                <w:temporary/>
                <w:showingPlcHdr/>
                <w15:appearance w15:val="hidden"/>
              </w:sdtPr>
              <w:sdtEndPr/>
              <w:sdtContent>
                <w:r w:rsidR="00EB35A3" w:rsidRPr="00AA526B">
                  <w:rPr>
                    <w:noProof/>
                    <w:lang w:bidi="es-ES"/>
                  </w:rPr>
                  <w:t>216 423 €</w:t>
                </w:r>
              </w:sdtContent>
            </w:sdt>
          </w:p>
        </w:tc>
      </w:tr>
      <w:tr w:rsidR="00AA526B" w:rsidRPr="00AA526B" w14:paraId="06265607" w14:textId="77777777" w:rsidTr="004B2DF1">
        <w:trPr>
          <w:trHeight w:val="244"/>
        </w:trPr>
        <w:tc>
          <w:tcPr>
            <w:tcW w:w="2493" w:type="dxa"/>
            <w:shd w:val="clear" w:color="auto" w:fill="auto"/>
            <w:vAlign w:val="center"/>
            <w:hideMark/>
          </w:tcPr>
          <w:p w14:paraId="0DE2E77D" w14:textId="77777777" w:rsidR="00E552C8" w:rsidRPr="00AA526B" w:rsidRDefault="00F45DF6" w:rsidP="00974DD3">
            <w:pPr>
              <w:pStyle w:val="Textodelatablagrande"/>
              <w:rPr>
                <w:noProof/>
              </w:rPr>
            </w:pPr>
            <w:sdt>
              <w:sdtPr>
                <w:rPr>
                  <w:noProof/>
                </w:rPr>
                <w:id w:val="36699168"/>
                <w:placeholder>
                  <w:docPart w:val="9F393A2F0EA64EDEB006C82FC9FBB4CA"/>
                </w:placeholder>
                <w:temporary/>
                <w:showingPlcHdr/>
                <w15:appearance w15:val="hidden"/>
              </w:sdtPr>
              <w:sdtEndPr/>
              <w:sdtContent>
                <w:r w:rsidR="004020D0" w:rsidRPr="00AA526B">
                  <w:rPr>
                    <w:noProof/>
                    <w:lang w:bidi="es-ES"/>
                  </w:rPr>
                  <w:t>Menos devoluciones y descuentos</w:t>
                </w:r>
              </w:sdtContent>
            </w:sdt>
          </w:p>
        </w:tc>
        <w:tc>
          <w:tcPr>
            <w:tcW w:w="941" w:type="dxa"/>
            <w:shd w:val="clear" w:color="auto" w:fill="auto"/>
            <w:noWrap/>
            <w:vAlign w:val="center"/>
            <w:hideMark/>
          </w:tcPr>
          <w:p w14:paraId="54D770D0" w14:textId="77777777" w:rsidR="00E552C8" w:rsidRPr="00AA526B" w:rsidRDefault="00F45DF6" w:rsidP="00974DD3">
            <w:pPr>
              <w:pStyle w:val="Textodelatablagrande"/>
              <w:rPr>
                <w:noProof/>
              </w:rPr>
            </w:pPr>
            <w:sdt>
              <w:sdtPr>
                <w:rPr>
                  <w:noProof/>
                </w:rPr>
                <w:id w:val="1444963309"/>
                <w:placeholder>
                  <w:docPart w:val="516A2238A2C44284AB9C6BF7877BEC78"/>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680FC390" w14:textId="77777777" w:rsidR="00E552C8" w:rsidRPr="00AA526B" w:rsidRDefault="00F45DF6" w:rsidP="00974DD3">
            <w:pPr>
              <w:pStyle w:val="Textodelatablagrande"/>
              <w:rPr>
                <w:noProof/>
              </w:rPr>
            </w:pPr>
            <w:sdt>
              <w:sdtPr>
                <w:rPr>
                  <w:noProof/>
                </w:rPr>
                <w:id w:val="-466507518"/>
                <w:placeholder>
                  <w:docPart w:val="6BEB2DF209114C1D8B0F73712D18B99D"/>
                </w:placeholder>
                <w:temporary/>
                <w:showingPlcHdr/>
                <w15:appearance w15:val="hidden"/>
              </w:sdtPr>
              <w:sdtEndPr/>
              <w:sdtContent>
                <w:r w:rsidR="00234FE7" w:rsidRPr="00AA526B">
                  <w:rPr>
                    <w:noProof/>
                    <w:lang w:bidi="es-ES"/>
                  </w:rPr>
                  <w:t>(350 €)</w:t>
                </w:r>
              </w:sdtContent>
            </w:sdt>
          </w:p>
        </w:tc>
        <w:tc>
          <w:tcPr>
            <w:tcW w:w="879" w:type="dxa"/>
            <w:shd w:val="clear" w:color="auto" w:fill="auto"/>
            <w:noWrap/>
            <w:vAlign w:val="center"/>
            <w:hideMark/>
          </w:tcPr>
          <w:p w14:paraId="3FCE49A6" w14:textId="77777777" w:rsidR="00E552C8" w:rsidRPr="00AA526B" w:rsidRDefault="00F45DF6" w:rsidP="00974DD3">
            <w:pPr>
              <w:pStyle w:val="Textodelatablagrande"/>
              <w:rPr>
                <w:noProof/>
              </w:rPr>
            </w:pPr>
            <w:sdt>
              <w:sdtPr>
                <w:rPr>
                  <w:noProof/>
                </w:rPr>
                <w:id w:val="-265222519"/>
                <w:placeholder>
                  <w:docPart w:val="544A7D6ECCA744CE9203970C365387FE"/>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67EC3314" w14:textId="77777777" w:rsidR="00E552C8" w:rsidRPr="00AA526B" w:rsidRDefault="00F45DF6" w:rsidP="00974DD3">
            <w:pPr>
              <w:pStyle w:val="Textodelatablagrande"/>
              <w:rPr>
                <w:noProof/>
              </w:rPr>
            </w:pPr>
            <w:sdt>
              <w:sdtPr>
                <w:rPr>
                  <w:noProof/>
                </w:rPr>
                <w:id w:val="-1996952379"/>
                <w:placeholder>
                  <w:docPart w:val="409C2525A529425AA92CD3AB1A78180C"/>
                </w:placeholder>
                <w:temporary/>
                <w:showingPlcHdr/>
                <w15:appearance w15:val="hidden"/>
              </w:sdtPr>
              <w:sdtEndPr/>
              <w:sdtContent>
                <w:r w:rsidR="000B1B5F" w:rsidRPr="00AA526B">
                  <w:rPr>
                    <w:noProof/>
                    <w:lang w:bidi="es-ES"/>
                  </w:rPr>
                  <w:t>(206 €)</w:t>
                </w:r>
              </w:sdtContent>
            </w:sdt>
          </w:p>
        </w:tc>
        <w:tc>
          <w:tcPr>
            <w:tcW w:w="879" w:type="dxa"/>
            <w:shd w:val="clear" w:color="auto" w:fill="auto"/>
            <w:noWrap/>
            <w:vAlign w:val="center"/>
            <w:hideMark/>
          </w:tcPr>
          <w:p w14:paraId="6B7074EF" w14:textId="77777777" w:rsidR="00E552C8" w:rsidRPr="00AA526B" w:rsidRDefault="00F45DF6" w:rsidP="00974DD3">
            <w:pPr>
              <w:pStyle w:val="Textodelatablagrande"/>
              <w:rPr>
                <w:noProof/>
              </w:rPr>
            </w:pPr>
            <w:sdt>
              <w:sdtPr>
                <w:rPr>
                  <w:noProof/>
                </w:rPr>
                <w:id w:val="-1628761804"/>
                <w:placeholder>
                  <w:docPart w:val="6B01BC3A4F4B4C06A542E997CC2B566F"/>
                </w:placeholder>
                <w:temporary/>
                <w:showingPlcHdr/>
                <w15:appearance w15:val="hidden"/>
              </w:sdtPr>
              <w:sdtEndPr/>
              <w:sdtContent>
                <w:r w:rsidR="00E15D61" w:rsidRPr="00AA526B">
                  <w:rPr>
                    <w:noProof/>
                    <w:lang w:bidi="es-ES"/>
                  </w:rPr>
                  <w:t>(234 €)</w:t>
                </w:r>
              </w:sdtContent>
            </w:sdt>
          </w:p>
        </w:tc>
        <w:tc>
          <w:tcPr>
            <w:tcW w:w="879" w:type="dxa"/>
            <w:gridSpan w:val="2"/>
            <w:shd w:val="clear" w:color="auto" w:fill="auto"/>
            <w:noWrap/>
            <w:vAlign w:val="center"/>
            <w:hideMark/>
          </w:tcPr>
          <w:p w14:paraId="5442D987" w14:textId="77777777" w:rsidR="00E552C8" w:rsidRPr="00AA526B" w:rsidRDefault="00F45DF6" w:rsidP="00974DD3">
            <w:pPr>
              <w:pStyle w:val="Textodelatablagrande"/>
              <w:rPr>
                <w:noProof/>
              </w:rPr>
            </w:pPr>
            <w:sdt>
              <w:sdtPr>
                <w:rPr>
                  <w:noProof/>
                </w:rPr>
                <w:id w:val="1139382031"/>
                <w:placeholder>
                  <w:docPart w:val="C49D0F572BC5477C8F66F2428758F72A"/>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239FEEAE" w14:textId="77777777" w:rsidR="00E552C8" w:rsidRPr="00AA526B" w:rsidRDefault="00F45DF6" w:rsidP="00974DD3">
            <w:pPr>
              <w:pStyle w:val="Textodelatablagrande"/>
              <w:rPr>
                <w:noProof/>
              </w:rPr>
            </w:pPr>
            <w:sdt>
              <w:sdtPr>
                <w:rPr>
                  <w:noProof/>
                </w:rPr>
                <w:id w:val="1013122542"/>
                <w:placeholder>
                  <w:docPart w:val="EC40C9AD409E46939716C4DCFF12C47B"/>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49944C7F" w14:textId="77777777" w:rsidR="00E552C8" w:rsidRPr="00AA526B" w:rsidRDefault="00F45DF6" w:rsidP="00974DD3">
            <w:pPr>
              <w:pStyle w:val="Textodelatablagrande"/>
              <w:rPr>
                <w:noProof/>
              </w:rPr>
            </w:pPr>
            <w:sdt>
              <w:sdtPr>
                <w:rPr>
                  <w:noProof/>
                </w:rPr>
                <w:id w:val="1840657090"/>
                <w:placeholder>
                  <w:docPart w:val="07CFBC9D5E0D43A09D7C99FB440A9EE5"/>
                </w:placeholder>
                <w:temporary/>
                <w:showingPlcHdr/>
                <w15:appearance w15:val="hidden"/>
              </w:sdtPr>
              <w:sdtEndPr/>
              <w:sdtContent>
                <w:r w:rsidR="00695777" w:rsidRPr="00AA526B">
                  <w:rPr>
                    <w:noProof/>
                    <w:lang w:bidi="es-ES"/>
                  </w:rPr>
                  <w:t>(280 €)</w:t>
                </w:r>
              </w:sdtContent>
            </w:sdt>
          </w:p>
        </w:tc>
        <w:tc>
          <w:tcPr>
            <w:tcW w:w="879" w:type="dxa"/>
            <w:shd w:val="clear" w:color="auto" w:fill="auto"/>
            <w:noWrap/>
            <w:vAlign w:val="center"/>
            <w:hideMark/>
          </w:tcPr>
          <w:p w14:paraId="59478252" w14:textId="77777777" w:rsidR="00E552C8" w:rsidRPr="00AA526B" w:rsidRDefault="00F45DF6" w:rsidP="00974DD3">
            <w:pPr>
              <w:pStyle w:val="Textodelatablagrande"/>
              <w:rPr>
                <w:noProof/>
              </w:rPr>
            </w:pPr>
            <w:sdt>
              <w:sdtPr>
                <w:rPr>
                  <w:noProof/>
                </w:rPr>
                <w:id w:val="-677737382"/>
                <w:placeholder>
                  <w:docPart w:val="571B9651421D428BB4D39E56A7513BEA"/>
                </w:placeholder>
                <w:temporary/>
                <w:showingPlcHdr/>
                <w15:appearance w15:val="hidden"/>
              </w:sdtPr>
              <w:sdtEndPr/>
              <w:sdtContent>
                <w:r w:rsidR="00863B11" w:rsidRPr="00AA526B">
                  <w:rPr>
                    <w:noProof/>
                    <w:lang w:bidi="es-ES"/>
                  </w:rPr>
                  <w:t>(1</w:t>
                </w:r>
                <w:r w:rsidR="00411B7B">
                  <w:rPr>
                    <w:noProof/>
                    <w:lang w:bidi="es-ES"/>
                  </w:rPr>
                  <w:t xml:space="preserve"> </w:t>
                </w:r>
                <w:r w:rsidR="00863B11" w:rsidRPr="00AA526B">
                  <w:rPr>
                    <w:noProof/>
                    <w:lang w:bidi="es-ES"/>
                  </w:rPr>
                  <w:t>200 €)</w:t>
                </w:r>
              </w:sdtContent>
            </w:sdt>
          </w:p>
        </w:tc>
        <w:tc>
          <w:tcPr>
            <w:tcW w:w="879" w:type="dxa"/>
            <w:shd w:val="clear" w:color="auto" w:fill="auto"/>
            <w:noWrap/>
            <w:vAlign w:val="center"/>
            <w:hideMark/>
          </w:tcPr>
          <w:p w14:paraId="275F69FE" w14:textId="77777777" w:rsidR="00E552C8" w:rsidRPr="00AA526B" w:rsidRDefault="00F45DF6" w:rsidP="00974DD3">
            <w:pPr>
              <w:pStyle w:val="Textodelatablagrande"/>
              <w:rPr>
                <w:noProof/>
              </w:rPr>
            </w:pPr>
            <w:sdt>
              <w:sdtPr>
                <w:rPr>
                  <w:noProof/>
                </w:rPr>
                <w:id w:val="-1914460468"/>
                <w:placeholder>
                  <w:docPart w:val="93F4BE6975784AD8B8C821D4EA64019F"/>
                </w:placeholder>
                <w:temporary/>
                <w:showingPlcHdr/>
                <w15:appearance w15:val="hidden"/>
              </w:sdtPr>
              <w:sdtEndPr/>
              <w:sdtContent>
                <w:r w:rsidR="007D36E9" w:rsidRPr="00AA526B">
                  <w:rPr>
                    <w:noProof/>
                    <w:lang w:bidi="es-ES"/>
                  </w:rPr>
                  <w:t>(1 600 €)</w:t>
                </w:r>
              </w:sdtContent>
            </w:sdt>
          </w:p>
        </w:tc>
        <w:tc>
          <w:tcPr>
            <w:tcW w:w="879" w:type="dxa"/>
            <w:shd w:val="clear" w:color="auto" w:fill="auto"/>
            <w:noWrap/>
            <w:vAlign w:val="center"/>
            <w:hideMark/>
          </w:tcPr>
          <w:p w14:paraId="127205D3" w14:textId="77777777" w:rsidR="00E552C8" w:rsidRPr="00AA526B" w:rsidRDefault="00F45DF6" w:rsidP="00974DD3">
            <w:pPr>
              <w:pStyle w:val="Textodelatablagrande"/>
              <w:rPr>
                <w:noProof/>
              </w:rPr>
            </w:pPr>
            <w:sdt>
              <w:sdtPr>
                <w:rPr>
                  <w:noProof/>
                </w:rPr>
                <w:id w:val="-1557698405"/>
                <w:placeholder>
                  <w:docPart w:val="5837FF0B67934BAA89ACFB3C9EA6703D"/>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B562D3E" w14:textId="77777777" w:rsidR="00E552C8" w:rsidRPr="00AA526B" w:rsidRDefault="00F45DF6" w:rsidP="00974DD3">
            <w:pPr>
              <w:pStyle w:val="Textodelatablagrande"/>
              <w:rPr>
                <w:noProof/>
              </w:rPr>
            </w:pPr>
            <w:sdt>
              <w:sdtPr>
                <w:rPr>
                  <w:noProof/>
                </w:rPr>
                <w:id w:val="-1511601964"/>
                <w:placeholder>
                  <w:docPart w:val="B042B4D2473D4770B54DE7B2BA18D0B5"/>
                </w:placeholder>
                <w:temporary/>
                <w:showingPlcHdr/>
                <w15:appearance w15:val="hidden"/>
              </w:sdtPr>
              <w:sdtEndPr/>
              <w:sdtContent>
                <w:r w:rsidR="000B6224" w:rsidRPr="00AA526B">
                  <w:rPr>
                    <w:noProof/>
                    <w:lang w:bidi="es-ES"/>
                  </w:rPr>
                  <w:t>(2 400 €)</w:t>
                </w:r>
              </w:sdtContent>
            </w:sdt>
          </w:p>
        </w:tc>
        <w:tc>
          <w:tcPr>
            <w:tcW w:w="1502" w:type="dxa"/>
            <w:shd w:val="clear" w:color="auto" w:fill="auto"/>
            <w:noWrap/>
            <w:vAlign w:val="center"/>
            <w:hideMark/>
          </w:tcPr>
          <w:p w14:paraId="74128933" w14:textId="77777777" w:rsidR="00E552C8" w:rsidRPr="00AA526B" w:rsidRDefault="00F45DF6" w:rsidP="00974DD3">
            <w:pPr>
              <w:pStyle w:val="Textodelatablagrande"/>
              <w:rPr>
                <w:noProof/>
              </w:rPr>
            </w:pPr>
            <w:sdt>
              <w:sdtPr>
                <w:rPr>
                  <w:noProof/>
                </w:rPr>
                <w:id w:val="-1758513985"/>
                <w:placeholder>
                  <w:docPart w:val="2D3303D06C544A919CED2C3AEA66C4D9"/>
                </w:placeholder>
                <w:temporary/>
                <w:showingPlcHdr/>
                <w15:appearance w15:val="hidden"/>
              </w:sdtPr>
              <w:sdtEndPr/>
              <w:sdtContent>
                <w:r w:rsidR="00EB35A3" w:rsidRPr="00AA526B">
                  <w:rPr>
                    <w:noProof/>
                    <w:lang w:bidi="es-ES"/>
                  </w:rPr>
                  <w:t>(6 270 €)</w:t>
                </w:r>
              </w:sdtContent>
            </w:sdt>
          </w:p>
        </w:tc>
      </w:tr>
      <w:tr w:rsidR="00AA526B" w:rsidRPr="00AA526B" w14:paraId="40B5C4C6" w14:textId="77777777" w:rsidTr="004B2DF1">
        <w:trPr>
          <w:trHeight w:val="244"/>
        </w:trPr>
        <w:tc>
          <w:tcPr>
            <w:tcW w:w="2493" w:type="dxa"/>
            <w:shd w:val="clear" w:color="auto" w:fill="F2F2F2" w:themeFill="background1" w:themeFillShade="F2"/>
            <w:vAlign w:val="center"/>
            <w:hideMark/>
          </w:tcPr>
          <w:p w14:paraId="07BEFE9F" w14:textId="77777777" w:rsidR="00E552C8" w:rsidRPr="00AA526B" w:rsidRDefault="00F45DF6" w:rsidP="00974DD3">
            <w:pPr>
              <w:pStyle w:val="Textodelatablagrande"/>
              <w:rPr>
                <w:noProof/>
              </w:rPr>
            </w:pPr>
            <w:sdt>
              <w:sdtPr>
                <w:rPr>
                  <w:noProof/>
                </w:rPr>
                <w:id w:val="645944695"/>
                <w:placeholder>
                  <w:docPart w:val="1D28154FB49A4D4F94FECF40A58757B2"/>
                </w:placeholder>
                <w:temporary/>
                <w:showingPlcHdr/>
                <w15:appearance w15:val="hidden"/>
              </w:sdtPr>
              <w:sdtEndPr/>
              <w:sdtContent>
                <w:r w:rsidR="004020D0" w:rsidRPr="00AA526B">
                  <w:rPr>
                    <w:noProof/>
                    <w:lang w:bidi="es-ES"/>
                  </w:rPr>
                  <w:t>Ingresos por servicios</w:t>
                </w:r>
              </w:sdtContent>
            </w:sdt>
          </w:p>
        </w:tc>
        <w:tc>
          <w:tcPr>
            <w:tcW w:w="941" w:type="dxa"/>
            <w:shd w:val="clear" w:color="auto" w:fill="F2F2F2" w:themeFill="background1" w:themeFillShade="F2"/>
            <w:noWrap/>
            <w:vAlign w:val="center"/>
            <w:hideMark/>
          </w:tcPr>
          <w:p w14:paraId="453AD674" w14:textId="77777777" w:rsidR="00E552C8" w:rsidRPr="00AA526B" w:rsidRDefault="00F45DF6" w:rsidP="00974DD3">
            <w:pPr>
              <w:pStyle w:val="Textodelatablagrande"/>
              <w:rPr>
                <w:noProof/>
              </w:rPr>
            </w:pPr>
            <w:sdt>
              <w:sdtPr>
                <w:rPr>
                  <w:noProof/>
                </w:rPr>
                <w:id w:val="-1469592909"/>
                <w:placeholder>
                  <w:docPart w:val="A57BD26CF347484A839AE9D8F1F848C4"/>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7D41FEEC" w14:textId="77777777" w:rsidR="00E552C8" w:rsidRPr="00AA526B" w:rsidRDefault="00F45DF6" w:rsidP="00974DD3">
            <w:pPr>
              <w:pStyle w:val="Textodelatablagrande"/>
              <w:rPr>
                <w:noProof/>
              </w:rPr>
            </w:pPr>
            <w:sdt>
              <w:sdtPr>
                <w:rPr>
                  <w:noProof/>
                </w:rPr>
                <w:id w:val="-1745481144"/>
                <w:placeholder>
                  <w:docPart w:val="C650F6B0CC864A8A8D2259B7A5D083C2"/>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67DD9B51" w14:textId="77777777" w:rsidR="00E552C8" w:rsidRPr="00AA526B" w:rsidRDefault="00F45DF6" w:rsidP="00974DD3">
            <w:pPr>
              <w:pStyle w:val="Textodelatablagrande"/>
              <w:rPr>
                <w:noProof/>
              </w:rPr>
            </w:pPr>
            <w:sdt>
              <w:sdtPr>
                <w:rPr>
                  <w:noProof/>
                </w:rPr>
                <w:id w:val="968245161"/>
                <w:placeholder>
                  <w:docPart w:val="FEB779A0986041449F8B83080E86D4D1"/>
                </w:placeholder>
                <w:temporary/>
                <w:showingPlcHdr/>
                <w15:appearance w15:val="hidden"/>
              </w:sdtPr>
              <w:sdtEndPr/>
              <w:sdtContent>
                <w:r w:rsidR="00F379BC" w:rsidRPr="00AA526B">
                  <w:rPr>
                    <w:noProof/>
                    <w:lang w:bidi="es-ES"/>
                  </w:rPr>
                  <w:t>0 €</w:t>
                </w:r>
              </w:sdtContent>
            </w:sdt>
          </w:p>
        </w:tc>
        <w:tc>
          <w:tcPr>
            <w:tcW w:w="947" w:type="dxa"/>
            <w:shd w:val="clear" w:color="auto" w:fill="F2F2F2" w:themeFill="background1" w:themeFillShade="F2"/>
            <w:noWrap/>
            <w:vAlign w:val="center"/>
            <w:hideMark/>
          </w:tcPr>
          <w:p w14:paraId="3B9C6EBB" w14:textId="77777777" w:rsidR="00E552C8" w:rsidRPr="00AA526B" w:rsidRDefault="00F45DF6" w:rsidP="00974DD3">
            <w:pPr>
              <w:pStyle w:val="Textodelatablagrande"/>
              <w:rPr>
                <w:noProof/>
              </w:rPr>
            </w:pPr>
            <w:sdt>
              <w:sdtPr>
                <w:rPr>
                  <w:noProof/>
                </w:rPr>
                <w:id w:val="2106449679"/>
                <w:placeholder>
                  <w:docPart w:val="5DB82099A656493F99EA1EFB5A340C38"/>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7B50E2E2" w14:textId="77777777" w:rsidR="00E552C8" w:rsidRPr="00AA526B" w:rsidRDefault="00F45DF6" w:rsidP="00974DD3">
            <w:pPr>
              <w:pStyle w:val="Textodelatablagrande"/>
              <w:rPr>
                <w:noProof/>
              </w:rPr>
            </w:pPr>
            <w:sdt>
              <w:sdtPr>
                <w:rPr>
                  <w:noProof/>
                </w:rPr>
                <w:id w:val="883370435"/>
                <w:placeholder>
                  <w:docPart w:val="B372608ED65C4964BFDC40272D209907"/>
                </w:placeholder>
                <w:temporary/>
                <w:showingPlcHdr/>
                <w15:appearance w15:val="hidden"/>
              </w:sdtPr>
              <w:sdtEndPr/>
              <w:sdtContent>
                <w:r w:rsidR="00F379BC" w:rsidRPr="00AA526B">
                  <w:rPr>
                    <w:noProof/>
                    <w:lang w:bidi="es-ES"/>
                  </w:rPr>
                  <w:t>0 €</w:t>
                </w:r>
              </w:sdtContent>
            </w:sdt>
          </w:p>
        </w:tc>
        <w:tc>
          <w:tcPr>
            <w:tcW w:w="879" w:type="dxa"/>
            <w:gridSpan w:val="2"/>
            <w:shd w:val="clear" w:color="auto" w:fill="F2F2F2" w:themeFill="background1" w:themeFillShade="F2"/>
            <w:noWrap/>
            <w:vAlign w:val="center"/>
            <w:hideMark/>
          </w:tcPr>
          <w:p w14:paraId="691CE7F8" w14:textId="77777777" w:rsidR="00E552C8" w:rsidRPr="00AA526B" w:rsidRDefault="00F45DF6" w:rsidP="00974DD3">
            <w:pPr>
              <w:pStyle w:val="Textodelatablagrande"/>
              <w:rPr>
                <w:noProof/>
              </w:rPr>
            </w:pPr>
            <w:sdt>
              <w:sdtPr>
                <w:rPr>
                  <w:noProof/>
                </w:rPr>
                <w:id w:val="-896279822"/>
                <w:placeholder>
                  <w:docPart w:val="66E41D5376004E94B9165590621E18AA"/>
                </w:placeholder>
                <w:temporary/>
                <w:showingPlcHdr/>
                <w15:appearance w15:val="hidden"/>
              </w:sdtPr>
              <w:sdtEndPr/>
              <w:sdtContent>
                <w:r w:rsidR="00100314" w:rsidRPr="00AA526B">
                  <w:rPr>
                    <w:noProof/>
                    <w:lang w:bidi="es-ES"/>
                  </w:rPr>
                  <w:t>250 €</w:t>
                </w:r>
              </w:sdtContent>
            </w:sdt>
          </w:p>
        </w:tc>
        <w:tc>
          <w:tcPr>
            <w:tcW w:w="879" w:type="dxa"/>
            <w:shd w:val="clear" w:color="auto" w:fill="F2F2F2" w:themeFill="background1" w:themeFillShade="F2"/>
            <w:noWrap/>
            <w:vAlign w:val="center"/>
            <w:hideMark/>
          </w:tcPr>
          <w:p w14:paraId="14FBF647" w14:textId="77777777" w:rsidR="00E552C8" w:rsidRPr="00AA526B" w:rsidRDefault="00F45DF6" w:rsidP="00974DD3">
            <w:pPr>
              <w:pStyle w:val="Textodelatablagrande"/>
              <w:rPr>
                <w:noProof/>
              </w:rPr>
            </w:pPr>
            <w:sdt>
              <w:sdtPr>
                <w:rPr>
                  <w:noProof/>
                </w:rPr>
                <w:id w:val="-1860045622"/>
                <w:placeholder>
                  <w:docPart w:val="63F18574C97D48469575CDFE3FF39519"/>
                </w:placeholder>
                <w:temporary/>
                <w:showingPlcHdr/>
                <w15:appearance w15:val="hidden"/>
              </w:sdtPr>
              <w:sdtEndPr/>
              <w:sdtContent>
                <w:r w:rsidR="004E67B3" w:rsidRPr="00AA526B">
                  <w:rPr>
                    <w:noProof/>
                    <w:lang w:bidi="es-ES"/>
                  </w:rPr>
                  <w:t>350 €</w:t>
                </w:r>
              </w:sdtContent>
            </w:sdt>
          </w:p>
        </w:tc>
        <w:tc>
          <w:tcPr>
            <w:tcW w:w="879" w:type="dxa"/>
            <w:shd w:val="clear" w:color="auto" w:fill="F2F2F2" w:themeFill="background1" w:themeFillShade="F2"/>
            <w:noWrap/>
            <w:vAlign w:val="center"/>
            <w:hideMark/>
          </w:tcPr>
          <w:p w14:paraId="2123CBD3" w14:textId="77777777" w:rsidR="00E552C8" w:rsidRPr="00AA526B" w:rsidRDefault="00F45DF6" w:rsidP="00974DD3">
            <w:pPr>
              <w:pStyle w:val="Textodelatablagrande"/>
              <w:rPr>
                <w:noProof/>
              </w:rPr>
            </w:pPr>
            <w:sdt>
              <w:sdtPr>
                <w:rPr>
                  <w:noProof/>
                </w:rPr>
                <w:id w:val="890074760"/>
                <w:placeholder>
                  <w:docPart w:val="F9A4FB6824BD4E45BE74DA130676451E"/>
                </w:placeholder>
                <w:temporary/>
                <w:showingPlcHdr/>
                <w15:appearance w15:val="hidden"/>
              </w:sdtPr>
              <w:sdtEndPr/>
              <w:sdtContent>
                <w:r w:rsidR="00695777" w:rsidRPr="00AA526B">
                  <w:rPr>
                    <w:noProof/>
                    <w:lang w:bidi="es-ES"/>
                  </w:rPr>
                  <w:t>100 €</w:t>
                </w:r>
              </w:sdtContent>
            </w:sdt>
          </w:p>
        </w:tc>
        <w:tc>
          <w:tcPr>
            <w:tcW w:w="879" w:type="dxa"/>
            <w:shd w:val="clear" w:color="auto" w:fill="F2F2F2" w:themeFill="background1" w:themeFillShade="F2"/>
            <w:noWrap/>
            <w:vAlign w:val="center"/>
            <w:hideMark/>
          </w:tcPr>
          <w:p w14:paraId="754F22CF" w14:textId="77777777" w:rsidR="00E552C8" w:rsidRPr="00AA526B" w:rsidRDefault="00F45DF6" w:rsidP="00974DD3">
            <w:pPr>
              <w:pStyle w:val="Textodelatablagrande"/>
              <w:rPr>
                <w:noProof/>
              </w:rPr>
            </w:pPr>
            <w:sdt>
              <w:sdtPr>
                <w:rPr>
                  <w:noProof/>
                </w:rPr>
                <w:id w:val="1616018658"/>
                <w:placeholder>
                  <w:docPart w:val="39315952D93B488CA1A9DE948BC15F2A"/>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77F75223" w14:textId="77777777" w:rsidR="00E552C8" w:rsidRPr="00AA526B" w:rsidRDefault="00F45DF6" w:rsidP="00974DD3">
            <w:pPr>
              <w:pStyle w:val="Textodelatablagrande"/>
              <w:rPr>
                <w:noProof/>
              </w:rPr>
            </w:pPr>
            <w:sdt>
              <w:sdtPr>
                <w:rPr>
                  <w:noProof/>
                </w:rPr>
                <w:id w:val="1302040338"/>
                <w:placeholder>
                  <w:docPart w:val="5A8E75B0EFF4425E9813DC6AB3525052"/>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6616FB21" w14:textId="77777777" w:rsidR="00E552C8" w:rsidRPr="00AA526B" w:rsidRDefault="00F45DF6" w:rsidP="00974DD3">
            <w:pPr>
              <w:pStyle w:val="Textodelatablagrande"/>
              <w:rPr>
                <w:noProof/>
              </w:rPr>
            </w:pPr>
            <w:sdt>
              <w:sdtPr>
                <w:rPr>
                  <w:noProof/>
                </w:rPr>
                <w:id w:val="-1326740493"/>
                <w:placeholder>
                  <w:docPart w:val="B939F378879144E1B3782FB675139A09"/>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245 €</w:t>
                </w:r>
              </w:sdtContent>
            </w:sdt>
          </w:p>
        </w:tc>
        <w:tc>
          <w:tcPr>
            <w:tcW w:w="879" w:type="dxa"/>
            <w:shd w:val="clear" w:color="auto" w:fill="F2F2F2" w:themeFill="background1" w:themeFillShade="F2"/>
            <w:noWrap/>
            <w:vAlign w:val="center"/>
            <w:hideMark/>
          </w:tcPr>
          <w:p w14:paraId="1AAD08EB" w14:textId="77777777" w:rsidR="00E552C8" w:rsidRPr="00AA526B" w:rsidRDefault="00F45DF6" w:rsidP="00974DD3">
            <w:pPr>
              <w:pStyle w:val="Textodelatablagrande"/>
              <w:rPr>
                <w:noProof/>
              </w:rPr>
            </w:pPr>
            <w:sdt>
              <w:sdtPr>
                <w:rPr>
                  <w:noProof/>
                </w:rPr>
                <w:id w:val="-1290282020"/>
                <w:placeholder>
                  <w:docPart w:val="69EC9770708E4592AE26DDA51862BDDD"/>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360 €</w:t>
                </w:r>
              </w:sdtContent>
            </w:sdt>
          </w:p>
        </w:tc>
        <w:tc>
          <w:tcPr>
            <w:tcW w:w="1502" w:type="dxa"/>
            <w:shd w:val="clear" w:color="auto" w:fill="F2F2F2" w:themeFill="background1" w:themeFillShade="F2"/>
            <w:noWrap/>
            <w:vAlign w:val="center"/>
            <w:hideMark/>
          </w:tcPr>
          <w:p w14:paraId="7B3BD05F" w14:textId="77777777" w:rsidR="00E552C8" w:rsidRPr="00AA526B" w:rsidRDefault="00F45DF6" w:rsidP="00974DD3">
            <w:pPr>
              <w:pStyle w:val="Textodelatablagrande"/>
              <w:rPr>
                <w:noProof/>
              </w:rPr>
            </w:pPr>
            <w:sdt>
              <w:sdtPr>
                <w:rPr>
                  <w:noProof/>
                </w:rPr>
                <w:id w:val="1980102947"/>
                <w:placeholder>
                  <w:docPart w:val="4777D83AEC104A30A8A995DCDC83EC54"/>
                </w:placeholder>
                <w:temporary/>
                <w:showingPlcHdr/>
                <w15:appearance w15:val="hidden"/>
              </w:sdtPr>
              <w:sdtEndPr/>
              <w:sdtContent>
                <w:r w:rsidR="00EB35A3" w:rsidRPr="00AA526B">
                  <w:rPr>
                    <w:noProof/>
                    <w:lang w:bidi="es-ES"/>
                  </w:rPr>
                  <w:t>3</w:t>
                </w:r>
                <w:r w:rsidR="00411B7B">
                  <w:rPr>
                    <w:noProof/>
                    <w:lang w:bidi="es-ES"/>
                  </w:rPr>
                  <w:t xml:space="preserve"> </w:t>
                </w:r>
                <w:r w:rsidR="00EB35A3" w:rsidRPr="00AA526B">
                  <w:rPr>
                    <w:noProof/>
                    <w:lang w:bidi="es-ES"/>
                  </w:rPr>
                  <w:t>305 €</w:t>
                </w:r>
              </w:sdtContent>
            </w:sdt>
          </w:p>
        </w:tc>
      </w:tr>
      <w:tr w:rsidR="00AA526B" w:rsidRPr="00AA526B" w14:paraId="2C0B29FD" w14:textId="77777777" w:rsidTr="004B2DF1">
        <w:trPr>
          <w:trHeight w:val="244"/>
        </w:trPr>
        <w:tc>
          <w:tcPr>
            <w:tcW w:w="2493" w:type="dxa"/>
            <w:shd w:val="clear" w:color="auto" w:fill="auto"/>
            <w:vAlign w:val="center"/>
            <w:hideMark/>
          </w:tcPr>
          <w:p w14:paraId="184AA7F0" w14:textId="77777777" w:rsidR="00E552C8" w:rsidRPr="00AA526B" w:rsidRDefault="00F45DF6" w:rsidP="00974DD3">
            <w:pPr>
              <w:pStyle w:val="Textodelatablagrande"/>
              <w:rPr>
                <w:noProof/>
              </w:rPr>
            </w:pPr>
            <w:sdt>
              <w:sdtPr>
                <w:rPr>
                  <w:noProof/>
                </w:rPr>
                <w:id w:val="1769725062"/>
                <w:placeholder>
                  <w:docPart w:val="8E3FF6396FF74148959D325195E9B991"/>
                </w:placeholder>
                <w:temporary/>
                <w:showingPlcHdr/>
                <w15:appearance w15:val="hidden"/>
              </w:sdtPr>
              <w:sdtEndPr/>
              <w:sdtContent>
                <w:r w:rsidR="004020D0" w:rsidRPr="00AA526B">
                  <w:rPr>
                    <w:noProof/>
                    <w:lang w:bidi="es-ES"/>
                  </w:rPr>
                  <w:t>Otros ingresos</w:t>
                </w:r>
              </w:sdtContent>
            </w:sdt>
          </w:p>
        </w:tc>
        <w:tc>
          <w:tcPr>
            <w:tcW w:w="941" w:type="dxa"/>
            <w:shd w:val="clear" w:color="auto" w:fill="auto"/>
            <w:noWrap/>
            <w:vAlign w:val="center"/>
            <w:hideMark/>
          </w:tcPr>
          <w:p w14:paraId="03196B06" w14:textId="77777777" w:rsidR="00E552C8" w:rsidRPr="00AA526B" w:rsidRDefault="00F45DF6" w:rsidP="00974DD3">
            <w:pPr>
              <w:pStyle w:val="Textodelatablagrande"/>
              <w:rPr>
                <w:noProof/>
              </w:rPr>
            </w:pPr>
            <w:sdt>
              <w:sdtPr>
                <w:rPr>
                  <w:noProof/>
                </w:rPr>
                <w:id w:val="-1301845344"/>
                <w:placeholder>
                  <w:docPart w:val="8A3DC77FCDE540B386652743F6794F83"/>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12B6793" w14:textId="77777777" w:rsidR="00E552C8" w:rsidRPr="00AA526B" w:rsidRDefault="00F45DF6" w:rsidP="00974DD3">
            <w:pPr>
              <w:pStyle w:val="Textodelatablagrande"/>
              <w:rPr>
                <w:noProof/>
              </w:rPr>
            </w:pPr>
            <w:sdt>
              <w:sdtPr>
                <w:rPr>
                  <w:noProof/>
                </w:rPr>
                <w:id w:val="-2108875476"/>
                <w:placeholder>
                  <w:docPart w:val="01B8FF801112408CA6C8B76422AFB6C6"/>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79313430" w14:textId="77777777" w:rsidR="00E552C8" w:rsidRPr="00AA526B" w:rsidRDefault="00F45DF6" w:rsidP="00974DD3">
            <w:pPr>
              <w:pStyle w:val="Textodelatablagrande"/>
              <w:rPr>
                <w:noProof/>
              </w:rPr>
            </w:pPr>
            <w:sdt>
              <w:sdtPr>
                <w:rPr>
                  <w:noProof/>
                </w:rPr>
                <w:id w:val="-1867595992"/>
                <w:placeholder>
                  <w:docPart w:val="97AADFCF9AAD4BFDB580A4126C277859"/>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6FAC18B4" w14:textId="77777777" w:rsidR="00E552C8" w:rsidRPr="00AA526B" w:rsidRDefault="00F45DF6" w:rsidP="00974DD3">
            <w:pPr>
              <w:pStyle w:val="Textodelatablagrande"/>
              <w:rPr>
                <w:noProof/>
              </w:rPr>
            </w:pPr>
            <w:sdt>
              <w:sdtPr>
                <w:rPr>
                  <w:noProof/>
                </w:rPr>
                <w:id w:val="1418124308"/>
                <w:placeholder>
                  <w:docPart w:val="298D59A941F447C7B33163519D52A14C"/>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83CA78E" w14:textId="77777777" w:rsidR="00E552C8" w:rsidRPr="00AA526B" w:rsidRDefault="00F45DF6" w:rsidP="00974DD3">
            <w:pPr>
              <w:pStyle w:val="Textodelatablagrande"/>
              <w:rPr>
                <w:noProof/>
              </w:rPr>
            </w:pPr>
            <w:sdt>
              <w:sdtPr>
                <w:rPr>
                  <w:noProof/>
                </w:rPr>
                <w:id w:val="528619272"/>
                <w:placeholder>
                  <w:docPart w:val="686698DD141E49D2BD7B0C8E26391C6B"/>
                </w:placeholder>
                <w:temporary/>
                <w:showingPlcHdr/>
                <w15:appearance w15:val="hidden"/>
              </w:sdtPr>
              <w:sdtEndPr/>
              <w:sdtContent>
                <w:r w:rsidR="00F379BC" w:rsidRPr="00AA526B">
                  <w:rPr>
                    <w:noProof/>
                    <w:lang w:bidi="es-ES"/>
                  </w:rPr>
                  <w:t>0 €</w:t>
                </w:r>
              </w:sdtContent>
            </w:sdt>
          </w:p>
        </w:tc>
        <w:tc>
          <w:tcPr>
            <w:tcW w:w="879" w:type="dxa"/>
            <w:gridSpan w:val="2"/>
            <w:shd w:val="clear" w:color="auto" w:fill="auto"/>
            <w:noWrap/>
            <w:vAlign w:val="center"/>
            <w:hideMark/>
          </w:tcPr>
          <w:p w14:paraId="09F4B74C" w14:textId="77777777" w:rsidR="00E552C8" w:rsidRPr="00AA526B" w:rsidRDefault="00F45DF6" w:rsidP="00974DD3">
            <w:pPr>
              <w:pStyle w:val="Textodelatablagrande"/>
              <w:rPr>
                <w:noProof/>
              </w:rPr>
            </w:pPr>
            <w:sdt>
              <w:sdtPr>
                <w:rPr>
                  <w:noProof/>
                </w:rPr>
                <w:id w:val="914740654"/>
                <w:placeholder>
                  <w:docPart w:val="D4A47423BB454F81AF0022160147BAC5"/>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C28A7BE" w14:textId="77777777" w:rsidR="00E552C8" w:rsidRPr="00AA526B" w:rsidRDefault="00F45DF6" w:rsidP="00974DD3">
            <w:pPr>
              <w:pStyle w:val="Textodelatablagrande"/>
              <w:rPr>
                <w:noProof/>
              </w:rPr>
            </w:pPr>
            <w:sdt>
              <w:sdtPr>
                <w:rPr>
                  <w:noProof/>
                </w:rPr>
                <w:id w:val="-188993213"/>
                <w:placeholder>
                  <w:docPart w:val="2EC6C0CBF2964FD8B397CAAF38B6316A"/>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EB7E24B" w14:textId="77777777" w:rsidR="00E552C8" w:rsidRPr="00AA526B" w:rsidRDefault="00F45DF6" w:rsidP="00974DD3">
            <w:pPr>
              <w:pStyle w:val="Textodelatablagrande"/>
              <w:rPr>
                <w:noProof/>
              </w:rPr>
            </w:pPr>
            <w:sdt>
              <w:sdtPr>
                <w:rPr>
                  <w:noProof/>
                </w:rPr>
                <w:id w:val="-146361581"/>
                <w:placeholder>
                  <w:docPart w:val="A69C09D74F65469D985B75BD626073DF"/>
                </w:placeholder>
                <w:temporary/>
                <w:showingPlcHdr/>
                <w15:appearance w15:val="hidden"/>
              </w:sdtPr>
              <w:sdtEndPr/>
              <w:sdtContent>
                <w:r w:rsidR="00695777" w:rsidRPr="00AA526B">
                  <w:rPr>
                    <w:noProof/>
                    <w:lang w:bidi="es-ES"/>
                  </w:rPr>
                  <w:t>1</w:t>
                </w:r>
                <w:r w:rsidR="00411B7B">
                  <w:rPr>
                    <w:noProof/>
                    <w:lang w:bidi="es-ES"/>
                  </w:rPr>
                  <w:t xml:space="preserve"> </w:t>
                </w:r>
                <w:r w:rsidR="00695777" w:rsidRPr="00AA526B">
                  <w:rPr>
                    <w:noProof/>
                    <w:lang w:bidi="es-ES"/>
                  </w:rPr>
                  <w:t>500 €</w:t>
                </w:r>
              </w:sdtContent>
            </w:sdt>
          </w:p>
        </w:tc>
        <w:tc>
          <w:tcPr>
            <w:tcW w:w="879" w:type="dxa"/>
            <w:shd w:val="clear" w:color="auto" w:fill="auto"/>
            <w:noWrap/>
            <w:vAlign w:val="center"/>
            <w:hideMark/>
          </w:tcPr>
          <w:p w14:paraId="3F71088D" w14:textId="77777777" w:rsidR="00E552C8" w:rsidRPr="00AA526B" w:rsidRDefault="00F45DF6" w:rsidP="00974DD3">
            <w:pPr>
              <w:pStyle w:val="Textodelatablagrande"/>
              <w:rPr>
                <w:noProof/>
              </w:rPr>
            </w:pPr>
            <w:sdt>
              <w:sdtPr>
                <w:rPr>
                  <w:noProof/>
                </w:rPr>
                <w:id w:val="-1724061643"/>
                <w:placeholder>
                  <w:docPart w:val="97D03A2779514044AF7F22E8EB61A8CC"/>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6E61D0A0" w14:textId="77777777" w:rsidR="00E552C8" w:rsidRPr="00AA526B" w:rsidRDefault="00F45DF6" w:rsidP="00974DD3">
            <w:pPr>
              <w:pStyle w:val="Textodelatablagrande"/>
              <w:rPr>
                <w:noProof/>
              </w:rPr>
            </w:pPr>
            <w:sdt>
              <w:sdtPr>
                <w:rPr>
                  <w:noProof/>
                </w:rPr>
                <w:id w:val="-332682706"/>
                <w:placeholder>
                  <w:docPart w:val="E10EEC9F620045E4BF421AEC157277D7"/>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98D8E4D" w14:textId="77777777" w:rsidR="00E552C8" w:rsidRPr="00AA526B" w:rsidRDefault="00F45DF6" w:rsidP="00974DD3">
            <w:pPr>
              <w:pStyle w:val="Textodelatablagrande"/>
              <w:rPr>
                <w:noProof/>
              </w:rPr>
            </w:pPr>
            <w:sdt>
              <w:sdtPr>
                <w:rPr>
                  <w:noProof/>
                </w:rPr>
                <w:id w:val="-95950773"/>
                <w:placeholder>
                  <w:docPart w:val="AF0107F455C94A21B05090F27E89A981"/>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698E356" w14:textId="77777777" w:rsidR="00E552C8" w:rsidRPr="00AA526B" w:rsidRDefault="00F45DF6" w:rsidP="00974DD3">
            <w:pPr>
              <w:pStyle w:val="Textodelatablagrande"/>
              <w:rPr>
                <w:noProof/>
              </w:rPr>
            </w:pPr>
            <w:sdt>
              <w:sdtPr>
                <w:rPr>
                  <w:noProof/>
                </w:rPr>
                <w:id w:val="-778721593"/>
                <w:placeholder>
                  <w:docPart w:val="C30E9B2F6DC04C70933B9D8D556276D0"/>
                </w:placeholder>
                <w:temporary/>
                <w:showingPlcHdr/>
                <w15:appearance w15:val="hidden"/>
              </w:sdtPr>
              <w:sdtEndPr/>
              <w:sdtContent>
                <w:r w:rsidR="00F379BC" w:rsidRPr="00AA526B">
                  <w:rPr>
                    <w:noProof/>
                    <w:lang w:bidi="es-ES"/>
                  </w:rPr>
                  <w:t>0 €</w:t>
                </w:r>
              </w:sdtContent>
            </w:sdt>
          </w:p>
        </w:tc>
        <w:tc>
          <w:tcPr>
            <w:tcW w:w="1502" w:type="dxa"/>
            <w:shd w:val="clear" w:color="auto" w:fill="auto"/>
            <w:noWrap/>
            <w:vAlign w:val="center"/>
            <w:hideMark/>
          </w:tcPr>
          <w:p w14:paraId="32561909" w14:textId="77777777" w:rsidR="00E552C8" w:rsidRPr="00AA526B" w:rsidRDefault="00F45DF6" w:rsidP="00974DD3">
            <w:pPr>
              <w:pStyle w:val="Textodelatablagrande"/>
              <w:rPr>
                <w:noProof/>
              </w:rPr>
            </w:pPr>
            <w:sdt>
              <w:sdtPr>
                <w:rPr>
                  <w:noProof/>
                </w:rPr>
                <w:id w:val="1621096755"/>
                <w:placeholder>
                  <w:docPart w:val="DD33FF8662A046BDB8707096DD3DF153"/>
                </w:placeholder>
                <w:temporary/>
                <w:showingPlcHdr/>
                <w15:appearance w15:val="hidden"/>
              </w:sdtPr>
              <w:sdtEndPr/>
              <w:sdtContent>
                <w:r w:rsidR="00EB35A3" w:rsidRPr="00AA526B">
                  <w:rPr>
                    <w:noProof/>
                    <w:lang w:bidi="es-ES"/>
                  </w:rPr>
                  <w:t>1 500</w:t>
                </w:r>
                <w:r w:rsidR="004B2DF1" w:rsidRPr="00AA526B">
                  <w:rPr>
                    <w:noProof/>
                    <w:lang w:bidi="es-ES"/>
                  </w:rPr>
                  <w:t xml:space="preserve"> €</w:t>
                </w:r>
              </w:sdtContent>
            </w:sdt>
          </w:p>
        </w:tc>
      </w:tr>
      <w:tr w:rsidR="00AA526B" w:rsidRPr="00AA526B" w14:paraId="4DC4A372" w14:textId="77777777" w:rsidTr="004B2DF1">
        <w:trPr>
          <w:trHeight w:val="244"/>
        </w:trPr>
        <w:tc>
          <w:tcPr>
            <w:tcW w:w="2493" w:type="dxa"/>
            <w:shd w:val="clear" w:color="auto" w:fill="F2F2F2" w:themeFill="background1" w:themeFillShade="F2"/>
            <w:vAlign w:val="center"/>
            <w:hideMark/>
          </w:tcPr>
          <w:p w14:paraId="43569FD5" w14:textId="77777777" w:rsidR="00E552C8" w:rsidRPr="00AA526B" w:rsidRDefault="00F45DF6" w:rsidP="00974DD3">
            <w:pPr>
              <w:pStyle w:val="Textodelatablagrande"/>
              <w:rPr>
                <w:noProof/>
              </w:rPr>
            </w:pPr>
            <w:sdt>
              <w:sdtPr>
                <w:rPr>
                  <w:noProof/>
                </w:rPr>
                <w:id w:val="218095664"/>
                <w:placeholder>
                  <w:docPart w:val="C7FB440D3D0640D49BEC68EE6280442B"/>
                </w:placeholder>
                <w:temporary/>
                <w:showingPlcHdr/>
                <w15:appearance w15:val="hidden"/>
              </w:sdtPr>
              <w:sdtEndPr/>
              <w:sdtContent>
                <w:r w:rsidR="004020D0" w:rsidRPr="00AA526B">
                  <w:rPr>
                    <w:noProof/>
                    <w:lang w:bidi="es-ES"/>
                  </w:rPr>
                  <w:t>Ventas netas</w:t>
                </w:r>
              </w:sdtContent>
            </w:sdt>
          </w:p>
        </w:tc>
        <w:tc>
          <w:tcPr>
            <w:tcW w:w="941" w:type="dxa"/>
            <w:shd w:val="clear" w:color="auto" w:fill="F2F2F2" w:themeFill="background1" w:themeFillShade="F2"/>
            <w:noWrap/>
            <w:vAlign w:val="center"/>
            <w:hideMark/>
          </w:tcPr>
          <w:p w14:paraId="6D3E8ECF" w14:textId="77777777" w:rsidR="00E552C8" w:rsidRPr="00AA526B" w:rsidRDefault="00F45DF6" w:rsidP="00974DD3">
            <w:pPr>
              <w:pStyle w:val="Textodelatablagrande"/>
              <w:rPr>
                <w:noProof/>
              </w:rPr>
            </w:pPr>
            <w:sdt>
              <w:sdtPr>
                <w:rPr>
                  <w:noProof/>
                </w:rPr>
                <w:id w:val="-974752156"/>
                <w:placeholder>
                  <w:docPart w:val="92F70E4BD35442F29F32ADA0FAE6D224"/>
                </w:placeholder>
                <w:temporary/>
                <w:showingPlcHdr/>
                <w15:appearance w15:val="hidden"/>
              </w:sdtPr>
              <w:sdtEndPr/>
              <w:sdtContent>
                <w:r w:rsidR="00F379BC" w:rsidRPr="00AA526B">
                  <w:rPr>
                    <w:noProof/>
                    <w:lang w:bidi="es-ES"/>
                  </w:rPr>
                  <w:t>5 000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3F992A3" w14:textId="77777777" w:rsidR="00E552C8" w:rsidRPr="00AA526B" w:rsidRDefault="00F45DF6" w:rsidP="00974DD3">
            <w:pPr>
              <w:pStyle w:val="Textodelatablagrande"/>
              <w:rPr>
                <w:noProof/>
              </w:rPr>
            </w:pPr>
            <w:sdt>
              <w:sdtPr>
                <w:rPr>
                  <w:noProof/>
                </w:rPr>
                <w:id w:val="1492753979"/>
                <w:placeholder>
                  <w:docPart w:val="924443669BF9441C98E6BD1221170DC9"/>
                </w:placeholder>
                <w:temporary/>
                <w:showingPlcHdr/>
                <w15:appearance w15:val="hidden"/>
              </w:sdtPr>
              <w:sdtEndPr/>
              <w:sdtContent>
                <w:r w:rsidR="00234FE7" w:rsidRPr="00AA526B">
                  <w:rPr>
                    <w:noProof/>
                    <w:lang w:bidi="es-ES"/>
                  </w:rPr>
                  <w:t>12 650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87B3F5E" w14:textId="77777777" w:rsidR="00E552C8" w:rsidRPr="00AA526B" w:rsidRDefault="00F45DF6" w:rsidP="00974DD3">
            <w:pPr>
              <w:pStyle w:val="Textodelatablagrande"/>
              <w:rPr>
                <w:noProof/>
              </w:rPr>
            </w:pPr>
            <w:sdt>
              <w:sdtPr>
                <w:rPr>
                  <w:noProof/>
                </w:rPr>
                <w:id w:val="-903136620"/>
                <w:placeholder>
                  <w:docPart w:val="A2384254EE504C0D8075591EACBB632D"/>
                </w:placeholder>
                <w:temporary/>
                <w:showingPlcHdr/>
                <w15:appearance w15:val="hidden"/>
              </w:sdtPr>
              <w:sdtEndPr/>
              <w:sdtContent>
                <w:r w:rsidR="006A359E" w:rsidRPr="00AA526B">
                  <w:rPr>
                    <w:noProof/>
                    <w:lang w:bidi="es-ES"/>
                  </w:rPr>
                  <w:t>16 000</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5B3AF647" w14:textId="77777777" w:rsidR="00E552C8" w:rsidRPr="00AA526B" w:rsidRDefault="00F45DF6" w:rsidP="00974DD3">
            <w:pPr>
              <w:pStyle w:val="Textodelatablagrande"/>
              <w:rPr>
                <w:noProof/>
              </w:rPr>
            </w:pPr>
            <w:sdt>
              <w:sdtPr>
                <w:rPr>
                  <w:noProof/>
                </w:rPr>
                <w:id w:val="-1133331435"/>
                <w:placeholder>
                  <w:docPart w:val="5CE2382F6F534225BB58F4A5F34A28F3"/>
                </w:placeholder>
                <w:temporary/>
                <w:showingPlcHdr/>
                <w15:appearance w15:val="hidden"/>
              </w:sdtPr>
              <w:sdtEndPr/>
              <w:sdtContent>
                <w:r w:rsidR="000B1B5F" w:rsidRPr="00AA526B">
                  <w:rPr>
                    <w:noProof/>
                    <w:lang w:bidi="es-ES"/>
                  </w:rPr>
                  <w:t>6 794</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006E8AC" w14:textId="77777777" w:rsidR="00E552C8" w:rsidRPr="00AA526B" w:rsidRDefault="00F45DF6" w:rsidP="00974DD3">
            <w:pPr>
              <w:pStyle w:val="Textodelatablagrande"/>
              <w:rPr>
                <w:noProof/>
              </w:rPr>
            </w:pPr>
            <w:sdt>
              <w:sdtPr>
                <w:rPr>
                  <w:noProof/>
                </w:rPr>
                <w:id w:val="1872950771"/>
                <w:placeholder>
                  <w:docPart w:val="825857EB27F8446DBEAFB472BF4BD007"/>
                </w:placeholder>
                <w:temporary/>
                <w:showingPlcHdr/>
                <w15:appearance w15:val="hidden"/>
              </w:sdtPr>
              <w:sdtEndPr/>
              <w:sdtContent>
                <w:r w:rsidR="00E15D61" w:rsidRPr="00AA526B">
                  <w:rPr>
                    <w:noProof/>
                    <w:lang w:bidi="es-ES"/>
                  </w:rPr>
                  <w:t>14 266</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2418D106" w14:textId="77777777" w:rsidR="00E552C8" w:rsidRPr="00AA526B" w:rsidRDefault="00F45DF6" w:rsidP="00974DD3">
            <w:pPr>
              <w:pStyle w:val="Textodelatablagrande"/>
              <w:rPr>
                <w:noProof/>
              </w:rPr>
            </w:pPr>
            <w:sdt>
              <w:sdtPr>
                <w:rPr>
                  <w:noProof/>
                </w:rPr>
                <w:id w:val="-189454778"/>
                <w:placeholder>
                  <w:docPart w:val="0BBA755BF7454BD8AA38909A7760DB51"/>
                </w:placeholder>
                <w:temporary/>
                <w:showingPlcHdr/>
                <w15:appearance w15:val="hidden"/>
              </w:sdtPr>
              <w:sdtEndPr/>
              <w:sdtContent>
                <w:r w:rsidR="00100314" w:rsidRPr="00AA526B">
                  <w:rPr>
                    <w:noProof/>
                    <w:lang w:bidi="es-ES"/>
                  </w:rPr>
                  <w:t>16 650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717920B" w14:textId="77777777" w:rsidR="00E552C8" w:rsidRPr="00AA526B" w:rsidRDefault="00F45DF6" w:rsidP="00974DD3">
            <w:pPr>
              <w:pStyle w:val="Textodelatablagrande"/>
              <w:rPr>
                <w:noProof/>
              </w:rPr>
            </w:pPr>
            <w:sdt>
              <w:sdtPr>
                <w:rPr>
                  <w:noProof/>
                </w:rPr>
                <w:id w:val="-865831879"/>
                <w:placeholder>
                  <w:docPart w:val="192853C1C5714FCBB147FCFB506617D3"/>
                </w:placeholder>
                <w:temporary/>
                <w:showingPlcHdr/>
                <w15:appearance w15:val="hidden"/>
              </w:sdtPr>
              <w:sdtEndPr/>
              <w:sdtContent>
                <w:r w:rsidR="004E67B3" w:rsidRPr="00AA526B">
                  <w:rPr>
                    <w:noProof/>
                    <w:lang w:bidi="es-ES"/>
                  </w:rPr>
                  <w:t>22 850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E4AA6B0" w14:textId="77777777" w:rsidR="00E552C8" w:rsidRPr="00AA526B" w:rsidRDefault="00F45DF6" w:rsidP="00974DD3">
            <w:pPr>
              <w:pStyle w:val="Textodelatablagrande"/>
              <w:rPr>
                <w:noProof/>
              </w:rPr>
            </w:pPr>
            <w:sdt>
              <w:sdtPr>
                <w:rPr>
                  <w:noProof/>
                </w:rPr>
                <w:id w:val="1306434480"/>
                <w:placeholder>
                  <w:docPart w:val="1D5D9DFE0ABF484BBF16552E452F1BBF"/>
                </w:placeholder>
                <w:temporary/>
                <w:showingPlcHdr/>
                <w15:appearance w15:val="hidden"/>
              </w:sdtPr>
              <w:sdtEndPr/>
              <w:sdtContent>
                <w:r w:rsidR="00695777" w:rsidRPr="00AA526B">
                  <w:rPr>
                    <w:noProof/>
                    <w:lang w:bidi="es-ES"/>
                  </w:rPr>
                  <w:t>24 445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0E9569F" w14:textId="77777777" w:rsidR="00E552C8" w:rsidRPr="00AA526B" w:rsidRDefault="00F45DF6" w:rsidP="00974DD3">
            <w:pPr>
              <w:pStyle w:val="Textodelatablagrande"/>
              <w:rPr>
                <w:noProof/>
              </w:rPr>
            </w:pPr>
            <w:sdt>
              <w:sdtPr>
                <w:rPr>
                  <w:noProof/>
                </w:rPr>
                <w:id w:val="1112629586"/>
                <w:placeholder>
                  <w:docPart w:val="F9C3F23F862F4A1086670B00AE733594"/>
                </w:placeholder>
                <w:temporary/>
                <w:showingPlcHdr/>
                <w15:appearance w15:val="hidden"/>
              </w:sdtPr>
              <w:sdtEndPr/>
              <w:sdtContent>
                <w:r w:rsidR="00863B11" w:rsidRPr="00AA526B">
                  <w:rPr>
                    <w:noProof/>
                    <w:lang w:bidi="es-ES"/>
                  </w:rPr>
                  <w:t>23 349</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2AD03CD" w14:textId="77777777" w:rsidR="00E552C8" w:rsidRPr="00AA526B" w:rsidRDefault="00F45DF6" w:rsidP="00974DD3">
            <w:pPr>
              <w:pStyle w:val="Textodelatablagrande"/>
              <w:rPr>
                <w:noProof/>
              </w:rPr>
            </w:pPr>
            <w:sdt>
              <w:sdtPr>
                <w:rPr>
                  <w:noProof/>
                </w:rPr>
                <w:id w:val="1475494845"/>
                <w:placeholder>
                  <w:docPart w:val="21A0DA992FFB479E881D32E7412DFEC3"/>
                </w:placeholder>
                <w:temporary/>
                <w:showingPlcHdr/>
                <w15:appearance w15:val="hidden"/>
              </w:sdtPr>
              <w:sdtEndPr/>
              <w:sdtContent>
                <w:r w:rsidR="007D36E9" w:rsidRPr="00AA526B">
                  <w:rPr>
                    <w:noProof/>
                    <w:lang w:bidi="es-ES"/>
                  </w:rPr>
                  <w:t>20 400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277BAD8" w14:textId="77777777" w:rsidR="00E552C8" w:rsidRPr="00AA526B" w:rsidRDefault="00F45DF6" w:rsidP="00974DD3">
            <w:pPr>
              <w:pStyle w:val="Textodelatablagrande"/>
              <w:rPr>
                <w:noProof/>
              </w:rPr>
            </w:pPr>
            <w:sdt>
              <w:sdtPr>
                <w:rPr>
                  <w:noProof/>
                </w:rPr>
                <w:id w:val="1557284791"/>
                <w:placeholder>
                  <w:docPart w:val="DE43196FE9E94870851DEAC891D76EBB"/>
                </w:placeholder>
                <w:temporary/>
                <w:showingPlcHdr/>
                <w15:appearance w15:val="hidden"/>
              </w:sdtPr>
              <w:sdtEndPr/>
              <w:sdtContent>
                <w:r w:rsidR="004B5779" w:rsidRPr="00AA526B">
                  <w:rPr>
                    <w:noProof/>
                    <w:lang w:bidi="es-ES"/>
                  </w:rPr>
                  <w:t>26 245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647D58B" w14:textId="77777777" w:rsidR="00E552C8" w:rsidRPr="00AA526B" w:rsidRDefault="00F45DF6" w:rsidP="00974DD3">
            <w:pPr>
              <w:pStyle w:val="Textodelatablagrande"/>
              <w:rPr>
                <w:noProof/>
              </w:rPr>
            </w:pPr>
            <w:sdt>
              <w:sdtPr>
                <w:rPr>
                  <w:noProof/>
                </w:rPr>
                <w:id w:val="-2073804428"/>
                <w:placeholder>
                  <w:docPart w:val="BDC6F85C5CEE4A9E834BFC176875A5E9"/>
                </w:placeholder>
                <w:temporary/>
                <w:showingPlcHdr/>
                <w15:appearance w15:val="hidden"/>
              </w:sdtPr>
              <w:sdtEndPr/>
              <w:sdtContent>
                <w:r w:rsidR="000B6224" w:rsidRPr="00AA526B">
                  <w:rPr>
                    <w:noProof/>
                    <w:lang w:bidi="es-ES"/>
                  </w:rPr>
                  <w:t>26 309</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3CD8370C" w14:textId="77777777" w:rsidR="00E552C8" w:rsidRPr="00AA526B" w:rsidRDefault="00F45DF6" w:rsidP="00974DD3">
            <w:pPr>
              <w:pStyle w:val="Textodelatablagrande"/>
              <w:rPr>
                <w:noProof/>
              </w:rPr>
            </w:pPr>
            <w:sdt>
              <w:sdtPr>
                <w:rPr>
                  <w:noProof/>
                </w:rPr>
                <w:id w:val="2010721417"/>
                <w:placeholder>
                  <w:docPart w:val="9A9D49E1712D40C3B5ABFE54776A0135"/>
                </w:placeholder>
                <w:temporary/>
                <w:showingPlcHdr/>
                <w15:appearance w15:val="hidden"/>
              </w:sdtPr>
              <w:sdtEndPr/>
              <w:sdtContent>
                <w:r w:rsidR="00EB35A3" w:rsidRPr="00AA526B">
                  <w:rPr>
                    <w:noProof/>
                    <w:lang w:bidi="es-ES"/>
                  </w:rPr>
                  <w:t>214 958</w:t>
                </w:r>
                <w:r w:rsidR="004B2DF1" w:rsidRPr="00AA526B">
                  <w:rPr>
                    <w:noProof/>
                    <w:lang w:bidi="es-ES"/>
                  </w:rPr>
                  <w:t xml:space="preserve"> €</w:t>
                </w:r>
              </w:sdtContent>
            </w:sdt>
          </w:p>
        </w:tc>
      </w:tr>
      <w:tr w:rsidR="00AA526B" w:rsidRPr="00AA526B" w14:paraId="4349FAB7" w14:textId="77777777" w:rsidTr="004B2DF1">
        <w:trPr>
          <w:trHeight w:val="244"/>
        </w:trPr>
        <w:tc>
          <w:tcPr>
            <w:tcW w:w="2493" w:type="dxa"/>
            <w:shd w:val="clear" w:color="auto" w:fill="auto"/>
            <w:vAlign w:val="center"/>
            <w:hideMark/>
          </w:tcPr>
          <w:p w14:paraId="0BBF2F53" w14:textId="77777777" w:rsidR="00E552C8" w:rsidRPr="00AA526B" w:rsidRDefault="00F45DF6" w:rsidP="00974DD3">
            <w:pPr>
              <w:pStyle w:val="Textodelatablagrande"/>
              <w:rPr>
                <w:noProof/>
              </w:rPr>
            </w:pPr>
            <w:sdt>
              <w:sdtPr>
                <w:rPr>
                  <w:noProof/>
                </w:rPr>
                <w:id w:val="-2078434677"/>
                <w:placeholder>
                  <w:docPart w:val="DDC1CA73A1A949048A28C2F6EB718C74"/>
                </w:placeholder>
                <w:temporary/>
                <w:showingPlcHdr/>
                <w15:appearance w15:val="hidden"/>
              </w:sdtPr>
              <w:sdtEndPr/>
              <w:sdtContent>
                <w:r w:rsidR="004020D0" w:rsidRPr="00AA526B">
                  <w:rPr>
                    <w:noProof/>
                    <w:lang w:bidi="es-ES"/>
                  </w:rPr>
                  <w:t>Coste de los bienes vendidos*</w:t>
                </w:r>
              </w:sdtContent>
            </w:sdt>
          </w:p>
        </w:tc>
        <w:tc>
          <w:tcPr>
            <w:tcW w:w="941" w:type="dxa"/>
            <w:shd w:val="clear" w:color="auto" w:fill="auto"/>
            <w:noWrap/>
            <w:vAlign w:val="center"/>
            <w:hideMark/>
          </w:tcPr>
          <w:p w14:paraId="40872DA3" w14:textId="77777777" w:rsidR="00E552C8" w:rsidRPr="00AA526B" w:rsidRDefault="00F45DF6" w:rsidP="00974DD3">
            <w:pPr>
              <w:pStyle w:val="Textodelatablagrande"/>
              <w:rPr>
                <w:noProof/>
              </w:rPr>
            </w:pPr>
            <w:sdt>
              <w:sdtPr>
                <w:rPr>
                  <w:noProof/>
                </w:rPr>
                <w:id w:val="-1545127717"/>
                <w:placeholder>
                  <w:docPart w:val="4C5D0C292D5546638503393F7FAF611C"/>
                </w:placeholder>
                <w:temporary/>
                <w:showingPlcHdr/>
                <w15:appearance w15:val="hidden"/>
              </w:sdtPr>
              <w:sdtEndPr/>
              <w:sdtContent>
                <w:r w:rsidR="000811A0" w:rsidRPr="00AA526B">
                  <w:rPr>
                    <w:noProof/>
                    <w:lang w:bidi="es-ES"/>
                  </w:rPr>
                  <w:t>2 000</w:t>
                </w:r>
                <w:r w:rsidR="004B2DF1" w:rsidRPr="00AA526B">
                  <w:rPr>
                    <w:noProof/>
                    <w:lang w:bidi="es-ES"/>
                  </w:rPr>
                  <w:t xml:space="preserve"> €</w:t>
                </w:r>
              </w:sdtContent>
            </w:sdt>
          </w:p>
        </w:tc>
        <w:tc>
          <w:tcPr>
            <w:tcW w:w="879" w:type="dxa"/>
            <w:shd w:val="clear" w:color="auto" w:fill="auto"/>
            <w:noWrap/>
            <w:vAlign w:val="center"/>
            <w:hideMark/>
          </w:tcPr>
          <w:p w14:paraId="1CEE9FAF" w14:textId="77777777" w:rsidR="00E552C8" w:rsidRPr="00AA526B" w:rsidRDefault="00F45DF6" w:rsidP="00974DD3">
            <w:pPr>
              <w:pStyle w:val="Textodelatablagrande"/>
              <w:rPr>
                <w:noProof/>
              </w:rPr>
            </w:pPr>
            <w:sdt>
              <w:sdtPr>
                <w:rPr>
                  <w:noProof/>
                </w:rPr>
                <w:id w:val="45648178"/>
                <w:placeholder>
                  <w:docPart w:val="A6DBC5E1DA3E46EB97C0C36FE843CDFD"/>
                </w:placeholder>
                <w:temporary/>
                <w:showingPlcHdr/>
                <w15:appearance w15:val="hidden"/>
              </w:sdtPr>
              <w:sdtEndPr/>
              <w:sdtContent>
                <w:r w:rsidR="00234FE7" w:rsidRPr="00AA526B">
                  <w:rPr>
                    <w:noProof/>
                    <w:lang w:bidi="es-ES"/>
                  </w:rPr>
                  <w:t>5 200</w:t>
                </w:r>
                <w:r w:rsidR="004B2DF1" w:rsidRPr="00AA526B">
                  <w:rPr>
                    <w:noProof/>
                    <w:lang w:bidi="es-ES"/>
                  </w:rPr>
                  <w:t xml:space="preserve"> €</w:t>
                </w:r>
              </w:sdtContent>
            </w:sdt>
          </w:p>
        </w:tc>
        <w:tc>
          <w:tcPr>
            <w:tcW w:w="879" w:type="dxa"/>
            <w:shd w:val="clear" w:color="auto" w:fill="auto"/>
            <w:noWrap/>
            <w:vAlign w:val="center"/>
            <w:hideMark/>
          </w:tcPr>
          <w:p w14:paraId="0970AB68" w14:textId="77777777" w:rsidR="00E552C8" w:rsidRPr="00AA526B" w:rsidRDefault="00F45DF6" w:rsidP="00974DD3">
            <w:pPr>
              <w:pStyle w:val="Textodelatablagrande"/>
              <w:rPr>
                <w:noProof/>
              </w:rPr>
            </w:pPr>
            <w:sdt>
              <w:sdtPr>
                <w:rPr>
                  <w:noProof/>
                </w:rPr>
                <w:id w:val="-1470054952"/>
                <w:placeholder>
                  <w:docPart w:val="466EC403B1894B3EBD757B3D8ED0E52C"/>
                </w:placeholder>
                <w:temporary/>
                <w:showingPlcHdr/>
                <w15:appearance w15:val="hidden"/>
              </w:sdtPr>
              <w:sdtEndPr/>
              <w:sdtContent>
                <w:r w:rsidR="006A359E" w:rsidRPr="00AA526B">
                  <w:rPr>
                    <w:noProof/>
                    <w:lang w:bidi="es-ES"/>
                  </w:rPr>
                  <w:t>6 400</w:t>
                </w:r>
                <w:r w:rsidR="004B2DF1" w:rsidRPr="00AA526B">
                  <w:rPr>
                    <w:noProof/>
                    <w:lang w:bidi="es-ES"/>
                  </w:rPr>
                  <w:t xml:space="preserve"> €</w:t>
                </w:r>
              </w:sdtContent>
            </w:sdt>
          </w:p>
        </w:tc>
        <w:tc>
          <w:tcPr>
            <w:tcW w:w="947" w:type="dxa"/>
            <w:shd w:val="clear" w:color="auto" w:fill="auto"/>
            <w:noWrap/>
            <w:vAlign w:val="center"/>
            <w:hideMark/>
          </w:tcPr>
          <w:p w14:paraId="426C7C6A" w14:textId="77777777" w:rsidR="00E552C8" w:rsidRPr="00AA526B" w:rsidRDefault="00F45DF6" w:rsidP="00974DD3">
            <w:pPr>
              <w:pStyle w:val="Textodelatablagrande"/>
              <w:rPr>
                <w:noProof/>
              </w:rPr>
            </w:pPr>
            <w:sdt>
              <w:sdtPr>
                <w:rPr>
                  <w:noProof/>
                </w:rPr>
                <w:id w:val="-1019920960"/>
                <w:placeholder>
                  <w:docPart w:val="6DA12D34B6984482B44EFB94725C31E5"/>
                </w:placeholder>
                <w:temporary/>
                <w:showingPlcHdr/>
                <w15:appearance w15:val="hidden"/>
              </w:sdtPr>
              <w:sdtEndPr/>
              <w:sdtContent>
                <w:r w:rsidR="000B1B5F" w:rsidRPr="00AA526B">
                  <w:rPr>
                    <w:noProof/>
                    <w:lang w:bidi="es-ES"/>
                  </w:rPr>
                  <w:t>2 800</w:t>
                </w:r>
                <w:r w:rsidR="004B2DF1" w:rsidRPr="00AA526B">
                  <w:rPr>
                    <w:noProof/>
                    <w:lang w:bidi="es-ES"/>
                  </w:rPr>
                  <w:t xml:space="preserve"> €</w:t>
                </w:r>
              </w:sdtContent>
            </w:sdt>
          </w:p>
        </w:tc>
        <w:tc>
          <w:tcPr>
            <w:tcW w:w="879" w:type="dxa"/>
            <w:shd w:val="clear" w:color="auto" w:fill="auto"/>
            <w:noWrap/>
            <w:vAlign w:val="center"/>
            <w:hideMark/>
          </w:tcPr>
          <w:p w14:paraId="56EDBADC" w14:textId="77777777" w:rsidR="00E552C8" w:rsidRPr="00AA526B" w:rsidRDefault="00F45DF6" w:rsidP="00974DD3">
            <w:pPr>
              <w:pStyle w:val="Textodelatablagrande"/>
              <w:rPr>
                <w:noProof/>
              </w:rPr>
            </w:pPr>
            <w:sdt>
              <w:sdtPr>
                <w:rPr>
                  <w:noProof/>
                </w:rPr>
                <w:id w:val="1384218755"/>
                <w:placeholder>
                  <w:docPart w:val="2AE60901B64243D69B0EC99F887D00FA"/>
                </w:placeholder>
                <w:temporary/>
                <w:showingPlcHdr/>
                <w15:appearance w15:val="hidden"/>
              </w:sdtPr>
              <w:sdtEndPr/>
              <w:sdtContent>
                <w:r w:rsidR="00E15D61" w:rsidRPr="00AA526B">
                  <w:rPr>
                    <w:noProof/>
                    <w:lang w:bidi="es-ES"/>
                  </w:rPr>
                  <w:t>5 800</w:t>
                </w:r>
                <w:r w:rsidR="004B2DF1" w:rsidRPr="00AA526B">
                  <w:rPr>
                    <w:noProof/>
                    <w:lang w:bidi="es-ES"/>
                  </w:rPr>
                  <w:t xml:space="preserve"> €</w:t>
                </w:r>
              </w:sdtContent>
            </w:sdt>
          </w:p>
        </w:tc>
        <w:tc>
          <w:tcPr>
            <w:tcW w:w="879" w:type="dxa"/>
            <w:gridSpan w:val="2"/>
            <w:shd w:val="clear" w:color="auto" w:fill="auto"/>
            <w:noWrap/>
            <w:vAlign w:val="center"/>
            <w:hideMark/>
          </w:tcPr>
          <w:p w14:paraId="79266748" w14:textId="77777777" w:rsidR="00E552C8" w:rsidRPr="00AA526B" w:rsidRDefault="00F45DF6" w:rsidP="00974DD3">
            <w:pPr>
              <w:pStyle w:val="Textodelatablagrande"/>
              <w:rPr>
                <w:noProof/>
              </w:rPr>
            </w:pPr>
            <w:sdt>
              <w:sdtPr>
                <w:rPr>
                  <w:noProof/>
                </w:rPr>
                <w:id w:val="-312867197"/>
                <w:placeholder>
                  <w:docPart w:val="ED07ACE407944299AD5811ABE8B88510"/>
                </w:placeholder>
                <w:temporary/>
                <w:showingPlcHdr/>
                <w15:appearance w15:val="hidden"/>
              </w:sdtPr>
              <w:sdtEndPr/>
              <w:sdtContent>
                <w:r w:rsidR="00100314" w:rsidRPr="00AA526B">
                  <w:rPr>
                    <w:noProof/>
                    <w:lang w:bidi="es-ES"/>
                  </w:rPr>
                  <w:t>6 560</w:t>
                </w:r>
                <w:r w:rsidR="004B2DF1" w:rsidRPr="00AA526B">
                  <w:rPr>
                    <w:noProof/>
                    <w:lang w:bidi="es-ES"/>
                  </w:rPr>
                  <w:t xml:space="preserve"> €</w:t>
                </w:r>
              </w:sdtContent>
            </w:sdt>
          </w:p>
        </w:tc>
        <w:tc>
          <w:tcPr>
            <w:tcW w:w="879" w:type="dxa"/>
            <w:shd w:val="clear" w:color="auto" w:fill="auto"/>
            <w:noWrap/>
            <w:vAlign w:val="center"/>
            <w:hideMark/>
          </w:tcPr>
          <w:p w14:paraId="51551B6F" w14:textId="77777777" w:rsidR="00E552C8" w:rsidRPr="00AA526B" w:rsidRDefault="00F45DF6" w:rsidP="00974DD3">
            <w:pPr>
              <w:pStyle w:val="Textodelatablagrande"/>
              <w:rPr>
                <w:noProof/>
              </w:rPr>
            </w:pPr>
            <w:sdt>
              <w:sdtPr>
                <w:rPr>
                  <w:noProof/>
                </w:rPr>
                <w:id w:val="-37056562"/>
                <w:placeholder>
                  <w:docPart w:val="058F98920CC946CD812839C94C15B073"/>
                </w:placeholder>
                <w:temporary/>
                <w:showingPlcHdr/>
                <w15:appearance w15:val="hidden"/>
              </w:sdtPr>
              <w:sdtEndPr/>
              <w:sdtContent>
                <w:r w:rsidR="004E67B3" w:rsidRPr="00AA526B">
                  <w:rPr>
                    <w:noProof/>
                    <w:lang w:bidi="es-ES"/>
                  </w:rPr>
                  <w:t>9 000</w:t>
                </w:r>
                <w:r w:rsidR="004B2DF1" w:rsidRPr="00AA526B">
                  <w:rPr>
                    <w:noProof/>
                    <w:lang w:bidi="es-ES"/>
                  </w:rPr>
                  <w:t xml:space="preserve"> €</w:t>
                </w:r>
              </w:sdtContent>
            </w:sdt>
          </w:p>
        </w:tc>
        <w:tc>
          <w:tcPr>
            <w:tcW w:w="879" w:type="dxa"/>
            <w:shd w:val="clear" w:color="auto" w:fill="auto"/>
            <w:noWrap/>
            <w:vAlign w:val="center"/>
            <w:hideMark/>
          </w:tcPr>
          <w:p w14:paraId="490A48EA" w14:textId="77777777" w:rsidR="00E552C8" w:rsidRPr="00AA526B" w:rsidRDefault="00F45DF6" w:rsidP="00974DD3">
            <w:pPr>
              <w:pStyle w:val="Textodelatablagrande"/>
              <w:rPr>
                <w:noProof/>
              </w:rPr>
            </w:pPr>
            <w:sdt>
              <w:sdtPr>
                <w:rPr>
                  <w:noProof/>
                </w:rPr>
                <w:id w:val="1700655233"/>
                <w:placeholder>
                  <w:docPart w:val="D6BDE407EBE44741A08643F2A4B1B1FE"/>
                </w:placeholder>
                <w:temporary/>
                <w:showingPlcHdr/>
                <w15:appearance w15:val="hidden"/>
              </w:sdtPr>
              <w:sdtEndPr/>
              <w:sdtContent>
                <w:r w:rsidR="00695777" w:rsidRPr="00AA526B">
                  <w:rPr>
                    <w:noProof/>
                    <w:lang w:bidi="es-ES"/>
                  </w:rPr>
                  <w:t>9 250</w:t>
                </w:r>
                <w:r w:rsidR="004B2DF1" w:rsidRPr="00AA526B">
                  <w:rPr>
                    <w:noProof/>
                    <w:lang w:bidi="es-ES"/>
                  </w:rPr>
                  <w:t xml:space="preserve"> €</w:t>
                </w:r>
              </w:sdtContent>
            </w:sdt>
          </w:p>
        </w:tc>
        <w:tc>
          <w:tcPr>
            <w:tcW w:w="879" w:type="dxa"/>
            <w:shd w:val="clear" w:color="auto" w:fill="auto"/>
            <w:noWrap/>
            <w:vAlign w:val="center"/>
            <w:hideMark/>
          </w:tcPr>
          <w:p w14:paraId="2A9C1FD0" w14:textId="77777777" w:rsidR="00E552C8" w:rsidRPr="00AA526B" w:rsidRDefault="00F45DF6" w:rsidP="00974DD3">
            <w:pPr>
              <w:pStyle w:val="Textodelatablagrande"/>
              <w:rPr>
                <w:noProof/>
              </w:rPr>
            </w:pPr>
            <w:sdt>
              <w:sdtPr>
                <w:rPr>
                  <w:noProof/>
                </w:rPr>
                <w:id w:val="987516204"/>
                <w:placeholder>
                  <w:docPart w:val="3B40A96F559E455D9D98A04CC76593FE"/>
                </w:placeholder>
                <w:temporary/>
                <w:showingPlcHdr/>
                <w15:appearance w15:val="hidden"/>
              </w:sdtPr>
              <w:sdtEndPr/>
              <w:sdtContent>
                <w:r w:rsidR="00863B11" w:rsidRPr="00AA526B">
                  <w:rPr>
                    <w:noProof/>
                    <w:lang w:bidi="es-ES"/>
                  </w:rPr>
                  <w:t>9 820</w:t>
                </w:r>
                <w:r w:rsidR="004B2DF1" w:rsidRPr="00AA526B">
                  <w:rPr>
                    <w:noProof/>
                    <w:lang w:bidi="es-ES"/>
                  </w:rPr>
                  <w:t xml:space="preserve"> €</w:t>
                </w:r>
              </w:sdtContent>
            </w:sdt>
          </w:p>
        </w:tc>
        <w:tc>
          <w:tcPr>
            <w:tcW w:w="879" w:type="dxa"/>
            <w:shd w:val="clear" w:color="auto" w:fill="auto"/>
            <w:noWrap/>
            <w:vAlign w:val="center"/>
            <w:hideMark/>
          </w:tcPr>
          <w:p w14:paraId="427D2A21" w14:textId="77777777" w:rsidR="00E552C8" w:rsidRPr="00AA526B" w:rsidRDefault="00F45DF6" w:rsidP="00974DD3">
            <w:pPr>
              <w:pStyle w:val="Textodelatablagrande"/>
              <w:rPr>
                <w:noProof/>
              </w:rPr>
            </w:pPr>
            <w:sdt>
              <w:sdtPr>
                <w:rPr>
                  <w:noProof/>
                </w:rPr>
                <w:id w:val="-244265757"/>
                <w:placeholder>
                  <w:docPart w:val="C16026595D034A13BF136BAF0FC97D54"/>
                </w:placeholder>
                <w:temporary/>
                <w:showingPlcHdr/>
                <w15:appearance w15:val="hidden"/>
              </w:sdtPr>
              <w:sdtEndPr/>
              <w:sdtContent>
                <w:r w:rsidR="007D36E9" w:rsidRPr="00AA526B">
                  <w:rPr>
                    <w:noProof/>
                    <w:lang w:bidi="es-ES"/>
                  </w:rPr>
                  <w:t>8 800</w:t>
                </w:r>
                <w:r w:rsidR="004B2DF1" w:rsidRPr="00AA526B">
                  <w:rPr>
                    <w:noProof/>
                    <w:lang w:bidi="es-ES"/>
                  </w:rPr>
                  <w:t xml:space="preserve"> €</w:t>
                </w:r>
              </w:sdtContent>
            </w:sdt>
          </w:p>
        </w:tc>
        <w:tc>
          <w:tcPr>
            <w:tcW w:w="879" w:type="dxa"/>
            <w:shd w:val="clear" w:color="auto" w:fill="auto"/>
            <w:noWrap/>
            <w:vAlign w:val="center"/>
            <w:hideMark/>
          </w:tcPr>
          <w:p w14:paraId="56C61D56" w14:textId="77777777" w:rsidR="00E552C8" w:rsidRPr="00AA526B" w:rsidRDefault="00F45DF6" w:rsidP="00974DD3">
            <w:pPr>
              <w:pStyle w:val="Textodelatablagrande"/>
              <w:rPr>
                <w:noProof/>
              </w:rPr>
            </w:pPr>
            <w:sdt>
              <w:sdtPr>
                <w:rPr>
                  <w:noProof/>
                </w:rPr>
                <w:id w:val="-529570959"/>
                <w:placeholder>
                  <w:docPart w:val="F8C222B535C146848F177319B90C0D8F"/>
                </w:placeholder>
                <w:temporary/>
                <w:showingPlcHdr/>
                <w15:appearance w15:val="hidden"/>
              </w:sdtPr>
              <w:sdtEndPr/>
              <w:sdtContent>
                <w:r w:rsidR="004B5779" w:rsidRPr="00AA526B">
                  <w:rPr>
                    <w:noProof/>
                    <w:lang w:bidi="es-ES"/>
                  </w:rPr>
                  <w:t>10 000</w:t>
                </w:r>
                <w:r w:rsidR="004B2DF1" w:rsidRPr="00AA526B">
                  <w:rPr>
                    <w:noProof/>
                    <w:lang w:bidi="es-ES"/>
                  </w:rPr>
                  <w:t xml:space="preserve"> €</w:t>
                </w:r>
              </w:sdtContent>
            </w:sdt>
          </w:p>
        </w:tc>
        <w:tc>
          <w:tcPr>
            <w:tcW w:w="879" w:type="dxa"/>
            <w:shd w:val="clear" w:color="auto" w:fill="auto"/>
            <w:noWrap/>
            <w:vAlign w:val="center"/>
            <w:hideMark/>
          </w:tcPr>
          <w:p w14:paraId="096054EC" w14:textId="77777777" w:rsidR="00E552C8" w:rsidRPr="00AA526B" w:rsidRDefault="00F45DF6" w:rsidP="00974DD3">
            <w:pPr>
              <w:pStyle w:val="Textodelatablagrande"/>
              <w:rPr>
                <w:noProof/>
              </w:rPr>
            </w:pPr>
            <w:sdt>
              <w:sdtPr>
                <w:rPr>
                  <w:noProof/>
                </w:rPr>
                <w:id w:val="301278012"/>
                <w:placeholder>
                  <w:docPart w:val="6718D96BE8BC444B8BC3D5F7E681C821"/>
                </w:placeholder>
                <w:temporary/>
                <w:showingPlcHdr/>
                <w15:appearance w15:val="hidden"/>
              </w:sdtPr>
              <w:sdtEndPr/>
              <w:sdtContent>
                <w:r w:rsidR="000B6224" w:rsidRPr="00AA526B">
                  <w:rPr>
                    <w:noProof/>
                    <w:lang w:bidi="es-ES"/>
                  </w:rPr>
                  <w:t>10 940</w:t>
                </w:r>
                <w:r w:rsidR="004B2DF1" w:rsidRPr="00AA526B">
                  <w:rPr>
                    <w:noProof/>
                    <w:lang w:bidi="es-ES"/>
                  </w:rPr>
                  <w:t xml:space="preserve"> €</w:t>
                </w:r>
              </w:sdtContent>
            </w:sdt>
          </w:p>
        </w:tc>
        <w:tc>
          <w:tcPr>
            <w:tcW w:w="1502" w:type="dxa"/>
            <w:shd w:val="clear" w:color="auto" w:fill="auto"/>
            <w:noWrap/>
            <w:vAlign w:val="center"/>
            <w:hideMark/>
          </w:tcPr>
          <w:p w14:paraId="4FA68BB2" w14:textId="77777777" w:rsidR="00E552C8" w:rsidRPr="00AA526B" w:rsidRDefault="00F45DF6" w:rsidP="00974DD3">
            <w:pPr>
              <w:pStyle w:val="Textodelatablagrande"/>
              <w:rPr>
                <w:noProof/>
              </w:rPr>
            </w:pPr>
            <w:sdt>
              <w:sdtPr>
                <w:rPr>
                  <w:noProof/>
                </w:rPr>
                <w:id w:val="-2077892852"/>
                <w:placeholder>
                  <w:docPart w:val="027CFA904A7145E0AB49DC3E5EF8FC08"/>
                </w:placeholder>
                <w:temporary/>
                <w:showingPlcHdr/>
                <w15:appearance w15:val="hidden"/>
              </w:sdtPr>
              <w:sdtEndPr/>
              <w:sdtContent>
                <w:r w:rsidR="00EB35A3" w:rsidRPr="00AA526B">
                  <w:rPr>
                    <w:noProof/>
                    <w:lang w:bidi="es-ES"/>
                  </w:rPr>
                  <w:t>86 569</w:t>
                </w:r>
                <w:r w:rsidR="004B2DF1" w:rsidRPr="00AA526B">
                  <w:rPr>
                    <w:noProof/>
                    <w:lang w:bidi="es-ES"/>
                  </w:rPr>
                  <w:t xml:space="preserve"> €</w:t>
                </w:r>
              </w:sdtContent>
            </w:sdt>
          </w:p>
        </w:tc>
      </w:tr>
      <w:tr w:rsidR="00AA526B" w:rsidRPr="00AA526B" w14:paraId="325CE17C" w14:textId="77777777" w:rsidTr="004B2DF1">
        <w:trPr>
          <w:trHeight w:val="244"/>
        </w:trPr>
        <w:tc>
          <w:tcPr>
            <w:tcW w:w="2493" w:type="dxa"/>
            <w:shd w:val="clear" w:color="auto" w:fill="F2F2F2" w:themeFill="background1" w:themeFillShade="F2"/>
            <w:vAlign w:val="center"/>
            <w:hideMark/>
          </w:tcPr>
          <w:p w14:paraId="08240A29" w14:textId="77777777" w:rsidR="00E552C8" w:rsidRPr="00AA526B" w:rsidRDefault="00F45DF6" w:rsidP="00974DD3">
            <w:pPr>
              <w:pStyle w:val="Textodelatablagrande"/>
              <w:rPr>
                <w:noProof/>
              </w:rPr>
            </w:pPr>
            <w:sdt>
              <w:sdtPr>
                <w:rPr>
                  <w:noProof/>
                </w:rPr>
                <w:id w:val="343055145"/>
                <w:placeholder>
                  <w:docPart w:val="4175198528B34569B17427209B517CFD"/>
                </w:placeholder>
                <w:temporary/>
                <w:showingPlcHdr/>
                <w15:appearance w15:val="hidden"/>
              </w:sdtPr>
              <w:sdtEndPr/>
              <w:sdtContent>
                <w:r w:rsidR="004020D0" w:rsidRPr="00AA526B">
                  <w:rPr>
                    <w:noProof/>
                    <w:lang w:bidi="es-ES"/>
                  </w:rPr>
                  <w:t>Ganancia bruta</w:t>
                </w:r>
              </w:sdtContent>
            </w:sdt>
          </w:p>
        </w:tc>
        <w:tc>
          <w:tcPr>
            <w:tcW w:w="941" w:type="dxa"/>
            <w:shd w:val="clear" w:color="auto" w:fill="F2F2F2" w:themeFill="background1" w:themeFillShade="F2"/>
            <w:noWrap/>
            <w:vAlign w:val="center"/>
            <w:hideMark/>
          </w:tcPr>
          <w:p w14:paraId="69A68BE7" w14:textId="77777777" w:rsidR="00E552C8" w:rsidRPr="00AA526B" w:rsidRDefault="00F45DF6" w:rsidP="00974DD3">
            <w:pPr>
              <w:pStyle w:val="Textodelatablagrande"/>
              <w:rPr>
                <w:noProof/>
              </w:rPr>
            </w:pPr>
            <w:sdt>
              <w:sdtPr>
                <w:rPr>
                  <w:noProof/>
                </w:rPr>
                <w:id w:val="-899910"/>
                <w:placeholder>
                  <w:docPart w:val="6E19DBEE6685478F8525E047F6A4618D"/>
                </w:placeholder>
                <w:temporary/>
                <w:showingPlcHdr/>
                <w15:appearance w15:val="hidden"/>
              </w:sdtPr>
              <w:sdtEndPr/>
              <w:sdtContent>
                <w:r w:rsidR="00234FE7" w:rsidRPr="00AA526B">
                  <w:rPr>
                    <w:noProof/>
                    <w:lang w:bidi="es-ES"/>
                  </w:rPr>
                  <w:t>3 000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55201EC" w14:textId="77777777" w:rsidR="00E552C8" w:rsidRPr="00AA526B" w:rsidRDefault="00F45DF6" w:rsidP="00974DD3">
            <w:pPr>
              <w:pStyle w:val="Textodelatablagrande"/>
              <w:rPr>
                <w:noProof/>
              </w:rPr>
            </w:pPr>
            <w:sdt>
              <w:sdtPr>
                <w:rPr>
                  <w:noProof/>
                </w:rPr>
                <w:id w:val="-583915523"/>
                <w:placeholder>
                  <w:docPart w:val="2CCC8ECCF77E4DAF87CE6335DCD107D1"/>
                </w:placeholder>
                <w:temporary/>
                <w:showingPlcHdr/>
                <w15:appearance w15:val="hidden"/>
              </w:sdtPr>
              <w:sdtEndPr/>
              <w:sdtContent>
                <w:r w:rsidR="00234FE7" w:rsidRPr="00AA526B">
                  <w:rPr>
                    <w:noProof/>
                    <w:lang w:bidi="es-ES"/>
                  </w:rPr>
                  <w:t>7 450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6208EE1" w14:textId="77777777" w:rsidR="00E552C8" w:rsidRPr="00AA526B" w:rsidRDefault="00F45DF6" w:rsidP="00974DD3">
            <w:pPr>
              <w:pStyle w:val="Textodelatablagrande"/>
              <w:rPr>
                <w:noProof/>
              </w:rPr>
            </w:pPr>
            <w:sdt>
              <w:sdtPr>
                <w:rPr>
                  <w:noProof/>
                </w:rPr>
                <w:id w:val="1778605606"/>
                <w:placeholder>
                  <w:docPart w:val="776A7CCB2A674F148B77B202AD71F676"/>
                </w:placeholder>
                <w:temporary/>
                <w:showingPlcHdr/>
                <w15:appearance w15:val="hidden"/>
              </w:sdtPr>
              <w:sdtEndPr/>
              <w:sdtContent>
                <w:r w:rsidR="006A359E" w:rsidRPr="00AA526B">
                  <w:rPr>
                    <w:noProof/>
                    <w:lang w:bidi="es-ES"/>
                  </w:rPr>
                  <w:t>9 600</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4A1626E7" w14:textId="77777777" w:rsidR="00E552C8" w:rsidRPr="00AA526B" w:rsidRDefault="00F45DF6" w:rsidP="00974DD3">
            <w:pPr>
              <w:pStyle w:val="Textodelatablagrande"/>
              <w:rPr>
                <w:noProof/>
              </w:rPr>
            </w:pPr>
            <w:sdt>
              <w:sdtPr>
                <w:rPr>
                  <w:noProof/>
                </w:rPr>
                <w:id w:val="-743721136"/>
                <w:placeholder>
                  <w:docPart w:val="4E3951386880406FB5BC094E22217B87"/>
                </w:placeholder>
                <w:temporary/>
                <w:showingPlcHdr/>
                <w15:appearance w15:val="hidden"/>
              </w:sdtPr>
              <w:sdtEndPr/>
              <w:sdtContent>
                <w:r w:rsidR="000B1B5F" w:rsidRPr="00AA526B">
                  <w:rPr>
                    <w:noProof/>
                    <w:lang w:bidi="es-ES"/>
                  </w:rPr>
                  <w:t>3 994</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4EDF4B9A" w14:textId="77777777" w:rsidR="00E552C8" w:rsidRPr="00AA526B" w:rsidRDefault="00F45DF6" w:rsidP="00974DD3">
            <w:pPr>
              <w:pStyle w:val="Textodelatablagrande"/>
              <w:rPr>
                <w:noProof/>
              </w:rPr>
            </w:pPr>
            <w:sdt>
              <w:sdtPr>
                <w:rPr>
                  <w:noProof/>
                </w:rPr>
                <w:id w:val="-970820233"/>
                <w:placeholder>
                  <w:docPart w:val="155CE3C0C66447C0835BEC113896FEF5"/>
                </w:placeholder>
                <w:temporary/>
                <w:showingPlcHdr/>
                <w15:appearance w15:val="hidden"/>
              </w:sdtPr>
              <w:sdtEndPr/>
              <w:sdtContent>
                <w:r w:rsidR="00E15D61" w:rsidRPr="00AA526B">
                  <w:rPr>
                    <w:noProof/>
                    <w:lang w:bidi="es-ES"/>
                  </w:rPr>
                  <w:t>8 466</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67642B0F" w14:textId="77777777" w:rsidR="00E552C8" w:rsidRPr="00AA526B" w:rsidRDefault="00F45DF6" w:rsidP="00974DD3">
            <w:pPr>
              <w:pStyle w:val="Textodelatablagrande"/>
              <w:rPr>
                <w:noProof/>
              </w:rPr>
            </w:pPr>
            <w:sdt>
              <w:sdtPr>
                <w:rPr>
                  <w:noProof/>
                </w:rPr>
                <w:id w:val="-1154376410"/>
                <w:placeholder>
                  <w:docPart w:val="361EE5179E45471AAA493C9F05FC814C"/>
                </w:placeholder>
                <w:temporary/>
                <w:showingPlcHdr/>
                <w15:appearance w15:val="hidden"/>
              </w:sdtPr>
              <w:sdtEndPr/>
              <w:sdtContent>
                <w:r w:rsidR="00100314" w:rsidRPr="00AA526B">
                  <w:rPr>
                    <w:noProof/>
                    <w:lang w:bidi="es-ES"/>
                  </w:rPr>
                  <w:t>10</w:t>
                </w:r>
                <w:r w:rsidR="00411B7B">
                  <w:rPr>
                    <w:noProof/>
                    <w:lang w:bidi="es-ES"/>
                  </w:rPr>
                  <w:t xml:space="preserve"> </w:t>
                </w:r>
                <w:r w:rsidR="00100314" w:rsidRPr="00AA526B">
                  <w:rPr>
                    <w:noProof/>
                    <w:lang w:bidi="es-ES"/>
                  </w:rPr>
                  <w:t>090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8D4CFAB" w14:textId="77777777" w:rsidR="00E552C8" w:rsidRPr="00AA526B" w:rsidRDefault="00F45DF6" w:rsidP="00974DD3">
            <w:pPr>
              <w:pStyle w:val="Textodelatablagrande"/>
              <w:rPr>
                <w:noProof/>
              </w:rPr>
            </w:pPr>
            <w:sdt>
              <w:sdtPr>
                <w:rPr>
                  <w:noProof/>
                </w:rPr>
                <w:id w:val="-615437405"/>
                <w:placeholder>
                  <w:docPart w:val="B913D42AF0B447C3B8C6B4C3884CBE88"/>
                </w:placeholder>
                <w:temporary/>
                <w:showingPlcHdr/>
                <w15:appearance w15:val="hidden"/>
              </w:sdtPr>
              <w:sdtEndPr/>
              <w:sdtContent>
                <w:r w:rsidR="004E67B3" w:rsidRPr="00AA526B">
                  <w:rPr>
                    <w:noProof/>
                    <w:lang w:bidi="es-ES"/>
                  </w:rPr>
                  <w:t>13 850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72F9834" w14:textId="77777777" w:rsidR="00E552C8" w:rsidRPr="00AA526B" w:rsidRDefault="00F45DF6" w:rsidP="00974DD3">
            <w:pPr>
              <w:pStyle w:val="Textodelatablagrande"/>
              <w:rPr>
                <w:noProof/>
              </w:rPr>
            </w:pPr>
            <w:sdt>
              <w:sdtPr>
                <w:rPr>
                  <w:noProof/>
                </w:rPr>
                <w:id w:val="821618349"/>
                <w:placeholder>
                  <w:docPart w:val="BB6367A7A4BC41399934D87E82292D85"/>
                </w:placeholder>
                <w:temporary/>
                <w:showingPlcHdr/>
                <w15:appearance w15:val="hidden"/>
              </w:sdtPr>
              <w:sdtEndPr/>
              <w:sdtContent>
                <w:r w:rsidR="00695777" w:rsidRPr="00AA526B">
                  <w:rPr>
                    <w:noProof/>
                    <w:lang w:bidi="es-ES"/>
                  </w:rPr>
                  <w:t>15 195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7EEEEDD" w14:textId="77777777" w:rsidR="00E552C8" w:rsidRPr="00AA526B" w:rsidRDefault="00F45DF6" w:rsidP="00974DD3">
            <w:pPr>
              <w:pStyle w:val="Textodelatablagrande"/>
              <w:rPr>
                <w:noProof/>
              </w:rPr>
            </w:pPr>
            <w:sdt>
              <w:sdtPr>
                <w:rPr>
                  <w:noProof/>
                </w:rPr>
                <w:id w:val="-2146339135"/>
                <w:placeholder>
                  <w:docPart w:val="C5CBD5893B764B129AA229FD17298FB2"/>
                </w:placeholder>
                <w:temporary/>
                <w:showingPlcHdr/>
                <w15:appearance w15:val="hidden"/>
              </w:sdtPr>
              <w:sdtEndPr/>
              <w:sdtContent>
                <w:r w:rsidR="00863B11" w:rsidRPr="00AA526B">
                  <w:rPr>
                    <w:noProof/>
                    <w:lang w:bidi="es-ES"/>
                  </w:rPr>
                  <w:t>13 529</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44E6450" w14:textId="77777777" w:rsidR="00E552C8" w:rsidRPr="00AA526B" w:rsidRDefault="00F45DF6" w:rsidP="00974DD3">
            <w:pPr>
              <w:pStyle w:val="Textodelatablagrande"/>
              <w:rPr>
                <w:noProof/>
              </w:rPr>
            </w:pPr>
            <w:sdt>
              <w:sdtPr>
                <w:rPr>
                  <w:noProof/>
                </w:rPr>
                <w:id w:val="41183186"/>
                <w:placeholder>
                  <w:docPart w:val="F2258D7BD1FE42D59A90495AFF481FBC"/>
                </w:placeholder>
                <w:temporary/>
                <w:showingPlcHdr/>
                <w15:appearance w15:val="hidden"/>
              </w:sdtPr>
              <w:sdtEndPr/>
              <w:sdtContent>
                <w:r w:rsidR="007D36E9" w:rsidRPr="00AA526B">
                  <w:rPr>
                    <w:noProof/>
                    <w:lang w:bidi="es-ES"/>
                  </w:rPr>
                  <w:t>11 600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E6B043E" w14:textId="77777777" w:rsidR="00E552C8" w:rsidRPr="00AA526B" w:rsidRDefault="00F45DF6" w:rsidP="00974DD3">
            <w:pPr>
              <w:pStyle w:val="Textodelatablagrande"/>
              <w:rPr>
                <w:noProof/>
              </w:rPr>
            </w:pPr>
            <w:sdt>
              <w:sdtPr>
                <w:rPr>
                  <w:noProof/>
                </w:rPr>
                <w:id w:val="526684600"/>
                <w:placeholder>
                  <w:docPart w:val="D4C51592A2F14AF39138737698943DAF"/>
                </w:placeholder>
                <w:temporary/>
                <w:showingPlcHdr/>
                <w15:appearance w15:val="hidden"/>
              </w:sdtPr>
              <w:sdtEndPr/>
              <w:sdtContent>
                <w:r w:rsidR="004B5779" w:rsidRPr="00AA526B">
                  <w:rPr>
                    <w:noProof/>
                    <w:lang w:bidi="es-ES"/>
                  </w:rPr>
                  <w:t>16 245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A8E7453" w14:textId="77777777" w:rsidR="00E552C8" w:rsidRPr="00AA526B" w:rsidRDefault="00F45DF6" w:rsidP="00974DD3">
            <w:pPr>
              <w:pStyle w:val="Textodelatablagrande"/>
              <w:rPr>
                <w:noProof/>
              </w:rPr>
            </w:pPr>
            <w:sdt>
              <w:sdtPr>
                <w:rPr>
                  <w:noProof/>
                </w:rPr>
                <w:id w:val="-695459476"/>
                <w:placeholder>
                  <w:docPart w:val="36F02D40D5914FE7AFC2D80F99B2BB21"/>
                </w:placeholder>
                <w:temporary/>
                <w:showingPlcHdr/>
                <w15:appearance w15:val="hidden"/>
              </w:sdtPr>
              <w:sdtEndPr/>
              <w:sdtContent>
                <w:r w:rsidR="000B6224" w:rsidRPr="00AA526B">
                  <w:rPr>
                    <w:noProof/>
                    <w:lang w:bidi="es-ES"/>
                  </w:rPr>
                  <w:t>15 369</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161157AA" w14:textId="77777777" w:rsidR="00E552C8" w:rsidRPr="00AA526B" w:rsidRDefault="00F45DF6" w:rsidP="00974DD3">
            <w:pPr>
              <w:pStyle w:val="Textodelatablagrande"/>
              <w:rPr>
                <w:noProof/>
              </w:rPr>
            </w:pPr>
            <w:sdt>
              <w:sdtPr>
                <w:rPr>
                  <w:noProof/>
                </w:rPr>
                <w:id w:val="-1175802093"/>
                <w:placeholder>
                  <w:docPart w:val="DA3127AA8A2C416A8DB181075DFEBCCE"/>
                </w:placeholder>
                <w:temporary/>
                <w:showingPlcHdr/>
                <w15:appearance w15:val="hidden"/>
              </w:sdtPr>
              <w:sdtEndPr/>
              <w:sdtContent>
                <w:r w:rsidR="00EB35A3" w:rsidRPr="00AA526B">
                  <w:rPr>
                    <w:noProof/>
                    <w:lang w:bidi="es-ES"/>
                  </w:rPr>
                  <w:t>128 389</w:t>
                </w:r>
                <w:r w:rsidR="004B2DF1" w:rsidRPr="00AA526B">
                  <w:rPr>
                    <w:noProof/>
                    <w:lang w:bidi="es-ES"/>
                  </w:rPr>
                  <w:t xml:space="preserve"> €</w:t>
                </w:r>
              </w:sdtContent>
            </w:sdt>
          </w:p>
        </w:tc>
      </w:tr>
      <w:tr w:rsidR="00AA526B" w:rsidRPr="00AA526B" w14:paraId="67C8D35E" w14:textId="77777777" w:rsidTr="004B2DF1">
        <w:trPr>
          <w:trHeight w:val="244"/>
        </w:trPr>
        <w:tc>
          <w:tcPr>
            <w:tcW w:w="2493" w:type="dxa"/>
            <w:shd w:val="clear" w:color="auto" w:fill="F0CDA1" w:themeFill="accent1"/>
            <w:vAlign w:val="center"/>
            <w:hideMark/>
          </w:tcPr>
          <w:p w14:paraId="30432BE3" w14:textId="77777777" w:rsidR="00E552C8" w:rsidRPr="002308B2" w:rsidRDefault="00F45DF6" w:rsidP="00974DD3">
            <w:pPr>
              <w:pStyle w:val="Textodelatablagrande"/>
              <w:rPr>
                <w:rStyle w:val="Negrita"/>
                <w:noProof/>
                <w:sz w:val="16"/>
                <w:szCs w:val="16"/>
              </w:rPr>
            </w:pPr>
            <w:sdt>
              <w:sdtPr>
                <w:rPr>
                  <w:rStyle w:val="Negrita"/>
                  <w:noProof/>
                  <w:sz w:val="16"/>
                  <w:szCs w:val="16"/>
                </w:rPr>
                <w:id w:val="826026019"/>
                <w:placeholder>
                  <w:docPart w:val="DD9CB921222D413DB75F421F8EA6EF2E"/>
                </w:placeholder>
                <w:temporary/>
                <w:showingPlcHdr/>
                <w15:appearance w15:val="hidden"/>
              </w:sdtPr>
              <w:sdtEndPr>
                <w:rPr>
                  <w:rStyle w:val="Negrita"/>
                </w:rPr>
              </w:sdtEndPr>
              <w:sdtContent>
                <w:r w:rsidR="004020D0" w:rsidRPr="002308B2">
                  <w:rPr>
                    <w:rStyle w:val="Negrita"/>
                    <w:noProof/>
                    <w:sz w:val="16"/>
                    <w:szCs w:val="16"/>
                    <w:lang w:bidi="es-ES"/>
                  </w:rPr>
                  <w:t>GASTOS</w:t>
                </w:r>
              </w:sdtContent>
            </w:sdt>
          </w:p>
        </w:tc>
        <w:tc>
          <w:tcPr>
            <w:tcW w:w="941" w:type="dxa"/>
            <w:shd w:val="clear" w:color="auto" w:fill="F0CDA1" w:themeFill="accent1"/>
            <w:vAlign w:val="center"/>
            <w:hideMark/>
          </w:tcPr>
          <w:p w14:paraId="1BF77524" w14:textId="77777777" w:rsidR="00E552C8" w:rsidRPr="002308B2" w:rsidRDefault="00F45DF6" w:rsidP="00974DD3">
            <w:pPr>
              <w:pStyle w:val="Textodelatablagrande"/>
              <w:rPr>
                <w:rStyle w:val="Negrita"/>
                <w:noProof/>
                <w:sz w:val="16"/>
                <w:szCs w:val="16"/>
              </w:rPr>
            </w:pPr>
            <w:sdt>
              <w:sdtPr>
                <w:rPr>
                  <w:rStyle w:val="Negrita"/>
                  <w:noProof/>
                  <w:sz w:val="16"/>
                  <w:szCs w:val="16"/>
                </w:rPr>
                <w:id w:val="-1294978260"/>
                <w:placeholder>
                  <w:docPart w:val="CEBDD55A7C39425EB8595BB036C998D0"/>
                </w:placeholder>
                <w:temporary/>
                <w:showingPlcHdr/>
                <w15:appearance w15:val="hidden"/>
              </w:sdtPr>
              <w:sdtEndPr>
                <w:rPr>
                  <w:rStyle w:val="Negrita"/>
                </w:rPr>
              </w:sdtEndPr>
              <w:sdtContent>
                <w:r w:rsidR="004020D0" w:rsidRPr="002308B2">
                  <w:rPr>
                    <w:rStyle w:val="Negrita"/>
                    <w:noProof/>
                    <w:sz w:val="16"/>
                    <w:szCs w:val="16"/>
                    <w:lang w:bidi="es-ES"/>
                  </w:rPr>
                  <w:t>ENE</w:t>
                </w:r>
              </w:sdtContent>
            </w:sdt>
          </w:p>
        </w:tc>
        <w:tc>
          <w:tcPr>
            <w:tcW w:w="879" w:type="dxa"/>
            <w:shd w:val="clear" w:color="auto" w:fill="F0CDA1" w:themeFill="accent1"/>
            <w:vAlign w:val="center"/>
            <w:hideMark/>
          </w:tcPr>
          <w:p w14:paraId="7F55991A" w14:textId="77777777" w:rsidR="00E552C8" w:rsidRPr="002308B2" w:rsidRDefault="00F45DF6" w:rsidP="00974DD3">
            <w:pPr>
              <w:pStyle w:val="Textodelatablagrande"/>
              <w:rPr>
                <w:rStyle w:val="Negrita"/>
                <w:noProof/>
                <w:sz w:val="16"/>
                <w:szCs w:val="16"/>
              </w:rPr>
            </w:pPr>
            <w:sdt>
              <w:sdtPr>
                <w:rPr>
                  <w:rStyle w:val="Negrita"/>
                  <w:noProof/>
                  <w:sz w:val="16"/>
                  <w:szCs w:val="16"/>
                </w:rPr>
                <w:id w:val="-2104553523"/>
                <w:placeholder>
                  <w:docPart w:val="2CD291E823104EEBBD4391CAD10CFFF7"/>
                </w:placeholder>
                <w:temporary/>
                <w:showingPlcHdr/>
                <w15:appearance w15:val="hidden"/>
              </w:sdtPr>
              <w:sdtEndPr>
                <w:rPr>
                  <w:rStyle w:val="Negrita"/>
                </w:rPr>
              </w:sdtEndPr>
              <w:sdtContent>
                <w:r w:rsidR="004020D0" w:rsidRPr="002308B2">
                  <w:rPr>
                    <w:rStyle w:val="Negrita"/>
                    <w:noProof/>
                    <w:sz w:val="16"/>
                    <w:szCs w:val="16"/>
                    <w:lang w:bidi="es-ES"/>
                  </w:rPr>
                  <w:t>FEB</w:t>
                </w:r>
              </w:sdtContent>
            </w:sdt>
          </w:p>
        </w:tc>
        <w:tc>
          <w:tcPr>
            <w:tcW w:w="879" w:type="dxa"/>
            <w:shd w:val="clear" w:color="auto" w:fill="F0CDA1" w:themeFill="accent1"/>
            <w:vAlign w:val="center"/>
            <w:hideMark/>
          </w:tcPr>
          <w:p w14:paraId="11DF6F09" w14:textId="77777777" w:rsidR="00E552C8" w:rsidRPr="002308B2" w:rsidRDefault="00F45DF6" w:rsidP="00974DD3">
            <w:pPr>
              <w:pStyle w:val="Textodelatablagrande"/>
              <w:rPr>
                <w:rStyle w:val="Negrita"/>
                <w:noProof/>
                <w:sz w:val="16"/>
                <w:szCs w:val="16"/>
              </w:rPr>
            </w:pPr>
            <w:sdt>
              <w:sdtPr>
                <w:rPr>
                  <w:rStyle w:val="Negrita"/>
                  <w:noProof/>
                  <w:sz w:val="16"/>
                  <w:szCs w:val="16"/>
                </w:rPr>
                <w:id w:val="1208615159"/>
                <w:placeholder>
                  <w:docPart w:val="E5CE3DB2CBE94B3CB35C68F1978FD446"/>
                </w:placeholder>
                <w:temporary/>
                <w:showingPlcHdr/>
                <w15:appearance w15:val="hidden"/>
              </w:sdtPr>
              <w:sdtEndPr>
                <w:rPr>
                  <w:rStyle w:val="Negrita"/>
                </w:rPr>
              </w:sdtEndPr>
              <w:sdtContent>
                <w:r w:rsidR="004020D0" w:rsidRPr="002308B2">
                  <w:rPr>
                    <w:rStyle w:val="Negrita"/>
                    <w:noProof/>
                    <w:sz w:val="16"/>
                    <w:szCs w:val="16"/>
                    <w:lang w:bidi="es-ES"/>
                  </w:rPr>
                  <w:t>MAR</w:t>
                </w:r>
              </w:sdtContent>
            </w:sdt>
          </w:p>
        </w:tc>
        <w:tc>
          <w:tcPr>
            <w:tcW w:w="947" w:type="dxa"/>
            <w:shd w:val="clear" w:color="auto" w:fill="F0CDA1" w:themeFill="accent1"/>
            <w:vAlign w:val="center"/>
            <w:hideMark/>
          </w:tcPr>
          <w:p w14:paraId="43B37806" w14:textId="77777777" w:rsidR="00E552C8" w:rsidRPr="002308B2" w:rsidRDefault="00F45DF6" w:rsidP="00974DD3">
            <w:pPr>
              <w:pStyle w:val="Textodelatablagrande"/>
              <w:rPr>
                <w:rStyle w:val="Negrita"/>
                <w:noProof/>
                <w:sz w:val="16"/>
                <w:szCs w:val="16"/>
              </w:rPr>
            </w:pPr>
            <w:sdt>
              <w:sdtPr>
                <w:rPr>
                  <w:rStyle w:val="Negrita"/>
                  <w:noProof/>
                  <w:sz w:val="16"/>
                  <w:szCs w:val="16"/>
                </w:rPr>
                <w:id w:val="214016545"/>
                <w:placeholder>
                  <w:docPart w:val="F620C5C9511244E9B50F96A3A2CAE740"/>
                </w:placeholder>
                <w:temporary/>
                <w:showingPlcHdr/>
                <w15:appearance w15:val="hidden"/>
              </w:sdtPr>
              <w:sdtEndPr>
                <w:rPr>
                  <w:rStyle w:val="Negrita"/>
                </w:rPr>
              </w:sdtEndPr>
              <w:sdtContent>
                <w:r w:rsidR="004020D0" w:rsidRPr="002308B2">
                  <w:rPr>
                    <w:rStyle w:val="Negrita"/>
                    <w:noProof/>
                    <w:sz w:val="16"/>
                    <w:szCs w:val="16"/>
                    <w:lang w:bidi="es-ES"/>
                  </w:rPr>
                  <w:t>ABR</w:t>
                </w:r>
              </w:sdtContent>
            </w:sdt>
          </w:p>
        </w:tc>
        <w:tc>
          <w:tcPr>
            <w:tcW w:w="879" w:type="dxa"/>
            <w:shd w:val="clear" w:color="auto" w:fill="F0CDA1" w:themeFill="accent1"/>
            <w:vAlign w:val="center"/>
            <w:hideMark/>
          </w:tcPr>
          <w:p w14:paraId="57104A28" w14:textId="77777777" w:rsidR="00E552C8" w:rsidRPr="002308B2" w:rsidRDefault="00F45DF6" w:rsidP="00974DD3">
            <w:pPr>
              <w:pStyle w:val="Textodelatablagrande"/>
              <w:rPr>
                <w:rStyle w:val="Negrita"/>
                <w:noProof/>
                <w:sz w:val="16"/>
                <w:szCs w:val="16"/>
              </w:rPr>
            </w:pPr>
            <w:sdt>
              <w:sdtPr>
                <w:rPr>
                  <w:rStyle w:val="Negrita"/>
                  <w:noProof/>
                  <w:sz w:val="16"/>
                  <w:szCs w:val="16"/>
                </w:rPr>
                <w:id w:val="1666050576"/>
                <w:placeholder>
                  <w:docPart w:val="3FBF26B7F5C441AA9D3B24F2E91B4D3C"/>
                </w:placeholder>
                <w:temporary/>
                <w:showingPlcHdr/>
                <w15:appearance w15:val="hidden"/>
              </w:sdtPr>
              <w:sdtEndPr>
                <w:rPr>
                  <w:rStyle w:val="Negrita"/>
                </w:rPr>
              </w:sdtEndPr>
              <w:sdtContent>
                <w:r w:rsidR="004020D0" w:rsidRPr="002308B2">
                  <w:rPr>
                    <w:rStyle w:val="Negrita"/>
                    <w:noProof/>
                    <w:sz w:val="16"/>
                    <w:szCs w:val="16"/>
                    <w:lang w:bidi="es-ES"/>
                  </w:rPr>
                  <w:t>MAY</w:t>
                </w:r>
              </w:sdtContent>
            </w:sdt>
          </w:p>
        </w:tc>
        <w:tc>
          <w:tcPr>
            <w:tcW w:w="879" w:type="dxa"/>
            <w:gridSpan w:val="2"/>
            <w:shd w:val="clear" w:color="auto" w:fill="F0CDA1" w:themeFill="accent1"/>
            <w:vAlign w:val="center"/>
            <w:hideMark/>
          </w:tcPr>
          <w:p w14:paraId="26F9C16A" w14:textId="77777777" w:rsidR="00E552C8" w:rsidRPr="002308B2" w:rsidRDefault="00F45DF6" w:rsidP="00974DD3">
            <w:pPr>
              <w:pStyle w:val="Textodelatablagrande"/>
              <w:rPr>
                <w:rStyle w:val="Negrita"/>
                <w:noProof/>
                <w:sz w:val="16"/>
                <w:szCs w:val="16"/>
              </w:rPr>
            </w:pPr>
            <w:sdt>
              <w:sdtPr>
                <w:rPr>
                  <w:rStyle w:val="Negrita"/>
                  <w:noProof/>
                  <w:sz w:val="16"/>
                  <w:szCs w:val="16"/>
                </w:rPr>
                <w:id w:val="1389995111"/>
                <w:placeholder>
                  <w:docPart w:val="05E2A57BAC014D9187D43059D7BB2372"/>
                </w:placeholder>
                <w:temporary/>
                <w:showingPlcHdr/>
                <w15:appearance w15:val="hidden"/>
              </w:sdtPr>
              <w:sdtEndPr>
                <w:rPr>
                  <w:rStyle w:val="Negrita"/>
                </w:rPr>
              </w:sdtEndPr>
              <w:sdtContent>
                <w:r w:rsidR="004020D0" w:rsidRPr="002308B2">
                  <w:rPr>
                    <w:rStyle w:val="Negrita"/>
                    <w:noProof/>
                    <w:sz w:val="16"/>
                    <w:szCs w:val="16"/>
                    <w:lang w:bidi="es-ES"/>
                  </w:rPr>
                  <w:t>JUN</w:t>
                </w:r>
              </w:sdtContent>
            </w:sdt>
          </w:p>
        </w:tc>
        <w:tc>
          <w:tcPr>
            <w:tcW w:w="879" w:type="dxa"/>
            <w:shd w:val="clear" w:color="auto" w:fill="F0CDA1" w:themeFill="accent1"/>
            <w:vAlign w:val="center"/>
            <w:hideMark/>
          </w:tcPr>
          <w:p w14:paraId="567DD407" w14:textId="77777777" w:rsidR="00E552C8" w:rsidRPr="002308B2" w:rsidRDefault="00F45DF6" w:rsidP="00974DD3">
            <w:pPr>
              <w:pStyle w:val="Textodelatablagrande"/>
              <w:rPr>
                <w:rStyle w:val="Negrita"/>
                <w:noProof/>
                <w:sz w:val="16"/>
                <w:szCs w:val="16"/>
              </w:rPr>
            </w:pPr>
            <w:sdt>
              <w:sdtPr>
                <w:rPr>
                  <w:rStyle w:val="Negrita"/>
                  <w:noProof/>
                  <w:sz w:val="16"/>
                  <w:szCs w:val="16"/>
                </w:rPr>
                <w:id w:val="-340547906"/>
                <w:placeholder>
                  <w:docPart w:val="449B3E681748477FB60037DB9274D132"/>
                </w:placeholder>
                <w:temporary/>
                <w:showingPlcHdr/>
                <w15:appearance w15:val="hidden"/>
              </w:sdtPr>
              <w:sdtEndPr>
                <w:rPr>
                  <w:rStyle w:val="Negrita"/>
                </w:rPr>
              </w:sdtEndPr>
              <w:sdtContent>
                <w:r w:rsidR="004020D0" w:rsidRPr="002308B2">
                  <w:rPr>
                    <w:rStyle w:val="Negrita"/>
                    <w:noProof/>
                    <w:sz w:val="16"/>
                    <w:szCs w:val="16"/>
                    <w:lang w:bidi="es-ES"/>
                  </w:rPr>
                  <w:t>JUL</w:t>
                </w:r>
              </w:sdtContent>
            </w:sdt>
          </w:p>
        </w:tc>
        <w:tc>
          <w:tcPr>
            <w:tcW w:w="879" w:type="dxa"/>
            <w:shd w:val="clear" w:color="auto" w:fill="F0CDA1" w:themeFill="accent1"/>
            <w:vAlign w:val="center"/>
            <w:hideMark/>
          </w:tcPr>
          <w:p w14:paraId="343BE630" w14:textId="77777777" w:rsidR="00E552C8" w:rsidRPr="002308B2" w:rsidRDefault="00F45DF6" w:rsidP="00974DD3">
            <w:pPr>
              <w:pStyle w:val="Textodelatablagrande"/>
              <w:rPr>
                <w:rStyle w:val="Negrita"/>
                <w:noProof/>
                <w:sz w:val="16"/>
                <w:szCs w:val="16"/>
              </w:rPr>
            </w:pPr>
            <w:sdt>
              <w:sdtPr>
                <w:rPr>
                  <w:rStyle w:val="Negrita"/>
                  <w:noProof/>
                  <w:sz w:val="16"/>
                  <w:szCs w:val="16"/>
                </w:rPr>
                <w:id w:val="1673530152"/>
                <w:placeholder>
                  <w:docPart w:val="A7706905AB974AC0846ADDED1C1CA88A"/>
                </w:placeholder>
                <w:temporary/>
                <w:showingPlcHdr/>
                <w15:appearance w15:val="hidden"/>
              </w:sdtPr>
              <w:sdtEndPr>
                <w:rPr>
                  <w:rStyle w:val="Negrita"/>
                </w:rPr>
              </w:sdtEndPr>
              <w:sdtContent>
                <w:r w:rsidR="004020D0" w:rsidRPr="002308B2">
                  <w:rPr>
                    <w:rStyle w:val="Negrita"/>
                    <w:noProof/>
                    <w:sz w:val="16"/>
                    <w:szCs w:val="16"/>
                    <w:lang w:bidi="es-ES"/>
                  </w:rPr>
                  <w:t>AGO</w:t>
                </w:r>
              </w:sdtContent>
            </w:sdt>
          </w:p>
        </w:tc>
        <w:tc>
          <w:tcPr>
            <w:tcW w:w="879" w:type="dxa"/>
            <w:shd w:val="clear" w:color="auto" w:fill="F0CDA1" w:themeFill="accent1"/>
            <w:vAlign w:val="center"/>
            <w:hideMark/>
          </w:tcPr>
          <w:p w14:paraId="78FA8A83" w14:textId="77777777" w:rsidR="00E552C8" w:rsidRPr="002308B2" w:rsidRDefault="00F45DF6" w:rsidP="00974DD3">
            <w:pPr>
              <w:pStyle w:val="Textodelatablagrande"/>
              <w:rPr>
                <w:rStyle w:val="Negrita"/>
                <w:noProof/>
                <w:sz w:val="16"/>
                <w:szCs w:val="16"/>
              </w:rPr>
            </w:pPr>
            <w:sdt>
              <w:sdtPr>
                <w:rPr>
                  <w:rStyle w:val="Negrita"/>
                  <w:noProof/>
                  <w:sz w:val="16"/>
                  <w:szCs w:val="16"/>
                </w:rPr>
                <w:id w:val="-1160147691"/>
                <w:placeholder>
                  <w:docPart w:val="50F760060FE94171B23314FE3501A438"/>
                </w:placeholder>
                <w:temporary/>
                <w:showingPlcHdr/>
                <w15:appearance w15:val="hidden"/>
              </w:sdtPr>
              <w:sdtEndPr>
                <w:rPr>
                  <w:rStyle w:val="Negrita"/>
                </w:rPr>
              </w:sdtEndPr>
              <w:sdtContent>
                <w:r w:rsidR="004020D0" w:rsidRPr="002308B2">
                  <w:rPr>
                    <w:rStyle w:val="Negrita"/>
                    <w:noProof/>
                    <w:sz w:val="16"/>
                    <w:szCs w:val="16"/>
                    <w:lang w:bidi="es-ES"/>
                  </w:rPr>
                  <w:t>SEP</w:t>
                </w:r>
              </w:sdtContent>
            </w:sdt>
          </w:p>
        </w:tc>
        <w:tc>
          <w:tcPr>
            <w:tcW w:w="879" w:type="dxa"/>
            <w:shd w:val="clear" w:color="auto" w:fill="F0CDA1" w:themeFill="accent1"/>
            <w:vAlign w:val="center"/>
            <w:hideMark/>
          </w:tcPr>
          <w:p w14:paraId="3EA0C3F1" w14:textId="77777777" w:rsidR="00E552C8" w:rsidRPr="002308B2" w:rsidRDefault="00F45DF6" w:rsidP="00974DD3">
            <w:pPr>
              <w:pStyle w:val="Textodelatablagrande"/>
              <w:rPr>
                <w:rStyle w:val="Negrita"/>
                <w:noProof/>
                <w:sz w:val="16"/>
                <w:szCs w:val="16"/>
              </w:rPr>
            </w:pPr>
            <w:sdt>
              <w:sdtPr>
                <w:rPr>
                  <w:rStyle w:val="Negrita"/>
                  <w:noProof/>
                  <w:sz w:val="16"/>
                  <w:szCs w:val="16"/>
                </w:rPr>
                <w:id w:val="-1501500249"/>
                <w:placeholder>
                  <w:docPart w:val="6C24E9A6E29647EF9B1E039EC90C5460"/>
                </w:placeholder>
                <w:temporary/>
                <w:showingPlcHdr/>
                <w15:appearance w15:val="hidden"/>
              </w:sdtPr>
              <w:sdtEndPr>
                <w:rPr>
                  <w:rStyle w:val="Negrita"/>
                </w:rPr>
              </w:sdtEndPr>
              <w:sdtContent>
                <w:r w:rsidR="004020D0" w:rsidRPr="002308B2">
                  <w:rPr>
                    <w:rStyle w:val="Negrita"/>
                    <w:noProof/>
                    <w:sz w:val="16"/>
                    <w:szCs w:val="16"/>
                    <w:lang w:bidi="es-ES"/>
                  </w:rPr>
                  <w:t>OCT</w:t>
                </w:r>
              </w:sdtContent>
            </w:sdt>
          </w:p>
        </w:tc>
        <w:tc>
          <w:tcPr>
            <w:tcW w:w="879" w:type="dxa"/>
            <w:shd w:val="clear" w:color="auto" w:fill="F0CDA1" w:themeFill="accent1"/>
            <w:vAlign w:val="center"/>
            <w:hideMark/>
          </w:tcPr>
          <w:p w14:paraId="3889D43C" w14:textId="77777777" w:rsidR="00E552C8" w:rsidRPr="002308B2" w:rsidRDefault="00F45DF6" w:rsidP="00974DD3">
            <w:pPr>
              <w:pStyle w:val="Textodelatablagrande"/>
              <w:rPr>
                <w:rStyle w:val="Negrita"/>
                <w:noProof/>
                <w:sz w:val="16"/>
                <w:szCs w:val="16"/>
              </w:rPr>
            </w:pPr>
            <w:sdt>
              <w:sdtPr>
                <w:rPr>
                  <w:rStyle w:val="Negrita"/>
                  <w:noProof/>
                  <w:sz w:val="16"/>
                  <w:szCs w:val="16"/>
                </w:rPr>
                <w:id w:val="-217521888"/>
                <w:placeholder>
                  <w:docPart w:val="CC21AC81F9804779969B90E385F89C76"/>
                </w:placeholder>
                <w:temporary/>
                <w:showingPlcHdr/>
                <w15:appearance w15:val="hidden"/>
              </w:sdtPr>
              <w:sdtEndPr>
                <w:rPr>
                  <w:rStyle w:val="Negrita"/>
                </w:rPr>
              </w:sdtEndPr>
              <w:sdtContent>
                <w:r w:rsidR="004020D0" w:rsidRPr="002308B2">
                  <w:rPr>
                    <w:rStyle w:val="Negrita"/>
                    <w:noProof/>
                    <w:sz w:val="16"/>
                    <w:szCs w:val="16"/>
                    <w:lang w:bidi="es-ES"/>
                  </w:rPr>
                  <w:t>NOV</w:t>
                </w:r>
              </w:sdtContent>
            </w:sdt>
          </w:p>
        </w:tc>
        <w:tc>
          <w:tcPr>
            <w:tcW w:w="879" w:type="dxa"/>
            <w:shd w:val="clear" w:color="auto" w:fill="F0CDA1" w:themeFill="accent1"/>
            <w:vAlign w:val="center"/>
            <w:hideMark/>
          </w:tcPr>
          <w:p w14:paraId="1A9FD9EA" w14:textId="77777777" w:rsidR="00E552C8" w:rsidRPr="002308B2" w:rsidRDefault="00F45DF6" w:rsidP="00974DD3">
            <w:pPr>
              <w:pStyle w:val="Textodelatablagrande"/>
              <w:rPr>
                <w:rStyle w:val="Negrita"/>
                <w:noProof/>
                <w:sz w:val="16"/>
                <w:szCs w:val="16"/>
              </w:rPr>
            </w:pPr>
            <w:sdt>
              <w:sdtPr>
                <w:rPr>
                  <w:rStyle w:val="Negrita"/>
                  <w:noProof/>
                  <w:sz w:val="16"/>
                  <w:szCs w:val="16"/>
                </w:rPr>
                <w:id w:val="-2008741290"/>
                <w:placeholder>
                  <w:docPart w:val="9D13CF504241473D841F018734BBA301"/>
                </w:placeholder>
                <w:temporary/>
                <w:showingPlcHdr/>
                <w15:appearance w15:val="hidden"/>
              </w:sdtPr>
              <w:sdtEndPr>
                <w:rPr>
                  <w:rStyle w:val="Negrita"/>
                </w:rPr>
              </w:sdtEndPr>
              <w:sdtContent>
                <w:r w:rsidR="004020D0" w:rsidRPr="002308B2">
                  <w:rPr>
                    <w:rStyle w:val="Negrita"/>
                    <w:noProof/>
                    <w:sz w:val="16"/>
                    <w:szCs w:val="16"/>
                    <w:lang w:bidi="es-ES"/>
                  </w:rPr>
                  <w:t>DIC</w:t>
                </w:r>
              </w:sdtContent>
            </w:sdt>
          </w:p>
        </w:tc>
        <w:tc>
          <w:tcPr>
            <w:tcW w:w="1502" w:type="dxa"/>
            <w:shd w:val="clear" w:color="auto" w:fill="F0CDA1" w:themeFill="accent1"/>
            <w:vAlign w:val="center"/>
            <w:hideMark/>
          </w:tcPr>
          <w:p w14:paraId="0177B0DE" w14:textId="77777777" w:rsidR="00E552C8" w:rsidRPr="002308B2" w:rsidRDefault="00F45DF6" w:rsidP="00974DD3">
            <w:pPr>
              <w:pStyle w:val="Textodelatablagrande"/>
              <w:rPr>
                <w:rStyle w:val="Negrita"/>
                <w:noProof/>
                <w:sz w:val="16"/>
                <w:szCs w:val="16"/>
              </w:rPr>
            </w:pPr>
            <w:sdt>
              <w:sdtPr>
                <w:rPr>
                  <w:rStyle w:val="Negrita"/>
                  <w:noProof/>
                  <w:sz w:val="16"/>
                  <w:szCs w:val="16"/>
                </w:rPr>
                <w:id w:val="-919098060"/>
                <w:placeholder>
                  <w:docPart w:val="5596B64145C4418CAA3289E6941C070A"/>
                </w:placeholder>
                <w:temporary/>
                <w:showingPlcHdr/>
                <w15:appearance w15:val="hidden"/>
              </w:sdtPr>
              <w:sdtEndPr>
                <w:rPr>
                  <w:rStyle w:val="Negrita"/>
                </w:rPr>
              </w:sdtEndPr>
              <w:sdtContent>
                <w:r w:rsidR="004020D0" w:rsidRPr="002308B2">
                  <w:rPr>
                    <w:rStyle w:val="Negrita"/>
                    <w:noProof/>
                    <w:sz w:val="16"/>
                    <w:szCs w:val="16"/>
                    <w:lang w:bidi="es-ES"/>
                  </w:rPr>
                  <w:t>AÑO HASTA LA FECHA</w:t>
                </w:r>
              </w:sdtContent>
            </w:sdt>
          </w:p>
        </w:tc>
      </w:tr>
      <w:tr w:rsidR="00AA526B" w:rsidRPr="00AA526B" w14:paraId="572C939F" w14:textId="77777777" w:rsidTr="004B2DF1">
        <w:trPr>
          <w:trHeight w:val="244"/>
        </w:trPr>
        <w:tc>
          <w:tcPr>
            <w:tcW w:w="2493" w:type="dxa"/>
            <w:shd w:val="clear" w:color="auto" w:fill="F2F2F2" w:themeFill="background1" w:themeFillShade="F2"/>
            <w:vAlign w:val="center"/>
            <w:hideMark/>
          </w:tcPr>
          <w:p w14:paraId="1E61A920" w14:textId="77777777" w:rsidR="00E552C8" w:rsidRPr="00AA526B" w:rsidRDefault="00F45DF6" w:rsidP="00974DD3">
            <w:pPr>
              <w:pStyle w:val="Textodelatablagrande"/>
              <w:rPr>
                <w:noProof/>
              </w:rPr>
            </w:pPr>
            <w:sdt>
              <w:sdtPr>
                <w:rPr>
                  <w:noProof/>
                </w:rPr>
                <w:id w:val="-1881089580"/>
                <w:placeholder>
                  <w:docPart w:val="58470DF8CA6B43169795A77C6416BF4B"/>
                </w:placeholder>
                <w:temporary/>
                <w:showingPlcHdr/>
                <w15:appearance w15:val="hidden"/>
              </w:sdtPr>
              <w:sdtEndPr/>
              <w:sdtContent>
                <w:r w:rsidR="004020D0" w:rsidRPr="00AA526B">
                  <w:rPr>
                    <w:noProof/>
                    <w:lang w:bidi="es-ES"/>
                  </w:rPr>
                  <w:t>Sueldos y salarios</w:t>
                </w:r>
              </w:sdtContent>
            </w:sdt>
          </w:p>
        </w:tc>
        <w:tc>
          <w:tcPr>
            <w:tcW w:w="941" w:type="dxa"/>
            <w:shd w:val="clear" w:color="auto" w:fill="F2F2F2" w:themeFill="background1" w:themeFillShade="F2"/>
            <w:noWrap/>
            <w:vAlign w:val="center"/>
            <w:hideMark/>
          </w:tcPr>
          <w:p w14:paraId="23A1E5C0" w14:textId="77777777" w:rsidR="00E552C8" w:rsidRPr="00AA526B" w:rsidRDefault="00F45DF6" w:rsidP="00974DD3">
            <w:pPr>
              <w:pStyle w:val="Textodelatablagrande"/>
              <w:rPr>
                <w:noProof/>
              </w:rPr>
            </w:pPr>
            <w:sdt>
              <w:sdtPr>
                <w:rPr>
                  <w:noProof/>
                </w:rPr>
                <w:id w:val="45503184"/>
                <w:placeholder>
                  <w:docPart w:val="EA0AC5BA40A64B52818FAA04AB386B2B"/>
                </w:placeholder>
                <w:temporary/>
                <w:showingPlcHdr/>
                <w15:appearance w15:val="hidden"/>
              </w:sdtPr>
              <w:sdtEndPr/>
              <w:sdtContent>
                <w:r w:rsidR="00234FE7" w:rsidRPr="00AA526B">
                  <w:rPr>
                    <w:noProof/>
                    <w:lang w:bidi="es-ES"/>
                  </w:rPr>
                  <w:t>2</w:t>
                </w:r>
                <w:r w:rsidR="00411B7B">
                  <w:rPr>
                    <w:noProof/>
                    <w:lang w:bidi="es-ES"/>
                  </w:rPr>
                  <w:t xml:space="preserve"> </w:t>
                </w:r>
                <w:r w:rsidR="00234FE7" w:rsidRPr="00AA526B">
                  <w:rPr>
                    <w:noProof/>
                    <w:lang w:bidi="es-ES"/>
                  </w:rPr>
                  <w:t>500 €</w:t>
                </w:r>
              </w:sdtContent>
            </w:sdt>
          </w:p>
        </w:tc>
        <w:tc>
          <w:tcPr>
            <w:tcW w:w="879" w:type="dxa"/>
            <w:shd w:val="clear" w:color="auto" w:fill="F2F2F2" w:themeFill="background1" w:themeFillShade="F2"/>
            <w:noWrap/>
            <w:vAlign w:val="center"/>
            <w:hideMark/>
          </w:tcPr>
          <w:p w14:paraId="14F7C846" w14:textId="77777777" w:rsidR="00E552C8" w:rsidRPr="00AA526B" w:rsidRDefault="00F45DF6" w:rsidP="00974DD3">
            <w:pPr>
              <w:pStyle w:val="Textodelatablagrande"/>
              <w:rPr>
                <w:noProof/>
              </w:rPr>
            </w:pPr>
            <w:sdt>
              <w:sdtPr>
                <w:rPr>
                  <w:noProof/>
                </w:rPr>
                <w:id w:val="397179029"/>
                <w:placeholder>
                  <w:docPart w:val="E7EAF7E7CB3945E280E033EE1C5B9D92"/>
                </w:placeholder>
                <w:temporary/>
                <w:showingPlcHdr/>
                <w15:appearance w15:val="hidden"/>
              </w:sdtPr>
              <w:sdtEndPr/>
              <w:sdtContent>
                <w:r w:rsidR="00234FE7" w:rsidRPr="00AA526B">
                  <w:rPr>
                    <w:noProof/>
                    <w:lang w:bidi="es-ES"/>
                  </w:rPr>
                  <w:t>2</w:t>
                </w:r>
                <w:r w:rsidR="00411B7B">
                  <w:rPr>
                    <w:noProof/>
                    <w:lang w:bidi="es-ES"/>
                  </w:rPr>
                  <w:t xml:space="preserve"> </w:t>
                </w:r>
                <w:r w:rsidR="00234FE7" w:rsidRPr="00AA526B">
                  <w:rPr>
                    <w:noProof/>
                    <w:lang w:bidi="es-ES"/>
                  </w:rPr>
                  <w:t>500 €</w:t>
                </w:r>
              </w:sdtContent>
            </w:sdt>
          </w:p>
        </w:tc>
        <w:tc>
          <w:tcPr>
            <w:tcW w:w="879" w:type="dxa"/>
            <w:shd w:val="clear" w:color="auto" w:fill="F2F2F2" w:themeFill="background1" w:themeFillShade="F2"/>
            <w:noWrap/>
            <w:vAlign w:val="center"/>
            <w:hideMark/>
          </w:tcPr>
          <w:p w14:paraId="00CAF0E3" w14:textId="77777777" w:rsidR="00E552C8" w:rsidRPr="00AA526B" w:rsidRDefault="00F45DF6" w:rsidP="00974DD3">
            <w:pPr>
              <w:pStyle w:val="Textodelatablagrande"/>
              <w:rPr>
                <w:noProof/>
              </w:rPr>
            </w:pPr>
            <w:sdt>
              <w:sdtPr>
                <w:rPr>
                  <w:noProof/>
                </w:rPr>
                <w:id w:val="1471482902"/>
                <w:placeholder>
                  <w:docPart w:val="3AD20CAA029548FA932A51A110683DAA"/>
                </w:placeholder>
                <w:temporary/>
                <w:showingPlcHdr/>
                <w15:appearance w15:val="hidden"/>
              </w:sdtPr>
              <w:sdtEndPr/>
              <w:sdtContent>
                <w:r w:rsidR="006A359E" w:rsidRPr="00AA526B">
                  <w:rPr>
                    <w:noProof/>
                    <w:lang w:bidi="es-ES"/>
                  </w:rPr>
                  <w:t>3</w:t>
                </w:r>
                <w:r w:rsidR="00411B7B">
                  <w:rPr>
                    <w:noProof/>
                    <w:lang w:bidi="es-ES"/>
                  </w:rPr>
                  <w:t xml:space="preserve"> </w:t>
                </w:r>
                <w:r w:rsidR="006A359E" w:rsidRPr="00AA526B">
                  <w:rPr>
                    <w:noProof/>
                    <w:lang w:bidi="es-ES"/>
                  </w:rPr>
                  <w:t>500 €</w:t>
                </w:r>
              </w:sdtContent>
            </w:sdt>
          </w:p>
        </w:tc>
        <w:tc>
          <w:tcPr>
            <w:tcW w:w="947" w:type="dxa"/>
            <w:shd w:val="clear" w:color="auto" w:fill="F2F2F2" w:themeFill="background1" w:themeFillShade="F2"/>
            <w:noWrap/>
            <w:vAlign w:val="center"/>
            <w:hideMark/>
          </w:tcPr>
          <w:p w14:paraId="0487E493" w14:textId="77777777" w:rsidR="00E552C8" w:rsidRPr="00AA526B" w:rsidRDefault="00F45DF6" w:rsidP="00974DD3">
            <w:pPr>
              <w:pStyle w:val="Textodelatablagrande"/>
              <w:rPr>
                <w:noProof/>
              </w:rPr>
            </w:pPr>
            <w:sdt>
              <w:sdtPr>
                <w:rPr>
                  <w:noProof/>
                </w:rPr>
                <w:id w:val="69779190"/>
                <w:placeholder>
                  <w:docPart w:val="E7096E4408724F92AD272A9ECD99E424"/>
                </w:placeholder>
                <w:temporary/>
                <w:showingPlcHdr/>
                <w15:appearance w15:val="hidden"/>
              </w:sdtPr>
              <w:sdtEndPr/>
              <w:sdtContent>
                <w:r w:rsidR="00F379BC" w:rsidRPr="00AA526B">
                  <w:rPr>
                    <w:noProof/>
                    <w:lang w:bidi="es-ES"/>
                  </w:rPr>
                  <w:t>5</w:t>
                </w:r>
                <w:r w:rsidR="00411B7B">
                  <w:rPr>
                    <w:noProof/>
                    <w:lang w:bidi="es-ES"/>
                  </w:rPr>
                  <w:t xml:space="preserve"> </w:t>
                </w:r>
                <w:r w:rsidR="00F379BC" w:rsidRPr="00AA526B">
                  <w:rPr>
                    <w:noProof/>
                    <w:lang w:bidi="es-ES"/>
                  </w:rPr>
                  <w:t xml:space="preserve">000 € </w:t>
                </w:r>
              </w:sdtContent>
            </w:sdt>
          </w:p>
        </w:tc>
        <w:tc>
          <w:tcPr>
            <w:tcW w:w="879" w:type="dxa"/>
            <w:shd w:val="clear" w:color="auto" w:fill="F2F2F2" w:themeFill="background1" w:themeFillShade="F2"/>
            <w:noWrap/>
            <w:vAlign w:val="center"/>
            <w:hideMark/>
          </w:tcPr>
          <w:p w14:paraId="6C58800B" w14:textId="77777777" w:rsidR="00E552C8" w:rsidRPr="00AA526B" w:rsidRDefault="00F45DF6" w:rsidP="00974DD3">
            <w:pPr>
              <w:pStyle w:val="Textodelatablagrande"/>
              <w:rPr>
                <w:noProof/>
              </w:rPr>
            </w:pPr>
            <w:sdt>
              <w:sdtPr>
                <w:rPr>
                  <w:noProof/>
                </w:rPr>
                <w:id w:val="1132590563"/>
                <w:placeholder>
                  <w:docPart w:val="93EFDA983B67474BA5115CBEE2DF09AB"/>
                </w:placeholder>
                <w:temporary/>
                <w:showingPlcHdr/>
                <w15:appearance w15:val="hidden"/>
              </w:sdtPr>
              <w:sdtEndPr/>
              <w:sdtContent>
                <w:r w:rsidR="00F379BC" w:rsidRPr="00AA526B">
                  <w:rPr>
                    <w:noProof/>
                    <w:lang w:bidi="es-ES"/>
                  </w:rPr>
                  <w:t>5</w:t>
                </w:r>
                <w:r w:rsidR="00411B7B">
                  <w:rPr>
                    <w:noProof/>
                    <w:lang w:bidi="es-ES"/>
                  </w:rPr>
                  <w:t xml:space="preserve"> </w:t>
                </w:r>
                <w:r w:rsidR="00F379BC" w:rsidRPr="00AA526B">
                  <w:rPr>
                    <w:noProof/>
                    <w:lang w:bidi="es-ES"/>
                  </w:rPr>
                  <w:t xml:space="preserve">000 € </w:t>
                </w:r>
              </w:sdtContent>
            </w:sdt>
          </w:p>
        </w:tc>
        <w:tc>
          <w:tcPr>
            <w:tcW w:w="879" w:type="dxa"/>
            <w:gridSpan w:val="2"/>
            <w:shd w:val="clear" w:color="auto" w:fill="F2F2F2" w:themeFill="background1" w:themeFillShade="F2"/>
            <w:noWrap/>
            <w:vAlign w:val="center"/>
            <w:hideMark/>
          </w:tcPr>
          <w:p w14:paraId="1A350484" w14:textId="77777777" w:rsidR="00E552C8" w:rsidRPr="00AA526B" w:rsidRDefault="00F45DF6" w:rsidP="00974DD3">
            <w:pPr>
              <w:pStyle w:val="Textodelatablagrande"/>
              <w:rPr>
                <w:noProof/>
              </w:rPr>
            </w:pPr>
            <w:sdt>
              <w:sdtPr>
                <w:rPr>
                  <w:noProof/>
                </w:rPr>
                <w:id w:val="-1532097647"/>
                <w:placeholder>
                  <w:docPart w:val="67BA3582E9C34A9CA0F21806435EA744"/>
                </w:placeholder>
                <w:temporary/>
                <w:showingPlcHdr/>
                <w15:appearance w15:val="hidden"/>
              </w:sdtPr>
              <w:sdtEndPr/>
              <w:sdtContent>
                <w:r w:rsidR="00F379BC" w:rsidRPr="00AA526B">
                  <w:rPr>
                    <w:noProof/>
                    <w:lang w:bidi="es-ES"/>
                  </w:rPr>
                  <w:t>5</w:t>
                </w:r>
                <w:r w:rsidR="00411B7B">
                  <w:rPr>
                    <w:noProof/>
                    <w:lang w:bidi="es-ES"/>
                  </w:rPr>
                  <w:t xml:space="preserve"> </w:t>
                </w:r>
                <w:r w:rsidR="00F379BC" w:rsidRPr="00AA526B">
                  <w:rPr>
                    <w:noProof/>
                    <w:lang w:bidi="es-ES"/>
                  </w:rPr>
                  <w:t xml:space="preserve">000 € </w:t>
                </w:r>
              </w:sdtContent>
            </w:sdt>
          </w:p>
        </w:tc>
        <w:tc>
          <w:tcPr>
            <w:tcW w:w="879" w:type="dxa"/>
            <w:shd w:val="clear" w:color="auto" w:fill="F2F2F2" w:themeFill="background1" w:themeFillShade="F2"/>
            <w:noWrap/>
            <w:vAlign w:val="center"/>
            <w:hideMark/>
          </w:tcPr>
          <w:p w14:paraId="7EFB005C" w14:textId="77777777" w:rsidR="00E552C8" w:rsidRPr="00AA526B" w:rsidRDefault="00F45DF6" w:rsidP="00974DD3">
            <w:pPr>
              <w:pStyle w:val="Textodelatablagrande"/>
              <w:rPr>
                <w:noProof/>
              </w:rPr>
            </w:pPr>
            <w:sdt>
              <w:sdtPr>
                <w:rPr>
                  <w:noProof/>
                </w:rPr>
                <w:id w:val="-969122004"/>
                <w:placeholder>
                  <w:docPart w:val="5CDB703040954179B29B4AFF4734F144"/>
                </w:placeholder>
                <w:temporary/>
                <w:showingPlcHdr/>
                <w15:appearance w15:val="hidden"/>
              </w:sdtPr>
              <w:sdtEndPr/>
              <w:sdtContent>
                <w:r w:rsidR="004E67B3" w:rsidRPr="00AA526B">
                  <w:rPr>
                    <w:noProof/>
                    <w:lang w:bidi="es-ES"/>
                  </w:rPr>
                  <w:t>8</w:t>
                </w:r>
                <w:r w:rsidR="00411B7B">
                  <w:rPr>
                    <w:noProof/>
                    <w:lang w:bidi="es-ES"/>
                  </w:rPr>
                  <w:t xml:space="preserve"> </w:t>
                </w:r>
                <w:r w:rsidR="004E67B3" w:rsidRPr="00AA526B">
                  <w:rPr>
                    <w:noProof/>
                    <w:lang w:bidi="es-ES"/>
                  </w:rPr>
                  <w:t>000 €</w:t>
                </w:r>
              </w:sdtContent>
            </w:sdt>
          </w:p>
        </w:tc>
        <w:tc>
          <w:tcPr>
            <w:tcW w:w="879" w:type="dxa"/>
            <w:shd w:val="clear" w:color="auto" w:fill="F2F2F2" w:themeFill="background1" w:themeFillShade="F2"/>
            <w:noWrap/>
            <w:vAlign w:val="center"/>
            <w:hideMark/>
          </w:tcPr>
          <w:p w14:paraId="7E49C367" w14:textId="77777777" w:rsidR="00E552C8" w:rsidRPr="00AA526B" w:rsidRDefault="00F45DF6" w:rsidP="00974DD3">
            <w:pPr>
              <w:pStyle w:val="Textodelatablagrande"/>
              <w:rPr>
                <w:noProof/>
              </w:rPr>
            </w:pPr>
            <w:sdt>
              <w:sdtPr>
                <w:rPr>
                  <w:noProof/>
                </w:rPr>
                <w:id w:val="-92561807"/>
                <w:placeholder>
                  <w:docPart w:val="A95912B0B9D14CDFB12CC19060DA1086"/>
                </w:placeholder>
                <w:temporary/>
                <w:showingPlcHdr/>
                <w15:appearance w15:val="hidden"/>
              </w:sdtPr>
              <w:sdtEndPr/>
              <w:sdtContent>
                <w:r w:rsidR="00695777" w:rsidRPr="00AA526B">
                  <w:rPr>
                    <w:noProof/>
                    <w:lang w:bidi="es-ES"/>
                  </w:rPr>
                  <w:t>9</w:t>
                </w:r>
                <w:r w:rsidR="00411B7B">
                  <w:rPr>
                    <w:noProof/>
                    <w:lang w:bidi="es-ES"/>
                  </w:rPr>
                  <w:t xml:space="preserve"> </w:t>
                </w:r>
                <w:r w:rsidR="00695777" w:rsidRPr="00AA526B">
                  <w:rPr>
                    <w:noProof/>
                    <w:lang w:bidi="es-ES"/>
                  </w:rPr>
                  <w:t>000 €</w:t>
                </w:r>
              </w:sdtContent>
            </w:sdt>
          </w:p>
        </w:tc>
        <w:tc>
          <w:tcPr>
            <w:tcW w:w="879" w:type="dxa"/>
            <w:shd w:val="clear" w:color="auto" w:fill="F2F2F2" w:themeFill="background1" w:themeFillShade="F2"/>
            <w:noWrap/>
            <w:vAlign w:val="center"/>
            <w:hideMark/>
          </w:tcPr>
          <w:p w14:paraId="6EDA3B87" w14:textId="77777777" w:rsidR="00E552C8" w:rsidRPr="00AA526B" w:rsidRDefault="00F45DF6" w:rsidP="00974DD3">
            <w:pPr>
              <w:pStyle w:val="Textodelatablagrande"/>
              <w:rPr>
                <w:noProof/>
              </w:rPr>
            </w:pPr>
            <w:sdt>
              <w:sdtPr>
                <w:rPr>
                  <w:noProof/>
                </w:rPr>
                <w:id w:val="650798732"/>
                <w:placeholder>
                  <w:docPart w:val="ECB0E468E6D14FD594B1D23FF6433CAE"/>
                </w:placeholder>
                <w:temporary/>
                <w:showingPlcHdr/>
                <w15:appearance w15:val="hidden"/>
              </w:sdtPr>
              <w:sdtEndPr/>
              <w:sdtContent>
                <w:r w:rsidR="00863B11" w:rsidRPr="00AA526B">
                  <w:rPr>
                    <w:noProof/>
                    <w:lang w:bidi="es-ES"/>
                  </w:rPr>
                  <w:t>9</w:t>
                </w:r>
                <w:r w:rsidR="00411B7B">
                  <w:rPr>
                    <w:noProof/>
                    <w:lang w:bidi="es-ES"/>
                  </w:rPr>
                  <w:t xml:space="preserve"> </w:t>
                </w:r>
                <w:r w:rsidR="00863B11" w:rsidRPr="00AA526B">
                  <w:rPr>
                    <w:noProof/>
                    <w:lang w:bidi="es-ES"/>
                  </w:rPr>
                  <w:t>000 €</w:t>
                </w:r>
              </w:sdtContent>
            </w:sdt>
          </w:p>
        </w:tc>
        <w:tc>
          <w:tcPr>
            <w:tcW w:w="879" w:type="dxa"/>
            <w:shd w:val="clear" w:color="auto" w:fill="F2F2F2" w:themeFill="background1" w:themeFillShade="F2"/>
            <w:noWrap/>
            <w:vAlign w:val="center"/>
            <w:hideMark/>
          </w:tcPr>
          <w:p w14:paraId="452AA6A6" w14:textId="77777777" w:rsidR="00E552C8" w:rsidRPr="00AA526B" w:rsidRDefault="00F45DF6" w:rsidP="00974DD3">
            <w:pPr>
              <w:pStyle w:val="Textodelatablagrande"/>
              <w:rPr>
                <w:noProof/>
              </w:rPr>
            </w:pPr>
            <w:sdt>
              <w:sdtPr>
                <w:rPr>
                  <w:noProof/>
                </w:rPr>
                <w:id w:val="240294221"/>
                <w:placeholder>
                  <w:docPart w:val="4AB90E2995A546E495A34BD7D718706E"/>
                </w:placeholder>
                <w:temporary/>
                <w:showingPlcHdr/>
                <w15:appearance w15:val="hidden"/>
              </w:sdtPr>
              <w:sdtEndPr/>
              <w:sdtContent>
                <w:r w:rsidR="007D36E9" w:rsidRPr="00AA526B">
                  <w:rPr>
                    <w:noProof/>
                    <w:lang w:bidi="es-ES"/>
                  </w:rPr>
                  <w:t>9</w:t>
                </w:r>
                <w:r w:rsidR="00411B7B">
                  <w:rPr>
                    <w:noProof/>
                    <w:lang w:bidi="es-ES"/>
                  </w:rPr>
                  <w:t xml:space="preserve"> </w:t>
                </w:r>
                <w:r w:rsidR="007D36E9" w:rsidRPr="00AA526B">
                  <w:rPr>
                    <w:noProof/>
                    <w:lang w:bidi="es-ES"/>
                  </w:rPr>
                  <w:t>000 €</w:t>
                </w:r>
              </w:sdtContent>
            </w:sdt>
          </w:p>
        </w:tc>
        <w:tc>
          <w:tcPr>
            <w:tcW w:w="879" w:type="dxa"/>
            <w:shd w:val="clear" w:color="auto" w:fill="F2F2F2" w:themeFill="background1" w:themeFillShade="F2"/>
            <w:noWrap/>
            <w:vAlign w:val="center"/>
            <w:hideMark/>
          </w:tcPr>
          <w:p w14:paraId="10480AD8" w14:textId="77777777" w:rsidR="00E552C8" w:rsidRPr="00AA526B" w:rsidRDefault="00F45DF6" w:rsidP="00974DD3">
            <w:pPr>
              <w:pStyle w:val="Textodelatablagrande"/>
              <w:rPr>
                <w:noProof/>
              </w:rPr>
            </w:pPr>
            <w:sdt>
              <w:sdtPr>
                <w:rPr>
                  <w:noProof/>
                </w:rPr>
                <w:id w:val="234668175"/>
                <w:placeholder>
                  <w:docPart w:val="95D52CBBD2974EC985468BFA2F21EEE5"/>
                </w:placeholder>
                <w:temporary/>
                <w:showingPlcHdr/>
                <w15:appearance w15:val="hidden"/>
              </w:sdtPr>
              <w:sdtEndPr/>
              <w:sdtContent>
                <w:r w:rsidR="004B5779" w:rsidRPr="00AA526B">
                  <w:rPr>
                    <w:noProof/>
                    <w:lang w:bidi="es-ES"/>
                  </w:rPr>
                  <w:t>9</w:t>
                </w:r>
                <w:r w:rsidR="00411B7B">
                  <w:rPr>
                    <w:noProof/>
                    <w:lang w:bidi="es-ES"/>
                  </w:rPr>
                  <w:t xml:space="preserve"> </w:t>
                </w:r>
                <w:r w:rsidR="004B5779" w:rsidRPr="00AA526B">
                  <w:rPr>
                    <w:noProof/>
                    <w:lang w:bidi="es-ES"/>
                  </w:rPr>
                  <w:t>000 €</w:t>
                </w:r>
              </w:sdtContent>
            </w:sdt>
          </w:p>
        </w:tc>
        <w:tc>
          <w:tcPr>
            <w:tcW w:w="879" w:type="dxa"/>
            <w:shd w:val="clear" w:color="auto" w:fill="F2F2F2" w:themeFill="background1" w:themeFillShade="F2"/>
            <w:noWrap/>
            <w:vAlign w:val="center"/>
            <w:hideMark/>
          </w:tcPr>
          <w:p w14:paraId="36D4C075" w14:textId="77777777" w:rsidR="00E552C8" w:rsidRPr="00AA526B" w:rsidRDefault="00F45DF6" w:rsidP="00974DD3">
            <w:pPr>
              <w:pStyle w:val="Textodelatablagrande"/>
              <w:rPr>
                <w:noProof/>
              </w:rPr>
            </w:pPr>
            <w:sdt>
              <w:sdtPr>
                <w:rPr>
                  <w:noProof/>
                </w:rPr>
                <w:id w:val="1022598068"/>
                <w:placeholder>
                  <w:docPart w:val="F319BCC996D744BDB8E06AB55B81534F"/>
                </w:placeholder>
                <w:temporary/>
                <w:showingPlcHdr/>
                <w15:appearance w15:val="hidden"/>
              </w:sdtPr>
              <w:sdtEndPr/>
              <w:sdtContent>
                <w:r w:rsidR="000B6224" w:rsidRPr="00AA526B">
                  <w:rPr>
                    <w:noProof/>
                    <w:lang w:bidi="es-ES"/>
                  </w:rPr>
                  <w:t>9</w:t>
                </w:r>
                <w:r w:rsidR="00411B7B">
                  <w:rPr>
                    <w:noProof/>
                    <w:lang w:bidi="es-ES"/>
                  </w:rPr>
                  <w:t xml:space="preserve"> </w:t>
                </w:r>
                <w:r w:rsidR="000B6224" w:rsidRPr="00AA526B">
                  <w:rPr>
                    <w:noProof/>
                    <w:lang w:bidi="es-ES"/>
                  </w:rPr>
                  <w:t>000 €</w:t>
                </w:r>
              </w:sdtContent>
            </w:sdt>
          </w:p>
        </w:tc>
        <w:tc>
          <w:tcPr>
            <w:tcW w:w="1502" w:type="dxa"/>
            <w:shd w:val="clear" w:color="auto" w:fill="F2F2F2" w:themeFill="background1" w:themeFillShade="F2"/>
            <w:noWrap/>
            <w:vAlign w:val="center"/>
            <w:hideMark/>
          </w:tcPr>
          <w:p w14:paraId="1AE826FE" w14:textId="77777777" w:rsidR="00E552C8" w:rsidRPr="00AA526B" w:rsidRDefault="00F45DF6" w:rsidP="00974DD3">
            <w:pPr>
              <w:pStyle w:val="Textodelatablagrande"/>
              <w:rPr>
                <w:noProof/>
              </w:rPr>
            </w:pPr>
            <w:sdt>
              <w:sdtPr>
                <w:rPr>
                  <w:noProof/>
                </w:rPr>
                <w:id w:val="193042440"/>
                <w:placeholder>
                  <w:docPart w:val="8507472DAA82457FA90F2EB0821EE916"/>
                </w:placeholder>
                <w:temporary/>
                <w:showingPlcHdr/>
                <w15:appearance w15:val="hidden"/>
              </w:sdtPr>
              <w:sdtEndPr/>
              <w:sdtContent>
                <w:r w:rsidR="00EB35A3" w:rsidRPr="00AA526B">
                  <w:rPr>
                    <w:noProof/>
                    <w:lang w:bidi="es-ES"/>
                  </w:rPr>
                  <w:t>76 500 €</w:t>
                </w:r>
              </w:sdtContent>
            </w:sdt>
          </w:p>
        </w:tc>
      </w:tr>
      <w:tr w:rsidR="00AA526B" w:rsidRPr="00AA526B" w14:paraId="0A9A57DD" w14:textId="77777777" w:rsidTr="004B2DF1">
        <w:trPr>
          <w:trHeight w:val="244"/>
        </w:trPr>
        <w:tc>
          <w:tcPr>
            <w:tcW w:w="2493" w:type="dxa"/>
            <w:shd w:val="clear" w:color="auto" w:fill="auto"/>
            <w:vAlign w:val="center"/>
            <w:hideMark/>
          </w:tcPr>
          <w:p w14:paraId="64282130" w14:textId="77777777" w:rsidR="00E552C8" w:rsidRPr="00AA526B" w:rsidRDefault="00F45DF6" w:rsidP="00974DD3">
            <w:pPr>
              <w:pStyle w:val="Textodelatablagrande"/>
              <w:rPr>
                <w:noProof/>
              </w:rPr>
            </w:pPr>
            <w:sdt>
              <w:sdtPr>
                <w:rPr>
                  <w:noProof/>
                </w:rPr>
                <w:id w:val="-1457332302"/>
                <w:placeholder>
                  <w:docPart w:val="B4EF926F35CB44C9978835E9850286CF"/>
                </w:placeholder>
                <w:temporary/>
                <w:showingPlcHdr/>
                <w15:appearance w15:val="hidden"/>
              </w:sdtPr>
              <w:sdtEndPr/>
              <w:sdtContent>
                <w:r w:rsidR="004020D0" w:rsidRPr="00AA526B">
                  <w:rPr>
                    <w:noProof/>
                    <w:lang w:bidi="es-ES"/>
                  </w:rPr>
                  <w:t>Publicidad y marketing</w:t>
                </w:r>
              </w:sdtContent>
            </w:sdt>
          </w:p>
        </w:tc>
        <w:tc>
          <w:tcPr>
            <w:tcW w:w="941" w:type="dxa"/>
            <w:shd w:val="clear" w:color="auto" w:fill="auto"/>
            <w:noWrap/>
            <w:vAlign w:val="center"/>
            <w:hideMark/>
          </w:tcPr>
          <w:p w14:paraId="728E13E3" w14:textId="77777777" w:rsidR="00E552C8" w:rsidRPr="00AA526B" w:rsidRDefault="00F45DF6" w:rsidP="00974DD3">
            <w:pPr>
              <w:pStyle w:val="Textodelatablagrande"/>
              <w:rPr>
                <w:noProof/>
              </w:rPr>
            </w:pPr>
            <w:sdt>
              <w:sdtPr>
                <w:rPr>
                  <w:noProof/>
                </w:rPr>
                <w:id w:val="-1311789770"/>
                <w:placeholder>
                  <w:docPart w:val="BEE5ACB1866B4D769819B982806AA1AF"/>
                </w:placeholder>
                <w:temporary/>
                <w:showingPlcHdr/>
                <w15:appearance w15:val="hidden"/>
              </w:sdtPr>
              <w:sdtEndPr/>
              <w:sdtContent>
                <w:r w:rsidR="00234FE7" w:rsidRPr="00AA526B">
                  <w:rPr>
                    <w:noProof/>
                    <w:lang w:bidi="es-ES"/>
                  </w:rPr>
                  <w:t>400 €</w:t>
                </w:r>
              </w:sdtContent>
            </w:sdt>
          </w:p>
        </w:tc>
        <w:tc>
          <w:tcPr>
            <w:tcW w:w="879" w:type="dxa"/>
            <w:shd w:val="clear" w:color="auto" w:fill="auto"/>
            <w:noWrap/>
            <w:vAlign w:val="center"/>
            <w:hideMark/>
          </w:tcPr>
          <w:p w14:paraId="4F9DE96B" w14:textId="77777777" w:rsidR="00E552C8" w:rsidRPr="00AA526B" w:rsidRDefault="00F45DF6" w:rsidP="00974DD3">
            <w:pPr>
              <w:pStyle w:val="Textodelatablagrande"/>
              <w:rPr>
                <w:noProof/>
              </w:rPr>
            </w:pPr>
            <w:sdt>
              <w:sdtPr>
                <w:rPr>
                  <w:noProof/>
                </w:rPr>
                <w:id w:val="537407463"/>
                <w:placeholder>
                  <w:docPart w:val="700F29F84F1A49C594760A62DA36B3B2"/>
                </w:placeholder>
                <w:temporary/>
                <w:showingPlcHdr/>
                <w15:appearance w15:val="hidden"/>
              </w:sdtPr>
              <w:sdtEndPr/>
              <w:sdtContent>
                <w:r w:rsidR="00234FE7" w:rsidRPr="00AA526B">
                  <w:rPr>
                    <w:noProof/>
                    <w:lang w:bidi="es-ES"/>
                  </w:rPr>
                  <w:t>450 €</w:t>
                </w:r>
              </w:sdtContent>
            </w:sdt>
          </w:p>
        </w:tc>
        <w:tc>
          <w:tcPr>
            <w:tcW w:w="879" w:type="dxa"/>
            <w:shd w:val="clear" w:color="auto" w:fill="auto"/>
            <w:noWrap/>
            <w:vAlign w:val="center"/>
            <w:hideMark/>
          </w:tcPr>
          <w:p w14:paraId="781094BF" w14:textId="77777777" w:rsidR="00E552C8" w:rsidRPr="00AA526B" w:rsidRDefault="00F45DF6" w:rsidP="00974DD3">
            <w:pPr>
              <w:pStyle w:val="Textodelatablagrande"/>
              <w:rPr>
                <w:noProof/>
              </w:rPr>
            </w:pPr>
            <w:sdt>
              <w:sdtPr>
                <w:rPr>
                  <w:noProof/>
                </w:rPr>
                <w:id w:val="709699457"/>
                <w:placeholder>
                  <w:docPart w:val="26701D71E4404A0EA66C1B92D30504AC"/>
                </w:placeholder>
                <w:temporary/>
                <w:showingPlcHdr/>
                <w15:appearance w15:val="hidden"/>
              </w:sdtPr>
              <w:sdtEndPr/>
              <w:sdtContent>
                <w:r w:rsidR="006A359E" w:rsidRPr="00AA526B">
                  <w:rPr>
                    <w:noProof/>
                    <w:lang w:bidi="es-ES"/>
                  </w:rPr>
                  <w:t>450 €</w:t>
                </w:r>
              </w:sdtContent>
            </w:sdt>
          </w:p>
        </w:tc>
        <w:tc>
          <w:tcPr>
            <w:tcW w:w="947" w:type="dxa"/>
            <w:shd w:val="clear" w:color="auto" w:fill="auto"/>
            <w:noWrap/>
            <w:vAlign w:val="center"/>
            <w:hideMark/>
          </w:tcPr>
          <w:p w14:paraId="2F274C4A" w14:textId="77777777" w:rsidR="00E552C8" w:rsidRPr="00AA526B" w:rsidRDefault="00F45DF6" w:rsidP="00974DD3">
            <w:pPr>
              <w:pStyle w:val="Textodelatablagrande"/>
              <w:rPr>
                <w:noProof/>
              </w:rPr>
            </w:pPr>
            <w:sdt>
              <w:sdtPr>
                <w:rPr>
                  <w:noProof/>
                </w:rPr>
                <w:id w:val="-1811082135"/>
                <w:placeholder>
                  <w:docPart w:val="8E2BAB535E3343E49E03EBBE05558351"/>
                </w:placeholder>
                <w:temporary/>
                <w:showingPlcHdr/>
                <w15:appearance w15:val="hidden"/>
              </w:sdtPr>
              <w:sdtEndPr/>
              <w:sdtContent>
                <w:r w:rsidR="000B1B5F" w:rsidRPr="00AA526B">
                  <w:rPr>
                    <w:noProof/>
                    <w:lang w:bidi="es-ES"/>
                  </w:rPr>
                  <w:t>450 €</w:t>
                </w:r>
              </w:sdtContent>
            </w:sdt>
          </w:p>
        </w:tc>
        <w:tc>
          <w:tcPr>
            <w:tcW w:w="879" w:type="dxa"/>
            <w:shd w:val="clear" w:color="auto" w:fill="auto"/>
            <w:noWrap/>
            <w:vAlign w:val="center"/>
            <w:hideMark/>
          </w:tcPr>
          <w:p w14:paraId="11A671C0" w14:textId="77777777" w:rsidR="00E552C8" w:rsidRPr="00AA526B" w:rsidRDefault="00F45DF6" w:rsidP="00974DD3">
            <w:pPr>
              <w:pStyle w:val="Textodelatablagrande"/>
              <w:rPr>
                <w:noProof/>
              </w:rPr>
            </w:pPr>
            <w:sdt>
              <w:sdtPr>
                <w:rPr>
                  <w:noProof/>
                </w:rPr>
                <w:id w:val="90357239"/>
                <w:placeholder>
                  <w:docPart w:val="01243409BCE243388C7F2274529A3BAC"/>
                </w:placeholder>
                <w:temporary/>
                <w:showingPlcHdr/>
                <w15:appearance w15:val="hidden"/>
              </w:sdtPr>
              <w:sdtEndPr/>
              <w:sdtContent>
                <w:r w:rsidR="00E15D61" w:rsidRPr="00AA526B">
                  <w:rPr>
                    <w:noProof/>
                    <w:lang w:bidi="es-ES"/>
                  </w:rPr>
                  <w:t>900 €</w:t>
                </w:r>
              </w:sdtContent>
            </w:sdt>
          </w:p>
        </w:tc>
        <w:tc>
          <w:tcPr>
            <w:tcW w:w="879" w:type="dxa"/>
            <w:gridSpan w:val="2"/>
            <w:shd w:val="clear" w:color="auto" w:fill="auto"/>
            <w:noWrap/>
            <w:vAlign w:val="center"/>
            <w:hideMark/>
          </w:tcPr>
          <w:p w14:paraId="39669570" w14:textId="77777777" w:rsidR="00E552C8" w:rsidRPr="00AA526B" w:rsidRDefault="00F45DF6" w:rsidP="00974DD3">
            <w:pPr>
              <w:pStyle w:val="Textodelatablagrande"/>
              <w:rPr>
                <w:noProof/>
              </w:rPr>
            </w:pPr>
            <w:sdt>
              <w:sdtPr>
                <w:rPr>
                  <w:noProof/>
                </w:rPr>
                <w:id w:val="1289542312"/>
                <w:placeholder>
                  <w:docPart w:val="85F2CBD7AA91490D8FB3D1667093D04D"/>
                </w:placeholder>
                <w:temporary/>
                <w:showingPlcHdr/>
                <w15:appearance w15:val="hidden"/>
              </w:sdtPr>
              <w:sdtEndPr/>
              <w:sdtContent>
                <w:r w:rsidR="00100314" w:rsidRPr="00AA526B">
                  <w:rPr>
                    <w:noProof/>
                    <w:lang w:bidi="es-ES"/>
                  </w:rPr>
                  <w:t>900 €</w:t>
                </w:r>
              </w:sdtContent>
            </w:sdt>
          </w:p>
        </w:tc>
        <w:tc>
          <w:tcPr>
            <w:tcW w:w="879" w:type="dxa"/>
            <w:shd w:val="clear" w:color="auto" w:fill="auto"/>
            <w:noWrap/>
            <w:vAlign w:val="center"/>
            <w:hideMark/>
          </w:tcPr>
          <w:p w14:paraId="2F7FB67E" w14:textId="77777777" w:rsidR="00E552C8" w:rsidRPr="00AA526B" w:rsidRDefault="00F45DF6" w:rsidP="00974DD3">
            <w:pPr>
              <w:pStyle w:val="Textodelatablagrande"/>
              <w:rPr>
                <w:noProof/>
              </w:rPr>
            </w:pPr>
            <w:sdt>
              <w:sdtPr>
                <w:rPr>
                  <w:noProof/>
                </w:rPr>
                <w:id w:val="130990222"/>
                <w:placeholder>
                  <w:docPart w:val="67C25383A2AD4FFB8A4D154E92B97B5B"/>
                </w:placeholder>
                <w:temporary/>
                <w:showingPlcHdr/>
                <w15:appearance w15:val="hidden"/>
              </w:sdtPr>
              <w:sdtEndPr/>
              <w:sdtContent>
                <w:r w:rsidR="004E67B3" w:rsidRPr="00AA526B">
                  <w:rPr>
                    <w:noProof/>
                    <w:lang w:bidi="es-ES"/>
                  </w:rPr>
                  <w:t>900 €</w:t>
                </w:r>
              </w:sdtContent>
            </w:sdt>
          </w:p>
        </w:tc>
        <w:tc>
          <w:tcPr>
            <w:tcW w:w="879" w:type="dxa"/>
            <w:shd w:val="clear" w:color="auto" w:fill="auto"/>
            <w:noWrap/>
            <w:vAlign w:val="center"/>
            <w:hideMark/>
          </w:tcPr>
          <w:p w14:paraId="5188BA37" w14:textId="77777777" w:rsidR="00E552C8" w:rsidRPr="00AA526B" w:rsidRDefault="00F45DF6" w:rsidP="00974DD3">
            <w:pPr>
              <w:pStyle w:val="Textodelatablagrande"/>
              <w:rPr>
                <w:noProof/>
              </w:rPr>
            </w:pPr>
            <w:sdt>
              <w:sdtPr>
                <w:rPr>
                  <w:noProof/>
                </w:rPr>
                <w:id w:val="-1423869118"/>
                <w:placeholder>
                  <w:docPart w:val="703D7669A5934E149B79185FE3E5A45D"/>
                </w:placeholder>
                <w:temporary/>
                <w:showingPlcHdr/>
                <w15:appearance w15:val="hidden"/>
              </w:sdtPr>
              <w:sdtEndPr/>
              <w:sdtContent>
                <w:r w:rsidR="0065229E" w:rsidRPr="00AA526B">
                  <w:rPr>
                    <w:noProof/>
                    <w:lang w:bidi="es-ES"/>
                  </w:rPr>
                  <w:t>900 €</w:t>
                </w:r>
              </w:sdtContent>
            </w:sdt>
          </w:p>
        </w:tc>
        <w:tc>
          <w:tcPr>
            <w:tcW w:w="879" w:type="dxa"/>
            <w:shd w:val="clear" w:color="auto" w:fill="auto"/>
            <w:noWrap/>
            <w:vAlign w:val="center"/>
            <w:hideMark/>
          </w:tcPr>
          <w:p w14:paraId="055CC3E6" w14:textId="77777777" w:rsidR="00E552C8" w:rsidRPr="00AA526B" w:rsidRDefault="00F45DF6" w:rsidP="00974DD3">
            <w:pPr>
              <w:pStyle w:val="Textodelatablagrande"/>
              <w:rPr>
                <w:noProof/>
              </w:rPr>
            </w:pPr>
            <w:sdt>
              <w:sdtPr>
                <w:rPr>
                  <w:noProof/>
                </w:rPr>
                <w:id w:val="389940514"/>
                <w:placeholder>
                  <w:docPart w:val="FA116C59CBA54C33B105AF0180E38E3A"/>
                </w:placeholder>
                <w:temporary/>
                <w:showingPlcHdr/>
                <w15:appearance w15:val="hidden"/>
              </w:sdtPr>
              <w:sdtEndPr/>
              <w:sdtContent>
                <w:r w:rsidR="00863B11" w:rsidRPr="00AA526B">
                  <w:rPr>
                    <w:noProof/>
                    <w:lang w:bidi="es-ES"/>
                  </w:rPr>
                  <w:t>900 €</w:t>
                </w:r>
              </w:sdtContent>
            </w:sdt>
          </w:p>
        </w:tc>
        <w:tc>
          <w:tcPr>
            <w:tcW w:w="879" w:type="dxa"/>
            <w:shd w:val="clear" w:color="auto" w:fill="auto"/>
            <w:noWrap/>
            <w:vAlign w:val="center"/>
            <w:hideMark/>
          </w:tcPr>
          <w:p w14:paraId="52D401F4" w14:textId="77777777" w:rsidR="00E552C8" w:rsidRPr="00AA526B" w:rsidRDefault="00F45DF6" w:rsidP="00974DD3">
            <w:pPr>
              <w:pStyle w:val="Textodelatablagrande"/>
              <w:rPr>
                <w:noProof/>
              </w:rPr>
            </w:pPr>
            <w:sdt>
              <w:sdtPr>
                <w:rPr>
                  <w:noProof/>
                </w:rPr>
                <w:id w:val="39871103"/>
                <w:placeholder>
                  <w:docPart w:val="0A4B0F98451341AAB13A6E3CF95C52A4"/>
                </w:placeholder>
                <w:temporary/>
                <w:showingPlcHdr/>
                <w15:appearance w15:val="hidden"/>
              </w:sdtPr>
              <w:sdtEndPr/>
              <w:sdtContent>
                <w:r w:rsidR="007D36E9" w:rsidRPr="00AA526B">
                  <w:rPr>
                    <w:noProof/>
                    <w:lang w:bidi="es-ES"/>
                  </w:rPr>
                  <w:t>900 €</w:t>
                </w:r>
              </w:sdtContent>
            </w:sdt>
          </w:p>
        </w:tc>
        <w:tc>
          <w:tcPr>
            <w:tcW w:w="879" w:type="dxa"/>
            <w:shd w:val="clear" w:color="auto" w:fill="auto"/>
            <w:noWrap/>
            <w:vAlign w:val="center"/>
            <w:hideMark/>
          </w:tcPr>
          <w:p w14:paraId="2A5BDEB6" w14:textId="77777777" w:rsidR="00E552C8" w:rsidRPr="00AA526B" w:rsidRDefault="00F45DF6" w:rsidP="00974DD3">
            <w:pPr>
              <w:pStyle w:val="Textodelatablagrande"/>
              <w:rPr>
                <w:noProof/>
              </w:rPr>
            </w:pPr>
            <w:sdt>
              <w:sdtPr>
                <w:rPr>
                  <w:noProof/>
                </w:rPr>
                <w:id w:val="-1267377258"/>
                <w:placeholder>
                  <w:docPart w:val="32EA20E76A2E47ABB5A1003F5ACEF7E7"/>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 xml:space="preserve">200 € </w:t>
                </w:r>
              </w:sdtContent>
            </w:sdt>
          </w:p>
        </w:tc>
        <w:tc>
          <w:tcPr>
            <w:tcW w:w="879" w:type="dxa"/>
            <w:shd w:val="clear" w:color="auto" w:fill="auto"/>
            <w:noWrap/>
            <w:vAlign w:val="center"/>
            <w:hideMark/>
          </w:tcPr>
          <w:p w14:paraId="217BA344" w14:textId="77777777" w:rsidR="00E552C8" w:rsidRPr="00AA526B" w:rsidRDefault="00F45DF6" w:rsidP="00974DD3">
            <w:pPr>
              <w:pStyle w:val="Textodelatablagrande"/>
              <w:rPr>
                <w:noProof/>
              </w:rPr>
            </w:pPr>
            <w:sdt>
              <w:sdtPr>
                <w:rPr>
                  <w:noProof/>
                </w:rPr>
                <w:id w:val="689651602"/>
                <w:placeholder>
                  <w:docPart w:val="2E9A60647D8E4D4AA6D0789F0D8BED1A"/>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 xml:space="preserve">200 € </w:t>
                </w:r>
              </w:sdtContent>
            </w:sdt>
          </w:p>
        </w:tc>
        <w:tc>
          <w:tcPr>
            <w:tcW w:w="1502" w:type="dxa"/>
            <w:shd w:val="clear" w:color="auto" w:fill="auto"/>
            <w:noWrap/>
            <w:vAlign w:val="center"/>
            <w:hideMark/>
          </w:tcPr>
          <w:p w14:paraId="1F33358E" w14:textId="77777777" w:rsidR="00E552C8" w:rsidRPr="00AA526B" w:rsidRDefault="00F45DF6" w:rsidP="00974DD3">
            <w:pPr>
              <w:pStyle w:val="Textodelatablagrande"/>
              <w:rPr>
                <w:noProof/>
              </w:rPr>
            </w:pPr>
            <w:sdt>
              <w:sdtPr>
                <w:rPr>
                  <w:noProof/>
                </w:rPr>
                <w:id w:val="225955380"/>
                <w:placeholder>
                  <w:docPart w:val="F8D70F0695A34341AF484A64CF7ACF28"/>
                </w:placeholder>
                <w:temporary/>
                <w:showingPlcHdr/>
                <w15:appearance w15:val="hidden"/>
              </w:sdtPr>
              <w:sdtEndPr/>
              <w:sdtContent>
                <w:r w:rsidR="00EB35A3" w:rsidRPr="00AA526B">
                  <w:rPr>
                    <w:noProof/>
                    <w:lang w:bidi="es-ES"/>
                  </w:rPr>
                  <w:t>9</w:t>
                </w:r>
                <w:r w:rsidR="00411B7B">
                  <w:rPr>
                    <w:noProof/>
                    <w:lang w:bidi="es-ES"/>
                  </w:rPr>
                  <w:t xml:space="preserve"> </w:t>
                </w:r>
                <w:r w:rsidR="00EB35A3" w:rsidRPr="00AA526B">
                  <w:rPr>
                    <w:noProof/>
                    <w:lang w:bidi="es-ES"/>
                  </w:rPr>
                  <w:t>550 €</w:t>
                </w:r>
              </w:sdtContent>
            </w:sdt>
          </w:p>
        </w:tc>
      </w:tr>
      <w:tr w:rsidR="00AA526B" w:rsidRPr="00AA526B" w14:paraId="6B501BBC" w14:textId="77777777" w:rsidTr="004B2DF1">
        <w:trPr>
          <w:trHeight w:val="244"/>
        </w:trPr>
        <w:tc>
          <w:tcPr>
            <w:tcW w:w="2493" w:type="dxa"/>
            <w:shd w:val="clear" w:color="auto" w:fill="F2F2F2" w:themeFill="background1" w:themeFillShade="F2"/>
            <w:vAlign w:val="center"/>
            <w:hideMark/>
          </w:tcPr>
          <w:p w14:paraId="5E297381" w14:textId="77777777" w:rsidR="00E552C8" w:rsidRPr="00AA526B" w:rsidRDefault="00F45DF6" w:rsidP="00974DD3">
            <w:pPr>
              <w:pStyle w:val="Textodelatablagrande"/>
              <w:rPr>
                <w:noProof/>
              </w:rPr>
            </w:pPr>
            <w:sdt>
              <w:sdtPr>
                <w:rPr>
                  <w:noProof/>
                </w:rPr>
                <w:id w:val="1183480060"/>
                <w:placeholder>
                  <w:docPart w:val="22DBB08812EE4D0089F911397E7B28CF"/>
                </w:placeholder>
                <w:temporary/>
                <w:showingPlcHdr/>
                <w15:appearance w15:val="hidden"/>
              </w:sdtPr>
              <w:sdtEndPr/>
              <w:sdtContent>
                <w:r w:rsidR="004020D0" w:rsidRPr="00AA526B">
                  <w:rPr>
                    <w:noProof/>
                    <w:lang w:bidi="es-ES"/>
                  </w:rPr>
                  <w:t>Comisiones</w:t>
                </w:r>
              </w:sdtContent>
            </w:sdt>
          </w:p>
        </w:tc>
        <w:tc>
          <w:tcPr>
            <w:tcW w:w="941" w:type="dxa"/>
            <w:shd w:val="clear" w:color="auto" w:fill="F2F2F2" w:themeFill="background1" w:themeFillShade="F2"/>
            <w:noWrap/>
            <w:vAlign w:val="center"/>
            <w:hideMark/>
          </w:tcPr>
          <w:p w14:paraId="7740FADF" w14:textId="77777777" w:rsidR="00E552C8" w:rsidRPr="00AA526B" w:rsidRDefault="00F45DF6" w:rsidP="00974DD3">
            <w:pPr>
              <w:pStyle w:val="Textodelatablagrande"/>
              <w:rPr>
                <w:noProof/>
              </w:rPr>
            </w:pPr>
            <w:sdt>
              <w:sdtPr>
                <w:rPr>
                  <w:noProof/>
                </w:rPr>
                <w:id w:val="-1494103467"/>
                <w:placeholder>
                  <w:docPart w:val="0A0162D06D9743BC948CD5F886776B46"/>
                </w:placeholder>
                <w:temporary/>
                <w:showingPlcHdr/>
                <w15:appearance w15:val="hidden"/>
              </w:sdtPr>
              <w:sdtEndPr/>
              <w:sdtContent>
                <w:r w:rsidR="00234FE7" w:rsidRPr="00AA526B">
                  <w:rPr>
                    <w:noProof/>
                    <w:lang w:bidi="es-ES"/>
                  </w:rPr>
                  <w:t>250 €</w:t>
                </w:r>
              </w:sdtContent>
            </w:sdt>
          </w:p>
        </w:tc>
        <w:tc>
          <w:tcPr>
            <w:tcW w:w="879" w:type="dxa"/>
            <w:shd w:val="clear" w:color="auto" w:fill="F2F2F2" w:themeFill="background1" w:themeFillShade="F2"/>
            <w:noWrap/>
            <w:vAlign w:val="center"/>
            <w:hideMark/>
          </w:tcPr>
          <w:p w14:paraId="12E52324" w14:textId="77777777" w:rsidR="00E552C8" w:rsidRPr="00AA526B" w:rsidRDefault="00F45DF6" w:rsidP="00974DD3">
            <w:pPr>
              <w:pStyle w:val="Textodelatablagrande"/>
              <w:rPr>
                <w:noProof/>
              </w:rPr>
            </w:pPr>
            <w:sdt>
              <w:sdtPr>
                <w:rPr>
                  <w:noProof/>
                </w:rPr>
                <w:id w:val="279541572"/>
                <w:placeholder>
                  <w:docPart w:val="A3836771DF0B41E69D65857A8C4CD9C4"/>
                </w:placeholder>
                <w:temporary/>
                <w:showingPlcHdr/>
                <w15:appearance w15:val="hidden"/>
              </w:sdtPr>
              <w:sdtEndPr/>
              <w:sdtContent>
                <w:r w:rsidR="00234FE7" w:rsidRPr="00AA526B">
                  <w:rPr>
                    <w:noProof/>
                    <w:lang w:bidi="es-ES"/>
                  </w:rPr>
                  <w:t>650 €</w:t>
                </w:r>
              </w:sdtContent>
            </w:sdt>
          </w:p>
        </w:tc>
        <w:tc>
          <w:tcPr>
            <w:tcW w:w="879" w:type="dxa"/>
            <w:shd w:val="clear" w:color="auto" w:fill="F2F2F2" w:themeFill="background1" w:themeFillShade="F2"/>
            <w:noWrap/>
            <w:vAlign w:val="center"/>
            <w:hideMark/>
          </w:tcPr>
          <w:p w14:paraId="7B81E5BB" w14:textId="77777777" w:rsidR="00E552C8" w:rsidRPr="00AA526B" w:rsidRDefault="00F45DF6" w:rsidP="00974DD3">
            <w:pPr>
              <w:pStyle w:val="Textodelatablagrande"/>
              <w:rPr>
                <w:noProof/>
              </w:rPr>
            </w:pPr>
            <w:sdt>
              <w:sdtPr>
                <w:rPr>
                  <w:noProof/>
                </w:rPr>
                <w:id w:val="1424695401"/>
                <w:placeholder>
                  <w:docPart w:val="EC9055A7CB1E4A1989DA25168B5BA817"/>
                </w:placeholder>
                <w:temporary/>
                <w:showingPlcHdr/>
                <w15:appearance w15:val="hidden"/>
              </w:sdtPr>
              <w:sdtEndPr/>
              <w:sdtContent>
                <w:r w:rsidR="006A359E" w:rsidRPr="00AA526B">
                  <w:rPr>
                    <w:noProof/>
                    <w:lang w:bidi="es-ES"/>
                  </w:rPr>
                  <w:t>800 €</w:t>
                </w:r>
              </w:sdtContent>
            </w:sdt>
          </w:p>
        </w:tc>
        <w:tc>
          <w:tcPr>
            <w:tcW w:w="947" w:type="dxa"/>
            <w:shd w:val="clear" w:color="auto" w:fill="F2F2F2" w:themeFill="background1" w:themeFillShade="F2"/>
            <w:noWrap/>
            <w:vAlign w:val="center"/>
            <w:hideMark/>
          </w:tcPr>
          <w:p w14:paraId="415725FA" w14:textId="77777777" w:rsidR="00E552C8" w:rsidRPr="00AA526B" w:rsidRDefault="00F45DF6" w:rsidP="00974DD3">
            <w:pPr>
              <w:pStyle w:val="Textodelatablagrande"/>
              <w:rPr>
                <w:noProof/>
              </w:rPr>
            </w:pPr>
            <w:sdt>
              <w:sdtPr>
                <w:rPr>
                  <w:noProof/>
                </w:rPr>
                <w:id w:val="-1866050993"/>
                <w:placeholder>
                  <w:docPart w:val="409AB974EC5E4BB59D4C6FA29F15F49C"/>
                </w:placeholder>
                <w:temporary/>
                <w:showingPlcHdr/>
                <w15:appearance w15:val="hidden"/>
              </w:sdtPr>
              <w:sdtEndPr/>
              <w:sdtContent>
                <w:r w:rsidR="000B1B5F" w:rsidRPr="00AA526B">
                  <w:rPr>
                    <w:noProof/>
                    <w:lang w:bidi="es-ES"/>
                  </w:rPr>
                  <w:t>350 €</w:t>
                </w:r>
              </w:sdtContent>
            </w:sdt>
          </w:p>
        </w:tc>
        <w:tc>
          <w:tcPr>
            <w:tcW w:w="879" w:type="dxa"/>
            <w:shd w:val="clear" w:color="auto" w:fill="F2F2F2" w:themeFill="background1" w:themeFillShade="F2"/>
            <w:noWrap/>
            <w:vAlign w:val="center"/>
            <w:hideMark/>
          </w:tcPr>
          <w:p w14:paraId="4758C927" w14:textId="77777777" w:rsidR="00E552C8" w:rsidRPr="00AA526B" w:rsidRDefault="00F45DF6" w:rsidP="00974DD3">
            <w:pPr>
              <w:pStyle w:val="Textodelatablagrande"/>
              <w:rPr>
                <w:noProof/>
              </w:rPr>
            </w:pPr>
            <w:sdt>
              <w:sdtPr>
                <w:rPr>
                  <w:noProof/>
                </w:rPr>
                <w:id w:val="-1823726659"/>
                <w:placeholder>
                  <w:docPart w:val="5CDD2BE65DA94E0BB91A96D6CB72E83F"/>
                </w:placeholder>
                <w:temporary/>
                <w:showingPlcHdr/>
                <w15:appearance w15:val="hidden"/>
              </w:sdtPr>
              <w:sdtEndPr/>
              <w:sdtContent>
                <w:r w:rsidR="00E15D61" w:rsidRPr="00AA526B">
                  <w:rPr>
                    <w:noProof/>
                    <w:lang w:bidi="es-ES"/>
                  </w:rPr>
                  <w:t>725 €</w:t>
                </w:r>
              </w:sdtContent>
            </w:sdt>
          </w:p>
        </w:tc>
        <w:tc>
          <w:tcPr>
            <w:tcW w:w="879" w:type="dxa"/>
            <w:gridSpan w:val="2"/>
            <w:shd w:val="clear" w:color="auto" w:fill="F2F2F2" w:themeFill="background1" w:themeFillShade="F2"/>
            <w:noWrap/>
            <w:vAlign w:val="center"/>
            <w:hideMark/>
          </w:tcPr>
          <w:p w14:paraId="3429B523" w14:textId="77777777" w:rsidR="00E552C8" w:rsidRPr="00AA526B" w:rsidRDefault="00F45DF6" w:rsidP="00974DD3">
            <w:pPr>
              <w:pStyle w:val="Textodelatablagrande"/>
              <w:rPr>
                <w:noProof/>
              </w:rPr>
            </w:pPr>
            <w:sdt>
              <w:sdtPr>
                <w:rPr>
                  <w:noProof/>
                </w:rPr>
                <w:id w:val="-1442604179"/>
                <w:placeholder>
                  <w:docPart w:val="743EA7BC0AD849D88264FBF1EA6A7E14"/>
                </w:placeholder>
                <w:temporary/>
                <w:showingPlcHdr/>
                <w15:appearance w15:val="hidden"/>
              </w:sdtPr>
              <w:sdtEndPr/>
              <w:sdtContent>
                <w:r w:rsidR="00100314" w:rsidRPr="00AA526B">
                  <w:rPr>
                    <w:noProof/>
                    <w:lang w:bidi="es-ES"/>
                  </w:rPr>
                  <w:t>820 €</w:t>
                </w:r>
              </w:sdtContent>
            </w:sdt>
          </w:p>
        </w:tc>
        <w:tc>
          <w:tcPr>
            <w:tcW w:w="879" w:type="dxa"/>
            <w:shd w:val="clear" w:color="auto" w:fill="F2F2F2" w:themeFill="background1" w:themeFillShade="F2"/>
            <w:noWrap/>
            <w:vAlign w:val="center"/>
            <w:hideMark/>
          </w:tcPr>
          <w:p w14:paraId="3F16BCA2" w14:textId="77777777" w:rsidR="00E552C8" w:rsidRPr="00AA526B" w:rsidRDefault="00F45DF6" w:rsidP="00974DD3">
            <w:pPr>
              <w:pStyle w:val="Textodelatablagrande"/>
              <w:rPr>
                <w:noProof/>
              </w:rPr>
            </w:pPr>
            <w:sdt>
              <w:sdtPr>
                <w:rPr>
                  <w:noProof/>
                </w:rPr>
                <w:id w:val="-110134006"/>
                <w:placeholder>
                  <w:docPart w:val="7649ADD3FBEA4C2BA673948A6CBE3D56"/>
                </w:placeholder>
                <w:temporary/>
                <w:showingPlcHdr/>
                <w15:appearance w15:val="hidden"/>
              </w:sdtPr>
              <w:sdtEndPr/>
              <w:sdtContent>
                <w:r w:rsidR="004E67B3" w:rsidRPr="00AA526B">
                  <w:rPr>
                    <w:noProof/>
                    <w:lang w:bidi="es-ES"/>
                  </w:rPr>
                  <w:t>1</w:t>
                </w:r>
                <w:r w:rsidR="00411B7B">
                  <w:rPr>
                    <w:noProof/>
                    <w:lang w:bidi="es-ES"/>
                  </w:rPr>
                  <w:t xml:space="preserve"> </w:t>
                </w:r>
                <w:r w:rsidR="004E67B3" w:rsidRPr="00AA526B">
                  <w:rPr>
                    <w:noProof/>
                    <w:lang w:bidi="es-ES"/>
                  </w:rPr>
                  <w:t>125 €</w:t>
                </w:r>
              </w:sdtContent>
            </w:sdt>
          </w:p>
        </w:tc>
        <w:tc>
          <w:tcPr>
            <w:tcW w:w="879" w:type="dxa"/>
            <w:shd w:val="clear" w:color="auto" w:fill="F2F2F2" w:themeFill="background1" w:themeFillShade="F2"/>
            <w:noWrap/>
            <w:vAlign w:val="center"/>
            <w:hideMark/>
          </w:tcPr>
          <w:p w14:paraId="664F602D" w14:textId="77777777" w:rsidR="00E552C8" w:rsidRPr="00AA526B" w:rsidRDefault="00F45DF6" w:rsidP="00974DD3">
            <w:pPr>
              <w:pStyle w:val="Textodelatablagrande"/>
              <w:rPr>
                <w:noProof/>
              </w:rPr>
            </w:pPr>
            <w:sdt>
              <w:sdtPr>
                <w:rPr>
                  <w:noProof/>
                </w:rPr>
                <w:id w:val="-1667005698"/>
                <w:placeholder>
                  <w:docPart w:val="4E79007201274F9D90AF442874E480EB"/>
                </w:placeholder>
                <w:temporary/>
                <w:showingPlcHdr/>
                <w15:appearance w15:val="hidden"/>
              </w:sdtPr>
              <w:sdtEndPr/>
              <w:sdtContent>
                <w:r w:rsidR="0065229E" w:rsidRPr="00AA526B">
                  <w:rPr>
                    <w:noProof/>
                    <w:lang w:bidi="es-ES"/>
                  </w:rPr>
                  <w:t>1</w:t>
                </w:r>
                <w:r w:rsidR="00411B7B">
                  <w:rPr>
                    <w:noProof/>
                    <w:lang w:bidi="es-ES"/>
                  </w:rPr>
                  <w:t xml:space="preserve"> </w:t>
                </w:r>
                <w:r w:rsidR="0065229E" w:rsidRPr="00AA526B">
                  <w:rPr>
                    <w:noProof/>
                    <w:lang w:bidi="es-ES"/>
                  </w:rPr>
                  <w:t>156 €</w:t>
                </w:r>
              </w:sdtContent>
            </w:sdt>
          </w:p>
        </w:tc>
        <w:tc>
          <w:tcPr>
            <w:tcW w:w="879" w:type="dxa"/>
            <w:shd w:val="clear" w:color="auto" w:fill="F2F2F2" w:themeFill="background1" w:themeFillShade="F2"/>
            <w:noWrap/>
            <w:vAlign w:val="center"/>
            <w:hideMark/>
          </w:tcPr>
          <w:p w14:paraId="0E298993" w14:textId="77777777" w:rsidR="00E552C8" w:rsidRPr="00AA526B" w:rsidRDefault="00F45DF6" w:rsidP="00974DD3">
            <w:pPr>
              <w:pStyle w:val="Textodelatablagrande"/>
              <w:rPr>
                <w:noProof/>
              </w:rPr>
            </w:pPr>
            <w:sdt>
              <w:sdtPr>
                <w:rPr>
                  <w:noProof/>
                </w:rPr>
                <w:id w:val="-1396901541"/>
                <w:placeholder>
                  <w:docPart w:val="4B8B4988E6414B25A3BBB4C3A23DE698"/>
                </w:placeholder>
                <w:temporary/>
                <w:showingPlcHdr/>
                <w15:appearance w15:val="hidden"/>
              </w:sdtPr>
              <w:sdtEndPr/>
              <w:sdtContent>
                <w:r w:rsidR="00863B11" w:rsidRPr="00AA526B">
                  <w:rPr>
                    <w:noProof/>
                    <w:lang w:bidi="es-ES"/>
                  </w:rPr>
                  <w:t>1</w:t>
                </w:r>
                <w:r w:rsidR="00411B7B">
                  <w:rPr>
                    <w:noProof/>
                    <w:lang w:bidi="es-ES"/>
                  </w:rPr>
                  <w:t xml:space="preserve"> </w:t>
                </w:r>
                <w:r w:rsidR="00863B11" w:rsidRPr="00AA526B">
                  <w:rPr>
                    <w:noProof/>
                    <w:lang w:bidi="es-ES"/>
                  </w:rPr>
                  <w:t>227 €</w:t>
                </w:r>
              </w:sdtContent>
            </w:sdt>
          </w:p>
        </w:tc>
        <w:tc>
          <w:tcPr>
            <w:tcW w:w="879" w:type="dxa"/>
            <w:shd w:val="clear" w:color="auto" w:fill="F2F2F2" w:themeFill="background1" w:themeFillShade="F2"/>
            <w:noWrap/>
            <w:vAlign w:val="center"/>
            <w:hideMark/>
          </w:tcPr>
          <w:p w14:paraId="6A8F7D1A" w14:textId="77777777" w:rsidR="00E552C8" w:rsidRPr="00AA526B" w:rsidRDefault="00F45DF6" w:rsidP="00974DD3">
            <w:pPr>
              <w:pStyle w:val="Textodelatablagrande"/>
              <w:rPr>
                <w:noProof/>
              </w:rPr>
            </w:pPr>
            <w:sdt>
              <w:sdtPr>
                <w:rPr>
                  <w:noProof/>
                </w:rPr>
                <w:id w:val="-717359317"/>
                <w:placeholder>
                  <w:docPart w:val="0A2A7D994BDD4FB5BC522406682B2799"/>
                </w:placeholder>
                <w:temporary/>
                <w:showingPlcHdr/>
                <w15:appearance w15:val="hidden"/>
              </w:sdtPr>
              <w:sdtEndPr/>
              <w:sdtContent>
                <w:r w:rsidR="007D36E9" w:rsidRPr="00AA526B">
                  <w:rPr>
                    <w:noProof/>
                    <w:lang w:bidi="es-ES"/>
                  </w:rPr>
                  <w:t>1</w:t>
                </w:r>
                <w:r w:rsidR="00411B7B">
                  <w:rPr>
                    <w:noProof/>
                    <w:lang w:bidi="es-ES"/>
                  </w:rPr>
                  <w:t xml:space="preserve"> </w:t>
                </w:r>
                <w:r w:rsidR="007D36E9" w:rsidRPr="00AA526B">
                  <w:rPr>
                    <w:noProof/>
                    <w:lang w:bidi="es-ES"/>
                  </w:rPr>
                  <w:t>100 €</w:t>
                </w:r>
              </w:sdtContent>
            </w:sdt>
          </w:p>
        </w:tc>
        <w:tc>
          <w:tcPr>
            <w:tcW w:w="879" w:type="dxa"/>
            <w:shd w:val="clear" w:color="auto" w:fill="F2F2F2" w:themeFill="background1" w:themeFillShade="F2"/>
            <w:noWrap/>
            <w:vAlign w:val="center"/>
            <w:hideMark/>
          </w:tcPr>
          <w:p w14:paraId="1DBF5133" w14:textId="77777777" w:rsidR="00E552C8" w:rsidRPr="00AA526B" w:rsidRDefault="00F45DF6" w:rsidP="00974DD3">
            <w:pPr>
              <w:pStyle w:val="Textodelatablagrande"/>
              <w:rPr>
                <w:noProof/>
              </w:rPr>
            </w:pPr>
            <w:sdt>
              <w:sdtPr>
                <w:rPr>
                  <w:noProof/>
                </w:rPr>
                <w:id w:val="-2112273570"/>
                <w:placeholder>
                  <w:docPart w:val="726ECCE56212421585D09DCA9878AA56"/>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250 €</w:t>
                </w:r>
              </w:sdtContent>
            </w:sdt>
          </w:p>
        </w:tc>
        <w:tc>
          <w:tcPr>
            <w:tcW w:w="879" w:type="dxa"/>
            <w:shd w:val="clear" w:color="auto" w:fill="F2F2F2" w:themeFill="background1" w:themeFillShade="F2"/>
            <w:noWrap/>
            <w:vAlign w:val="center"/>
            <w:hideMark/>
          </w:tcPr>
          <w:p w14:paraId="4F9AC394" w14:textId="77777777" w:rsidR="00E552C8" w:rsidRPr="00AA526B" w:rsidRDefault="00F45DF6" w:rsidP="00974DD3">
            <w:pPr>
              <w:pStyle w:val="Textodelatablagrande"/>
              <w:rPr>
                <w:noProof/>
              </w:rPr>
            </w:pPr>
            <w:sdt>
              <w:sdtPr>
                <w:rPr>
                  <w:noProof/>
                </w:rPr>
                <w:id w:val="969319198"/>
                <w:placeholder>
                  <w:docPart w:val="181E7EE1CC894DC683FD58129D0B7370"/>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367 €</w:t>
                </w:r>
              </w:sdtContent>
            </w:sdt>
          </w:p>
        </w:tc>
        <w:tc>
          <w:tcPr>
            <w:tcW w:w="1502" w:type="dxa"/>
            <w:shd w:val="clear" w:color="auto" w:fill="F2F2F2" w:themeFill="background1" w:themeFillShade="F2"/>
            <w:noWrap/>
            <w:vAlign w:val="center"/>
            <w:hideMark/>
          </w:tcPr>
          <w:p w14:paraId="7F4DEB7D" w14:textId="77777777" w:rsidR="00E552C8" w:rsidRPr="00AA526B" w:rsidRDefault="00F45DF6" w:rsidP="00974DD3">
            <w:pPr>
              <w:pStyle w:val="Textodelatablagrande"/>
              <w:rPr>
                <w:noProof/>
              </w:rPr>
            </w:pPr>
            <w:sdt>
              <w:sdtPr>
                <w:rPr>
                  <w:noProof/>
                </w:rPr>
                <w:id w:val="1073630750"/>
                <w:placeholder>
                  <w:docPart w:val="6D320C32D1654532B2CDDFE2E3A5E56C"/>
                </w:placeholder>
                <w:temporary/>
                <w:showingPlcHdr/>
                <w15:appearance w15:val="hidden"/>
              </w:sdtPr>
              <w:sdtEndPr/>
              <w:sdtContent>
                <w:r w:rsidR="00EB35A3" w:rsidRPr="00AA526B">
                  <w:rPr>
                    <w:noProof/>
                    <w:lang w:bidi="es-ES"/>
                  </w:rPr>
                  <w:t>10 821 €</w:t>
                </w:r>
              </w:sdtContent>
            </w:sdt>
          </w:p>
        </w:tc>
      </w:tr>
      <w:tr w:rsidR="00AA526B" w:rsidRPr="00AA526B" w14:paraId="61D7AB4A" w14:textId="77777777" w:rsidTr="004B2DF1">
        <w:trPr>
          <w:trHeight w:val="244"/>
        </w:trPr>
        <w:tc>
          <w:tcPr>
            <w:tcW w:w="2493" w:type="dxa"/>
            <w:shd w:val="clear" w:color="auto" w:fill="auto"/>
            <w:vAlign w:val="center"/>
            <w:hideMark/>
          </w:tcPr>
          <w:p w14:paraId="7B44E8EA" w14:textId="77777777" w:rsidR="00E552C8" w:rsidRPr="00AA526B" w:rsidRDefault="00F45DF6" w:rsidP="00974DD3">
            <w:pPr>
              <w:pStyle w:val="Textodelatablagrande"/>
              <w:rPr>
                <w:noProof/>
              </w:rPr>
            </w:pPr>
            <w:sdt>
              <w:sdtPr>
                <w:rPr>
                  <w:noProof/>
                </w:rPr>
                <w:id w:val="-372766940"/>
                <w:placeholder>
                  <w:docPart w:val="C8F9F80BE0964A029F7ABF45F8FAA299"/>
                </w:placeholder>
                <w:temporary/>
                <w:showingPlcHdr/>
                <w15:appearance w15:val="hidden"/>
              </w:sdtPr>
              <w:sdtEndPr/>
              <w:sdtContent>
                <w:r w:rsidR="004020D0" w:rsidRPr="00AA526B">
                  <w:rPr>
                    <w:noProof/>
                    <w:lang w:bidi="es-ES"/>
                  </w:rPr>
                  <w:t>Alquiler</w:t>
                </w:r>
              </w:sdtContent>
            </w:sdt>
          </w:p>
        </w:tc>
        <w:tc>
          <w:tcPr>
            <w:tcW w:w="941" w:type="dxa"/>
            <w:shd w:val="clear" w:color="auto" w:fill="auto"/>
            <w:noWrap/>
            <w:vAlign w:val="center"/>
            <w:hideMark/>
          </w:tcPr>
          <w:p w14:paraId="1DA84F52" w14:textId="77777777" w:rsidR="00E552C8" w:rsidRPr="00AA526B" w:rsidRDefault="00F45DF6" w:rsidP="00974DD3">
            <w:pPr>
              <w:pStyle w:val="Textodelatablagrande"/>
              <w:rPr>
                <w:noProof/>
              </w:rPr>
            </w:pPr>
            <w:sdt>
              <w:sdtPr>
                <w:rPr>
                  <w:noProof/>
                </w:rPr>
                <w:id w:val="-1144347578"/>
                <w:placeholder>
                  <w:docPart w:val="2BEF163C718C443781C64A43DAE83F3B"/>
                </w:placeholder>
                <w:temporary/>
                <w:showingPlcHdr/>
                <w15:appearance w15:val="hidden"/>
              </w:sdtPr>
              <w:sdtEndPr/>
              <w:sdtContent>
                <w:r w:rsidR="00234FE7" w:rsidRPr="00AA526B">
                  <w:rPr>
                    <w:noProof/>
                    <w:lang w:bidi="es-ES"/>
                  </w:rPr>
                  <w:t>1</w:t>
                </w:r>
                <w:r w:rsidR="00411B7B">
                  <w:rPr>
                    <w:noProof/>
                    <w:lang w:bidi="es-ES"/>
                  </w:rPr>
                  <w:t xml:space="preserve"> </w:t>
                </w:r>
                <w:r w:rsidR="00234FE7" w:rsidRPr="00AA526B">
                  <w:rPr>
                    <w:noProof/>
                    <w:lang w:bidi="es-ES"/>
                  </w:rPr>
                  <w:t>250 €</w:t>
                </w:r>
              </w:sdtContent>
            </w:sdt>
          </w:p>
        </w:tc>
        <w:tc>
          <w:tcPr>
            <w:tcW w:w="879" w:type="dxa"/>
            <w:shd w:val="clear" w:color="auto" w:fill="auto"/>
            <w:noWrap/>
            <w:vAlign w:val="center"/>
            <w:hideMark/>
          </w:tcPr>
          <w:p w14:paraId="5CF7CF6F" w14:textId="77777777" w:rsidR="00E552C8" w:rsidRPr="00AA526B" w:rsidRDefault="00F45DF6" w:rsidP="00974DD3">
            <w:pPr>
              <w:pStyle w:val="Textodelatablagrande"/>
              <w:rPr>
                <w:noProof/>
              </w:rPr>
            </w:pPr>
            <w:sdt>
              <w:sdtPr>
                <w:rPr>
                  <w:noProof/>
                </w:rPr>
                <w:id w:val="585584046"/>
                <w:placeholder>
                  <w:docPart w:val="16A0C39126044F0BB178C3191205B48C"/>
                </w:placeholder>
                <w:temporary/>
                <w:showingPlcHdr/>
                <w15:appearance w15:val="hidden"/>
              </w:sdtPr>
              <w:sdtEndPr/>
              <w:sdtContent>
                <w:r w:rsidR="00234FE7" w:rsidRPr="00AA526B">
                  <w:rPr>
                    <w:noProof/>
                    <w:lang w:bidi="es-ES"/>
                  </w:rPr>
                  <w:t>1</w:t>
                </w:r>
                <w:r w:rsidR="00411B7B">
                  <w:rPr>
                    <w:noProof/>
                    <w:lang w:bidi="es-ES"/>
                  </w:rPr>
                  <w:t xml:space="preserve"> </w:t>
                </w:r>
                <w:r w:rsidR="00234FE7" w:rsidRPr="00AA526B">
                  <w:rPr>
                    <w:noProof/>
                    <w:lang w:bidi="es-ES"/>
                  </w:rPr>
                  <w:t>250 €</w:t>
                </w:r>
              </w:sdtContent>
            </w:sdt>
          </w:p>
        </w:tc>
        <w:tc>
          <w:tcPr>
            <w:tcW w:w="879" w:type="dxa"/>
            <w:shd w:val="clear" w:color="auto" w:fill="auto"/>
            <w:noWrap/>
            <w:vAlign w:val="center"/>
            <w:hideMark/>
          </w:tcPr>
          <w:p w14:paraId="29DDBC94" w14:textId="77777777" w:rsidR="00E552C8" w:rsidRPr="00AA526B" w:rsidRDefault="00F45DF6" w:rsidP="00974DD3">
            <w:pPr>
              <w:pStyle w:val="Textodelatablagrande"/>
              <w:rPr>
                <w:noProof/>
              </w:rPr>
            </w:pPr>
            <w:sdt>
              <w:sdtPr>
                <w:rPr>
                  <w:noProof/>
                </w:rPr>
                <w:id w:val="-2094530267"/>
                <w:placeholder>
                  <w:docPart w:val="4AEF0CA83AC04F2B8DB7FB20D19846D4"/>
                </w:placeholder>
                <w:temporary/>
                <w:showingPlcHdr/>
                <w15:appearance w15:val="hidden"/>
              </w:sdtPr>
              <w:sdtEndPr/>
              <w:sdtContent>
                <w:r w:rsidR="006A359E" w:rsidRPr="00AA526B">
                  <w:rPr>
                    <w:noProof/>
                    <w:lang w:bidi="es-ES"/>
                  </w:rPr>
                  <w:t>1</w:t>
                </w:r>
                <w:r w:rsidR="00411B7B">
                  <w:rPr>
                    <w:noProof/>
                    <w:lang w:bidi="es-ES"/>
                  </w:rPr>
                  <w:t xml:space="preserve"> </w:t>
                </w:r>
                <w:r w:rsidR="006A359E" w:rsidRPr="00AA526B">
                  <w:rPr>
                    <w:noProof/>
                    <w:lang w:bidi="es-ES"/>
                  </w:rPr>
                  <w:t>250 €</w:t>
                </w:r>
              </w:sdtContent>
            </w:sdt>
          </w:p>
        </w:tc>
        <w:tc>
          <w:tcPr>
            <w:tcW w:w="947" w:type="dxa"/>
            <w:shd w:val="clear" w:color="auto" w:fill="auto"/>
            <w:noWrap/>
            <w:vAlign w:val="center"/>
            <w:hideMark/>
          </w:tcPr>
          <w:p w14:paraId="3A9838C8" w14:textId="77777777" w:rsidR="00E552C8" w:rsidRPr="00AA526B" w:rsidRDefault="00F45DF6" w:rsidP="00974DD3">
            <w:pPr>
              <w:pStyle w:val="Textodelatablagrande"/>
              <w:rPr>
                <w:noProof/>
              </w:rPr>
            </w:pPr>
            <w:sdt>
              <w:sdtPr>
                <w:rPr>
                  <w:noProof/>
                </w:rPr>
                <w:id w:val="960531544"/>
                <w:placeholder>
                  <w:docPart w:val="540F72825A01428AB9680906076F2303"/>
                </w:placeholder>
                <w:temporary/>
                <w:showingPlcHdr/>
                <w15:appearance w15:val="hidden"/>
              </w:sdtPr>
              <w:sdtEndPr/>
              <w:sdtContent>
                <w:r w:rsidR="000B1B5F" w:rsidRPr="00AA526B">
                  <w:rPr>
                    <w:noProof/>
                    <w:lang w:bidi="es-ES"/>
                  </w:rPr>
                  <w:t>1</w:t>
                </w:r>
                <w:r w:rsidR="00411B7B">
                  <w:rPr>
                    <w:noProof/>
                    <w:lang w:bidi="es-ES"/>
                  </w:rPr>
                  <w:t xml:space="preserve"> </w:t>
                </w:r>
                <w:r w:rsidR="000B1B5F" w:rsidRPr="00AA526B">
                  <w:rPr>
                    <w:noProof/>
                    <w:lang w:bidi="es-ES"/>
                  </w:rPr>
                  <w:t>250 €</w:t>
                </w:r>
              </w:sdtContent>
            </w:sdt>
          </w:p>
        </w:tc>
        <w:tc>
          <w:tcPr>
            <w:tcW w:w="879" w:type="dxa"/>
            <w:shd w:val="clear" w:color="auto" w:fill="auto"/>
            <w:noWrap/>
            <w:vAlign w:val="center"/>
            <w:hideMark/>
          </w:tcPr>
          <w:p w14:paraId="7CC72147" w14:textId="77777777" w:rsidR="00E552C8" w:rsidRPr="00AA526B" w:rsidRDefault="00F45DF6" w:rsidP="00974DD3">
            <w:pPr>
              <w:pStyle w:val="Textodelatablagrande"/>
              <w:rPr>
                <w:noProof/>
              </w:rPr>
            </w:pPr>
            <w:sdt>
              <w:sdtPr>
                <w:rPr>
                  <w:noProof/>
                </w:rPr>
                <w:id w:val="1027838458"/>
                <w:placeholder>
                  <w:docPart w:val="2B35474E05354C7891681AB58E0F049A"/>
                </w:placeholder>
                <w:temporary/>
                <w:showingPlcHdr/>
                <w15:appearance w15:val="hidden"/>
              </w:sdtPr>
              <w:sdtEndPr/>
              <w:sdtContent>
                <w:r w:rsidR="00E15D61" w:rsidRPr="00AA526B">
                  <w:rPr>
                    <w:noProof/>
                    <w:lang w:bidi="es-ES"/>
                  </w:rPr>
                  <w:t>1</w:t>
                </w:r>
                <w:r w:rsidR="00411B7B">
                  <w:rPr>
                    <w:noProof/>
                    <w:lang w:bidi="es-ES"/>
                  </w:rPr>
                  <w:t xml:space="preserve"> </w:t>
                </w:r>
                <w:r w:rsidR="00E15D61" w:rsidRPr="00AA526B">
                  <w:rPr>
                    <w:noProof/>
                    <w:lang w:bidi="es-ES"/>
                  </w:rPr>
                  <w:t>250 €</w:t>
                </w:r>
              </w:sdtContent>
            </w:sdt>
          </w:p>
        </w:tc>
        <w:tc>
          <w:tcPr>
            <w:tcW w:w="879" w:type="dxa"/>
            <w:gridSpan w:val="2"/>
            <w:shd w:val="clear" w:color="auto" w:fill="auto"/>
            <w:noWrap/>
            <w:vAlign w:val="center"/>
            <w:hideMark/>
          </w:tcPr>
          <w:p w14:paraId="7E548BB6" w14:textId="77777777" w:rsidR="00E552C8" w:rsidRPr="00AA526B" w:rsidRDefault="00F45DF6" w:rsidP="00974DD3">
            <w:pPr>
              <w:pStyle w:val="Textodelatablagrande"/>
              <w:rPr>
                <w:noProof/>
              </w:rPr>
            </w:pPr>
            <w:sdt>
              <w:sdtPr>
                <w:rPr>
                  <w:noProof/>
                </w:rPr>
                <w:id w:val="-469371506"/>
                <w:placeholder>
                  <w:docPart w:val="E3A582912CCE46749EE5FD8289BD3551"/>
                </w:placeholder>
                <w:temporary/>
                <w:showingPlcHdr/>
                <w15:appearance w15:val="hidden"/>
              </w:sdtPr>
              <w:sdtEndPr/>
              <w:sdtContent>
                <w:r w:rsidR="00100314" w:rsidRPr="00AA526B">
                  <w:rPr>
                    <w:noProof/>
                    <w:lang w:bidi="es-ES"/>
                  </w:rPr>
                  <w:t>1</w:t>
                </w:r>
                <w:r w:rsidR="00411B7B">
                  <w:rPr>
                    <w:noProof/>
                    <w:lang w:bidi="es-ES"/>
                  </w:rPr>
                  <w:t xml:space="preserve"> </w:t>
                </w:r>
                <w:r w:rsidR="00100314" w:rsidRPr="00AA526B">
                  <w:rPr>
                    <w:noProof/>
                    <w:lang w:bidi="es-ES"/>
                  </w:rPr>
                  <w:t>250 €</w:t>
                </w:r>
              </w:sdtContent>
            </w:sdt>
          </w:p>
        </w:tc>
        <w:tc>
          <w:tcPr>
            <w:tcW w:w="879" w:type="dxa"/>
            <w:shd w:val="clear" w:color="auto" w:fill="auto"/>
            <w:noWrap/>
            <w:vAlign w:val="center"/>
            <w:hideMark/>
          </w:tcPr>
          <w:p w14:paraId="0C80CD1E" w14:textId="77777777" w:rsidR="00E552C8" w:rsidRPr="00AA526B" w:rsidRDefault="00F45DF6" w:rsidP="00974DD3">
            <w:pPr>
              <w:pStyle w:val="Textodelatablagrande"/>
              <w:rPr>
                <w:noProof/>
              </w:rPr>
            </w:pPr>
            <w:sdt>
              <w:sdtPr>
                <w:rPr>
                  <w:noProof/>
                </w:rPr>
                <w:id w:val="27301987"/>
                <w:placeholder>
                  <w:docPart w:val="FF2E8D9349464EB58F600DD62AEBF4E2"/>
                </w:placeholder>
                <w:temporary/>
                <w:showingPlcHdr/>
                <w15:appearance w15:val="hidden"/>
              </w:sdtPr>
              <w:sdtEndPr/>
              <w:sdtContent>
                <w:r w:rsidR="004E67B3" w:rsidRPr="00AA526B">
                  <w:rPr>
                    <w:noProof/>
                    <w:lang w:bidi="es-ES"/>
                  </w:rPr>
                  <w:t>1</w:t>
                </w:r>
                <w:r w:rsidR="00411B7B">
                  <w:rPr>
                    <w:noProof/>
                    <w:lang w:bidi="es-ES"/>
                  </w:rPr>
                  <w:t xml:space="preserve"> </w:t>
                </w:r>
                <w:r w:rsidR="004E67B3" w:rsidRPr="00AA526B">
                  <w:rPr>
                    <w:noProof/>
                    <w:lang w:bidi="es-ES"/>
                  </w:rPr>
                  <w:t>250 €</w:t>
                </w:r>
              </w:sdtContent>
            </w:sdt>
          </w:p>
        </w:tc>
        <w:tc>
          <w:tcPr>
            <w:tcW w:w="879" w:type="dxa"/>
            <w:shd w:val="clear" w:color="auto" w:fill="auto"/>
            <w:noWrap/>
            <w:vAlign w:val="center"/>
            <w:hideMark/>
          </w:tcPr>
          <w:p w14:paraId="44499F16" w14:textId="77777777" w:rsidR="00E552C8" w:rsidRPr="00AA526B" w:rsidRDefault="00F45DF6" w:rsidP="00974DD3">
            <w:pPr>
              <w:pStyle w:val="Textodelatablagrande"/>
              <w:rPr>
                <w:noProof/>
              </w:rPr>
            </w:pPr>
            <w:sdt>
              <w:sdtPr>
                <w:rPr>
                  <w:noProof/>
                </w:rPr>
                <w:id w:val="870197433"/>
                <w:placeholder>
                  <w:docPart w:val="820C44BC212F484B9BA907BDE4AC0B35"/>
                </w:placeholder>
                <w:temporary/>
                <w:showingPlcHdr/>
                <w15:appearance w15:val="hidden"/>
              </w:sdtPr>
              <w:sdtEndPr/>
              <w:sdtContent>
                <w:r w:rsidR="0065229E" w:rsidRPr="00AA526B">
                  <w:rPr>
                    <w:noProof/>
                    <w:lang w:bidi="es-ES"/>
                  </w:rPr>
                  <w:t>1</w:t>
                </w:r>
                <w:r w:rsidR="00411B7B">
                  <w:rPr>
                    <w:noProof/>
                    <w:lang w:bidi="es-ES"/>
                  </w:rPr>
                  <w:t xml:space="preserve"> </w:t>
                </w:r>
                <w:r w:rsidR="0065229E" w:rsidRPr="00AA526B">
                  <w:rPr>
                    <w:noProof/>
                    <w:lang w:bidi="es-ES"/>
                  </w:rPr>
                  <w:t>250 €</w:t>
                </w:r>
              </w:sdtContent>
            </w:sdt>
          </w:p>
        </w:tc>
        <w:tc>
          <w:tcPr>
            <w:tcW w:w="879" w:type="dxa"/>
            <w:shd w:val="clear" w:color="auto" w:fill="auto"/>
            <w:noWrap/>
            <w:vAlign w:val="center"/>
            <w:hideMark/>
          </w:tcPr>
          <w:p w14:paraId="5768E8C1" w14:textId="77777777" w:rsidR="00E552C8" w:rsidRPr="00AA526B" w:rsidRDefault="00F45DF6" w:rsidP="00974DD3">
            <w:pPr>
              <w:pStyle w:val="Textodelatablagrande"/>
              <w:rPr>
                <w:noProof/>
              </w:rPr>
            </w:pPr>
            <w:sdt>
              <w:sdtPr>
                <w:rPr>
                  <w:noProof/>
                </w:rPr>
                <w:id w:val="-599418188"/>
                <w:placeholder>
                  <w:docPart w:val="66D89FF8462D47BDAB2C7C886D9E8B72"/>
                </w:placeholder>
                <w:temporary/>
                <w:showingPlcHdr/>
                <w15:appearance w15:val="hidden"/>
              </w:sdtPr>
              <w:sdtEndPr/>
              <w:sdtContent>
                <w:r w:rsidR="00863B11" w:rsidRPr="00AA526B">
                  <w:rPr>
                    <w:noProof/>
                    <w:lang w:bidi="es-ES"/>
                  </w:rPr>
                  <w:t>1</w:t>
                </w:r>
                <w:r w:rsidR="00411B7B">
                  <w:rPr>
                    <w:noProof/>
                    <w:lang w:bidi="es-ES"/>
                  </w:rPr>
                  <w:t xml:space="preserve"> </w:t>
                </w:r>
                <w:r w:rsidR="00863B11" w:rsidRPr="00AA526B">
                  <w:rPr>
                    <w:noProof/>
                    <w:lang w:bidi="es-ES"/>
                  </w:rPr>
                  <w:t>250 €</w:t>
                </w:r>
              </w:sdtContent>
            </w:sdt>
          </w:p>
        </w:tc>
        <w:tc>
          <w:tcPr>
            <w:tcW w:w="879" w:type="dxa"/>
            <w:shd w:val="clear" w:color="auto" w:fill="auto"/>
            <w:noWrap/>
            <w:vAlign w:val="center"/>
            <w:hideMark/>
          </w:tcPr>
          <w:p w14:paraId="6EB6252D" w14:textId="77777777" w:rsidR="00E552C8" w:rsidRPr="00AA526B" w:rsidRDefault="00F45DF6" w:rsidP="00974DD3">
            <w:pPr>
              <w:pStyle w:val="Textodelatablagrande"/>
              <w:rPr>
                <w:noProof/>
              </w:rPr>
            </w:pPr>
            <w:sdt>
              <w:sdtPr>
                <w:rPr>
                  <w:noProof/>
                </w:rPr>
                <w:id w:val="-1414773249"/>
                <w:placeholder>
                  <w:docPart w:val="2F5CDF3E875D48E6A46604BB1E699C40"/>
                </w:placeholder>
                <w:temporary/>
                <w:showingPlcHdr/>
                <w15:appearance w15:val="hidden"/>
              </w:sdtPr>
              <w:sdtEndPr/>
              <w:sdtContent>
                <w:r w:rsidR="007D36E9" w:rsidRPr="00AA526B">
                  <w:rPr>
                    <w:noProof/>
                    <w:lang w:bidi="es-ES"/>
                  </w:rPr>
                  <w:t>1</w:t>
                </w:r>
                <w:r w:rsidR="00411B7B">
                  <w:rPr>
                    <w:noProof/>
                    <w:lang w:bidi="es-ES"/>
                  </w:rPr>
                  <w:t xml:space="preserve"> </w:t>
                </w:r>
                <w:r w:rsidR="007D36E9" w:rsidRPr="00AA526B">
                  <w:rPr>
                    <w:noProof/>
                    <w:lang w:bidi="es-ES"/>
                  </w:rPr>
                  <w:t>250 €</w:t>
                </w:r>
              </w:sdtContent>
            </w:sdt>
          </w:p>
        </w:tc>
        <w:tc>
          <w:tcPr>
            <w:tcW w:w="879" w:type="dxa"/>
            <w:shd w:val="clear" w:color="auto" w:fill="auto"/>
            <w:noWrap/>
            <w:vAlign w:val="center"/>
            <w:hideMark/>
          </w:tcPr>
          <w:p w14:paraId="5CBD3338" w14:textId="77777777" w:rsidR="00E552C8" w:rsidRPr="00AA526B" w:rsidRDefault="00F45DF6" w:rsidP="00974DD3">
            <w:pPr>
              <w:pStyle w:val="Textodelatablagrande"/>
              <w:rPr>
                <w:noProof/>
              </w:rPr>
            </w:pPr>
            <w:sdt>
              <w:sdtPr>
                <w:rPr>
                  <w:noProof/>
                </w:rPr>
                <w:id w:val="-2067328508"/>
                <w:placeholder>
                  <w:docPart w:val="DF9D712975EC42EBBC5EE08329673EC1"/>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250 €</w:t>
                </w:r>
              </w:sdtContent>
            </w:sdt>
          </w:p>
        </w:tc>
        <w:tc>
          <w:tcPr>
            <w:tcW w:w="879" w:type="dxa"/>
            <w:shd w:val="clear" w:color="auto" w:fill="auto"/>
            <w:noWrap/>
            <w:vAlign w:val="center"/>
            <w:hideMark/>
          </w:tcPr>
          <w:p w14:paraId="6162DF8E" w14:textId="77777777" w:rsidR="00E552C8" w:rsidRPr="00AA526B" w:rsidRDefault="00F45DF6" w:rsidP="00974DD3">
            <w:pPr>
              <w:pStyle w:val="Textodelatablagrande"/>
              <w:rPr>
                <w:noProof/>
              </w:rPr>
            </w:pPr>
            <w:sdt>
              <w:sdtPr>
                <w:rPr>
                  <w:noProof/>
                </w:rPr>
                <w:id w:val="-696622604"/>
                <w:placeholder>
                  <w:docPart w:val="2EEEFCEF3527449E9C5E2E58847AB338"/>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250 €</w:t>
                </w:r>
              </w:sdtContent>
            </w:sdt>
          </w:p>
        </w:tc>
        <w:tc>
          <w:tcPr>
            <w:tcW w:w="1502" w:type="dxa"/>
            <w:shd w:val="clear" w:color="auto" w:fill="auto"/>
            <w:noWrap/>
            <w:vAlign w:val="center"/>
            <w:hideMark/>
          </w:tcPr>
          <w:p w14:paraId="2927403A" w14:textId="77777777" w:rsidR="00E552C8" w:rsidRPr="00AA526B" w:rsidRDefault="00F45DF6" w:rsidP="00974DD3">
            <w:pPr>
              <w:pStyle w:val="Textodelatablagrande"/>
              <w:rPr>
                <w:noProof/>
              </w:rPr>
            </w:pPr>
            <w:sdt>
              <w:sdtPr>
                <w:rPr>
                  <w:noProof/>
                </w:rPr>
                <w:id w:val="-1180738469"/>
                <w:placeholder>
                  <w:docPart w:val="BD7DB2C14BBF4E63BCE3BA4C37F5E17F"/>
                </w:placeholder>
                <w:temporary/>
                <w:showingPlcHdr/>
                <w15:appearance w15:val="hidden"/>
              </w:sdtPr>
              <w:sdtEndPr/>
              <w:sdtContent>
                <w:r w:rsidR="00EB35A3" w:rsidRPr="00AA526B">
                  <w:rPr>
                    <w:noProof/>
                    <w:lang w:bidi="es-ES"/>
                  </w:rPr>
                  <w:t>15 000 €</w:t>
                </w:r>
              </w:sdtContent>
            </w:sdt>
          </w:p>
        </w:tc>
      </w:tr>
      <w:tr w:rsidR="00AA526B" w:rsidRPr="00AA526B" w14:paraId="79441AB2" w14:textId="77777777" w:rsidTr="004B2DF1">
        <w:trPr>
          <w:trHeight w:val="244"/>
        </w:trPr>
        <w:tc>
          <w:tcPr>
            <w:tcW w:w="2493" w:type="dxa"/>
            <w:shd w:val="clear" w:color="auto" w:fill="F2F2F2" w:themeFill="background1" w:themeFillShade="F2"/>
            <w:vAlign w:val="center"/>
            <w:hideMark/>
          </w:tcPr>
          <w:p w14:paraId="29D314E5" w14:textId="77777777" w:rsidR="00E552C8" w:rsidRPr="00AA526B" w:rsidRDefault="00F45DF6" w:rsidP="00974DD3">
            <w:pPr>
              <w:pStyle w:val="Textodelatablagrande"/>
              <w:rPr>
                <w:noProof/>
              </w:rPr>
            </w:pPr>
            <w:sdt>
              <w:sdtPr>
                <w:rPr>
                  <w:noProof/>
                </w:rPr>
                <w:id w:val="1770966835"/>
                <w:placeholder>
                  <w:docPart w:val="F37041E6FED04BD287769F1EB832D31F"/>
                </w:placeholder>
                <w:temporary/>
                <w:showingPlcHdr/>
                <w15:appearance w15:val="hidden"/>
              </w:sdtPr>
              <w:sdtEndPr/>
              <w:sdtContent>
                <w:r w:rsidR="004020D0" w:rsidRPr="00AA526B">
                  <w:rPr>
                    <w:noProof/>
                    <w:lang w:bidi="es-ES"/>
                  </w:rPr>
                  <w:t>Servicios públicos</w:t>
                </w:r>
              </w:sdtContent>
            </w:sdt>
          </w:p>
        </w:tc>
        <w:tc>
          <w:tcPr>
            <w:tcW w:w="941" w:type="dxa"/>
            <w:shd w:val="clear" w:color="auto" w:fill="F2F2F2" w:themeFill="background1" w:themeFillShade="F2"/>
            <w:noWrap/>
            <w:vAlign w:val="center"/>
            <w:hideMark/>
          </w:tcPr>
          <w:p w14:paraId="21D554F5" w14:textId="77777777" w:rsidR="00E552C8" w:rsidRPr="00AA526B" w:rsidRDefault="00F45DF6" w:rsidP="00974DD3">
            <w:pPr>
              <w:pStyle w:val="Textodelatablagrande"/>
              <w:rPr>
                <w:noProof/>
              </w:rPr>
            </w:pPr>
            <w:sdt>
              <w:sdtPr>
                <w:rPr>
                  <w:noProof/>
                </w:rPr>
                <w:id w:val="-1602792763"/>
                <w:placeholder>
                  <w:docPart w:val="7F237C63984841BE827C17873623F07E"/>
                </w:placeholder>
                <w:temporary/>
                <w:showingPlcHdr/>
                <w15:appearance w15:val="hidden"/>
              </w:sdtPr>
              <w:sdtEndPr/>
              <w:sdtContent>
                <w:r w:rsidR="00234FE7" w:rsidRPr="00AA526B">
                  <w:rPr>
                    <w:noProof/>
                    <w:lang w:bidi="es-ES"/>
                  </w:rPr>
                  <w:t>250 €</w:t>
                </w:r>
              </w:sdtContent>
            </w:sdt>
          </w:p>
        </w:tc>
        <w:tc>
          <w:tcPr>
            <w:tcW w:w="879" w:type="dxa"/>
            <w:shd w:val="clear" w:color="auto" w:fill="F2F2F2" w:themeFill="background1" w:themeFillShade="F2"/>
            <w:noWrap/>
            <w:vAlign w:val="center"/>
            <w:hideMark/>
          </w:tcPr>
          <w:p w14:paraId="10290496" w14:textId="77777777" w:rsidR="00E552C8" w:rsidRPr="00AA526B" w:rsidRDefault="00F45DF6" w:rsidP="00974DD3">
            <w:pPr>
              <w:pStyle w:val="Textodelatablagrande"/>
              <w:rPr>
                <w:noProof/>
              </w:rPr>
            </w:pPr>
            <w:sdt>
              <w:sdtPr>
                <w:rPr>
                  <w:noProof/>
                </w:rPr>
                <w:id w:val="-1687901159"/>
                <w:placeholder>
                  <w:docPart w:val="C2BBCEC83CA14654894FEA63ACD73F3D"/>
                </w:placeholder>
                <w:temporary/>
                <w:showingPlcHdr/>
                <w15:appearance w15:val="hidden"/>
              </w:sdtPr>
              <w:sdtEndPr/>
              <w:sdtContent>
                <w:r w:rsidR="00234FE7" w:rsidRPr="00AA526B">
                  <w:rPr>
                    <w:noProof/>
                    <w:lang w:bidi="es-ES"/>
                  </w:rPr>
                  <w:t>150 €</w:t>
                </w:r>
              </w:sdtContent>
            </w:sdt>
          </w:p>
        </w:tc>
        <w:tc>
          <w:tcPr>
            <w:tcW w:w="879" w:type="dxa"/>
            <w:shd w:val="clear" w:color="auto" w:fill="F2F2F2" w:themeFill="background1" w:themeFillShade="F2"/>
            <w:noWrap/>
            <w:vAlign w:val="center"/>
            <w:hideMark/>
          </w:tcPr>
          <w:p w14:paraId="10A1B035" w14:textId="77777777" w:rsidR="00E552C8" w:rsidRPr="00AA526B" w:rsidRDefault="00F45DF6" w:rsidP="00974DD3">
            <w:pPr>
              <w:pStyle w:val="Textodelatablagrande"/>
              <w:rPr>
                <w:noProof/>
              </w:rPr>
            </w:pPr>
            <w:sdt>
              <w:sdtPr>
                <w:rPr>
                  <w:noProof/>
                </w:rPr>
                <w:id w:val="-1403753409"/>
                <w:placeholder>
                  <w:docPart w:val="8074E55921D849E88E5492CEA28D38D5"/>
                </w:placeholder>
                <w:temporary/>
                <w:showingPlcHdr/>
                <w15:appearance w15:val="hidden"/>
              </w:sdtPr>
              <w:sdtEndPr/>
              <w:sdtContent>
                <w:r w:rsidR="006A359E" w:rsidRPr="00AA526B">
                  <w:rPr>
                    <w:noProof/>
                    <w:lang w:bidi="es-ES"/>
                  </w:rPr>
                  <w:t>200 €</w:t>
                </w:r>
              </w:sdtContent>
            </w:sdt>
          </w:p>
        </w:tc>
        <w:tc>
          <w:tcPr>
            <w:tcW w:w="947" w:type="dxa"/>
            <w:shd w:val="clear" w:color="auto" w:fill="F2F2F2" w:themeFill="background1" w:themeFillShade="F2"/>
            <w:noWrap/>
            <w:vAlign w:val="center"/>
            <w:hideMark/>
          </w:tcPr>
          <w:p w14:paraId="25F1A032" w14:textId="77777777" w:rsidR="00E552C8" w:rsidRPr="00AA526B" w:rsidRDefault="00F45DF6" w:rsidP="00974DD3">
            <w:pPr>
              <w:pStyle w:val="Textodelatablagrande"/>
              <w:rPr>
                <w:noProof/>
              </w:rPr>
            </w:pPr>
            <w:sdt>
              <w:sdtPr>
                <w:rPr>
                  <w:noProof/>
                </w:rPr>
                <w:id w:val="-270943138"/>
                <w:placeholder>
                  <w:docPart w:val="12ABDA77712C47D99867103E4087D4A6"/>
                </w:placeholder>
                <w:temporary/>
                <w:showingPlcHdr/>
                <w15:appearance w15:val="hidden"/>
              </w:sdtPr>
              <w:sdtEndPr/>
              <w:sdtContent>
                <w:r w:rsidR="000B1B5F" w:rsidRPr="00AA526B">
                  <w:rPr>
                    <w:noProof/>
                    <w:lang w:bidi="es-ES"/>
                  </w:rPr>
                  <w:t>200 €</w:t>
                </w:r>
              </w:sdtContent>
            </w:sdt>
          </w:p>
        </w:tc>
        <w:tc>
          <w:tcPr>
            <w:tcW w:w="879" w:type="dxa"/>
            <w:shd w:val="clear" w:color="auto" w:fill="F2F2F2" w:themeFill="background1" w:themeFillShade="F2"/>
            <w:noWrap/>
            <w:vAlign w:val="center"/>
            <w:hideMark/>
          </w:tcPr>
          <w:p w14:paraId="419B67D2" w14:textId="77777777" w:rsidR="00E552C8" w:rsidRPr="00AA526B" w:rsidRDefault="00F45DF6" w:rsidP="00974DD3">
            <w:pPr>
              <w:pStyle w:val="Textodelatablagrande"/>
              <w:rPr>
                <w:noProof/>
              </w:rPr>
            </w:pPr>
            <w:sdt>
              <w:sdtPr>
                <w:rPr>
                  <w:noProof/>
                </w:rPr>
                <w:id w:val="-1753193317"/>
                <w:placeholder>
                  <w:docPart w:val="886EE1B2057943D0A7F4DC2B68FC9838"/>
                </w:placeholder>
                <w:temporary/>
                <w:showingPlcHdr/>
                <w15:appearance w15:val="hidden"/>
              </w:sdtPr>
              <w:sdtEndPr/>
              <w:sdtContent>
                <w:r w:rsidR="00E15D61" w:rsidRPr="00AA526B">
                  <w:rPr>
                    <w:noProof/>
                    <w:lang w:bidi="es-ES"/>
                  </w:rPr>
                  <w:t>200 €</w:t>
                </w:r>
              </w:sdtContent>
            </w:sdt>
          </w:p>
        </w:tc>
        <w:tc>
          <w:tcPr>
            <w:tcW w:w="879" w:type="dxa"/>
            <w:gridSpan w:val="2"/>
            <w:shd w:val="clear" w:color="auto" w:fill="F2F2F2" w:themeFill="background1" w:themeFillShade="F2"/>
            <w:noWrap/>
            <w:vAlign w:val="center"/>
            <w:hideMark/>
          </w:tcPr>
          <w:p w14:paraId="01EAABF9" w14:textId="77777777" w:rsidR="00E552C8" w:rsidRPr="00AA526B" w:rsidRDefault="00F45DF6" w:rsidP="00974DD3">
            <w:pPr>
              <w:pStyle w:val="Textodelatablagrande"/>
              <w:rPr>
                <w:noProof/>
              </w:rPr>
            </w:pPr>
            <w:sdt>
              <w:sdtPr>
                <w:rPr>
                  <w:noProof/>
                </w:rPr>
                <w:id w:val="-1244172180"/>
                <w:placeholder>
                  <w:docPart w:val="64A5120637C74854AF704123817F1454"/>
                </w:placeholder>
                <w:temporary/>
                <w:showingPlcHdr/>
                <w15:appearance w15:val="hidden"/>
              </w:sdtPr>
              <w:sdtEndPr/>
              <w:sdtContent>
                <w:r w:rsidR="00100314" w:rsidRPr="00AA526B">
                  <w:rPr>
                    <w:noProof/>
                    <w:lang w:bidi="es-ES"/>
                  </w:rPr>
                  <w:t>250 €</w:t>
                </w:r>
              </w:sdtContent>
            </w:sdt>
          </w:p>
        </w:tc>
        <w:tc>
          <w:tcPr>
            <w:tcW w:w="879" w:type="dxa"/>
            <w:shd w:val="clear" w:color="auto" w:fill="F2F2F2" w:themeFill="background1" w:themeFillShade="F2"/>
            <w:noWrap/>
            <w:vAlign w:val="center"/>
            <w:hideMark/>
          </w:tcPr>
          <w:p w14:paraId="22D42A47" w14:textId="77777777" w:rsidR="00E552C8" w:rsidRPr="00AA526B" w:rsidRDefault="00F45DF6" w:rsidP="00974DD3">
            <w:pPr>
              <w:pStyle w:val="Textodelatablagrande"/>
              <w:rPr>
                <w:noProof/>
              </w:rPr>
            </w:pPr>
            <w:sdt>
              <w:sdtPr>
                <w:rPr>
                  <w:noProof/>
                </w:rPr>
                <w:id w:val="2099525567"/>
                <w:placeholder>
                  <w:docPart w:val="2981168A3DF84F20BF65F69BE1CC2D21"/>
                </w:placeholder>
                <w:temporary/>
                <w:showingPlcHdr/>
                <w15:appearance w15:val="hidden"/>
              </w:sdtPr>
              <w:sdtEndPr/>
              <w:sdtContent>
                <w:r w:rsidR="004E67B3" w:rsidRPr="00AA526B">
                  <w:rPr>
                    <w:noProof/>
                    <w:lang w:bidi="es-ES"/>
                  </w:rPr>
                  <w:t>250 €</w:t>
                </w:r>
              </w:sdtContent>
            </w:sdt>
          </w:p>
        </w:tc>
        <w:tc>
          <w:tcPr>
            <w:tcW w:w="879" w:type="dxa"/>
            <w:shd w:val="clear" w:color="auto" w:fill="F2F2F2" w:themeFill="background1" w:themeFillShade="F2"/>
            <w:noWrap/>
            <w:vAlign w:val="center"/>
            <w:hideMark/>
          </w:tcPr>
          <w:p w14:paraId="4066AFD3" w14:textId="77777777" w:rsidR="00E552C8" w:rsidRPr="00AA526B" w:rsidRDefault="00F45DF6" w:rsidP="00974DD3">
            <w:pPr>
              <w:pStyle w:val="Textodelatablagrande"/>
              <w:rPr>
                <w:noProof/>
              </w:rPr>
            </w:pPr>
            <w:sdt>
              <w:sdtPr>
                <w:rPr>
                  <w:noProof/>
                </w:rPr>
                <w:id w:val="678229519"/>
                <w:placeholder>
                  <w:docPart w:val="9C5BE24118164D27AC6D7850AFB18237"/>
                </w:placeholder>
                <w:temporary/>
                <w:showingPlcHdr/>
                <w15:appearance w15:val="hidden"/>
              </w:sdtPr>
              <w:sdtEndPr/>
              <w:sdtContent>
                <w:r w:rsidR="0065229E" w:rsidRPr="00AA526B">
                  <w:rPr>
                    <w:noProof/>
                    <w:lang w:bidi="es-ES"/>
                  </w:rPr>
                  <w:t>250 €</w:t>
                </w:r>
              </w:sdtContent>
            </w:sdt>
          </w:p>
        </w:tc>
        <w:tc>
          <w:tcPr>
            <w:tcW w:w="879" w:type="dxa"/>
            <w:shd w:val="clear" w:color="auto" w:fill="F2F2F2" w:themeFill="background1" w:themeFillShade="F2"/>
            <w:noWrap/>
            <w:vAlign w:val="center"/>
            <w:hideMark/>
          </w:tcPr>
          <w:p w14:paraId="3E740DD1" w14:textId="77777777" w:rsidR="00E552C8" w:rsidRPr="00AA526B" w:rsidRDefault="00F45DF6" w:rsidP="00974DD3">
            <w:pPr>
              <w:pStyle w:val="Textodelatablagrande"/>
              <w:rPr>
                <w:noProof/>
              </w:rPr>
            </w:pPr>
            <w:sdt>
              <w:sdtPr>
                <w:rPr>
                  <w:noProof/>
                </w:rPr>
                <w:id w:val="656579640"/>
                <w:placeholder>
                  <w:docPart w:val="1D50FE0808E14AA09EAF569FEF23A786"/>
                </w:placeholder>
                <w:temporary/>
                <w:showingPlcHdr/>
                <w15:appearance w15:val="hidden"/>
              </w:sdtPr>
              <w:sdtEndPr/>
              <w:sdtContent>
                <w:r w:rsidR="00863B11" w:rsidRPr="00AA526B">
                  <w:rPr>
                    <w:noProof/>
                    <w:lang w:bidi="es-ES"/>
                  </w:rPr>
                  <w:t>200 €</w:t>
                </w:r>
              </w:sdtContent>
            </w:sdt>
          </w:p>
        </w:tc>
        <w:tc>
          <w:tcPr>
            <w:tcW w:w="879" w:type="dxa"/>
            <w:shd w:val="clear" w:color="auto" w:fill="F2F2F2" w:themeFill="background1" w:themeFillShade="F2"/>
            <w:noWrap/>
            <w:vAlign w:val="center"/>
            <w:hideMark/>
          </w:tcPr>
          <w:p w14:paraId="0542CE71" w14:textId="77777777" w:rsidR="00E552C8" w:rsidRPr="00AA526B" w:rsidRDefault="00F45DF6" w:rsidP="00974DD3">
            <w:pPr>
              <w:pStyle w:val="Textodelatablagrande"/>
              <w:rPr>
                <w:noProof/>
              </w:rPr>
            </w:pPr>
            <w:sdt>
              <w:sdtPr>
                <w:rPr>
                  <w:noProof/>
                </w:rPr>
                <w:id w:val="-1443306702"/>
                <w:placeholder>
                  <w:docPart w:val="5F5AC1F6095F4DE1AE8DEA980F8A2088"/>
                </w:placeholder>
                <w:temporary/>
                <w:showingPlcHdr/>
                <w15:appearance w15:val="hidden"/>
              </w:sdtPr>
              <w:sdtEndPr/>
              <w:sdtContent>
                <w:r w:rsidR="007D36E9" w:rsidRPr="00AA526B">
                  <w:rPr>
                    <w:noProof/>
                    <w:lang w:bidi="es-ES"/>
                  </w:rPr>
                  <w:t>200 €</w:t>
                </w:r>
              </w:sdtContent>
            </w:sdt>
          </w:p>
        </w:tc>
        <w:tc>
          <w:tcPr>
            <w:tcW w:w="879" w:type="dxa"/>
            <w:shd w:val="clear" w:color="auto" w:fill="F2F2F2" w:themeFill="background1" w:themeFillShade="F2"/>
            <w:noWrap/>
            <w:vAlign w:val="center"/>
            <w:hideMark/>
          </w:tcPr>
          <w:p w14:paraId="6EF66B69" w14:textId="77777777" w:rsidR="00E552C8" w:rsidRPr="00AA526B" w:rsidRDefault="00F45DF6" w:rsidP="00974DD3">
            <w:pPr>
              <w:pStyle w:val="Textodelatablagrande"/>
              <w:rPr>
                <w:noProof/>
              </w:rPr>
            </w:pPr>
            <w:sdt>
              <w:sdtPr>
                <w:rPr>
                  <w:noProof/>
                </w:rPr>
                <w:id w:val="-1797524188"/>
                <w:placeholder>
                  <w:docPart w:val="7454FCBB8E0C4B92B4ADCA548F054059"/>
                </w:placeholder>
                <w:temporary/>
                <w:showingPlcHdr/>
                <w15:appearance w15:val="hidden"/>
              </w:sdtPr>
              <w:sdtEndPr/>
              <w:sdtContent>
                <w:r w:rsidR="004B5779" w:rsidRPr="00AA526B">
                  <w:rPr>
                    <w:noProof/>
                    <w:lang w:bidi="es-ES"/>
                  </w:rPr>
                  <w:t>250 €</w:t>
                </w:r>
              </w:sdtContent>
            </w:sdt>
          </w:p>
        </w:tc>
        <w:tc>
          <w:tcPr>
            <w:tcW w:w="879" w:type="dxa"/>
            <w:shd w:val="clear" w:color="auto" w:fill="F2F2F2" w:themeFill="background1" w:themeFillShade="F2"/>
            <w:noWrap/>
            <w:vAlign w:val="center"/>
            <w:hideMark/>
          </w:tcPr>
          <w:p w14:paraId="7E839B58" w14:textId="77777777" w:rsidR="00E552C8" w:rsidRPr="00AA526B" w:rsidRDefault="00F45DF6" w:rsidP="00974DD3">
            <w:pPr>
              <w:pStyle w:val="Textodelatablagrande"/>
              <w:rPr>
                <w:noProof/>
              </w:rPr>
            </w:pPr>
            <w:sdt>
              <w:sdtPr>
                <w:rPr>
                  <w:noProof/>
                </w:rPr>
                <w:id w:val="1218240860"/>
                <w:placeholder>
                  <w:docPart w:val="EAD56D1573584EDFBE33581B58423B9E"/>
                </w:placeholder>
                <w:temporary/>
                <w:showingPlcHdr/>
                <w15:appearance w15:val="hidden"/>
              </w:sdtPr>
              <w:sdtEndPr/>
              <w:sdtContent>
                <w:r w:rsidR="000B6224" w:rsidRPr="00AA526B">
                  <w:rPr>
                    <w:noProof/>
                    <w:lang w:bidi="es-ES"/>
                  </w:rPr>
                  <w:t>250 €</w:t>
                </w:r>
              </w:sdtContent>
            </w:sdt>
          </w:p>
        </w:tc>
        <w:tc>
          <w:tcPr>
            <w:tcW w:w="1502" w:type="dxa"/>
            <w:shd w:val="clear" w:color="auto" w:fill="F2F2F2" w:themeFill="background1" w:themeFillShade="F2"/>
            <w:noWrap/>
            <w:vAlign w:val="center"/>
            <w:hideMark/>
          </w:tcPr>
          <w:p w14:paraId="19EB7715" w14:textId="77777777" w:rsidR="00E552C8" w:rsidRPr="00AA526B" w:rsidRDefault="00F45DF6" w:rsidP="00974DD3">
            <w:pPr>
              <w:pStyle w:val="Textodelatablagrande"/>
              <w:rPr>
                <w:noProof/>
              </w:rPr>
            </w:pPr>
            <w:sdt>
              <w:sdtPr>
                <w:rPr>
                  <w:noProof/>
                </w:rPr>
                <w:id w:val="1204911584"/>
                <w:placeholder>
                  <w:docPart w:val="246CAD9850CE40399F495BD03EBEB064"/>
                </w:placeholder>
                <w:temporary/>
                <w:showingPlcHdr/>
                <w15:appearance w15:val="hidden"/>
              </w:sdtPr>
              <w:sdtEndPr/>
              <w:sdtContent>
                <w:r w:rsidR="00EB35A3" w:rsidRPr="00AA526B">
                  <w:rPr>
                    <w:noProof/>
                    <w:lang w:bidi="es-ES"/>
                  </w:rPr>
                  <w:t>2</w:t>
                </w:r>
                <w:r w:rsidR="00411B7B">
                  <w:rPr>
                    <w:noProof/>
                    <w:lang w:bidi="es-ES"/>
                  </w:rPr>
                  <w:t xml:space="preserve"> </w:t>
                </w:r>
                <w:r w:rsidR="00EB35A3" w:rsidRPr="00AA526B">
                  <w:rPr>
                    <w:noProof/>
                    <w:lang w:bidi="es-ES"/>
                  </w:rPr>
                  <w:t>650 €</w:t>
                </w:r>
              </w:sdtContent>
            </w:sdt>
          </w:p>
        </w:tc>
      </w:tr>
      <w:tr w:rsidR="00AA526B" w:rsidRPr="00AA526B" w14:paraId="10F90EF8" w14:textId="77777777" w:rsidTr="004B2DF1">
        <w:trPr>
          <w:trHeight w:val="244"/>
        </w:trPr>
        <w:tc>
          <w:tcPr>
            <w:tcW w:w="2493" w:type="dxa"/>
            <w:shd w:val="clear" w:color="auto" w:fill="auto"/>
            <w:vAlign w:val="center"/>
            <w:hideMark/>
          </w:tcPr>
          <w:p w14:paraId="44C1161A" w14:textId="77777777" w:rsidR="00E552C8" w:rsidRPr="00AA526B" w:rsidRDefault="00F45DF6" w:rsidP="00974DD3">
            <w:pPr>
              <w:pStyle w:val="Textodelatablagrande"/>
              <w:rPr>
                <w:noProof/>
              </w:rPr>
            </w:pPr>
            <w:sdt>
              <w:sdtPr>
                <w:rPr>
                  <w:noProof/>
                </w:rPr>
                <w:id w:val="1768581079"/>
                <w:placeholder>
                  <w:docPart w:val="39699BA25CCA45238E6708918A2FCDF8"/>
                </w:placeholder>
                <w:temporary/>
                <w:showingPlcHdr/>
                <w15:appearance w15:val="hidden"/>
              </w:sdtPr>
              <w:sdtEndPr/>
              <w:sdtContent>
                <w:r w:rsidR="004020D0" w:rsidRPr="00AA526B">
                  <w:rPr>
                    <w:noProof/>
                    <w:lang w:bidi="es-ES"/>
                  </w:rPr>
                  <w:t>Gastos del sitio web</w:t>
                </w:r>
              </w:sdtContent>
            </w:sdt>
          </w:p>
        </w:tc>
        <w:tc>
          <w:tcPr>
            <w:tcW w:w="941" w:type="dxa"/>
            <w:shd w:val="clear" w:color="auto" w:fill="auto"/>
            <w:noWrap/>
            <w:vAlign w:val="center"/>
            <w:hideMark/>
          </w:tcPr>
          <w:p w14:paraId="3E79AB9A" w14:textId="77777777" w:rsidR="00E552C8" w:rsidRPr="00AA526B" w:rsidRDefault="00F45DF6" w:rsidP="00974DD3">
            <w:pPr>
              <w:pStyle w:val="Textodelatablagrande"/>
              <w:rPr>
                <w:noProof/>
              </w:rPr>
            </w:pPr>
            <w:sdt>
              <w:sdtPr>
                <w:rPr>
                  <w:noProof/>
                </w:rPr>
                <w:id w:val="-724765498"/>
                <w:placeholder>
                  <w:docPart w:val="7558C269719C4835B14F7CD4AD3D71B8"/>
                </w:placeholder>
                <w:temporary/>
                <w:showingPlcHdr/>
                <w15:appearance w15:val="hidden"/>
              </w:sdtPr>
              <w:sdtEndPr/>
              <w:sdtContent>
                <w:r w:rsidR="00234FE7" w:rsidRPr="00AA526B">
                  <w:rPr>
                    <w:noProof/>
                    <w:lang w:bidi="es-ES"/>
                  </w:rPr>
                  <w:t>175 €</w:t>
                </w:r>
              </w:sdtContent>
            </w:sdt>
          </w:p>
        </w:tc>
        <w:tc>
          <w:tcPr>
            <w:tcW w:w="879" w:type="dxa"/>
            <w:shd w:val="clear" w:color="auto" w:fill="auto"/>
            <w:noWrap/>
            <w:vAlign w:val="center"/>
            <w:hideMark/>
          </w:tcPr>
          <w:p w14:paraId="5CB909B6" w14:textId="77777777" w:rsidR="00E552C8" w:rsidRPr="00AA526B" w:rsidRDefault="00F45DF6" w:rsidP="00974DD3">
            <w:pPr>
              <w:pStyle w:val="Textodelatablagrande"/>
              <w:rPr>
                <w:noProof/>
              </w:rPr>
            </w:pPr>
            <w:sdt>
              <w:sdtPr>
                <w:rPr>
                  <w:noProof/>
                </w:rPr>
                <w:id w:val="-853339943"/>
                <w:placeholder>
                  <w:docPart w:val="9503DE5B6D864221A50629BEE5343517"/>
                </w:placeholder>
                <w:temporary/>
                <w:showingPlcHdr/>
                <w15:appearance w15:val="hidden"/>
              </w:sdtPr>
              <w:sdtEndPr/>
              <w:sdtContent>
                <w:r w:rsidR="00234FE7" w:rsidRPr="00AA526B">
                  <w:rPr>
                    <w:noProof/>
                    <w:lang w:bidi="es-ES"/>
                  </w:rPr>
                  <w:t>175 €</w:t>
                </w:r>
              </w:sdtContent>
            </w:sdt>
          </w:p>
        </w:tc>
        <w:tc>
          <w:tcPr>
            <w:tcW w:w="879" w:type="dxa"/>
            <w:shd w:val="clear" w:color="auto" w:fill="auto"/>
            <w:noWrap/>
            <w:vAlign w:val="center"/>
            <w:hideMark/>
          </w:tcPr>
          <w:p w14:paraId="41B671FE" w14:textId="77777777" w:rsidR="00E552C8" w:rsidRPr="00AA526B" w:rsidRDefault="00F45DF6" w:rsidP="00974DD3">
            <w:pPr>
              <w:pStyle w:val="Textodelatablagrande"/>
              <w:rPr>
                <w:noProof/>
              </w:rPr>
            </w:pPr>
            <w:sdt>
              <w:sdtPr>
                <w:rPr>
                  <w:noProof/>
                </w:rPr>
                <w:id w:val="1299339143"/>
                <w:placeholder>
                  <w:docPart w:val="1F22FFBEBFF744FCBF4504A1830F39CA"/>
                </w:placeholder>
                <w:temporary/>
                <w:showingPlcHdr/>
                <w15:appearance w15:val="hidden"/>
              </w:sdtPr>
              <w:sdtEndPr/>
              <w:sdtContent>
                <w:r w:rsidR="006A359E" w:rsidRPr="00AA526B">
                  <w:rPr>
                    <w:noProof/>
                    <w:lang w:bidi="es-ES"/>
                  </w:rPr>
                  <w:t>175 €</w:t>
                </w:r>
              </w:sdtContent>
            </w:sdt>
          </w:p>
        </w:tc>
        <w:tc>
          <w:tcPr>
            <w:tcW w:w="947" w:type="dxa"/>
            <w:shd w:val="clear" w:color="auto" w:fill="auto"/>
            <w:noWrap/>
            <w:vAlign w:val="center"/>
            <w:hideMark/>
          </w:tcPr>
          <w:p w14:paraId="0F40062D" w14:textId="77777777" w:rsidR="00E552C8" w:rsidRPr="00AA526B" w:rsidRDefault="00F45DF6" w:rsidP="00974DD3">
            <w:pPr>
              <w:pStyle w:val="Textodelatablagrande"/>
              <w:rPr>
                <w:noProof/>
              </w:rPr>
            </w:pPr>
            <w:sdt>
              <w:sdtPr>
                <w:rPr>
                  <w:noProof/>
                </w:rPr>
                <w:id w:val="424920734"/>
                <w:placeholder>
                  <w:docPart w:val="CB387F5BDFFD48ADBF04180B3CB85024"/>
                </w:placeholder>
                <w:temporary/>
                <w:showingPlcHdr/>
                <w15:appearance w15:val="hidden"/>
              </w:sdtPr>
              <w:sdtEndPr/>
              <w:sdtContent>
                <w:r w:rsidR="000B1B5F" w:rsidRPr="00AA526B">
                  <w:rPr>
                    <w:noProof/>
                    <w:lang w:bidi="es-ES"/>
                  </w:rPr>
                  <w:t>175 €</w:t>
                </w:r>
              </w:sdtContent>
            </w:sdt>
          </w:p>
        </w:tc>
        <w:tc>
          <w:tcPr>
            <w:tcW w:w="879" w:type="dxa"/>
            <w:shd w:val="clear" w:color="auto" w:fill="auto"/>
            <w:noWrap/>
            <w:vAlign w:val="center"/>
            <w:hideMark/>
          </w:tcPr>
          <w:p w14:paraId="2639AB37" w14:textId="77777777" w:rsidR="00E552C8" w:rsidRPr="00AA526B" w:rsidRDefault="00F45DF6" w:rsidP="00974DD3">
            <w:pPr>
              <w:pStyle w:val="Textodelatablagrande"/>
              <w:rPr>
                <w:noProof/>
              </w:rPr>
            </w:pPr>
            <w:sdt>
              <w:sdtPr>
                <w:rPr>
                  <w:noProof/>
                </w:rPr>
                <w:id w:val="261581479"/>
                <w:placeholder>
                  <w:docPart w:val="26A3A680B80F4188AF33097D0314264C"/>
                </w:placeholder>
                <w:temporary/>
                <w:showingPlcHdr/>
                <w15:appearance w15:val="hidden"/>
              </w:sdtPr>
              <w:sdtEndPr/>
              <w:sdtContent>
                <w:r w:rsidR="00E15D61" w:rsidRPr="00AA526B">
                  <w:rPr>
                    <w:noProof/>
                    <w:lang w:bidi="es-ES"/>
                  </w:rPr>
                  <w:t>175 €</w:t>
                </w:r>
              </w:sdtContent>
            </w:sdt>
          </w:p>
        </w:tc>
        <w:tc>
          <w:tcPr>
            <w:tcW w:w="879" w:type="dxa"/>
            <w:gridSpan w:val="2"/>
            <w:shd w:val="clear" w:color="auto" w:fill="auto"/>
            <w:noWrap/>
            <w:vAlign w:val="center"/>
            <w:hideMark/>
          </w:tcPr>
          <w:p w14:paraId="0D6A1FAC" w14:textId="77777777" w:rsidR="00E552C8" w:rsidRPr="00AA526B" w:rsidRDefault="00F45DF6" w:rsidP="00974DD3">
            <w:pPr>
              <w:pStyle w:val="Textodelatablagrande"/>
              <w:rPr>
                <w:noProof/>
              </w:rPr>
            </w:pPr>
            <w:sdt>
              <w:sdtPr>
                <w:rPr>
                  <w:noProof/>
                </w:rPr>
                <w:id w:val="2077167527"/>
                <w:placeholder>
                  <w:docPart w:val="D6AC8D4A6A4C40FEA7E6C222DD1CDD6B"/>
                </w:placeholder>
                <w:temporary/>
                <w:showingPlcHdr/>
                <w15:appearance w15:val="hidden"/>
              </w:sdtPr>
              <w:sdtEndPr/>
              <w:sdtContent>
                <w:r w:rsidR="00100314" w:rsidRPr="00AA526B">
                  <w:rPr>
                    <w:noProof/>
                    <w:lang w:bidi="es-ES"/>
                  </w:rPr>
                  <w:t>175 €</w:t>
                </w:r>
              </w:sdtContent>
            </w:sdt>
          </w:p>
        </w:tc>
        <w:tc>
          <w:tcPr>
            <w:tcW w:w="879" w:type="dxa"/>
            <w:shd w:val="clear" w:color="auto" w:fill="auto"/>
            <w:noWrap/>
            <w:vAlign w:val="center"/>
            <w:hideMark/>
          </w:tcPr>
          <w:p w14:paraId="3B4DAFEC" w14:textId="77777777" w:rsidR="00E552C8" w:rsidRPr="00AA526B" w:rsidRDefault="00F45DF6" w:rsidP="00974DD3">
            <w:pPr>
              <w:pStyle w:val="Textodelatablagrande"/>
              <w:rPr>
                <w:noProof/>
              </w:rPr>
            </w:pPr>
            <w:sdt>
              <w:sdtPr>
                <w:rPr>
                  <w:noProof/>
                </w:rPr>
                <w:id w:val="-506828728"/>
                <w:placeholder>
                  <w:docPart w:val="43AD4545AB9844229ABEDE2C7E38EDF0"/>
                </w:placeholder>
                <w:temporary/>
                <w:showingPlcHdr/>
                <w15:appearance w15:val="hidden"/>
              </w:sdtPr>
              <w:sdtEndPr/>
              <w:sdtContent>
                <w:r w:rsidR="004E67B3" w:rsidRPr="00AA526B">
                  <w:rPr>
                    <w:noProof/>
                    <w:lang w:bidi="es-ES"/>
                  </w:rPr>
                  <w:t>175 €</w:t>
                </w:r>
              </w:sdtContent>
            </w:sdt>
          </w:p>
        </w:tc>
        <w:tc>
          <w:tcPr>
            <w:tcW w:w="879" w:type="dxa"/>
            <w:shd w:val="clear" w:color="auto" w:fill="auto"/>
            <w:noWrap/>
            <w:vAlign w:val="center"/>
            <w:hideMark/>
          </w:tcPr>
          <w:p w14:paraId="2E62D18B" w14:textId="77777777" w:rsidR="00E552C8" w:rsidRPr="00AA526B" w:rsidRDefault="00F45DF6" w:rsidP="00974DD3">
            <w:pPr>
              <w:pStyle w:val="Textodelatablagrande"/>
              <w:rPr>
                <w:noProof/>
              </w:rPr>
            </w:pPr>
            <w:sdt>
              <w:sdtPr>
                <w:rPr>
                  <w:noProof/>
                </w:rPr>
                <w:id w:val="289792435"/>
                <w:placeholder>
                  <w:docPart w:val="598FA146AF3846D9BFDC3311157A943B"/>
                </w:placeholder>
                <w:temporary/>
                <w:showingPlcHdr/>
                <w15:appearance w15:val="hidden"/>
              </w:sdtPr>
              <w:sdtEndPr/>
              <w:sdtContent>
                <w:r w:rsidR="0065229E" w:rsidRPr="00AA526B">
                  <w:rPr>
                    <w:noProof/>
                    <w:lang w:bidi="es-ES"/>
                  </w:rPr>
                  <w:t>175 €</w:t>
                </w:r>
              </w:sdtContent>
            </w:sdt>
          </w:p>
        </w:tc>
        <w:tc>
          <w:tcPr>
            <w:tcW w:w="879" w:type="dxa"/>
            <w:shd w:val="clear" w:color="auto" w:fill="auto"/>
            <w:noWrap/>
            <w:vAlign w:val="center"/>
            <w:hideMark/>
          </w:tcPr>
          <w:p w14:paraId="200D8F0D" w14:textId="77777777" w:rsidR="00E552C8" w:rsidRPr="00AA526B" w:rsidRDefault="00F45DF6" w:rsidP="00974DD3">
            <w:pPr>
              <w:pStyle w:val="Textodelatablagrande"/>
              <w:rPr>
                <w:noProof/>
              </w:rPr>
            </w:pPr>
            <w:sdt>
              <w:sdtPr>
                <w:rPr>
                  <w:noProof/>
                </w:rPr>
                <w:id w:val="755944649"/>
                <w:placeholder>
                  <w:docPart w:val="0EE03B2E1846490A9FA3C578C7DDF7CB"/>
                </w:placeholder>
                <w:temporary/>
                <w:showingPlcHdr/>
                <w15:appearance w15:val="hidden"/>
              </w:sdtPr>
              <w:sdtEndPr/>
              <w:sdtContent>
                <w:r w:rsidR="00863B11" w:rsidRPr="00AA526B">
                  <w:rPr>
                    <w:noProof/>
                    <w:lang w:bidi="es-ES"/>
                  </w:rPr>
                  <w:t>175 €</w:t>
                </w:r>
              </w:sdtContent>
            </w:sdt>
          </w:p>
        </w:tc>
        <w:tc>
          <w:tcPr>
            <w:tcW w:w="879" w:type="dxa"/>
            <w:shd w:val="clear" w:color="auto" w:fill="auto"/>
            <w:noWrap/>
            <w:vAlign w:val="center"/>
            <w:hideMark/>
          </w:tcPr>
          <w:p w14:paraId="43359920" w14:textId="77777777" w:rsidR="00E552C8" w:rsidRPr="00AA526B" w:rsidRDefault="00F45DF6" w:rsidP="00974DD3">
            <w:pPr>
              <w:pStyle w:val="Textodelatablagrande"/>
              <w:rPr>
                <w:noProof/>
              </w:rPr>
            </w:pPr>
            <w:sdt>
              <w:sdtPr>
                <w:rPr>
                  <w:noProof/>
                </w:rPr>
                <w:id w:val="-111899389"/>
                <w:placeholder>
                  <w:docPart w:val="0BE38AC628A045B383BB3102404AEEE2"/>
                </w:placeholder>
                <w:temporary/>
                <w:showingPlcHdr/>
                <w15:appearance w15:val="hidden"/>
              </w:sdtPr>
              <w:sdtEndPr/>
              <w:sdtContent>
                <w:r w:rsidR="007D36E9" w:rsidRPr="00AA526B">
                  <w:rPr>
                    <w:noProof/>
                    <w:lang w:bidi="es-ES"/>
                  </w:rPr>
                  <w:t>175 €</w:t>
                </w:r>
              </w:sdtContent>
            </w:sdt>
          </w:p>
        </w:tc>
        <w:tc>
          <w:tcPr>
            <w:tcW w:w="879" w:type="dxa"/>
            <w:shd w:val="clear" w:color="auto" w:fill="auto"/>
            <w:noWrap/>
            <w:vAlign w:val="center"/>
            <w:hideMark/>
          </w:tcPr>
          <w:p w14:paraId="7A402B53" w14:textId="77777777" w:rsidR="00E552C8" w:rsidRPr="00AA526B" w:rsidRDefault="00F45DF6" w:rsidP="00974DD3">
            <w:pPr>
              <w:pStyle w:val="Textodelatablagrande"/>
              <w:rPr>
                <w:noProof/>
              </w:rPr>
            </w:pPr>
            <w:sdt>
              <w:sdtPr>
                <w:rPr>
                  <w:noProof/>
                </w:rPr>
                <w:id w:val="826947778"/>
                <w:placeholder>
                  <w:docPart w:val="D11F18816A504A78A934381C418D9DEC"/>
                </w:placeholder>
                <w:temporary/>
                <w:showingPlcHdr/>
                <w15:appearance w15:val="hidden"/>
              </w:sdtPr>
              <w:sdtEndPr/>
              <w:sdtContent>
                <w:r w:rsidR="004B5779" w:rsidRPr="00AA526B">
                  <w:rPr>
                    <w:noProof/>
                    <w:lang w:bidi="es-ES"/>
                  </w:rPr>
                  <w:t>225 €</w:t>
                </w:r>
              </w:sdtContent>
            </w:sdt>
          </w:p>
        </w:tc>
        <w:tc>
          <w:tcPr>
            <w:tcW w:w="879" w:type="dxa"/>
            <w:shd w:val="clear" w:color="auto" w:fill="auto"/>
            <w:noWrap/>
            <w:vAlign w:val="center"/>
            <w:hideMark/>
          </w:tcPr>
          <w:p w14:paraId="0ACB1308" w14:textId="77777777" w:rsidR="00E552C8" w:rsidRPr="00AA526B" w:rsidRDefault="00F45DF6" w:rsidP="00974DD3">
            <w:pPr>
              <w:pStyle w:val="Textodelatablagrande"/>
              <w:rPr>
                <w:noProof/>
              </w:rPr>
            </w:pPr>
            <w:sdt>
              <w:sdtPr>
                <w:rPr>
                  <w:noProof/>
                </w:rPr>
                <w:id w:val="1879505351"/>
                <w:placeholder>
                  <w:docPart w:val="88A4F8B0CF77491B92416C6B118FDA13"/>
                </w:placeholder>
                <w:temporary/>
                <w:showingPlcHdr/>
                <w15:appearance w15:val="hidden"/>
              </w:sdtPr>
              <w:sdtEndPr/>
              <w:sdtContent>
                <w:r w:rsidR="000B6224" w:rsidRPr="00AA526B">
                  <w:rPr>
                    <w:noProof/>
                    <w:lang w:bidi="es-ES"/>
                  </w:rPr>
                  <w:t>225 €</w:t>
                </w:r>
              </w:sdtContent>
            </w:sdt>
          </w:p>
        </w:tc>
        <w:tc>
          <w:tcPr>
            <w:tcW w:w="1502" w:type="dxa"/>
            <w:shd w:val="clear" w:color="auto" w:fill="auto"/>
            <w:noWrap/>
            <w:vAlign w:val="center"/>
            <w:hideMark/>
          </w:tcPr>
          <w:p w14:paraId="2BA5C165" w14:textId="77777777" w:rsidR="00E552C8" w:rsidRPr="00AA526B" w:rsidRDefault="00F45DF6" w:rsidP="00974DD3">
            <w:pPr>
              <w:pStyle w:val="Textodelatablagrande"/>
              <w:rPr>
                <w:noProof/>
              </w:rPr>
            </w:pPr>
            <w:sdt>
              <w:sdtPr>
                <w:rPr>
                  <w:noProof/>
                </w:rPr>
                <w:id w:val="-1438911930"/>
                <w:placeholder>
                  <w:docPart w:val="7D2A206314CF42D790E3BA9165F5D8AF"/>
                </w:placeholder>
                <w:temporary/>
                <w:showingPlcHdr/>
                <w15:appearance w15:val="hidden"/>
              </w:sdtPr>
              <w:sdtEndPr/>
              <w:sdtContent>
                <w:r w:rsidR="00EB35A3" w:rsidRPr="00AA526B">
                  <w:rPr>
                    <w:noProof/>
                    <w:lang w:bidi="es-ES"/>
                  </w:rPr>
                  <w:t>2</w:t>
                </w:r>
                <w:r w:rsidR="00411B7B">
                  <w:rPr>
                    <w:noProof/>
                    <w:lang w:bidi="es-ES"/>
                  </w:rPr>
                  <w:t xml:space="preserve"> </w:t>
                </w:r>
                <w:r w:rsidR="00EB35A3" w:rsidRPr="00AA526B">
                  <w:rPr>
                    <w:noProof/>
                    <w:lang w:bidi="es-ES"/>
                  </w:rPr>
                  <w:t>200 €</w:t>
                </w:r>
              </w:sdtContent>
            </w:sdt>
          </w:p>
        </w:tc>
      </w:tr>
      <w:tr w:rsidR="00AA526B" w:rsidRPr="00AA526B" w14:paraId="45B7160F" w14:textId="77777777" w:rsidTr="004B2DF1">
        <w:trPr>
          <w:trHeight w:val="244"/>
        </w:trPr>
        <w:tc>
          <w:tcPr>
            <w:tcW w:w="2493" w:type="dxa"/>
            <w:shd w:val="clear" w:color="auto" w:fill="F2F2F2" w:themeFill="background1" w:themeFillShade="F2"/>
            <w:vAlign w:val="center"/>
            <w:hideMark/>
          </w:tcPr>
          <w:p w14:paraId="3DBFFA50" w14:textId="77777777" w:rsidR="00E552C8" w:rsidRPr="00AA526B" w:rsidRDefault="00F45DF6" w:rsidP="00974DD3">
            <w:pPr>
              <w:pStyle w:val="Textodelatablagrande"/>
              <w:rPr>
                <w:noProof/>
              </w:rPr>
            </w:pPr>
            <w:sdt>
              <w:sdtPr>
                <w:rPr>
                  <w:noProof/>
                </w:rPr>
                <w:id w:val="1732107536"/>
                <w:placeholder>
                  <w:docPart w:val="7711EFDAD25848AA88013D6DF68DD2A4"/>
                </w:placeholder>
                <w:temporary/>
                <w:showingPlcHdr/>
                <w15:appearance w15:val="hidden"/>
              </w:sdtPr>
              <w:sdtEndPr/>
              <w:sdtContent>
                <w:r w:rsidR="004020D0" w:rsidRPr="00AA526B">
                  <w:rPr>
                    <w:noProof/>
                    <w:lang w:bidi="es-ES"/>
                  </w:rPr>
                  <w:t>Internet y teléfono</w:t>
                </w:r>
              </w:sdtContent>
            </w:sdt>
          </w:p>
        </w:tc>
        <w:tc>
          <w:tcPr>
            <w:tcW w:w="941" w:type="dxa"/>
            <w:shd w:val="clear" w:color="auto" w:fill="F2F2F2" w:themeFill="background1" w:themeFillShade="F2"/>
            <w:noWrap/>
            <w:vAlign w:val="center"/>
            <w:hideMark/>
          </w:tcPr>
          <w:p w14:paraId="08F2AE13" w14:textId="77777777" w:rsidR="00E552C8" w:rsidRPr="00AA526B" w:rsidRDefault="00F45DF6" w:rsidP="00974DD3">
            <w:pPr>
              <w:pStyle w:val="Textodelatablagrande"/>
              <w:rPr>
                <w:noProof/>
              </w:rPr>
            </w:pPr>
            <w:sdt>
              <w:sdtPr>
                <w:rPr>
                  <w:noProof/>
                </w:rPr>
                <w:id w:val="873654445"/>
                <w:placeholder>
                  <w:docPart w:val="7047648BD05A40F28621486CA742F158"/>
                </w:placeholder>
                <w:temporary/>
                <w:showingPlcHdr/>
                <w15:appearance w15:val="hidden"/>
              </w:sdtPr>
              <w:sdtEndPr/>
              <w:sdtContent>
                <w:r w:rsidR="00234FE7" w:rsidRPr="00AA526B">
                  <w:rPr>
                    <w:noProof/>
                    <w:lang w:bidi="es-ES"/>
                  </w:rPr>
                  <w:t>110 €</w:t>
                </w:r>
              </w:sdtContent>
            </w:sdt>
          </w:p>
        </w:tc>
        <w:tc>
          <w:tcPr>
            <w:tcW w:w="879" w:type="dxa"/>
            <w:shd w:val="clear" w:color="auto" w:fill="F2F2F2" w:themeFill="background1" w:themeFillShade="F2"/>
            <w:noWrap/>
            <w:vAlign w:val="center"/>
            <w:hideMark/>
          </w:tcPr>
          <w:p w14:paraId="610CCEAA" w14:textId="77777777" w:rsidR="00E552C8" w:rsidRPr="00AA526B" w:rsidRDefault="00F45DF6" w:rsidP="00974DD3">
            <w:pPr>
              <w:pStyle w:val="Textodelatablagrande"/>
              <w:rPr>
                <w:noProof/>
              </w:rPr>
            </w:pPr>
            <w:sdt>
              <w:sdtPr>
                <w:rPr>
                  <w:noProof/>
                </w:rPr>
                <w:id w:val="1662036284"/>
                <w:placeholder>
                  <w:docPart w:val="84B687048E7A4A6D8DD52A044B79ADC3"/>
                </w:placeholder>
                <w:temporary/>
                <w:showingPlcHdr/>
                <w15:appearance w15:val="hidden"/>
              </w:sdtPr>
              <w:sdtEndPr/>
              <w:sdtContent>
                <w:r w:rsidR="00234FE7" w:rsidRPr="00AA526B">
                  <w:rPr>
                    <w:noProof/>
                    <w:lang w:bidi="es-ES"/>
                  </w:rPr>
                  <w:t>110 €</w:t>
                </w:r>
              </w:sdtContent>
            </w:sdt>
          </w:p>
        </w:tc>
        <w:tc>
          <w:tcPr>
            <w:tcW w:w="879" w:type="dxa"/>
            <w:shd w:val="clear" w:color="auto" w:fill="F2F2F2" w:themeFill="background1" w:themeFillShade="F2"/>
            <w:noWrap/>
            <w:vAlign w:val="center"/>
            <w:hideMark/>
          </w:tcPr>
          <w:p w14:paraId="43613FB3" w14:textId="77777777" w:rsidR="00E552C8" w:rsidRPr="00AA526B" w:rsidRDefault="00F45DF6" w:rsidP="00974DD3">
            <w:pPr>
              <w:pStyle w:val="Textodelatablagrande"/>
              <w:rPr>
                <w:noProof/>
              </w:rPr>
            </w:pPr>
            <w:sdt>
              <w:sdtPr>
                <w:rPr>
                  <w:noProof/>
                </w:rPr>
                <w:id w:val="1805733886"/>
                <w:placeholder>
                  <w:docPart w:val="E27B85E09B224372A7BCB14B31D6C170"/>
                </w:placeholder>
                <w:temporary/>
                <w:showingPlcHdr/>
                <w15:appearance w15:val="hidden"/>
              </w:sdtPr>
              <w:sdtEndPr/>
              <w:sdtContent>
                <w:r w:rsidR="006A359E" w:rsidRPr="00AA526B">
                  <w:rPr>
                    <w:noProof/>
                    <w:lang w:bidi="es-ES"/>
                  </w:rPr>
                  <w:t>110 €</w:t>
                </w:r>
              </w:sdtContent>
            </w:sdt>
          </w:p>
        </w:tc>
        <w:tc>
          <w:tcPr>
            <w:tcW w:w="947" w:type="dxa"/>
            <w:shd w:val="clear" w:color="auto" w:fill="F2F2F2" w:themeFill="background1" w:themeFillShade="F2"/>
            <w:noWrap/>
            <w:vAlign w:val="center"/>
            <w:hideMark/>
          </w:tcPr>
          <w:p w14:paraId="04D59E1B" w14:textId="77777777" w:rsidR="00E552C8" w:rsidRPr="00AA526B" w:rsidRDefault="00F45DF6" w:rsidP="00974DD3">
            <w:pPr>
              <w:pStyle w:val="Textodelatablagrande"/>
              <w:rPr>
                <w:noProof/>
              </w:rPr>
            </w:pPr>
            <w:sdt>
              <w:sdtPr>
                <w:rPr>
                  <w:noProof/>
                </w:rPr>
                <w:id w:val="512806352"/>
                <w:placeholder>
                  <w:docPart w:val="60D9E6BA6CC34FCD9C410C82A242048F"/>
                </w:placeholder>
                <w:temporary/>
                <w:showingPlcHdr/>
                <w15:appearance w15:val="hidden"/>
              </w:sdtPr>
              <w:sdtEndPr/>
              <w:sdtContent>
                <w:r w:rsidR="000B1B5F" w:rsidRPr="00AA526B">
                  <w:rPr>
                    <w:noProof/>
                    <w:lang w:bidi="es-ES"/>
                  </w:rPr>
                  <w:t>110 €</w:t>
                </w:r>
              </w:sdtContent>
            </w:sdt>
          </w:p>
        </w:tc>
        <w:tc>
          <w:tcPr>
            <w:tcW w:w="879" w:type="dxa"/>
            <w:shd w:val="clear" w:color="auto" w:fill="F2F2F2" w:themeFill="background1" w:themeFillShade="F2"/>
            <w:noWrap/>
            <w:vAlign w:val="center"/>
            <w:hideMark/>
          </w:tcPr>
          <w:p w14:paraId="121F30C0" w14:textId="77777777" w:rsidR="00E552C8" w:rsidRPr="00AA526B" w:rsidRDefault="00F45DF6" w:rsidP="00974DD3">
            <w:pPr>
              <w:pStyle w:val="Textodelatablagrande"/>
              <w:rPr>
                <w:noProof/>
              </w:rPr>
            </w:pPr>
            <w:sdt>
              <w:sdtPr>
                <w:rPr>
                  <w:noProof/>
                </w:rPr>
                <w:id w:val="1234514780"/>
                <w:placeholder>
                  <w:docPart w:val="8FDCD25C6E3240D0BC0B3B72661ED4AD"/>
                </w:placeholder>
                <w:temporary/>
                <w:showingPlcHdr/>
                <w15:appearance w15:val="hidden"/>
              </w:sdtPr>
              <w:sdtEndPr/>
              <w:sdtContent>
                <w:r w:rsidR="00E15D61" w:rsidRPr="00AA526B">
                  <w:rPr>
                    <w:noProof/>
                    <w:lang w:bidi="es-ES"/>
                  </w:rPr>
                  <w:t>110 €</w:t>
                </w:r>
              </w:sdtContent>
            </w:sdt>
          </w:p>
        </w:tc>
        <w:tc>
          <w:tcPr>
            <w:tcW w:w="879" w:type="dxa"/>
            <w:gridSpan w:val="2"/>
            <w:shd w:val="clear" w:color="auto" w:fill="F2F2F2" w:themeFill="background1" w:themeFillShade="F2"/>
            <w:noWrap/>
            <w:vAlign w:val="center"/>
            <w:hideMark/>
          </w:tcPr>
          <w:p w14:paraId="519DFF67" w14:textId="77777777" w:rsidR="00E552C8" w:rsidRPr="00AA526B" w:rsidRDefault="00F45DF6" w:rsidP="00974DD3">
            <w:pPr>
              <w:pStyle w:val="Textodelatablagrande"/>
              <w:rPr>
                <w:noProof/>
              </w:rPr>
            </w:pPr>
            <w:sdt>
              <w:sdtPr>
                <w:rPr>
                  <w:noProof/>
                </w:rPr>
                <w:id w:val="-939289870"/>
                <w:placeholder>
                  <w:docPart w:val="491AC9067F9142BFA99DED1349053F7A"/>
                </w:placeholder>
                <w:temporary/>
                <w:showingPlcHdr/>
                <w15:appearance w15:val="hidden"/>
              </w:sdtPr>
              <w:sdtEndPr/>
              <w:sdtContent>
                <w:r w:rsidR="00100314" w:rsidRPr="00AA526B">
                  <w:rPr>
                    <w:noProof/>
                    <w:lang w:bidi="es-ES"/>
                  </w:rPr>
                  <w:t>110 €</w:t>
                </w:r>
              </w:sdtContent>
            </w:sdt>
          </w:p>
        </w:tc>
        <w:tc>
          <w:tcPr>
            <w:tcW w:w="879" w:type="dxa"/>
            <w:shd w:val="clear" w:color="auto" w:fill="F2F2F2" w:themeFill="background1" w:themeFillShade="F2"/>
            <w:noWrap/>
            <w:vAlign w:val="center"/>
            <w:hideMark/>
          </w:tcPr>
          <w:p w14:paraId="355C0176" w14:textId="77777777" w:rsidR="00E552C8" w:rsidRPr="00AA526B" w:rsidRDefault="00F45DF6" w:rsidP="00974DD3">
            <w:pPr>
              <w:pStyle w:val="Textodelatablagrande"/>
              <w:rPr>
                <w:noProof/>
              </w:rPr>
            </w:pPr>
            <w:sdt>
              <w:sdtPr>
                <w:rPr>
                  <w:noProof/>
                </w:rPr>
                <w:id w:val="1032922650"/>
                <w:placeholder>
                  <w:docPart w:val="6CD9E9BC1A474E84B2BC704CA2B235F3"/>
                </w:placeholder>
                <w:temporary/>
                <w:showingPlcHdr/>
                <w15:appearance w15:val="hidden"/>
              </w:sdtPr>
              <w:sdtEndPr/>
              <w:sdtContent>
                <w:r w:rsidR="004E67B3" w:rsidRPr="00AA526B">
                  <w:rPr>
                    <w:noProof/>
                    <w:lang w:bidi="es-ES"/>
                  </w:rPr>
                  <w:t>110 €</w:t>
                </w:r>
              </w:sdtContent>
            </w:sdt>
          </w:p>
        </w:tc>
        <w:tc>
          <w:tcPr>
            <w:tcW w:w="879" w:type="dxa"/>
            <w:shd w:val="clear" w:color="auto" w:fill="F2F2F2" w:themeFill="background1" w:themeFillShade="F2"/>
            <w:noWrap/>
            <w:vAlign w:val="center"/>
            <w:hideMark/>
          </w:tcPr>
          <w:p w14:paraId="25B0ED0D" w14:textId="77777777" w:rsidR="00E552C8" w:rsidRPr="00AA526B" w:rsidRDefault="00F45DF6" w:rsidP="00974DD3">
            <w:pPr>
              <w:pStyle w:val="Textodelatablagrande"/>
              <w:rPr>
                <w:noProof/>
              </w:rPr>
            </w:pPr>
            <w:sdt>
              <w:sdtPr>
                <w:rPr>
                  <w:noProof/>
                </w:rPr>
                <w:id w:val="1301815023"/>
                <w:placeholder>
                  <w:docPart w:val="A03EFDDEE9C04B12A05C2575A48757DB"/>
                </w:placeholder>
                <w:temporary/>
                <w:showingPlcHdr/>
                <w15:appearance w15:val="hidden"/>
              </w:sdtPr>
              <w:sdtEndPr/>
              <w:sdtContent>
                <w:r w:rsidR="0065229E" w:rsidRPr="00AA526B">
                  <w:rPr>
                    <w:noProof/>
                    <w:lang w:bidi="es-ES"/>
                  </w:rPr>
                  <w:t>110 €</w:t>
                </w:r>
              </w:sdtContent>
            </w:sdt>
          </w:p>
        </w:tc>
        <w:tc>
          <w:tcPr>
            <w:tcW w:w="879" w:type="dxa"/>
            <w:shd w:val="clear" w:color="auto" w:fill="F2F2F2" w:themeFill="background1" w:themeFillShade="F2"/>
            <w:noWrap/>
            <w:vAlign w:val="center"/>
            <w:hideMark/>
          </w:tcPr>
          <w:p w14:paraId="0F82D5C1" w14:textId="77777777" w:rsidR="00E552C8" w:rsidRPr="00AA526B" w:rsidRDefault="00F45DF6" w:rsidP="00974DD3">
            <w:pPr>
              <w:pStyle w:val="Textodelatablagrande"/>
              <w:rPr>
                <w:noProof/>
              </w:rPr>
            </w:pPr>
            <w:sdt>
              <w:sdtPr>
                <w:rPr>
                  <w:noProof/>
                </w:rPr>
                <w:id w:val="-1344076242"/>
                <w:placeholder>
                  <w:docPart w:val="E833CBBFB0314A5F95D88EF9ED74721C"/>
                </w:placeholder>
                <w:temporary/>
                <w:showingPlcHdr/>
                <w15:appearance w15:val="hidden"/>
              </w:sdtPr>
              <w:sdtEndPr/>
              <w:sdtContent>
                <w:r w:rsidR="00863B11" w:rsidRPr="00AA526B">
                  <w:rPr>
                    <w:noProof/>
                    <w:lang w:bidi="es-ES"/>
                  </w:rPr>
                  <w:t>110 €</w:t>
                </w:r>
              </w:sdtContent>
            </w:sdt>
          </w:p>
        </w:tc>
        <w:tc>
          <w:tcPr>
            <w:tcW w:w="879" w:type="dxa"/>
            <w:shd w:val="clear" w:color="auto" w:fill="F2F2F2" w:themeFill="background1" w:themeFillShade="F2"/>
            <w:noWrap/>
            <w:vAlign w:val="center"/>
            <w:hideMark/>
          </w:tcPr>
          <w:p w14:paraId="294F1246" w14:textId="77777777" w:rsidR="00E552C8" w:rsidRPr="00AA526B" w:rsidRDefault="00F45DF6" w:rsidP="00974DD3">
            <w:pPr>
              <w:pStyle w:val="Textodelatablagrande"/>
              <w:rPr>
                <w:noProof/>
              </w:rPr>
            </w:pPr>
            <w:sdt>
              <w:sdtPr>
                <w:rPr>
                  <w:noProof/>
                </w:rPr>
                <w:id w:val="1990215018"/>
                <w:placeholder>
                  <w:docPart w:val="34AFC445C2384175BFE726674852C58D"/>
                </w:placeholder>
                <w:temporary/>
                <w:showingPlcHdr/>
                <w15:appearance w15:val="hidden"/>
              </w:sdtPr>
              <w:sdtEndPr/>
              <w:sdtContent>
                <w:r w:rsidR="007D36E9" w:rsidRPr="00AA526B">
                  <w:rPr>
                    <w:noProof/>
                    <w:lang w:bidi="es-ES"/>
                  </w:rPr>
                  <w:t>110 €</w:t>
                </w:r>
              </w:sdtContent>
            </w:sdt>
          </w:p>
        </w:tc>
        <w:tc>
          <w:tcPr>
            <w:tcW w:w="879" w:type="dxa"/>
            <w:shd w:val="clear" w:color="auto" w:fill="F2F2F2" w:themeFill="background1" w:themeFillShade="F2"/>
            <w:noWrap/>
            <w:vAlign w:val="center"/>
            <w:hideMark/>
          </w:tcPr>
          <w:p w14:paraId="597CD401" w14:textId="77777777" w:rsidR="00E552C8" w:rsidRPr="00AA526B" w:rsidRDefault="00F45DF6" w:rsidP="00974DD3">
            <w:pPr>
              <w:pStyle w:val="Textodelatablagrande"/>
              <w:rPr>
                <w:noProof/>
              </w:rPr>
            </w:pPr>
            <w:sdt>
              <w:sdtPr>
                <w:rPr>
                  <w:noProof/>
                </w:rPr>
                <w:id w:val="-1060698973"/>
                <w:placeholder>
                  <w:docPart w:val="42F8B925BE6049B7AF5E9A60A975C2EF"/>
                </w:placeholder>
                <w:temporary/>
                <w:showingPlcHdr/>
                <w15:appearance w15:val="hidden"/>
              </w:sdtPr>
              <w:sdtEndPr/>
              <w:sdtContent>
                <w:r w:rsidR="004B5779" w:rsidRPr="00AA526B">
                  <w:rPr>
                    <w:noProof/>
                    <w:lang w:bidi="es-ES"/>
                  </w:rPr>
                  <w:t>110 €</w:t>
                </w:r>
              </w:sdtContent>
            </w:sdt>
          </w:p>
        </w:tc>
        <w:tc>
          <w:tcPr>
            <w:tcW w:w="879" w:type="dxa"/>
            <w:shd w:val="clear" w:color="auto" w:fill="F2F2F2" w:themeFill="background1" w:themeFillShade="F2"/>
            <w:noWrap/>
            <w:vAlign w:val="center"/>
            <w:hideMark/>
          </w:tcPr>
          <w:p w14:paraId="24DE1CA2" w14:textId="77777777" w:rsidR="00E552C8" w:rsidRPr="00AA526B" w:rsidRDefault="00F45DF6" w:rsidP="00974DD3">
            <w:pPr>
              <w:pStyle w:val="Textodelatablagrande"/>
              <w:rPr>
                <w:noProof/>
              </w:rPr>
            </w:pPr>
            <w:sdt>
              <w:sdtPr>
                <w:rPr>
                  <w:noProof/>
                </w:rPr>
                <w:id w:val="1028461337"/>
                <w:placeholder>
                  <w:docPart w:val="8E7A469598F04389A188367035717EC9"/>
                </w:placeholder>
                <w:temporary/>
                <w:showingPlcHdr/>
                <w15:appearance w15:val="hidden"/>
              </w:sdtPr>
              <w:sdtEndPr/>
              <w:sdtContent>
                <w:r w:rsidR="000B6224" w:rsidRPr="00AA526B">
                  <w:rPr>
                    <w:noProof/>
                    <w:lang w:bidi="es-ES"/>
                  </w:rPr>
                  <w:t>110 €</w:t>
                </w:r>
              </w:sdtContent>
            </w:sdt>
          </w:p>
        </w:tc>
        <w:tc>
          <w:tcPr>
            <w:tcW w:w="1502" w:type="dxa"/>
            <w:shd w:val="clear" w:color="auto" w:fill="F2F2F2" w:themeFill="background1" w:themeFillShade="F2"/>
            <w:noWrap/>
            <w:vAlign w:val="center"/>
            <w:hideMark/>
          </w:tcPr>
          <w:p w14:paraId="77FD2666" w14:textId="77777777" w:rsidR="00E552C8" w:rsidRPr="00AA526B" w:rsidRDefault="00F45DF6" w:rsidP="00974DD3">
            <w:pPr>
              <w:pStyle w:val="Textodelatablagrande"/>
              <w:rPr>
                <w:noProof/>
              </w:rPr>
            </w:pPr>
            <w:sdt>
              <w:sdtPr>
                <w:rPr>
                  <w:noProof/>
                </w:rPr>
                <w:id w:val="-548298417"/>
                <w:placeholder>
                  <w:docPart w:val="1534C30658EE412090B1C0F34C52C0DD"/>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320 €</w:t>
                </w:r>
              </w:sdtContent>
            </w:sdt>
          </w:p>
        </w:tc>
      </w:tr>
      <w:tr w:rsidR="00AA526B" w:rsidRPr="00AA526B" w14:paraId="45028818" w14:textId="77777777" w:rsidTr="004B2DF1">
        <w:trPr>
          <w:trHeight w:val="244"/>
        </w:trPr>
        <w:tc>
          <w:tcPr>
            <w:tcW w:w="2493" w:type="dxa"/>
            <w:shd w:val="clear" w:color="auto" w:fill="auto"/>
            <w:vAlign w:val="center"/>
            <w:hideMark/>
          </w:tcPr>
          <w:p w14:paraId="1BD612CC" w14:textId="77777777" w:rsidR="00E552C8" w:rsidRPr="00AA526B" w:rsidRDefault="00F45DF6" w:rsidP="00974DD3">
            <w:pPr>
              <w:pStyle w:val="Textodelatablagrande"/>
              <w:rPr>
                <w:noProof/>
              </w:rPr>
            </w:pPr>
            <w:sdt>
              <w:sdtPr>
                <w:rPr>
                  <w:noProof/>
                </w:rPr>
                <w:id w:val="-541601882"/>
                <w:placeholder>
                  <w:docPart w:val="B0DF6EDAB81A47C4A06DF14BBFF44529"/>
                </w:placeholder>
                <w:temporary/>
                <w:showingPlcHdr/>
                <w15:appearance w15:val="hidden"/>
              </w:sdtPr>
              <w:sdtEndPr/>
              <w:sdtContent>
                <w:r w:rsidR="004020D0" w:rsidRPr="00AA526B">
                  <w:rPr>
                    <w:noProof/>
                    <w:lang w:bidi="es-ES"/>
                  </w:rPr>
                  <w:t>Seguros</w:t>
                </w:r>
              </w:sdtContent>
            </w:sdt>
          </w:p>
        </w:tc>
        <w:tc>
          <w:tcPr>
            <w:tcW w:w="941" w:type="dxa"/>
            <w:shd w:val="clear" w:color="auto" w:fill="auto"/>
            <w:noWrap/>
            <w:vAlign w:val="center"/>
            <w:hideMark/>
          </w:tcPr>
          <w:p w14:paraId="7E9BCB50" w14:textId="77777777" w:rsidR="00E552C8" w:rsidRPr="00AA526B" w:rsidRDefault="00F45DF6" w:rsidP="00974DD3">
            <w:pPr>
              <w:pStyle w:val="Textodelatablagrande"/>
              <w:rPr>
                <w:noProof/>
              </w:rPr>
            </w:pPr>
            <w:sdt>
              <w:sdtPr>
                <w:rPr>
                  <w:noProof/>
                </w:rPr>
                <w:id w:val="1050498231"/>
                <w:placeholder>
                  <w:docPart w:val="8EE407F3982744D4B0AE62B43553B171"/>
                </w:placeholder>
                <w:temporary/>
                <w:showingPlcHdr/>
                <w15:appearance w15:val="hidden"/>
              </w:sdtPr>
              <w:sdtEndPr/>
              <w:sdtContent>
                <w:r w:rsidR="00234FE7" w:rsidRPr="00AA526B">
                  <w:rPr>
                    <w:noProof/>
                    <w:lang w:bidi="es-ES"/>
                  </w:rPr>
                  <w:t>165 €</w:t>
                </w:r>
              </w:sdtContent>
            </w:sdt>
          </w:p>
        </w:tc>
        <w:tc>
          <w:tcPr>
            <w:tcW w:w="879" w:type="dxa"/>
            <w:shd w:val="clear" w:color="auto" w:fill="auto"/>
            <w:noWrap/>
            <w:vAlign w:val="center"/>
            <w:hideMark/>
          </w:tcPr>
          <w:p w14:paraId="39D3A689" w14:textId="77777777" w:rsidR="00E552C8" w:rsidRPr="00AA526B" w:rsidRDefault="00F45DF6" w:rsidP="00974DD3">
            <w:pPr>
              <w:pStyle w:val="Textodelatablagrande"/>
              <w:rPr>
                <w:noProof/>
              </w:rPr>
            </w:pPr>
            <w:sdt>
              <w:sdtPr>
                <w:rPr>
                  <w:noProof/>
                </w:rPr>
                <w:id w:val="910808131"/>
                <w:placeholder>
                  <w:docPart w:val="5D8654C24B774788BAED056D8BDD5EB2"/>
                </w:placeholder>
                <w:temporary/>
                <w:showingPlcHdr/>
                <w15:appearance w15:val="hidden"/>
              </w:sdtPr>
              <w:sdtEndPr/>
              <w:sdtContent>
                <w:r w:rsidR="00234FE7" w:rsidRPr="00AA526B">
                  <w:rPr>
                    <w:noProof/>
                    <w:lang w:bidi="es-ES"/>
                  </w:rPr>
                  <w:t>165 €</w:t>
                </w:r>
              </w:sdtContent>
            </w:sdt>
          </w:p>
        </w:tc>
        <w:tc>
          <w:tcPr>
            <w:tcW w:w="879" w:type="dxa"/>
            <w:shd w:val="clear" w:color="auto" w:fill="auto"/>
            <w:noWrap/>
            <w:vAlign w:val="center"/>
            <w:hideMark/>
          </w:tcPr>
          <w:p w14:paraId="07A8B3F5" w14:textId="77777777" w:rsidR="00E552C8" w:rsidRPr="00AA526B" w:rsidRDefault="00F45DF6" w:rsidP="00974DD3">
            <w:pPr>
              <w:pStyle w:val="Textodelatablagrande"/>
              <w:rPr>
                <w:noProof/>
              </w:rPr>
            </w:pPr>
            <w:sdt>
              <w:sdtPr>
                <w:rPr>
                  <w:noProof/>
                </w:rPr>
                <w:id w:val="-1322574112"/>
                <w:placeholder>
                  <w:docPart w:val="6EC80721EC654774AD554BEC8227F79A"/>
                </w:placeholder>
                <w:temporary/>
                <w:showingPlcHdr/>
                <w15:appearance w15:val="hidden"/>
              </w:sdtPr>
              <w:sdtEndPr/>
              <w:sdtContent>
                <w:r w:rsidR="006A359E" w:rsidRPr="00AA526B">
                  <w:rPr>
                    <w:noProof/>
                    <w:lang w:bidi="es-ES"/>
                  </w:rPr>
                  <w:t>165 €</w:t>
                </w:r>
              </w:sdtContent>
            </w:sdt>
          </w:p>
        </w:tc>
        <w:tc>
          <w:tcPr>
            <w:tcW w:w="947" w:type="dxa"/>
            <w:shd w:val="clear" w:color="auto" w:fill="auto"/>
            <w:noWrap/>
            <w:vAlign w:val="center"/>
            <w:hideMark/>
          </w:tcPr>
          <w:p w14:paraId="6E0C7DD7" w14:textId="77777777" w:rsidR="00E552C8" w:rsidRPr="00AA526B" w:rsidRDefault="00F45DF6" w:rsidP="00974DD3">
            <w:pPr>
              <w:pStyle w:val="Textodelatablagrande"/>
              <w:rPr>
                <w:noProof/>
              </w:rPr>
            </w:pPr>
            <w:sdt>
              <w:sdtPr>
                <w:rPr>
                  <w:noProof/>
                </w:rPr>
                <w:id w:val="-1241255399"/>
                <w:placeholder>
                  <w:docPart w:val="D56323F6BACB40339E9D3175D5AEFDDF"/>
                </w:placeholder>
                <w:temporary/>
                <w:showingPlcHdr/>
                <w15:appearance w15:val="hidden"/>
              </w:sdtPr>
              <w:sdtEndPr/>
              <w:sdtContent>
                <w:r w:rsidR="000B1B5F" w:rsidRPr="00AA526B">
                  <w:rPr>
                    <w:noProof/>
                    <w:lang w:bidi="es-ES"/>
                  </w:rPr>
                  <w:t>165 €</w:t>
                </w:r>
              </w:sdtContent>
            </w:sdt>
          </w:p>
        </w:tc>
        <w:tc>
          <w:tcPr>
            <w:tcW w:w="879" w:type="dxa"/>
            <w:shd w:val="clear" w:color="auto" w:fill="auto"/>
            <w:noWrap/>
            <w:vAlign w:val="center"/>
            <w:hideMark/>
          </w:tcPr>
          <w:p w14:paraId="70449804" w14:textId="77777777" w:rsidR="00E552C8" w:rsidRPr="00AA526B" w:rsidRDefault="00F45DF6" w:rsidP="00974DD3">
            <w:pPr>
              <w:pStyle w:val="Textodelatablagrande"/>
              <w:rPr>
                <w:noProof/>
              </w:rPr>
            </w:pPr>
            <w:sdt>
              <w:sdtPr>
                <w:rPr>
                  <w:noProof/>
                </w:rPr>
                <w:id w:val="-254757319"/>
                <w:placeholder>
                  <w:docPart w:val="3B7FA41207F2455AB5FE6ECE3F63B881"/>
                </w:placeholder>
                <w:temporary/>
                <w:showingPlcHdr/>
                <w15:appearance w15:val="hidden"/>
              </w:sdtPr>
              <w:sdtEndPr/>
              <w:sdtContent>
                <w:r w:rsidR="00E15D61" w:rsidRPr="00AA526B">
                  <w:rPr>
                    <w:noProof/>
                    <w:lang w:bidi="es-ES"/>
                  </w:rPr>
                  <w:t>165 €</w:t>
                </w:r>
              </w:sdtContent>
            </w:sdt>
          </w:p>
        </w:tc>
        <w:tc>
          <w:tcPr>
            <w:tcW w:w="879" w:type="dxa"/>
            <w:gridSpan w:val="2"/>
            <w:shd w:val="clear" w:color="auto" w:fill="auto"/>
            <w:noWrap/>
            <w:vAlign w:val="center"/>
            <w:hideMark/>
          </w:tcPr>
          <w:p w14:paraId="1288B57C" w14:textId="77777777" w:rsidR="00E552C8" w:rsidRPr="00AA526B" w:rsidRDefault="00F45DF6" w:rsidP="00974DD3">
            <w:pPr>
              <w:pStyle w:val="Textodelatablagrande"/>
              <w:rPr>
                <w:noProof/>
              </w:rPr>
            </w:pPr>
            <w:sdt>
              <w:sdtPr>
                <w:rPr>
                  <w:noProof/>
                </w:rPr>
                <w:id w:val="661046918"/>
                <w:placeholder>
                  <w:docPart w:val="F3127AABAE5A4D14B44EB27CFEDA0CD3"/>
                </w:placeholder>
                <w:temporary/>
                <w:showingPlcHdr/>
                <w15:appearance w15:val="hidden"/>
              </w:sdtPr>
              <w:sdtEndPr/>
              <w:sdtContent>
                <w:r w:rsidR="00100314" w:rsidRPr="00AA526B">
                  <w:rPr>
                    <w:noProof/>
                    <w:lang w:bidi="es-ES"/>
                  </w:rPr>
                  <w:t>165 €</w:t>
                </w:r>
              </w:sdtContent>
            </w:sdt>
          </w:p>
        </w:tc>
        <w:tc>
          <w:tcPr>
            <w:tcW w:w="879" w:type="dxa"/>
            <w:shd w:val="clear" w:color="auto" w:fill="auto"/>
            <w:noWrap/>
            <w:vAlign w:val="center"/>
            <w:hideMark/>
          </w:tcPr>
          <w:p w14:paraId="21A71C68" w14:textId="77777777" w:rsidR="00E552C8" w:rsidRPr="00AA526B" w:rsidRDefault="00F45DF6" w:rsidP="00974DD3">
            <w:pPr>
              <w:pStyle w:val="Textodelatablagrande"/>
              <w:rPr>
                <w:noProof/>
              </w:rPr>
            </w:pPr>
            <w:sdt>
              <w:sdtPr>
                <w:rPr>
                  <w:noProof/>
                </w:rPr>
                <w:id w:val="1109314495"/>
                <w:placeholder>
                  <w:docPart w:val="642CB9A5F0984B7F851F1F48E5D38F90"/>
                </w:placeholder>
                <w:temporary/>
                <w:showingPlcHdr/>
                <w15:appearance w15:val="hidden"/>
              </w:sdtPr>
              <w:sdtEndPr/>
              <w:sdtContent>
                <w:r w:rsidR="004E67B3" w:rsidRPr="00AA526B">
                  <w:rPr>
                    <w:noProof/>
                    <w:lang w:bidi="es-ES"/>
                  </w:rPr>
                  <w:t>165 €</w:t>
                </w:r>
              </w:sdtContent>
            </w:sdt>
          </w:p>
        </w:tc>
        <w:tc>
          <w:tcPr>
            <w:tcW w:w="879" w:type="dxa"/>
            <w:shd w:val="clear" w:color="auto" w:fill="auto"/>
            <w:noWrap/>
            <w:vAlign w:val="center"/>
            <w:hideMark/>
          </w:tcPr>
          <w:p w14:paraId="22F98AC3" w14:textId="77777777" w:rsidR="00E552C8" w:rsidRPr="00AA526B" w:rsidRDefault="00F45DF6" w:rsidP="00974DD3">
            <w:pPr>
              <w:pStyle w:val="Textodelatablagrande"/>
              <w:rPr>
                <w:noProof/>
              </w:rPr>
            </w:pPr>
            <w:sdt>
              <w:sdtPr>
                <w:rPr>
                  <w:noProof/>
                </w:rPr>
                <w:id w:val="-892114271"/>
                <w:placeholder>
                  <w:docPart w:val="6A8AE2E717C0462D9B45A84646D1BE97"/>
                </w:placeholder>
                <w:temporary/>
                <w:showingPlcHdr/>
                <w15:appearance w15:val="hidden"/>
              </w:sdtPr>
              <w:sdtEndPr/>
              <w:sdtContent>
                <w:r w:rsidR="0065229E" w:rsidRPr="00AA526B">
                  <w:rPr>
                    <w:noProof/>
                    <w:lang w:bidi="es-ES"/>
                  </w:rPr>
                  <w:t>165 €</w:t>
                </w:r>
              </w:sdtContent>
            </w:sdt>
          </w:p>
        </w:tc>
        <w:tc>
          <w:tcPr>
            <w:tcW w:w="879" w:type="dxa"/>
            <w:shd w:val="clear" w:color="auto" w:fill="auto"/>
            <w:noWrap/>
            <w:vAlign w:val="center"/>
            <w:hideMark/>
          </w:tcPr>
          <w:p w14:paraId="5A4D3188" w14:textId="77777777" w:rsidR="00E552C8" w:rsidRPr="00AA526B" w:rsidRDefault="00F45DF6" w:rsidP="00974DD3">
            <w:pPr>
              <w:pStyle w:val="Textodelatablagrande"/>
              <w:rPr>
                <w:noProof/>
              </w:rPr>
            </w:pPr>
            <w:sdt>
              <w:sdtPr>
                <w:rPr>
                  <w:noProof/>
                </w:rPr>
                <w:id w:val="-937986213"/>
                <w:placeholder>
                  <w:docPart w:val="ED0D3B5860074F07B2A51B20280B221C"/>
                </w:placeholder>
                <w:temporary/>
                <w:showingPlcHdr/>
                <w15:appearance w15:val="hidden"/>
              </w:sdtPr>
              <w:sdtEndPr/>
              <w:sdtContent>
                <w:r w:rsidR="00863B11" w:rsidRPr="00AA526B">
                  <w:rPr>
                    <w:noProof/>
                    <w:lang w:bidi="es-ES"/>
                  </w:rPr>
                  <w:t>165 €</w:t>
                </w:r>
              </w:sdtContent>
            </w:sdt>
          </w:p>
        </w:tc>
        <w:tc>
          <w:tcPr>
            <w:tcW w:w="879" w:type="dxa"/>
            <w:shd w:val="clear" w:color="auto" w:fill="auto"/>
            <w:noWrap/>
            <w:vAlign w:val="center"/>
            <w:hideMark/>
          </w:tcPr>
          <w:p w14:paraId="5E720E50" w14:textId="77777777" w:rsidR="00E552C8" w:rsidRPr="00AA526B" w:rsidRDefault="00F45DF6" w:rsidP="00974DD3">
            <w:pPr>
              <w:pStyle w:val="Textodelatablagrande"/>
              <w:rPr>
                <w:noProof/>
              </w:rPr>
            </w:pPr>
            <w:sdt>
              <w:sdtPr>
                <w:rPr>
                  <w:noProof/>
                </w:rPr>
                <w:id w:val="-1064562303"/>
                <w:placeholder>
                  <w:docPart w:val="57612E1E183248EBBDBF0CE99D7F0975"/>
                </w:placeholder>
                <w:temporary/>
                <w:showingPlcHdr/>
                <w15:appearance w15:val="hidden"/>
              </w:sdtPr>
              <w:sdtEndPr/>
              <w:sdtContent>
                <w:r w:rsidR="007D36E9" w:rsidRPr="00AA526B">
                  <w:rPr>
                    <w:noProof/>
                    <w:lang w:bidi="es-ES"/>
                  </w:rPr>
                  <w:t>165 €</w:t>
                </w:r>
              </w:sdtContent>
            </w:sdt>
          </w:p>
        </w:tc>
        <w:tc>
          <w:tcPr>
            <w:tcW w:w="879" w:type="dxa"/>
            <w:shd w:val="clear" w:color="auto" w:fill="auto"/>
            <w:noWrap/>
            <w:vAlign w:val="center"/>
            <w:hideMark/>
          </w:tcPr>
          <w:p w14:paraId="589C0015" w14:textId="77777777" w:rsidR="00E552C8" w:rsidRPr="00AA526B" w:rsidRDefault="00F45DF6" w:rsidP="00974DD3">
            <w:pPr>
              <w:pStyle w:val="Textodelatablagrande"/>
              <w:rPr>
                <w:noProof/>
              </w:rPr>
            </w:pPr>
            <w:sdt>
              <w:sdtPr>
                <w:rPr>
                  <w:noProof/>
                </w:rPr>
                <w:id w:val="1524981626"/>
                <w:placeholder>
                  <w:docPart w:val="C7A39C3604F846E7AF9F207316E0B6C8"/>
                </w:placeholder>
                <w:temporary/>
                <w:showingPlcHdr/>
                <w15:appearance w15:val="hidden"/>
              </w:sdtPr>
              <w:sdtEndPr/>
              <w:sdtContent>
                <w:r w:rsidR="004B5779" w:rsidRPr="00AA526B">
                  <w:rPr>
                    <w:noProof/>
                    <w:lang w:bidi="es-ES"/>
                  </w:rPr>
                  <w:t>165 €</w:t>
                </w:r>
              </w:sdtContent>
            </w:sdt>
          </w:p>
        </w:tc>
        <w:tc>
          <w:tcPr>
            <w:tcW w:w="879" w:type="dxa"/>
            <w:shd w:val="clear" w:color="auto" w:fill="auto"/>
            <w:noWrap/>
            <w:vAlign w:val="center"/>
            <w:hideMark/>
          </w:tcPr>
          <w:p w14:paraId="73BC0A7B" w14:textId="77777777" w:rsidR="00E552C8" w:rsidRPr="00AA526B" w:rsidRDefault="00F45DF6" w:rsidP="00974DD3">
            <w:pPr>
              <w:pStyle w:val="Textodelatablagrande"/>
              <w:rPr>
                <w:noProof/>
              </w:rPr>
            </w:pPr>
            <w:sdt>
              <w:sdtPr>
                <w:rPr>
                  <w:noProof/>
                </w:rPr>
                <w:id w:val="1568543848"/>
                <w:placeholder>
                  <w:docPart w:val="C174A2B080B8498082EC8CA62A1D46A6"/>
                </w:placeholder>
                <w:temporary/>
                <w:showingPlcHdr/>
                <w15:appearance w15:val="hidden"/>
              </w:sdtPr>
              <w:sdtEndPr/>
              <w:sdtContent>
                <w:r w:rsidR="000B6224" w:rsidRPr="00AA526B">
                  <w:rPr>
                    <w:noProof/>
                    <w:lang w:bidi="es-ES"/>
                  </w:rPr>
                  <w:t>165 €</w:t>
                </w:r>
              </w:sdtContent>
            </w:sdt>
          </w:p>
        </w:tc>
        <w:tc>
          <w:tcPr>
            <w:tcW w:w="1502" w:type="dxa"/>
            <w:shd w:val="clear" w:color="auto" w:fill="auto"/>
            <w:noWrap/>
            <w:vAlign w:val="center"/>
            <w:hideMark/>
          </w:tcPr>
          <w:p w14:paraId="0FEAFD42" w14:textId="77777777" w:rsidR="00E552C8" w:rsidRPr="00AA526B" w:rsidRDefault="00F45DF6" w:rsidP="00974DD3">
            <w:pPr>
              <w:pStyle w:val="Textodelatablagrande"/>
              <w:rPr>
                <w:noProof/>
              </w:rPr>
            </w:pPr>
            <w:sdt>
              <w:sdtPr>
                <w:rPr>
                  <w:noProof/>
                </w:rPr>
                <w:id w:val="-166093244"/>
                <w:placeholder>
                  <w:docPart w:val="9DA36C51A12A4771AF5D6F9C21F38A3C"/>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980 €</w:t>
                </w:r>
              </w:sdtContent>
            </w:sdt>
          </w:p>
        </w:tc>
      </w:tr>
      <w:tr w:rsidR="00AA526B" w:rsidRPr="00AA526B" w14:paraId="0C84C5F2" w14:textId="77777777" w:rsidTr="004B2DF1">
        <w:trPr>
          <w:trHeight w:val="244"/>
        </w:trPr>
        <w:tc>
          <w:tcPr>
            <w:tcW w:w="2493" w:type="dxa"/>
            <w:shd w:val="clear" w:color="auto" w:fill="F2F2F2" w:themeFill="background1" w:themeFillShade="F2"/>
            <w:vAlign w:val="center"/>
            <w:hideMark/>
          </w:tcPr>
          <w:p w14:paraId="0D2BE6A0" w14:textId="77777777" w:rsidR="00E552C8" w:rsidRPr="00AA526B" w:rsidRDefault="00F45DF6" w:rsidP="00974DD3">
            <w:pPr>
              <w:pStyle w:val="Textodelatablagrande"/>
              <w:rPr>
                <w:noProof/>
              </w:rPr>
            </w:pPr>
            <w:sdt>
              <w:sdtPr>
                <w:rPr>
                  <w:noProof/>
                </w:rPr>
                <w:id w:val="909958398"/>
                <w:placeholder>
                  <w:docPart w:val="8B75F238E0B54E2CB004D61E70B5DA9A"/>
                </w:placeholder>
                <w:temporary/>
                <w:showingPlcHdr/>
                <w15:appearance w15:val="hidden"/>
              </w:sdtPr>
              <w:sdtEndPr/>
              <w:sdtContent>
                <w:r w:rsidR="004020D0" w:rsidRPr="00AA526B">
                  <w:rPr>
                    <w:noProof/>
                    <w:lang w:bidi="es-ES"/>
                  </w:rPr>
                  <w:t>Viajes</w:t>
                </w:r>
              </w:sdtContent>
            </w:sdt>
          </w:p>
        </w:tc>
        <w:tc>
          <w:tcPr>
            <w:tcW w:w="941" w:type="dxa"/>
            <w:shd w:val="clear" w:color="auto" w:fill="F2F2F2" w:themeFill="background1" w:themeFillShade="F2"/>
            <w:noWrap/>
            <w:vAlign w:val="center"/>
            <w:hideMark/>
          </w:tcPr>
          <w:p w14:paraId="683B3CCC" w14:textId="77777777" w:rsidR="00E552C8" w:rsidRPr="00AA526B" w:rsidRDefault="00F45DF6" w:rsidP="00974DD3">
            <w:pPr>
              <w:pStyle w:val="Textodelatablagrande"/>
              <w:rPr>
                <w:noProof/>
              </w:rPr>
            </w:pPr>
            <w:sdt>
              <w:sdtPr>
                <w:rPr>
                  <w:noProof/>
                </w:rPr>
                <w:id w:val="-929422451"/>
                <w:placeholder>
                  <w:docPart w:val="880C74EE417F4EBAB6F73D37BC910463"/>
                </w:placeholder>
                <w:temporary/>
                <w:showingPlcHdr/>
                <w15:appearance w15:val="hidden"/>
              </w:sdtPr>
              <w:sdtEndPr/>
              <w:sdtContent>
                <w:r w:rsidR="00234FE7" w:rsidRPr="00AA526B">
                  <w:rPr>
                    <w:noProof/>
                    <w:lang w:bidi="es-ES"/>
                  </w:rPr>
                  <w:t>100 €</w:t>
                </w:r>
              </w:sdtContent>
            </w:sdt>
          </w:p>
        </w:tc>
        <w:tc>
          <w:tcPr>
            <w:tcW w:w="879" w:type="dxa"/>
            <w:shd w:val="clear" w:color="auto" w:fill="F2F2F2" w:themeFill="background1" w:themeFillShade="F2"/>
            <w:noWrap/>
            <w:vAlign w:val="center"/>
            <w:hideMark/>
          </w:tcPr>
          <w:p w14:paraId="4398528C" w14:textId="77777777" w:rsidR="00E552C8" w:rsidRPr="00AA526B" w:rsidRDefault="00F45DF6" w:rsidP="00974DD3">
            <w:pPr>
              <w:pStyle w:val="Textodelatablagrande"/>
              <w:rPr>
                <w:noProof/>
              </w:rPr>
            </w:pPr>
            <w:sdt>
              <w:sdtPr>
                <w:rPr>
                  <w:noProof/>
                </w:rPr>
                <w:id w:val="-174038600"/>
                <w:placeholder>
                  <w:docPart w:val="605C3823212949D4BE7C3538478AFAB1"/>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45A3A90A" w14:textId="77777777" w:rsidR="00E552C8" w:rsidRPr="00AA526B" w:rsidRDefault="00F45DF6" w:rsidP="00974DD3">
            <w:pPr>
              <w:pStyle w:val="Textodelatablagrande"/>
              <w:rPr>
                <w:noProof/>
              </w:rPr>
            </w:pPr>
            <w:sdt>
              <w:sdtPr>
                <w:rPr>
                  <w:noProof/>
                </w:rPr>
                <w:id w:val="-859508159"/>
                <w:placeholder>
                  <w:docPart w:val="2BC3314FEDF54B02B96795991AD463BF"/>
                </w:placeholder>
                <w:temporary/>
                <w:showingPlcHdr/>
                <w15:appearance w15:val="hidden"/>
              </w:sdtPr>
              <w:sdtEndPr/>
              <w:sdtContent>
                <w:r w:rsidR="00F379BC" w:rsidRPr="00AA526B">
                  <w:rPr>
                    <w:noProof/>
                    <w:lang w:bidi="es-ES"/>
                  </w:rPr>
                  <w:t>0 €</w:t>
                </w:r>
              </w:sdtContent>
            </w:sdt>
          </w:p>
        </w:tc>
        <w:tc>
          <w:tcPr>
            <w:tcW w:w="947" w:type="dxa"/>
            <w:shd w:val="clear" w:color="auto" w:fill="F2F2F2" w:themeFill="background1" w:themeFillShade="F2"/>
            <w:noWrap/>
            <w:vAlign w:val="center"/>
            <w:hideMark/>
          </w:tcPr>
          <w:p w14:paraId="3298B8DA" w14:textId="77777777" w:rsidR="00E552C8" w:rsidRPr="00AA526B" w:rsidRDefault="00F45DF6" w:rsidP="00974DD3">
            <w:pPr>
              <w:pStyle w:val="Textodelatablagrande"/>
              <w:rPr>
                <w:noProof/>
              </w:rPr>
            </w:pPr>
            <w:sdt>
              <w:sdtPr>
                <w:rPr>
                  <w:noProof/>
                </w:rPr>
                <w:id w:val="679556343"/>
                <w:placeholder>
                  <w:docPart w:val="D072F82332F24D8CA01E69EF39FAE0A1"/>
                </w:placeholder>
                <w:temporary/>
                <w:showingPlcHdr/>
                <w15:appearance w15:val="hidden"/>
              </w:sdtPr>
              <w:sdtEndPr/>
              <w:sdtContent>
                <w:r w:rsidR="000B1B5F" w:rsidRPr="00AA526B">
                  <w:rPr>
                    <w:noProof/>
                    <w:lang w:bidi="es-ES"/>
                  </w:rPr>
                  <w:t>250 €</w:t>
                </w:r>
              </w:sdtContent>
            </w:sdt>
          </w:p>
        </w:tc>
        <w:tc>
          <w:tcPr>
            <w:tcW w:w="879" w:type="dxa"/>
            <w:shd w:val="clear" w:color="auto" w:fill="F2F2F2" w:themeFill="background1" w:themeFillShade="F2"/>
            <w:noWrap/>
            <w:vAlign w:val="center"/>
            <w:hideMark/>
          </w:tcPr>
          <w:p w14:paraId="27F86355" w14:textId="77777777" w:rsidR="00E552C8" w:rsidRPr="00AA526B" w:rsidRDefault="00F45DF6" w:rsidP="00974DD3">
            <w:pPr>
              <w:pStyle w:val="Textodelatablagrande"/>
              <w:rPr>
                <w:noProof/>
              </w:rPr>
            </w:pPr>
            <w:sdt>
              <w:sdtPr>
                <w:rPr>
                  <w:noProof/>
                </w:rPr>
                <w:id w:val="-1801056068"/>
                <w:placeholder>
                  <w:docPart w:val="4D38C76591924575B560E38AD25ADEDE"/>
                </w:placeholder>
                <w:temporary/>
                <w:showingPlcHdr/>
                <w15:appearance w15:val="hidden"/>
              </w:sdtPr>
              <w:sdtEndPr/>
              <w:sdtContent>
                <w:r w:rsidR="00F379BC" w:rsidRPr="00AA526B">
                  <w:rPr>
                    <w:noProof/>
                    <w:lang w:bidi="es-ES"/>
                  </w:rPr>
                  <w:t>0 €</w:t>
                </w:r>
              </w:sdtContent>
            </w:sdt>
          </w:p>
        </w:tc>
        <w:tc>
          <w:tcPr>
            <w:tcW w:w="879" w:type="dxa"/>
            <w:gridSpan w:val="2"/>
            <w:shd w:val="clear" w:color="auto" w:fill="F2F2F2" w:themeFill="background1" w:themeFillShade="F2"/>
            <w:noWrap/>
            <w:vAlign w:val="center"/>
            <w:hideMark/>
          </w:tcPr>
          <w:p w14:paraId="7F076913" w14:textId="77777777" w:rsidR="00E552C8" w:rsidRPr="00AA526B" w:rsidRDefault="00F45DF6" w:rsidP="00974DD3">
            <w:pPr>
              <w:pStyle w:val="Textodelatablagrande"/>
              <w:rPr>
                <w:noProof/>
              </w:rPr>
            </w:pPr>
            <w:sdt>
              <w:sdtPr>
                <w:rPr>
                  <w:noProof/>
                </w:rPr>
                <w:id w:val="1256481030"/>
                <w:placeholder>
                  <w:docPart w:val="34D7F92B859C462F95CD67FC6B6D64B6"/>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5A56FCC1" w14:textId="77777777" w:rsidR="00E552C8" w:rsidRPr="00AA526B" w:rsidRDefault="00F45DF6" w:rsidP="00974DD3">
            <w:pPr>
              <w:pStyle w:val="Textodelatablagrande"/>
              <w:rPr>
                <w:noProof/>
              </w:rPr>
            </w:pPr>
            <w:sdt>
              <w:sdtPr>
                <w:rPr>
                  <w:noProof/>
                </w:rPr>
                <w:id w:val="1242682649"/>
                <w:placeholder>
                  <w:docPart w:val="1ECF80394A504CF590B8D30240996E75"/>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562B65E2" w14:textId="77777777" w:rsidR="00E552C8" w:rsidRPr="00AA526B" w:rsidRDefault="00F45DF6" w:rsidP="00974DD3">
            <w:pPr>
              <w:pStyle w:val="Textodelatablagrande"/>
              <w:rPr>
                <w:noProof/>
              </w:rPr>
            </w:pPr>
            <w:sdt>
              <w:sdtPr>
                <w:rPr>
                  <w:noProof/>
                </w:rPr>
                <w:id w:val="1729573025"/>
                <w:placeholder>
                  <w:docPart w:val="009074848C3142CB8D490565E90CC9A2"/>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59F06CE9" w14:textId="77777777" w:rsidR="00E552C8" w:rsidRPr="00AA526B" w:rsidRDefault="00F45DF6" w:rsidP="00974DD3">
            <w:pPr>
              <w:pStyle w:val="Textodelatablagrande"/>
              <w:rPr>
                <w:noProof/>
              </w:rPr>
            </w:pPr>
            <w:sdt>
              <w:sdtPr>
                <w:rPr>
                  <w:noProof/>
                </w:rPr>
                <w:id w:val="-241021792"/>
                <w:placeholder>
                  <w:docPart w:val="7DC3A59298FE4C9E90972102A8CD1CE2"/>
                </w:placeholder>
                <w:temporary/>
                <w:showingPlcHdr/>
                <w15:appearance w15:val="hidden"/>
              </w:sdtPr>
              <w:sdtEndPr/>
              <w:sdtContent>
                <w:r w:rsidR="00863B11" w:rsidRPr="00AA526B">
                  <w:rPr>
                    <w:noProof/>
                    <w:lang w:bidi="es-ES"/>
                  </w:rPr>
                  <w:t>675 €</w:t>
                </w:r>
              </w:sdtContent>
            </w:sdt>
          </w:p>
        </w:tc>
        <w:tc>
          <w:tcPr>
            <w:tcW w:w="879" w:type="dxa"/>
            <w:shd w:val="clear" w:color="auto" w:fill="F2F2F2" w:themeFill="background1" w:themeFillShade="F2"/>
            <w:noWrap/>
            <w:vAlign w:val="center"/>
            <w:hideMark/>
          </w:tcPr>
          <w:p w14:paraId="778F105E" w14:textId="77777777" w:rsidR="00E552C8" w:rsidRPr="00AA526B" w:rsidRDefault="00F45DF6" w:rsidP="00974DD3">
            <w:pPr>
              <w:pStyle w:val="Textodelatablagrande"/>
              <w:rPr>
                <w:noProof/>
              </w:rPr>
            </w:pPr>
            <w:sdt>
              <w:sdtPr>
                <w:rPr>
                  <w:noProof/>
                </w:rPr>
                <w:id w:val="-976598968"/>
                <w:placeholder>
                  <w:docPart w:val="FB259897877A49FCB4FC1FFB53FC2EF3"/>
                </w:placeholder>
                <w:temporary/>
                <w:showingPlcHdr/>
                <w15:appearance w15:val="hidden"/>
              </w:sdtPr>
              <w:sdtEndPr/>
              <w:sdtContent>
                <w:r w:rsidR="007D36E9" w:rsidRPr="00AA526B">
                  <w:rPr>
                    <w:noProof/>
                    <w:lang w:bidi="es-ES"/>
                  </w:rPr>
                  <w:t>800 €</w:t>
                </w:r>
              </w:sdtContent>
            </w:sdt>
          </w:p>
        </w:tc>
        <w:tc>
          <w:tcPr>
            <w:tcW w:w="879" w:type="dxa"/>
            <w:shd w:val="clear" w:color="auto" w:fill="F2F2F2" w:themeFill="background1" w:themeFillShade="F2"/>
            <w:noWrap/>
            <w:vAlign w:val="center"/>
            <w:hideMark/>
          </w:tcPr>
          <w:p w14:paraId="4673CB4D" w14:textId="77777777" w:rsidR="00E552C8" w:rsidRPr="00AA526B" w:rsidRDefault="00F45DF6" w:rsidP="00974DD3">
            <w:pPr>
              <w:pStyle w:val="Textodelatablagrande"/>
              <w:rPr>
                <w:noProof/>
              </w:rPr>
            </w:pPr>
            <w:sdt>
              <w:sdtPr>
                <w:rPr>
                  <w:noProof/>
                </w:rPr>
                <w:id w:val="-513614513"/>
                <w:placeholder>
                  <w:docPart w:val="506144A9A9034349B0B9539CA2042015"/>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634B2B34" w14:textId="77777777" w:rsidR="00E552C8" w:rsidRPr="00AA526B" w:rsidRDefault="00F45DF6" w:rsidP="00974DD3">
            <w:pPr>
              <w:pStyle w:val="Textodelatablagrande"/>
              <w:rPr>
                <w:noProof/>
              </w:rPr>
            </w:pPr>
            <w:sdt>
              <w:sdtPr>
                <w:rPr>
                  <w:noProof/>
                </w:rPr>
                <w:id w:val="939337121"/>
                <w:placeholder>
                  <w:docPart w:val="2814E554F4CA408096B4EB4B32F48D1F"/>
                </w:placeholder>
                <w:temporary/>
                <w:showingPlcHdr/>
                <w15:appearance w15:val="hidden"/>
              </w:sdtPr>
              <w:sdtEndPr/>
              <w:sdtContent>
                <w:r w:rsidR="00F379BC" w:rsidRPr="00AA526B">
                  <w:rPr>
                    <w:noProof/>
                    <w:lang w:bidi="es-ES"/>
                  </w:rPr>
                  <w:t>0 €</w:t>
                </w:r>
              </w:sdtContent>
            </w:sdt>
          </w:p>
        </w:tc>
        <w:tc>
          <w:tcPr>
            <w:tcW w:w="1502" w:type="dxa"/>
            <w:shd w:val="clear" w:color="auto" w:fill="F2F2F2" w:themeFill="background1" w:themeFillShade="F2"/>
            <w:noWrap/>
            <w:vAlign w:val="center"/>
            <w:hideMark/>
          </w:tcPr>
          <w:p w14:paraId="55C548C0" w14:textId="77777777" w:rsidR="00E552C8" w:rsidRPr="00AA526B" w:rsidRDefault="00F45DF6" w:rsidP="00974DD3">
            <w:pPr>
              <w:pStyle w:val="Textodelatablagrande"/>
              <w:rPr>
                <w:noProof/>
              </w:rPr>
            </w:pPr>
            <w:sdt>
              <w:sdtPr>
                <w:rPr>
                  <w:noProof/>
                </w:rPr>
                <w:id w:val="587582977"/>
                <w:placeholder>
                  <w:docPart w:val="2A1D32F0F83E4D7E985DC9D531CEE4D7"/>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825 €</w:t>
                </w:r>
              </w:sdtContent>
            </w:sdt>
          </w:p>
        </w:tc>
      </w:tr>
      <w:tr w:rsidR="00AA526B" w:rsidRPr="00AA526B" w14:paraId="033A9E7A" w14:textId="77777777" w:rsidTr="004B2DF1">
        <w:trPr>
          <w:trHeight w:val="244"/>
        </w:trPr>
        <w:tc>
          <w:tcPr>
            <w:tcW w:w="2493" w:type="dxa"/>
            <w:shd w:val="clear" w:color="auto" w:fill="auto"/>
            <w:vAlign w:val="center"/>
            <w:hideMark/>
          </w:tcPr>
          <w:p w14:paraId="5CAA805F" w14:textId="77777777" w:rsidR="00E552C8" w:rsidRPr="00AA526B" w:rsidRDefault="00F45DF6" w:rsidP="00974DD3">
            <w:pPr>
              <w:pStyle w:val="Textodelatablagrande"/>
              <w:rPr>
                <w:noProof/>
              </w:rPr>
            </w:pPr>
            <w:sdt>
              <w:sdtPr>
                <w:rPr>
                  <w:noProof/>
                </w:rPr>
                <w:id w:val="503014476"/>
                <w:placeholder>
                  <w:docPart w:val="51F3C2FF5A404659B8B477A8BE491831"/>
                </w:placeholder>
                <w:temporary/>
                <w:showingPlcHdr/>
                <w15:appearance w15:val="hidden"/>
              </w:sdtPr>
              <w:sdtEndPr/>
              <w:sdtContent>
                <w:r w:rsidR="004020D0" w:rsidRPr="00AA526B">
                  <w:rPr>
                    <w:noProof/>
                    <w:lang w:bidi="es-ES"/>
                  </w:rPr>
                  <w:t>Legales y contabilidad</w:t>
                </w:r>
              </w:sdtContent>
            </w:sdt>
          </w:p>
        </w:tc>
        <w:tc>
          <w:tcPr>
            <w:tcW w:w="941" w:type="dxa"/>
            <w:shd w:val="clear" w:color="auto" w:fill="auto"/>
            <w:noWrap/>
            <w:vAlign w:val="center"/>
            <w:hideMark/>
          </w:tcPr>
          <w:p w14:paraId="140BA3D7" w14:textId="77777777" w:rsidR="00E552C8" w:rsidRPr="00AA526B" w:rsidRDefault="00F45DF6" w:rsidP="00974DD3">
            <w:pPr>
              <w:pStyle w:val="Textodelatablagrande"/>
              <w:rPr>
                <w:noProof/>
              </w:rPr>
            </w:pPr>
            <w:sdt>
              <w:sdtPr>
                <w:rPr>
                  <w:noProof/>
                </w:rPr>
                <w:id w:val="265656120"/>
                <w:placeholder>
                  <w:docPart w:val="13F80485192442A9AA40B721FAB904BC"/>
                </w:placeholder>
                <w:temporary/>
                <w:showingPlcHdr/>
                <w15:appearance w15:val="hidden"/>
              </w:sdtPr>
              <w:sdtEndPr/>
              <w:sdtContent>
                <w:r w:rsidR="00234FE7" w:rsidRPr="00AA526B">
                  <w:rPr>
                    <w:noProof/>
                    <w:lang w:bidi="es-ES"/>
                  </w:rPr>
                  <w:t>1</w:t>
                </w:r>
                <w:r w:rsidR="00411B7B">
                  <w:rPr>
                    <w:noProof/>
                    <w:lang w:bidi="es-ES"/>
                  </w:rPr>
                  <w:t xml:space="preserve"> </w:t>
                </w:r>
                <w:r w:rsidR="00234FE7" w:rsidRPr="00AA526B">
                  <w:rPr>
                    <w:noProof/>
                    <w:lang w:bidi="es-ES"/>
                  </w:rPr>
                  <w:t xml:space="preserve">200 € </w:t>
                </w:r>
              </w:sdtContent>
            </w:sdt>
          </w:p>
        </w:tc>
        <w:tc>
          <w:tcPr>
            <w:tcW w:w="879" w:type="dxa"/>
            <w:shd w:val="clear" w:color="auto" w:fill="auto"/>
            <w:noWrap/>
            <w:vAlign w:val="center"/>
            <w:hideMark/>
          </w:tcPr>
          <w:p w14:paraId="1D993517" w14:textId="77777777" w:rsidR="00E552C8" w:rsidRPr="00AA526B" w:rsidRDefault="00F45DF6" w:rsidP="00974DD3">
            <w:pPr>
              <w:pStyle w:val="Textodelatablagrande"/>
              <w:rPr>
                <w:noProof/>
              </w:rPr>
            </w:pPr>
            <w:sdt>
              <w:sdtPr>
                <w:rPr>
                  <w:noProof/>
                </w:rPr>
                <w:id w:val="-1331281769"/>
                <w:placeholder>
                  <w:docPart w:val="8BAF2AD41DED4DEDA0F69480F6699FCC"/>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9967FDC" w14:textId="77777777" w:rsidR="00E552C8" w:rsidRPr="00AA526B" w:rsidRDefault="00F45DF6" w:rsidP="00974DD3">
            <w:pPr>
              <w:pStyle w:val="Textodelatablagrande"/>
              <w:rPr>
                <w:noProof/>
              </w:rPr>
            </w:pPr>
            <w:sdt>
              <w:sdtPr>
                <w:rPr>
                  <w:noProof/>
                </w:rPr>
                <w:id w:val="1562673781"/>
                <w:placeholder>
                  <w:docPart w:val="9244A45BF53B4E5E81F34D9D856F8E12"/>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3DB3DFDB" w14:textId="77777777" w:rsidR="00E552C8" w:rsidRPr="00AA526B" w:rsidRDefault="00F45DF6" w:rsidP="00974DD3">
            <w:pPr>
              <w:pStyle w:val="Textodelatablagrande"/>
              <w:rPr>
                <w:noProof/>
              </w:rPr>
            </w:pPr>
            <w:sdt>
              <w:sdtPr>
                <w:rPr>
                  <w:noProof/>
                </w:rPr>
                <w:id w:val="-475143793"/>
                <w:placeholder>
                  <w:docPart w:val="49E78BE16A8846958B81928853EEACAB"/>
                </w:placeholder>
                <w:temporary/>
                <w:showingPlcHdr/>
                <w15:appearance w15:val="hidden"/>
              </w:sdtPr>
              <w:sdtEndPr/>
              <w:sdtContent>
                <w:r w:rsidR="000B1B5F" w:rsidRPr="00AA526B">
                  <w:rPr>
                    <w:noProof/>
                    <w:lang w:bidi="es-ES"/>
                  </w:rPr>
                  <w:t>450 €</w:t>
                </w:r>
              </w:sdtContent>
            </w:sdt>
          </w:p>
        </w:tc>
        <w:tc>
          <w:tcPr>
            <w:tcW w:w="879" w:type="dxa"/>
            <w:shd w:val="clear" w:color="auto" w:fill="auto"/>
            <w:noWrap/>
            <w:vAlign w:val="center"/>
            <w:hideMark/>
          </w:tcPr>
          <w:p w14:paraId="389FB298" w14:textId="77777777" w:rsidR="00E552C8" w:rsidRPr="00AA526B" w:rsidRDefault="00F45DF6" w:rsidP="00974DD3">
            <w:pPr>
              <w:pStyle w:val="Textodelatablagrande"/>
              <w:rPr>
                <w:noProof/>
              </w:rPr>
            </w:pPr>
            <w:sdt>
              <w:sdtPr>
                <w:rPr>
                  <w:noProof/>
                </w:rPr>
                <w:id w:val="-1345862310"/>
                <w:placeholder>
                  <w:docPart w:val="5C84737FB9334A4E86945CA71DD4AA64"/>
                </w:placeholder>
                <w:temporary/>
                <w:showingPlcHdr/>
                <w15:appearance w15:val="hidden"/>
              </w:sdtPr>
              <w:sdtEndPr/>
              <w:sdtContent>
                <w:r w:rsidR="00F379BC" w:rsidRPr="00AA526B">
                  <w:rPr>
                    <w:noProof/>
                    <w:lang w:bidi="es-ES"/>
                  </w:rPr>
                  <w:t>0 €</w:t>
                </w:r>
              </w:sdtContent>
            </w:sdt>
          </w:p>
        </w:tc>
        <w:tc>
          <w:tcPr>
            <w:tcW w:w="879" w:type="dxa"/>
            <w:gridSpan w:val="2"/>
            <w:shd w:val="clear" w:color="auto" w:fill="auto"/>
            <w:noWrap/>
            <w:vAlign w:val="center"/>
            <w:hideMark/>
          </w:tcPr>
          <w:p w14:paraId="6193497C" w14:textId="77777777" w:rsidR="00E552C8" w:rsidRPr="00AA526B" w:rsidRDefault="00F45DF6" w:rsidP="00974DD3">
            <w:pPr>
              <w:pStyle w:val="Textodelatablagrande"/>
              <w:rPr>
                <w:noProof/>
              </w:rPr>
            </w:pPr>
            <w:sdt>
              <w:sdtPr>
                <w:rPr>
                  <w:noProof/>
                </w:rPr>
                <w:id w:val="-315948972"/>
                <w:placeholder>
                  <w:docPart w:val="C13EB31970F448D2A776920F43B6E155"/>
                </w:placeholder>
                <w:temporary/>
                <w:showingPlcHdr/>
                <w15:appearance w15:val="hidden"/>
              </w:sdtPr>
              <w:sdtEndPr/>
              <w:sdtContent>
                <w:r w:rsidR="00100314" w:rsidRPr="00AA526B">
                  <w:rPr>
                    <w:noProof/>
                    <w:lang w:bidi="es-ES"/>
                  </w:rPr>
                  <w:t>500 €</w:t>
                </w:r>
              </w:sdtContent>
            </w:sdt>
          </w:p>
        </w:tc>
        <w:tc>
          <w:tcPr>
            <w:tcW w:w="879" w:type="dxa"/>
            <w:shd w:val="clear" w:color="auto" w:fill="auto"/>
            <w:noWrap/>
            <w:vAlign w:val="center"/>
            <w:hideMark/>
          </w:tcPr>
          <w:p w14:paraId="6A76F2D6" w14:textId="77777777" w:rsidR="00E552C8" w:rsidRPr="00AA526B" w:rsidRDefault="00F45DF6" w:rsidP="00974DD3">
            <w:pPr>
              <w:pStyle w:val="Textodelatablagrande"/>
              <w:rPr>
                <w:noProof/>
              </w:rPr>
            </w:pPr>
            <w:sdt>
              <w:sdtPr>
                <w:rPr>
                  <w:noProof/>
                </w:rPr>
                <w:id w:val="1901795858"/>
                <w:placeholder>
                  <w:docPart w:val="94A607B505BC49A5820B24B6FFCFB863"/>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704EDEF2" w14:textId="77777777" w:rsidR="00E552C8" w:rsidRPr="00AA526B" w:rsidRDefault="00F45DF6" w:rsidP="00974DD3">
            <w:pPr>
              <w:pStyle w:val="Textodelatablagrande"/>
              <w:rPr>
                <w:noProof/>
              </w:rPr>
            </w:pPr>
            <w:sdt>
              <w:sdtPr>
                <w:rPr>
                  <w:noProof/>
                </w:rPr>
                <w:id w:val="1265503161"/>
                <w:placeholder>
                  <w:docPart w:val="6815B3E8FD29439E92C05014C4EBB9EE"/>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CCBD6A3" w14:textId="77777777" w:rsidR="00E552C8" w:rsidRPr="00AA526B" w:rsidRDefault="00F45DF6" w:rsidP="00974DD3">
            <w:pPr>
              <w:pStyle w:val="Textodelatablagrande"/>
              <w:rPr>
                <w:noProof/>
              </w:rPr>
            </w:pPr>
            <w:sdt>
              <w:sdtPr>
                <w:rPr>
                  <w:noProof/>
                </w:rPr>
                <w:id w:val="604395996"/>
                <w:placeholder>
                  <w:docPart w:val="5CD9AFFC93CC4C03BD149C29B522BA82"/>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52F5F445" w14:textId="77777777" w:rsidR="00E552C8" w:rsidRPr="00AA526B" w:rsidRDefault="00F45DF6" w:rsidP="00974DD3">
            <w:pPr>
              <w:pStyle w:val="Textodelatablagrande"/>
              <w:rPr>
                <w:noProof/>
              </w:rPr>
            </w:pPr>
            <w:sdt>
              <w:sdtPr>
                <w:rPr>
                  <w:noProof/>
                </w:rPr>
                <w:id w:val="-1660068256"/>
                <w:placeholder>
                  <w:docPart w:val="006BCF1F664D43BBA40643C8B8B43331"/>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40A8D8BA" w14:textId="77777777" w:rsidR="00E552C8" w:rsidRPr="00AA526B" w:rsidRDefault="00F45DF6" w:rsidP="00974DD3">
            <w:pPr>
              <w:pStyle w:val="Textodelatablagrande"/>
              <w:rPr>
                <w:noProof/>
              </w:rPr>
            </w:pPr>
            <w:sdt>
              <w:sdtPr>
                <w:rPr>
                  <w:noProof/>
                </w:rPr>
                <w:id w:val="-1366136165"/>
                <w:placeholder>
                  <w:docPart w:val="E81B557F8D85407BA0A3E6CD8E1B27DA"/>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288F335C" w14:textId="77777777" w:rsidR="00E552C8" w:rsidRPr="00AA526B" w:rsidRDefault="00F45DF6" w:rsidP="00974DD3">
            <w:pPr>
              <w:pStyle w:val="Textodelatablagrande"/>
              <w:rPr>
                <w:noProof/>
              </w:rPr>
            </w:pPr>
            <w:sdt>
              <w:sdtPr>
                <w:rPr>
                  <w:noProof/>
                </w:rPr>
                <w:id w:val="126363024"/>
                <w:placeholder>
                  <w:docPart w:val="6C08C9A32AB440ACB470A4D78D95CBCD"/>
                </w:placeholder>
                <w:temporary/>
                <w:showingPlcHdr/>
                <w15:appearance w15:val="hidden"/>
              </w:sdtPr>
              <w:sdtEndPr/>
              <w:sdtContent>
                <w:r w:rsidR="000B6224" w:rsidRPr="00AA526B">
                  <w:rPr>
                    <w:noProof/>
                    <w:lang w:bidi="es-ES"/>
                  </w:rPr>
                  <w:t>250 €</w:t>
                </w:r>
              </w:sdtContent>
            </w:sdt>
          </w:p>
        </w:tc>
        <w:tc>
          <w:tcPr>
            <w:tcW w:w="1502" w:type="dxa"/>
            <w:shd w:val="clear" w:color="auto" w:fill="auto"/>
            <w:noWrap/>
            <w:vAlign w:val="center"/>
            <w:hideMark/>
          </w:tcPr>
          <w:p w14:paraId="18B21775" w14:textId="77777777" w:rsidR="00E552C8" w:rsidRPr="00AA526B" w:rsidRDefault="00F45DF6" w:rsidP="00974DD3">
            <w:pPr>
              <w:pStyle w:val="Textodelatablagrande"/>
              <w:rPr>
                <w:noProof/>
              </w:rPr>
            </w:pPr>
            <w:sdt>
              <w:sdtPr>
                <w:rPr>
                  <w:noProof/>
                </w:rPr>
                <w:id w:val="-228461663"/>
                <w:placeholder>
                  <w:docPart w:val="07E141A8B30F4E30868055CA67F3601B"/>
                </w:placeholder>
                <w:temporary/>
                <w:showingPlcHdr/>
                <w15:appearance w15:val="hidden"/>
              </w:sdtPr>
              <w:sdtEndPr/>
              <w:sdtContent>
                <w:r w:rsidR="00EB35A3" w:rsidRPr="00AA526B">
                  <w:rPr>
                    <w:noProof/>
                    <w:lang w:bidi="es-ES"/>
                  </w:rPr>
                  <w:t>2</w:t>
                </w:r>
                <w:r w:rsidR="00411B7B">
                  <w:rPr>
                    <w:noProof/>
                    <w:lang w:bidi="es-ES"/>
                  </w:rPr>
                  <w:t xml:space="preserve"> </w:t>
                </w:r>
                <w:r w:rsidR="00EB35A3" w:rsidRPr="00AA526B">
                  <w:rPr>
                    <w:noProof/>
                    <w:lang w:bidi="es-ES"/>
                  </w:rPr>
                  <w:t>400 €</w:t>
                </w:r>
              </w:sdtContent>
            </w:sdt>
          </w:p>
        </w:tc>
      </w:tr>
      <w:tr w:rsidR="00AA526B" w:rsidRPr="00AA526B" w14:paraId="3C68DFEC" w14:textId="77777777" w:rsidTr="004B2DF1">
        <w:trPr>
          <w:trHeight w:val="244"/>
        </w:trPr>
        <w:tc>
          <w:tcPr>
            <w:tcW w:w="2493" w:type="dxa"/>
            <w:shd w:val="clear" w:color="auto" w:fill="F2F2F2" w:themeFill="background1" w:themeFillShade="F2"/>
            <w:vAlign w:val="center"/>
            <w:hideMark/>
          </w:tcPr>
          <w:p w14:paraId="7ADE5FEB" w14:textId="77777777" w:rsidR="00E552C8" w:rsidRPr="00AA526B" w:rsidRDefault="00F45DF6" w:rsidP="00974DD3">
            <w:pPr>
              <w:pStyle w:val="Textodelatablagrande"/>
              <w:rPr>
                <w:noProof/>
              </w:rPr>
            </w:pPr>
            <w:sdt>
              <w:sdtPr>
                <w:rPr>
                  <w:noProof/>
                </w:rPr>
                <w:id w:val="135843037"/>
                <w:placeholder>
                  <w:docPart w:val="54901D41A3724166BBF9E2FBD4769AA0"/>
                </w:placeholder>
                <w:temporary/>
                <w:showingPlcHdr/>
                <w15:appearance w15:val="hidden"/>
              </w:sdtPr>
              <w:sdtEndPr/>
              <w:sdtContent>
                <w:r w:rsidR="004020D0" w:rsidRPr="00AA526B">
                  <w:rPr>
                    <w:noProof/>
                    <w:lang w:bidi="es-ES"/>
                  </w:rPr>
                  <w:t>Material de oficina</w:t>
                </w:r>
              </w:sdtContent>
            </w:sdt>
          </w:p>
        </w:tc>
        <w:tc>
          <w:tcPr>
            <w:tcW w:w="941" w:type="dxa"/>
            <w:shd w:val="clear" w:color="auto" w:fill="F2F2F2" w:themeFill="background1" w:themeFillShade="F2"/>
            <w:noWrap/>
            <w:vAlign w:val="center"/>
            <w:hideMark/>
          </w:tcPr>
          <w:p w14:paraId="4012C404" w14:textId="77777777" w:rsidR="00E552C8" w:rsidRPr="00AA526B" w:rsidRDefault="00F45DF6" w:rsidP="00974DD3">
            <w:pPr>
              <w:pStyle w:val="Textodelatablagrande"/>
              <w:rPr>
                <w:noProof/>
              </w:rPr>
            </w:pPr>
            <w:sdt>
              <w:sdtPr>
                <w:rPr>
                  <w:noProof/>
                </w:rPr>
                <w:id w:val="2075544508"/>
                <w:placeholder>
                  <w:docPart w:val="6D2A8ACEF94F47F4B1F2D7AADCBB5739"/>
                </w:placeholder>
                <w:temporary/>
                <w:showingPlcHdr/>
                <w15:appearance w15:val="hidden"/>
              </w:sdtPr>
              <w:sdtEndPr/>
              <w:sdtContent>
                <w:r w:rsidR="00234FE7" w:rsidRPr="00AA526B">
                  <w:rPr>
                    <w:noProof/>
                    <w:lang w:bidi="es-ES"/>
                  </w:rPr>
                  <w:t>125 €</w:t>
                </w:r>
              </w:sdtContent>
            </w:sdt>
          </w:p>
        </w:tc>
        <w:tc>
          <w:tcPr>
            <w:tcW w:w="879" w:type="dxa"/>
            <w:shd w:val="clear" w:color="auto" w:fill="F2F2F2" w:themeFill="background1" w:themeFillShade="F2"/>
            <w:noWrap/>
            <w:vAlign w:val="center"/>
            <w:hideMark/>
          </w:tcPr>
          <w:p w14:paraId="2AF6B1C9" w14:textId="77777777" w:rsidR="00E552C8" w:rsidRPr="00AA526B" w:rsidRDefault="00F45DF6" w:rsidP="00974DD3">
            <w:pPr>
              <w:pStyle w:val="Textodelatablagrande"/>
              <w:rPr>
                <w:noProof/>
              </w:rPr>
            </w:pPr>
            <w:sdt>
              <w:sdtPr>
                <w:rPr>
                  <w:noProof/>
                </w:rPr>
                <w:id w:val="-573430480"/>
                <w:placeholder>
                  <w:docPart w:val="9482EFFCCFB947FBB47088F218A28B77"/>
                </w:placeholder>
                <w:temporary/>
                <w:showingPlcHdr/>
                <w15:appearance w15:val="hidden"/>
              </w:sdtPr>
              <w:sdtEndPr/>
              <w:sdtContent>
                <w:r w:rsidR="00234FE7" w:rsidRPr="00AA526B">
                  <w:rPr>
                    <w:noProof/>
                    <w:lang w:bidi="es-ES"/>
                  </w:rPr>
                  <w:t>125 €</w:t>
                </w:r>
              </w:sdtContent>
            </w:sdt>
          </w:p>
        </w:tc>
        <w:tc>
          <w:tcPr>
            <w:tcW w:w="879" w:type="dxa"/>
            <w:shd w:val="clear" w:color="auto" w:fill="F2F2F2" w:themeFill="background1" w:themeFillShade="F2"/>
            <w:noWrap/>
            <w:vAlign w:val="center"/>
            <w:hideMark/>
          </w:tcPr>
          <w:p w14:paraId="550F27D0" w14:textId="77777777" w:rsidR="00E552C8" w:rsidRPr="00AA526B" w:rsidRDefault="00F45DF6" w:rsidP="00974DD3">
            <w:pPr>
              <w:pStyle w:val="Textodelatablagrande"/>
              <w:rPr>
                <w:noProof/>
              </w:rPr>
            </w:pPr>
            <w:sdt>
              <w:sdtPr>
                <w:rPr>
                  <w:noProof/>
                </w:rPr>
                <w:id w:val="1642839768"/>
                <w:placeholder>
                  <w:docPart w:val="A28C9559F4D744C58FB95D914CBB8F59"/>
                </w:placeholder>
                <w:temporary/>
                <w:showingPlcHdr/>
                <w15:appearance w15:val="hidden"/>
              </w:sdtPr>
              <w:sdtEndPr/>
              <w:sdtContent>
                <w:r w:rsidR="006A359E" w:rsidRPr="00AA526B">
                  <w:rPr>
                    <w:noProof/>
                    <w:lang w:bidi="es-ES"/>
                  </w:rPr>
                  <w:t>125 €</w:t>
                </w:r>
              </w:sdtContent>
            </w:sdt>
          </w:p>
        </w:tc>
        <w:tc>
          <w:tcPr>
            <w:tcW w:w="947" w:type="dxa"/>
            <w:shd w:val="clear" w:color="auto" w:fill="F2F2F2" w:themeFill="background1" w:themeFillShade="F2"/>
            <w:noWrap/>
            <w:vAlign w:val="center"/>
            <w:hideMark/>
          </w:tcPr>
          <w:p w14:paraId="41772E74" w14:textId="77777777" w:rsidR="00E552C8" w:rsidRPr="00AA526B" w:rsidRDefault="00F45DF6" w:rsidP="00974DD3">
            <w:pPr>
              <w:pStyle w:val="Textodelatablagrande"/>
              <w:rPr>
                <w:noProof/>
              </w:rPr>
            </w:pPr>
            <w:sdt>
              <w:sdtPr>
                <w:rPr>
                  <w:noProof/>
                </w:rPr>
                <w:id w:val="-498741239"/>
                <w:placeholder>
                  <w:docPart w:val="0BD1AC764BE34686BD3A85CC8837522D"/>
                </w:placeholder>
                <w:temporary/>
                <w:showingPlcHdr/>
                <w15:appearance w15:val="hidden"/>
              </w:sdtPr>
              <w:sdtEndPr/>
              <w:sdtContent>
                <w:r w:rsidR="000B1B5F" w:rsidRPr="00AA526B">
                  <w:rPr>
                    <w:noProof/>
                    <w:lang w:bidi="es-ES"/>
                  </w:rPr>
                  <w:t>125 €</w:t>
                </w:r>
              </w:sdtContent>
            </w:sdt>
          </w:p>
        </w:tc>
        <w:tc>
          <w:tcPr>
            <w:tcW w:w="879" w:type="dxa"/>
            <w:shd w:val="clear" w:color="auto" w:fill="F2F2F2" w:themeFill="background1" w:themeFillShade="F2"/>
            <w:noWrap/>
            <w:vAlign w:val="center"/>
            <w:hideMark/>
          </w:tcPr>
          <w:p w14:paraId="143DF475" w14:textId="77777777" w:rsidR="00E552C8" w:rsidRPr="00AA526B" w:rsidRDefault="00F45DF6" w:rsidP="00974DD3">
            <w:pPr>
              <w:pStyle w:val="Textodelatablagrande"/>
              <w:rPr>
                <w:noProof/>
              </w:rPr>
            </w:pPr>
            <w:sdt>
              <w:sdtPr>
                <w:rPr>
                  <w:noProof/>
                </w:rPr>
                <w:id w:val="1698809386"/>
                <w:placeholder>
                  <w:docPart w:val="49BC5C39E24944918E26C91D249B2843"/>
                </w:placeholder>
                <w:temporary/>
                <w:showingPlcHdr/>
                <w15:appearance w15:val="hidden"/>
              </w:sdtPr>
              <w:sdtEndPr/>
              <w:sdtContent>
                <w:r w:rsidR="00E15D61" w:rsidRPr="00AA526B">
                  <w:rPr>
                    <w:noProof/>
                    <w:lang w:bidi="es-ES"/>
                  </w:rPr>
                  <w:t>125 €</w:t>
                </w:r>
              </w:sdtContent>
            </w:sdt>
          </w:p>
        </w:tc>
        <w:tc>
          <w:tcPr>
            <w:tcW w:w="879" w:type="dxa"/>
            <w:gridSpan w:val="2"/>
            <w:shd w:val="clear" w:color="auto" w:fill="F2F2F2" w:themeFill="background1" w:themeFillShade="F2"/>
            <w:noWrap/>
            <w:vAlign w:val="center"/>
            <w:hideMark/>
          </w:tcPr>
          <w:p w14:paraId="27D7D797" w14:textId="77777777" w:rsidR="00E552C8" w:rsidRPr="00AA526B" w:rsidRDefault="00F45DF6" w:rsidP="00974DD3">
            <w:pPr>
              <w:pStyle w:val="Textodelatablagrande"/>
              <w:rPr>
                <w:noProof/>
              </w:rPr>
            </w:pPr>
            <w:sdt>
              <w:sdtPr>
                <w:rPr>
                  <w:noProof/>
                </w:rPr>
                <w:id w:val="-1146820275"/>
                <w:placeholder>
                  <w:docPart w:val="A2CB4876598B4FC0A9B46397613A6C54"/>
                </w:placeholder>
                <w:temporary/>
                <w:showingPlcHdr/>
                <w15:appearance w15:val="hidden"/>
              </w:sdtPr>
              <w:sdtEndPr/>
              <w:sdtContent>
                <w:r w:rsidR="00100314" w:rsidRPr="00AA526B">
                  <w:rPr>
                    <w:noProof/>
                    <w:lang w:bidi="es-ES"/>
                  </w:rPr>
                  <w:t>125 €</w:t>
                </w:r>
              </w:sdtContent>
            </w:sdt>
          </w:p>
        </w:tc>
        <w:tc>
          <w:tcPr>
            <w:tcW w:w="879" w:type="dxa"/>
            <w:shd w:val="clear" w:color="auto" w:fill="F2F2F2" w:themeFill="background1" w:themeFillShade="F2"/>
            <w:noWrap/>
            <w:vAlign w:val="center"/>
            <w:hideMark/>
          </w:tcPr>
          <w:p w14:paraId="1E768058" w14:textId="77777777" w:rsidR="00E552C8" w:rsidRPr="00AA526B" w:rsidRDefault="00F45DF6" w:rsidP="00974DD3">
            <w:pPr>
              <w:pStyle w:val="Textodelatablagrande"/>
              <w:rPr>
                <w:noProof/>
              </w:rPr>
            </w:pPr>
            <w:sdt>
              <w:sdtPr>
                <w:rPr>
                  <w:noProof/>
                </w:rPr>
                <w:id w:val="-252059978"/>
                <w:placeholder>
                  <w:docPart w:val="928500C1E1714D16A4530F67D384D558"/>
                </w:placeholder>
                <w:temporary/>
                <w:showingPlcHdr/>
                <w15:appearance w15:val="hidden"/>
              </w:sdtPr>
              <w:sdtEndPr/>
              <w:sdtContent>
                <w:r w:rsidR="004E67B3" w:rsidRPr="00AA526B">
                  <w:rPr>
                    <w:noProof/>
                    <w:lang w:bidi="es-ES"/>
                  </w:rPr>
                  <w:t>125 €</w:t>
                </w:r>
              </w:sdtContent>
            </w:sdt>
          </w:p>
        </w:tc>
        <w:tc>
          <w:tcPr>
            <w:tcW w:w="879" w:type="dxa"/>
            <w:shd w:val="clear" w:color="auto" w:fill="F2F2F2" w:themeFill="background1" w:themeFillShade="F2"/>
            <w:noWrap/>
            <w:vAlign w:val="center"/>
            <w:hideMark/>
          </w:tcPr>
          <w:p w14:paraId="43266432" w14:textId="77777777" w:rsidR="00E552C8" w:rsidRPr="00AA526B" w:rsidRDefault="00F45DF6" w:rsidP="00974DD3">
            <w:pPr>
              <w:pStyle w:val="Textodelatablagrande"/>
              <w:rPr>
                <w:noProof/>
              </w:rPr>
            </w:pPr>
            <w:sdt>
              <w:sdtPr>
                <w:rPr>
                  <w:noProof/>
                </w:rPr>
                <w:id w:val="-634798774"/>
                <w:placeholder>
                  <w:docPart w:val="FEF13A60BBD24836833B56992C5F39BE"/>
                </w:placeholder>
                <w:temporary/>
                <w:showingPlcHdr/>
                <w15:appearance w15:val="hidden"/>
              </w:sdtPr>
              <w:sdtEndPr/>
              <w:sdtContent>
                <w:r w:rsidR="0065229E" w:rsidRPr="00AA526B">
                  <w:rPr>
                    <w:noProof/>
                    <w:lang w:bidi="es-ES"/>
                  </w:rPr>
                  <w:t>125 €</w:t>
                </w:r>
              </w:sdtContent>
            </w:sdt>
          </w:p>
        </w:tc>
        <w:tc>
          <w:tcPr>
            <w:tcW w:w="879" w:type="dxa"/>
            <w:shd w:val="clear" w:color="auto" w:fill="F2F2F2" w:themeFill="background1" w:themeFillShade="F2"/>
            <w:noWrap/>
            <w:vAlign w:val="center"/>
            <w:hideMark/>
          </w:tcPr>
          <w:p w14:paraId="32DE9CCB" w14:textId="77777777" w:rsidR="00E552C8" w:rsidRPr="00AA526B" w:rsidRDefault="00F45DF6" w:rsidP="00974DD3">
            <w:pPr>
              <w:pStyle w:val="Textodelatablagrande"/>
              <w:rPr>
                <w:noProof/>
              </w:rPr>
            </w:pPr>
            <w:sdt>
              <w:sdtPr>
                <w:rPr>
                  <w:noProof/>
                </w:rPr>
                <w:id w:val="-1536032494"/>
                <w:placeholder>
                  <w:docPart w:val="64D992C087024861846AAFA227EE9CF1"/>
                </w:placeholder>
                <w:temporary/>
                <w:showingPlcHdr/>
                <w15:appearance w15:val="hidden"/>
              </w:sdtPr>
              <w:sdtEndPr/>
              <w:sdtContent>
                <w:r w:rsidR="00863B11" w:rsidRPr="00AA526B">
                  <w:rPr>
                    <w:noProof/>
                    <w:lang w:bidi="es-ES"/>
                  </w:rPr>
                  <w:t>125 €</w:t>
                </w:r>
              </w:sdtContent>
            </w:sdt>
          </w:p>
        </w:tc>
        <w:tc>
          <w:tcPr>
            <w:tcW w:w="879" w:type="dxa"/>
            <w:shd w:val="clear" w:color="auto" w:fill="F2F2F2" w:themeFill="background1" w:themeFillShade="F2"/>
            <w:noWrap/>
            <w:vAlign w:val="center"/>
            <w:hideMark/>
          </w:tcPr>
          <w:p w14:paraId="2131EE4A" w14:textId="77777777" w:rsidR="00E552C8" w:rsidRPr="00AA526B" w:rsidRDefault="00F45DF6" w:rsidP="00974DD3">
            <w:pPr>
              <w:pStyle w:val="Textodelatablagrande"/>
              <w:rPr>
                <w:noProof/>
              </w:rPr>
            </w:pPr>
            <w:sdt>
              <w:sdtPr>
                <w:rPr>
                  <w:noProof/>
                </w:rPr>
                <w:id w:val="678471933"/>
                <w:placeholder>
                  <w:docPart w:val="12158BDEFDFF47B3AB287F6C3621E082"/>
                </w:placeholder>
                <w:temporary/>
                <w:showingPlcHdr/>
                <w15:appearance w15:val="hidden"/>
              </w:sdtPr>
              <w:sdtEndPr/>
              <w:sdtContent>
                <w:r w:rsidR="007D36E9" w:rsidRPr="00AA526B">
                  <w:rPr>
                    <w:noProof/>
                    <w:lang w:bidi="es-ES"/>
                  </w:rPr>
                  <w:t>125 €</w:t>
                </w:r>
              </w:sdtContent>
            </w:sdt>
          </w:p>
        </w:tc>
        <w:tc>
          <w:tcPr>
            <w:tcW w:w="879" w:type="dxa"/>
            <w:shd w:val="clear" w:color="auto" w:fill="F2F2F2" w:themeFill="background1" w:themeFillShade="F2"/>
            <w:noWrap/>
            <w:vAlign w:val="center"/>
            <w:hideMark/>
          </w:tcPr>
          <w:p w14:paraId="138F5EDB" w14:textId="77777777" w:rsidR="00E552C8" w:rsidRPr="00AA526B" w:rsidRDefault="00F45DF6" w:rsidP="00974DD3">
            <w:pPr>
              <w:pStyle w:val="Textodelatablagrande"/>
              <w:rPr>
                <w:noProof/>
              </w:rPr>
            </w:pPr>
            <w:sdt>
              <w:sdtPr>
                <w:rPr>
                  <w:noProof/>
                </w:rPr>
                <w:id w:val="-1995553671"/>
                <w:placeholder>
                  <w:docPart w:val="73AF8EA76B524C32B5C16F1AFE738123"/>
                </w:placeholder>
                <w:temporary/>
                <w:showingPlcHdr/>
                <w15:appearance w15:val="hidden"/>
              </w:sdtPr>
              <w:sdtEndPr/>
              <w:sdtContent>
                <w:r w:rsidR="004B5779" w:rsidRPr="00AA526B">
                  <w:rPr>
                    <w:noProof/>
                    <w:lang w:bidi="es-ES"/>
                  </w:rPr>
                  <w:t>125 €</w:t>
                </w:r>
              </w:sdtContent>
            </w:sdt>
          </w:p>
        </w:tc>
        <w:tc>
          <w:tcPr>
            <w:tcW w:w="879" w:type="dxa"/>
            <w:shd w:val="clear" w:color="auto" w:fill="F2F2F2" w:themeFill="background1" w:themeFillShade="F2"/>
            <w:noWrap/>
            <w:vAlign w:val="center"/>
            <w:hideMark/>
          </w:tcPr>
          <w:p w14:paraId="7E36C674" w14:textId="77777777" w:rsidR="00E552C8" w:rsidRPr="00AA526B" w:rsidRDefault="00F45DF6" w:rsidP="00974DD3">
            <w:pPr>
              <w:pStyle w:val="Textodelatablagrande"/>
              <w:rPr>
                <w:noProof/>
              </w:rPr>
            </w:pPr>
            <w:sdt>
              <w:sdtPr>
                <w:rPr>
                  <w:noProof/>
                </w:rPr>
                <w:id w:val="-1998487453"/>
                <w:placeholder>
                  <w:docPart w:val="192D0E587D79495A8BB916B5AA184175"/>
                </w:placeholder>
                <w:temporary/>
                <w:showingPlcHdr/>
                <w15:appearance w15:val="hidden"/>
              </w:sdtPr>
              <w:sdtEndPr/>
              <w:sdtContent>
                <w:r w:rsidR="000B6224" w:rsidRPr="00AA526B">
                  <w:rPr>
                    <w:noProof/>
                    <w:lang w:bidi="es-ES"/>
                  </w:rPr>
                  <w:t>125 €</w:t>
                </w:r>
              </w:sdtContent>
            </w:sdt>
          </w:p>
        </w:tc>
        <w:tc>
          <w:tcPr>
            <w:tcW w:w="1502" w:type="dxa"/>
            <w:shd w:val="clear" w:color="auto" w:fill="F2F2F2" w:themeFill="background1" w:themeFillShade="F2"/>
            <w:noWrap/>
            <w:vAlign w:val="center"/>
            <w:hideMark/>
          </w:tcPr>
          <w:p w14:paraId="16685A9C" w14:textId="77777777" w:rsidR="00E552C8" w:rsidRPr="00AA526B" w:rsidRDefault="00F45DF6" w:rsidP="00974DD3">
            <w:pPr>
              <w:pStyle w:val="Textodelatablagrande"/>
              <w:rPr>
                <w:noProof/>
              </w:rPr>
            </w:pPr>
            <w:sdt>
              <w:sdtPr>
                <w:rPr>
                  <w:noProof/>
                </w:rPr>
                <w:id w:val="1773194737"/>
                <w:placeholder>
                  <w:docPart w:val="B6D772ED5AAC4B0A9EE742B489919824"/>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500 €</w:t>
                </w:r>
              </w:sdtContent>
            </w:sdt>
          </w:p>
        </w:tc>
      </w:tr>
      <w:tr w:rsidR="00AA526B" w:rsidRPr="00AA526B" w14:paraId="11E083FB" w14:textId="77777777" w:rsidTr="004B2DF1">
        <w:trPr>
          <w:trHeight w:val="244"/>
        </w:trPr>
        <w:tc>
          <w:tcPr>
            <w:tcW w:w="2493" w:type="dxa"/>
            <w:shd w:val="clear" w:color="auto" w:fill="auto"/>
            <w:vAlign w:val="center"/>
            <w:hideMark/>
          </w:tcPr>
          <w:p w14:paraId="1E6344FE" w14:textId="77777777" w:rsidR="00E552C8" w:rsidRPr="00AA526B" w:rsidRDefault="00F45DF6" w:rsidP="00974DD3">
            <w:pPr>
              <w:pStyle w:val="Textodelatablagrande"/>
              <w:rPr>
                <w:noProof/>
              </w:rPr>
            </w:pPr>
            <w:sdt>
              <w:sdtPr>
                <w:rPr>
                  <w:noProof/>
                </w:rPr>
                <w:id w:val="2094426690"/>
                <w:placeholder>
                  <w:docPart w:val="58DFE56F081242DAB5FEB1CF196F8851"/>
                </w:placeholder>
                <w:temporary/>
                <w:showingPlcHdr/>
                <w15:appearance w15:val="hidden"/>
              </w:sdtPr>
              <w:sdtEndPr/>
              <w:sdtContent>
                <w:r w:rsidR="004020D0" w:rsidRPr="00AA526B">
                  <w:rPr>
                    <w:noProof/>
                    <w:lang w:bidi="es-ES"/>
                  </w:rPr>
                  <w:t>Gastos de intereses</w:t>
                </w:r>
              </w:sdtContent>
            </w:sdt>
          </w:p>
        </w:tc>
        <w:tc>
          <w:tcPr>
            <w:tcW w:w="941" w:type="dxa"/>
            <w:shd w:val="clear" w:color="auto" w:fill="auto"/>
            <w:noWrap/>
            <w:vAlign w:val="center"/>
            <w:hideMark/>
          </w:tcPr>
          <w:p w14:paraId="615A7919" w14:textId="77777777" w:rsidR="00E552C8" w:rsidRPr="00AA526B" w:rsidRDefault="00F45DF6" w:rsidP="00974DD3">
            <w:pPr>
              <w:pStyle w:val="Textodelatablagrande"/>
              <w:rPr>
                <w:noProof/>
              </w:rPr>
            </w:pPr>
            <w:sdt>
              <w:sdtPr>
                <w:rPr>
                  <w:noProof/>
                </w:rPr>
                <w:id w:val="1670067273"/>
                <w:placeholder>
                  <w:docPart w:val="F3D38A4290044272A74C1D2295B0F4DF"/>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66E49018" w14:textId="77777777" w:rsidR="00E552C8" w:rsidRPr="00AA526B" w:rsidRDefault="00F45DF6" w:rsidP="00974DD3">
            <w:pPr>
              <w:pStyle w:val="Textodelatablagrande"/>
              <w:rPr>
                <w:noProof/>
              </w:rPr>
            </w:pPr>
            <w:sdt>
              <w:sdtPr>
                <w:rPr>
                  <w:noProof/>
                </w:rPr>
                <w:id w:val="1369266489"/>
                <w:placeholder>
                  <w:docPart w:val="F817E5638646460087C63066F537BBA4"/>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6978C4A7" w14:textId="77777777" w:rsidR="00E552C8" w:rsidRPr="00AA526B" w:rsidRDefault="00F45DF6" w:rsidP="00974DD3">
            <w:pPr>
              <w:pStyle w:val="Textodelatablagrande"/>
              <w:rPr>
                <w:noProof/>
              </w:rPr>
            </w:pPr>
            <w:sdt>
              <w:sdtPr>
                <w:rPr>
                  <w:noProof/>
                </w:rPr>
                <w:id w:val="1611856449"/>
                <w:placeholder>
                  <w:docPart w:val="A5C733E5DF3742729654E79109A1A283"/>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591D3600" w14:textId="77777777" w:rsidR="00E552C8" w:rsidRPr="00AA526B" w:rsidRDefault="00F45DF6" w:rsidP="00974DD3">
            <w:pPr>
              <w:pStyle w:val="Textodelatablagrande"/>
              <w:rPr>
                <w:noProof/>
              </w:rPr>
            </w:pPr>
            <w:sdt>
              <w:sdtPr>
                <w:rPr>
                  <w:noProof/>
                </w:rPr>
                <w:id w:val="1757942435"/>
                <w:placeholder>
                  <w:docPart w:val="D55F942F7E83409B830E423CC78EB8E9"/>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50AD7717" w14:textId="77777777" w:rsidR="00E552C8" w:rsidRPr="00AA526B" w:rsidRDefault="00F45DF6" w:rsidP="00974DD3">
            <w:pPr>
              <w:pStyle w:val="Textodelatablagrande"/>
              <w:rPr>
                <w:noProof/>
              </w:rPr>
            </w:pPr>
            <w:sdt>
              <w:sdtPr>
                <w:rPr>
                  <w:noProof/>
                </w:rPr>
                <w:id w:val="1027296912"/>
                <w:placeholder>
                  <w:docPart w:val="FB5BEEA0DE71435DB0D9F9985C47C3BD"/>
                </w:placeholder>
                <w:temporary/>
                <w:showingPlcHdr/>
                <w15:appearance w15:val="hidden"/>
              </w:sdtPr>
              <w:sdtEndPr/>
              <w:sdtContent>
                <w:r w:rsidR="00F379BC" w:rsidRPr="00AA526B">
                  <w:rPr>
                    <w:noProof/>
                    <w:lang w:bidi="es-ES"/>
                  </w:rPr>
                  <w:t>0 €</w:t>
                </w:r>
              </w:sdtContent>
            </w:sdt>
          </w:p>
        </w:tc>
        <w:tc>
          <w:tcPr>
            <w:tcW w:w="879" w:type="dxa"/>
            <w:gridSpan w:val="2"/>
            <w:shd w:val="clear" w:color="auto" w:fill="auto"/>
            <w:noWrap/>
            <w:vAlign w:val="center"/>
            <w:hideMark/>
          </w:tcPr>
          <w:p w14:paraId="29BE8612" w14:textId="77777777" w:rsidR="00E552C8" w:rsidRPr="00AA526B" w:rsidRDefault="00F45DF6" w:rsidP="00974DD3">
            <w:pPr>
              <w:pStyle w:val="Textodelatablagrande"/>
              <w:rPr>
                <w:noProof/>
              </w:rPr>
            </w:pPr>
            <w:sdt>
              <w:sdtPr>
                <w:rPr>
                  <w:noProof/>
                </w:rPr>
                <w:id w:val="-1593763893"/>
                <w:placeholder>
                  <w:docPart w:val="C4990B8C6AC24BE7812337122B161B29"/>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D2A3CC7" w14:textId="77777777" w:rsidR="00E552C8" w:rsidRPr="00AA526B" w:rsidRDefault="00F45DF6" w:rsidP="00974DD3">
            <w:pPr>
              <w:pStyle w:val="Textodelatablagrande"/>
              <w:rPr>
                <w:noProof/>
              </w:rPr>
            </w:pPr>
            <w:sdt>
              <w:sdtPr>
                <w:rPr>
                  <w:noProof/>
                </w:rPr>
                <w:id w:val="-2067555785"/>
                <w:placeholder>
                  <w:docPart w:val="A310CAABB45247F28D754FDAB1BC4EA6"/>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286A68C6" w14:textId="77777777" w:rsidR="00E552C8" w:rsidRPr="00AA526B" w:rsidRDefault="00F45DF6" w:rsidP="00974DD3">
            <w:pPr>
              <w:pStyle w:val="Textodelatablagrande"/>
              <w:rPr>
                <w:noProof/>
              </w:rPr>
            </w:pPr>
            <w:sdt>
              <w:sdtPr>
                <w:rPr>
                  <w:noProof/>
                </w:rPr>
                <w:id w:val="1071768040"/>
                <w:placeholder>
                  <w:docPart w:val="603ABCAED8BA45A0B50CD2739BF1B808"/>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5423C8A" w14:textId="77777777" w:rsidR="00E552C8" w:rsidRPr="00AA526B" w:rsidRDefault="00F45DF6" w:rsidP="00974DD3">
            <w:pPr>
              <w:pStyle w:val="Textodelatablagrande"/>
              <w:rPr>
                <w:noProof/>
              </w:rPr>
            </w:pPr>
            <w:sdt>
              <w:sdtPr>
                <w:rPr>
                  <w:noProof/>
                </w:rPr>
                <w:id w:val="311376829"/>
                <w:placeholder>
                  <w:docPart w:val="3A43231C55DB456EA197A61D36B0A876"/>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29192DFC" w14:textId="77777777" w:rsidR="00E552C8" w:rsidRPr="00AA526B" w:rsidRDefault="00F45DF6" w:rsidP="00974DD3">
            <w:pPr>
              <w:pStyle w:val="Textodelatablagrande"/>
              <w:rPr>
                <w:noProof/>
              </w:rPr>
            </w:pPr>
            <w:sdt>
              <w:sdtPr>
                <w:rPr>
                  <w:noProof/>
                </w:rPr>
                <w:id w:val="973801931"/>
                <w:placeholder>
                  <w:docPart w:val="99C073B4EE7C4362BBD2627648FA3D64"/>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4605EAB2" w14:textId="77777777" w:rsidR="00E552C8" w:rsidRPr="00AA526B" w:rsidRDefault="00F45DF6" w:rsidP="00974DD3">
            <w:pPr>
              <w:pStyle w:val="Textodelatablagrande"/>
              <w:rPr>
                <w:noProof/>
              </w:rPr>
            </w:pPr>
            <w:sdt>
              <w:sdtPr>
                <w:rPr>
                  <w:noProof/>
                </w:rPr>
                <w:id w:val="-574659877"/>
                <w:placeholder>
                  <w:docPart w:val="1DE3F626C46141558AA0F0368B4D7B08"/>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6C0999CF" w14:textId="77777777" w:rsidR="00E552C8" w:rsidRPr="00AA526B" w:rsidRDefault="00F45DF6" w:rsidP="00974DD3">
            <w:pPr>
              <w:pStyle w:val="Textodelatablagrande"/>
              <w:rPr>
                <w:noProof/>
              </w:rPr>
            </w:pPr>
            <w:sdt>
              <w:sdtPr>
                <w:rPr>
                  <w:noProof/>
                </w:rPr>
                <w:id w:val="339658816"/>
                <w:placeholder>
                  <w:docPart w:val="64DF0527D17A48EF9D2D654D0575221D"/>
                </w:placeholder>
                <w:temporary/>
                <w:showingPlcHdr/>
                <w15:appearance w15:val="hidden"/>
              </w:sdtPr>
              <w:sdtEndPr/>
              <w:sdtContent>
                <w:r w:rsidR="00F379BC" w:rsidRPr="00AA526B">
                  <w:rPr>
                    <w:noProof/>
                    <w:lang w:bidi="es-ES"/>
                  </w:rPr>
                  <w:t>0 €</w:t>
                </w:r>
              </w:sdtContent>
            </w:sdt>
          </w:p>
        </w:tc>
        <w:tc>
          <w:tcPr>
            <w:tcW w:w="1502" w:type="dxa"/>
            <w:shd w:val="clear" w:color="auto" w:fill="auto"/>
            <w:noWrap/>
            <w:vAlign w:val="center"/>
            <w:hideMark/>
          </w:tcPr>
          <w:p w14:paraId="475E90A9" w14:textId="77777777" w:rsidR="00E552C8" w:rsidRPr="00AA526B" w:rsidRDefault="00F45DF6" w:rsidP="00974DD3">
            <w:pPr>
              <w:pStyle w:val="Textodelatablagrande"/>
              <w:rPr>
                <w:noProof/>
              </w:rPr>
            </w:pPr>
            <w:sdt>
              <w:sdtPr>
                <w:rPr>
                  <w:noProof/>
                </w:rPr>
                <w:id w:val="-1208101847"/>
                <w:placeholder>
                  <w:docPart w:val="6C2A1F665FB044FD966552DC30154733"/>
                </w:placeholder>
                <w:temporary/>
                <w:showingPlcHdr/>
                <w15:appearance w15:val="hidden"/>
              </w:sdtPr>
              <w:sdtEndPr/>
              <w:sdtContent>
                <w:r w:rsidR="00F379BC" w:rsidRPr="00AA526B">
                  <w:rPr>
                    <w:noProof/>
                    <w:lang w:bidi="es-ES"/>
                  </w:rPr>
                  <w:t>0</w:t>
                </w:r>
                <w:r w:rsidR="004B2DF1" w:rsidRPr="00AA526B">
                  <w:rPr>
                    <w:noProof/>
                    <w:lang w:bidi="es-ES"/>
                  </w:rPr>
                  <w:t xml:space="preserve"> €</w:t>
                </w:r>
              </w:sdtContent>
            </w:sdt>
          </w:p>
        </w:tc>
      </w:tr>
      <w:tr w:rsidR="00AA526B" w:rsidRPr="00AA526B" w14:paraId="49DD6484" w14:textId="77777777" w:rsidTr="004B2DF1">
        <w:trPr>
          <w:trHeight w:val="244"/>
        </w:trPr>
        <w:tc>
          <w:tcPr>
            <w:tcW w:w="2493" w:type="dxa"/>
            <w:shd w:val="clear" w:color="auto" w:fill="F2F2F2" w:themeFill="background1" w:themeFillShade="F2"/>
            <w:vAlign w:val="center"/>
            <w:hideMark/>
          </w:tcPr>
          <w:p w14:paraId="6D33ECD4" w14:textId="77777777" w:rsidR="00E552C8" w:rsidRPr="00AA526B" w:rsidRDefault="00F45DF6" w:rsidP="00974DD3">
            <w:pPr>
              <w:pStyle w:val="Textodelatablagrande"/>
              <w:rPr>
                <w:noProof/>
              </w:rPr>
            </w:pPr>
            <w:sdt>
              <w:sdtPr>
                <w:rPr>
                  <w:noProof/>
                </w:rPr>
                <w:id w:val="15662524"/>
                <w:placeholder>
                  <w:docPart w:val="ED3D863EA103423387032A1CD1650CB8"/>
                </w:placeholder>
                <w:temporary/>
                <w:showingPlcHdr/>
                <w15:appearance w15:val="hidden"/>
              </w:sdtPr>
              <w:sdtEndPr/>
              <w:sdtContent>
                <w:r w:rsidR="004020D0" w:rsidRPr="00AA526B">
                  <w:rPr>
                    <w:noProof/>
                    <w:lang w:bidi="es-ES"/>
                  </w:rPr>
                  <w:t>Gastos totales</w:t>
                </w:r>
              </w:sdtContent>
            </w:sdt>
          </w:p>
        </w:tc>
        <w:tc>
          <w:tcPr>
            <w:tcW w:w="941" w:type="dxa"/>
            <w:shd w:val="clear" w:color="auto" w:fill="F2F2F2" w:themeFill="background1" w:themeFillShade="F2"/>
            <w:noWrap/>
            <w:vAlign w:val="center"/>
            <w:hideMark/>
          </w:tcPr>
          <w:p w14:paraId="7C116724" w14:textId="77777777" w:rsidR="00E552C8" w:rsidRPr="00AA526B" w:rsidRDefault="00F45DF6" w:rsidP="00974DD3">
            <w:pPr>
              <w:pStyle w:val="Textodelatablagrande"/>
              <w:rPr>
                <w:noProof/>
              </w:rPr>
            </w:pPr>
            <w:sdt>
              <w:sdtPr>
                <w:rPr>
                  <w:noProof/>
                </w:rPr>
                <w:id w:val="899861552"/>
                <w:placeholder>
                  <w:docPart w:val="7A849E4C29854BEEADB23851CFD2A93A"/>
                </w:placeholder>
                <w:temporary/>
                <w:showingPlcHdr/>
                <w15:appearance w15:val="hidden"/>
              </w:sdtPr>
              <w:sdtEndPr/>
              <w:sdtContent>
                <w:r w:rsidR="00234FE7" w:rsidRPr="00AA526B">
                  <w:rPr>
                    <w:noProof/>
                    <w:lang w:bidi="es-ES"/>
                  </w:rPr>
                  <w:t>6 525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42AEC019" w14:textId="77777777" w:rsidR="00E552C8" w:rsidRPr="00AA526B" w:rsidRDefault="00F45DF6" w:rsidP="00974DD3">
            <w:pPr>
              <w:pStyle w:val="Textodelatablagrande"/>
              <w:rPr>
                <w:noProof/>
              </w:rPr>
            </w:pPr>
            <w:sdt>
              <w:sdtPr>
                <w:rPr>
                  <w:noProof/>
                </w:rPr>
                <w:id w:val="1651791123"/>
                <w:placeholder>
                  <w:docPart w:val="84A6142F279049CC81169EF8F94CD801"/>
                </w:placeholder>
                <w:temporary/>
                <w:showingPlcHdr/>
                <w15:appearance w15:val="hidden"/>
              </w:sdtPr>
              <w:sdtEndPr/>
              <w:sdtContent>
                <w:r w:rsidR="00234FE7" w:rsidRPr="00AA526B">
                  <w:rPr>
                    <w:noProof/>
                    <w:lang w:bidi="es-ES"/>
                  </w:rPr>
                  <w:t>5 575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450C47D6" w14:textId="77777777" w:rsidR="00E552C8" w:rsidRPr="00AA526B" w:rsidRDefault="00F45DF6" w:rsidP="00974DD3">
            <w:pPr>
              <w:pStyle w:val="Textodelatablagrande"/>
              <w:rPr>
                <w:noProof/>
              </w:rPr>
            </w:pPr>
            <w:sdt>
              <w:sdtPr>
                <w:rPr>
                  <w:noProof/>
                </w:rPr>
                <w:id w:val="1340732963"/>
                <w:placeholder>
                  <w:docPart w:val="53CCD29D75004977ABFE99B9067FCC74"/>
                </w:placeholder>
                <w:temporary/>
                <w:showingPlcHdr/>
                <w15:appearance w15:val="hidden"/>
              </w:sdtPr>
              <w:sdtEndPr/>
              <w:sdtContent>
                <w:r w:rsidR="006A359E" w:rsidRPr="00AA526B">
                  <w:rPr>
                    <w:noProof/>
                    <w:lang w:bidi="es-ES"/>
                  </w:rPr>
                  <w:t>6 775</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032CC4E6" w14:textId="77777777" w:rsidR="00E552C8" w:rsidRPr="00AA526B" w:rsidRDefault="00F45DF6" w:rsidP="00974DD3">
            <w:pPr>
              <w:pStyle w:val="Textodelatablagrande"/>
              <w:rPr>
                <w:noProof/>
              </w:rPr>
            </w:pPr>
            <w:sdt>
              <w:sdtPr>
                <w:rPr>
                  <w:noProof/>
                </w:rPr>
                <w:id w:val="-773089987"/>
                <w:placeholder>
                  <w:docPart w:val="DC894B8A0E224FA19BDC84F9AC1487E4"/>
                </w:placeholder>
                <w:temporary/>
                <w:showingPlcHdr/>
                <w15:appearance w15:val="hidden"/>
              </w:sdtPr>
              <w:sdtEndPr/>
              <w:sdtContent>
                <w:r w:rsidR="000B1B5F" w:rsidRPr="00AA526B">
                  <w:rPr>
                    <w:noProof/>
                    <w:lang w:bidi="es-ES"/>
                  </w:rPr>
                  <w:t>8 525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78A4B19" w14:textId="77777777" w:rsidR="00E552C8" w:rsidRPr="00AA526B" w:rsidRDefault="00F45DF6" w:rsidP="00974DD3">
            <w:pPr>
              <w:pStyle w:val="Textodelatablagrande"/>
              <w:rPr>
                <w:noProof/>
              </w:rPr>
            </w:pPr>
            <w:sdt>
              <w:sdtPr>
                <w:rPr>
                  <w:noProof/>
                </w:rPr>
                <w:id w:val="-1961097862"/>
                <w:placeholder>
                  <w:docPart w:val="0C49253688E144B9A894F3FE5FA6D206"/>
                </w:placeholder>
                <w:temporary/>
                <w:showingPlcHdr/>
                <w15:appearance w15:val="hidden"/>
              </w:sdtPr>
              <w:sdtEndPr/>
              <w:sdtContent>
                <w:r w:rsidR="00E15D61" w:rsidRPr="00AA526B">
                  <w:rPr>
                    <w:noProof/>
                    <w:lang w:bidi="es-ES"/>
                  </w:rPr>
                  <w:t>8 650</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3F6FE9FB" w14:textId="77777777" w:rsidR="00E552C8" w:rsidRPr="00AA526B" w:rsidRDefault="00F45DF6" w:rsidP="00974DD3">
            <w:pPr>
              <w:pStyle w:val="Textodelatablagrande"/>
              <w:rPr>
                <w:noProof/>
              </w:rPr>
            </w:pPr>
            <w:sdt>
              <w:sdtPr>
                <w:rPr>
                  <w:noProof/>
                </w:rPr>
                <w:id w:val="-413019431"/>
                <w:placeholder>
                  <w:docPart w:val="652D148F484C4063887C0D3A5FC52855"/>
                </w:placeholder>
                <w:temporary/>
                <w:showingPlcHdr/>
                <w15:appearance w15:val="hidden"/>
              </w:sdtPr>
              <w:sdtEndPr/>
              <w:sdtContent>
                <w:r w:rsidR="00100314" w:rsidRPr="00AA526B">
                  <w:rPr>
                    <w:noProof/>
                    <w:lang w:bidi="es-ES"/>
                  </w:rPr>
                  <w:t>9 295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4370223E" w14:textId="77777777" w:rsidR="00E552C8" w:rsidRPr="00AA526B" w:rsidRDefault="00F45DF6" w:rsidP="00974DD3">
            <w:pPr>
              <w:pStyle w:val="Textodelatablagrande"/>
              <w:rPr>
                <w:noProof/>
              </w:rPr>
            </w:pPr>
            <w:sdt>
              <w:sdtPr>
                <w:rPr>
                  <w:noProof/>
                </w:rPr>
                <w:id w:val="-979924839"/>
                <w:placeholder>
                  <w:docPart w:val="4A6685FEAE874466B0104CB0BE535D90"/>
                </w:placeholder>
                <w:temporary/>
                <w:showingPlcHdr/>
                <w15:appearance w15:val="hidden"/>
              </w:sdtPr>
              <w:sdtEndPr/>
              <w:sdtContent>
                <w:r w:rsidR="004E67B3" w:rsidRPr="00AA526B">
                  <w:rPr>
                    <w:noProof/>
                    <w:lang w:bidi="es-ES"/>
                  </w:rPr>
                  <w:t>12 100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FDE791E" w14:textId="77777777" w:rsidR="00E552C8" w:rsidRPr="00AA526B" w:rsidRDefault="00F45DF6" w:rsidP="00974DD3">
            <w:pPr>
              <w:pStyle w:val="Textodelatablagrande"/>
              <w:rPr>
                <w:noProof/>
              </w:rPr>
            </w:pPr>
            <w:sdt>
              <w:sdtPr>
                <w:rPr>
                  <w:noProof/>
                </w:rPr>
                <w:id w:val="1890757408"/>
                <w:placeholder>
                  <w:docPart w:val="A2804FEE5AE34204B666F801F13C2112"/>
                </w:placeholder>
                <w:temporary/>
                <w:showingPlcHdr/>
                <w15:appearance w15:val="hidden"/>
              </w:sdtPr>
              <w:sdtEndPr/>
              <w:sdtContent>
                <w:r w:rsidR="0065229E" w:rsidRPr="00AA526B">
                  <w:rPr>
                    <w:noProof/>
                    <w:lang w:bidi="es-ES"/>
                  </w:rPr>
                  <w:t>13 131</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54D95082" w14:textId="77777777" w:rsidR="00E552C8" w:rsidRPr="00AA526B" w:rsidRDefault="00F45DF6" w:rsidP="00974DD3">
            <w:pPr>
              <w:pStyle w:val="Textodelatablagrande"/>
              <w:rPr>
                <w:noProof/>
              </w:rPr>
            </w:pPr>
            <w:sdt>
              <w:sdtPr>
                <w:rPr>
                  <w:noProof/>
                </w:rPr>
                <w:id w:val="-1151750205"/>
                <w:placeholder>
                  <w:docPart w:val="887DC370A6C949F8B97B854FDCE94B58"/>
                </w:placeholder>
                <w:temporary/>
                <w:showingPlcHdr/>
                <w15:appearance w15:val="hidden"/>
              </w:sdtPr>
              <w:sdtEndPr/>
              <w:sdtContent>
                <w:r w:rsidR="00863B11" w:rsidRPr="00AA526B">
                  <w:rPr>
                    <w:noProof/>
                    <w:lang w:bidi="es-ES"/>
                  </w:rPr>
                  <w:t>13 827</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FF2788C" w14:textId="77777777" w:rsidR="00E552C8" w:rsidRPr="00AA526B" w:rsidRDefault="00F45DF6" w:rsidP="00974DD3">
            <w:pPr>
              <w:pStyle w:val="Textodelatablagrande"/>
              <w:rPr>
                <w:noProof/>
              </w:rPr>
            </w:pPr>
            <w:sdt>
              <w:sdtPr>
                <w:rPr>
                  <w:noProof/>
                </w:rPr>
                <w:id w:val="-1302152447"/>
                <w:placeholder>
                  <w:docPart w:val="4ECA1A4558DF4F37A33C88364D7995C6"/>
                </w:placeholder>
                <w:temporary/>
                <w:showingPlcHdr/>
                <w15:appearance w15:val="hidden"/>
              </w:sdtPr>
              <w:sdtEndPr/>
              <w:sdtContent>
                <w:r w:rsidR="007D36E9" w:rsidRPr="00AA526B">
                  <w:rPr>
                    <w:noProof/>
                    <w:lang w:bidi="es-ES"/>
                  </w:rPr>
                  <w:t>13 825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4076D3A" w14:textId="77777777" w:rsidR="00E552C8" w:rsidRPr="00AA526B" w:rsidRDefault="00F45DF6" w:rsidP="00974DD3">
            <w:pPr>
              <w:pStyle w:val="Textodelatablagrande"/>
              <w:rPr>
                <w:noProof/>
              </w:rPr>
            </w:pPr>
            <w:sdt>
              <w:sdtPr>
                <w:rPr>
                  <w:noProof/>
                </w:rPr>
                <w:id w:val="-1207022257"/>
                <w:placeholder>
                  <w:docPart w:val="5DCEBA9E92AF402C8D629B07843BDB87"/>
                </w:placeholder>
                <w:temporary/>
                <w:showingPlcHdr/>
                <w15:appearance w15:val="hidden"/>
              </w:sdtPr>
              <w:sdtEndPr/>
              <w:sdtContent>
                <w:r w:rsidR="004B5779" w:rsidRPr="00AA526B">
                  <w:rPr>
                    <w:noProof/>
                    <w:lang w:bidi="es-ES"/>
                  </w:rPr>
                  <w:t>13 575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BF5FFCC" w14:textId="77777777" w:rsidR="00E552C8" w:rsidRPr="00AA526B" w:rsidRDefault="00F45DF6" w:rsidP="00974DD3">
            <w:pPr>
              <w:pStyle w:val="Textodelatablagrande"/>
              <w:rPr>
                <w:noProof/>
              </w:rPr>
            </w:pPr>
            <w:sdt>
              <w:sdtPr>
                <w:rPr>
                  <w:noProof/>
                </w:rPr>
                <w:id w:val="-2001811304"/>
                <w:placeholder>
                  <w:docPart w:val="63FF2BEEE41D422E8400B2C0803A86B6"/>
                </w:placeholder>
                <w:temporary/>
                <w:showingPlcHdr/>
                <w15:appearance w15:val="hidden"/>
              </w:sdtPr>
              <w:sdtEndPr/>
              <w:sdtContent>
                <w:r w:rsidR="000B6224" w:rsidRPr="00AA526B">
                  <w:rPr>
                    <w:noProof/>
                    <w:lang w:bidi="es-ES"/>
                  </w:rPr>
                  <w:t>13 942</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1762F1A7" w14:textId="77777777" w:rsidR="00E552C8" w:rsidRPr="00AA526B" w:rsidRDefault="00F45DF6" w:rsidP="00974DD3">
            <w:pPr>
              <w:pStyle w:val="Textodelatablagrande"/>
              <w:rPr>
                <w:noProof/>
              </w:rPr>
            </w:pPr>
            <w:sdt>
              <w:sdtPr>
                <w:rPr>
                  <w:noProof/>
                </w:rPr>
                <w:id w:val="2120719061"/>
                <w:placeholder>
                  <w:docPart w:val="24E0741CF41447CDB80AB91B3131322C"/>
                </w:placeholder>
                <w:temporary/>
                <w:showingPlcHdr/>
                <w15:appearance w15:val="hidden"/>
              </w:sdtPr>
              <w:sdtEndPr/>
              <w:sdtContent>
                <w:r w:rsidR="00EB35A3" w:rsidRPr="00AA526B">
                  <w:rPr>
                    <w:noProof/>
                    <w:lang w:bidi="es-ES"/>
                  </w:rPr>
                  <w:t>125 746</w:t>
                </w:r>
                <w:r w:rsidR="004B2DF1" w:rsidRPr="00AA526B">
                  <w:rPr>
                    <w:noProof/>
                    <w:lang w:bidi="es-ES"/>
                  </w:rPr>
                  <w:t xml:space="preserve"> €</w:t>
                </w:r>
              </w:sdtContent>
            </w:sdt>
          </w:p>
        </w:tc>
      </w:tr>
      <w:tr w:rsidR="00AA526B" w:rsidRPr="00AA526B" w14:paraId="07B8F6B1" w14:textId="77777777" w:rsidTr="004B2DF1">
        <w:trPr>
          <w:trHeight w:val="244"/>
        </w:trPr>
        <w:tc>
          <w:tcPr>
            <w:tcW w:w="2493" w:type="dxa"/>
            <w:shd w:val="clear" w:color="auto" w:fill="auto"/>
            <w:vAlign w:val="center"/>
            <w:hideMark/>
          </w:tcPr>
          <w:p w14:paraId="4D65F56B" w14:textId="77777777" w:rsidR="00E552C8" w:rsidRPr="00AA526B" w:rsidRDefault="00F45DF6" w:rsidP="00974DD3">
            <w:pPr>
              <w:pStyle w:val="Textodelatablagrande"/>
              <w:rPr>
                <w:noProof/>
              </w:rPr>
            </w:pPr>
            <w:sdt>
              <w:sdtPr>
                <w:rPr>
                  <w:noProof/>
                </w:rPr>
                <w:id w:val="1078559366"/>
                <w:placeholder>
                  <w:docPart w:val="DBECE0F0FF6F4DBD8F58707742D9E30F"/>
                </w:placeholder>
                <w:temporary/>
                <w:showingPlcHdr/>
                <w15:appearance w15:val="hidden"/>
              </w:sdtPr>
              <w:sdtEndPr/>
              <w:sdtContent>
                <w:r w:rsidR="004020D0" w:rsidRPr="00AA526B">
                  <w:rPr>
                    <w:noProof/>
                    <w:lang w:bidi="es-ES"/>
                  </w:rPr>
                  <w:t>Ingresos antes de impuestos</w:t>
                </w:r>
              </w:sdtContent>
            </w:sdt>
          </w:p>
        </w:tc>
        <w:tc>
          <w:tcPr>
            <w:tcW w:w="941" w:type="dxa"/>
            <w:shd w:val="clear" w:color="auto" w:fill="auto"/>
            <w:noWrap/>
            <w:vAlign w:val="center"/>
            <w:hideMark/>
          </w:tcPr>
          <w:p w14:paraId="5B84DF10" w14:textId="77777777" w:rsidR="00E552C8" w:rsidRPr="00AA526B" w:rsidRDefault="00F45DF6" w:rsidP="00974DD3">
            <w:pPr>
              <w:pStyle w:val="Textodelatablagrande"/>
              <w:rPr>
                <w:noProof/>
              </w:rPr>
            </w:pPr>
            <w:sdt>
              <w:sdtPr>
                <w:rPr>
                  <w:noProof/>
                </w:rPr>
                <w:id w:val="2118795493"/>
                <w:placeholder>
                  <w:docPart w:val="DB948F7C32AB4DCB8C32B03E061B451C"/>
                </w:placeholder>
                <w:temporary/>
                <w:showingPlcHdr/>
                <w15:appearance w15:val="hidden"/>
              </w:sdtPr>
              <w:sdtEndPr/>
              <w:sdtContent>
                <w:r w:rsidR="00234FE7" w:rsidRPr="00AA526B">
                  <w:rPr>
                    <w:noProof/>
                    <w:lang w:bidi="es-ES"/>
                  </w:rPr>
                  <w:t>(3 525</w:t>
                </w:r>
                <w:r w:rsidR="004B2DF1" w:rsidRPr="00AA526B">
                  <w:rPr>
                    <w:noProof/>
                    <w:lang w:bidi="es-ES"/>
                  </w:rPr>
                  <w:t xml:space="preserve"> €</w:t>
                </w:r>
                <w:r w:rsidR="00234FE7" w:rsidRPr="00AA526B">
                  <w:rPr>
                    <w:noProof/>
                    <w:lang w:bidi="es-ES"/>
                  </w:rPr>
                  <w:t>)</w:t>
                </w:r>
              </w:sdtContent>
            </w:sdt>
          </w:p>
        </w:tc>
        <w:tc>
          <w:tcPr>
            <w:tcW w:w="879" w:type="dxa"/>
            <w:shd w:val="clear" w:color="auto" w:fill="auto"/>
            <w:noWrap/>
            <w:vAlign w:val="center"/>
            <w:hideMark/>
          </w:tcPr>
          <w:p w14:paraId="136E56CF" w14:textId="77777777" w:rsidR="00E552C8" w:rsidRPr="00AA526B" w:rsidRDefault="00F45DF6" w:rsidP="00974DD3">
            <w:pPr>
              <w:pStyle w:val="Textodelatablagrande"/>
              <w:rPr>
                <w:noProof/>
              </w:rPr>
            </w:pPr>
            <w:sdt>
              <w:sdtPr>
                <w:rPr>
                  <w:noProof/>
                </w:rPr>
                <w:id w:val="-725296969"/>
                <w:placeholder>
                  <w:docPart w:val="A20BCAF9F9C546DE88121EEB92048788"/>
                </w:placeholder>
                <w:temporary/>
                <w:showingPlcHdr/>
                <w15:appearance w15:val="hidden"/>
              </w:sdtPr>
              <w:sdtEndPr/>
              <w:sdtContent>
                <w:r w:rsidR="00234FE7" w:rsidRPr="00AA526B">
                  <w:rPr>
                    <w:noProof/>
                    <w:lang w:bidi="es-ES"/>
                  </w:rPr>
                  <w:t>1 875</w:t>
                </w:r>
                <w:r w:rsidR="004B2DF1" w:rsidRPr="00AA526B">
                  <w:rPr>
                    <w:noProof/>
                    <w:lang w:bidi="es-ES"/>
                  </w:rPr>
                  <w:t xml:space="preserve"> €</w:t>
                </w:r>
              </w:sdtContent>
            </w:sdt>
          </w:p>
        </w:tc>
        <w:tc>
          <w:tcPr>
            <w:tcW w:w="879" w:type="dxa"/>
            <w:shd w:val="clear" w:color="auto" w:fill="auto"/>
            <w:noWrap/>
            <w:vAlign w:val="center"/>
            <w:hideMark/>
          </w:tcPr>
          <w:p w14:paraId="0B050F8E" w14:textId="77777777" w:rsidR="00E552C8" w:rsidRPr="00AA526B" w:rsidRDefault="00F45DF6" w:rsidP="00974DD3">
            <w:pPr>
              <w:pStyle w:val="Textodelatablagrande"/>
              <w:rPr>
                <w:noProof/>
              </w:rPr>
            </w:pPr>
            <w:sdt>
              <w:sdtPr>
                <w:rPr>
                  <w:noProof/>
                </w:rPr>
                <w:id w:val="-1594081431"/>
                <w:placeholder>
                  <w:docPart w:val="781850FAA12C4BAD9FF5327F2B87993F"/>
                </w:placeholder>
                <w:temporary/>
                <w:showingPlcHdr/>
                <w15:appearance w15:val="hidden"/>
              </w:sdtPr>
              <w:sdtEndPr/>
              <w:sdtContent>
                <w:r w:rsidR="006A359E" w:rsidRPr="00AA526B">
                  <w:rPr>
                    <w:noProof/>
                    <w:lang w:bidi="es-ES"/>
                  </w:rPr>
                  <w:t>2 825</w:t>
                </w:r>
                <w:r w:rsidR="004B2DF1" w:rsidRPr="00AA526B">
                  <w:rPr>
                    <w:noProof/>
                    <w:lang w:bidi="es-ES"/>
                  </w:rPr>
                  <w:t xml:space="preserve"> €</w:t>
                </w:r>
              </w:sdtContent>
            </w:sdt>
          </w:p>
        </w:tc>
        <w:tc>
          <w:tcPr>
            <w:tcW w:w="947" w:type="dxa"/>
            <w:shd w:val="clear" w:color="auto" w:fill="auto"/>
            <w:noWrap/>
            <w:vAlign w:val="center"/>
            <w:hideMark/>
          </w:tcPr>
          <w:p w14:paraId="5C327195" w14:textId="77777777" w:rsidR="00E552C8" w:rsidRPr="00AA526B" w:rsidRDefault="00F45DF6" w:rsidP="00974DD3">
            <w:pPr>
              <w:pStyle w:val="Textodelatablagrande"/>
              <w:rPr>
                <w:noProof/>
              </w:rPr>
            </w:pPr>
            <w:sdt>
              <w:sdtPr>
                <w:rPr>
                  <w:noProof/>
                </w:rPr>
                <w:id w:val="965238958"/>
                <w:placeholder>
                  <w:docPart w:val="DF60DA80F0BE412CB22DDF1884B183C7"/>
                </w:placeholder>
                <w:temporary/>
                <w:showingPlcHdr/>
                <w15:appearance w15:val="hidden"/>
              </w:sdtPr>
              <w:sdtEndPr/>
              <w:sdtContent>
                <w:r w:rsidR="000B1B5F" w:rsidRPr="00AA526B">
                  <w:rPr>
                    <w:noProof/>
                    <w:lang w:bidi="es-ES"/>
                  </w:rPr>
                  <w:t>(4 531</w:t>
                </w:r>
                <w:r w:rsidR="004B2DF1" w:rsidRPr="00AA526B">
                  <w:rPr>
                    <w:noProof/>
                    <w:lang w:bidi="es-ES"/>
                  </w:rPr>
                  <w:t xml:space="preserve"> €</w:t>
                </w:r>
                <w:r w:rsidR="000B1B5F" w:rsidRPr="00AA526B">
                  <w:rPr>
                    <w:noProof/>
                    <w:lang w:bidi="es-ES"/>
                  </w:rPr>
                  <w:t>)</w:t>
                </w:r>
              </w:sdtContent>
            </w:sdt>
          </w:p>
        </w:tc>
        <w:tc>
          <w:tcPr>
            <w:tcW w:w="879" w:type="dxa"/>
            <w:shd w:val="clear" w:color="auto" w:fill="auto"/>
            <w:noWrap/>
            <w:vAlign w:val="center"/>
            <w:hideMark/>
          </w:tcPr>
          <w:p w14:paraId="163C4769" w14:textId="77777777" w:rsidR="00E552C8" w:rsidRPr="00AA526B" w:rsidRDefault="00F45DF6" w:rsidP="00974DD3">
            <w:pPr>
              <w:pStyle w:val="Textodelatablagrande"/>
              <w:rPr>
                <w:noProof/>
              </w:rPr>
            </w:pPr>
            <w:sdt>
              <w:sdtPr>
                <w:rPr>
                  <w:noProof/>
                </w:rPr>
                <w:id w:val="-349097398"/>
                <w:placeholder>
                  <w:docPart w:val="A59645B231024A84A4177FA16B6E43F9"/>
                </w:placeholder>
                <w:temporary/>
                <w:showingPlcHdr/>
                <w15:appearance w15:val="hidden"/>
              </w:sdtPr>
              <w:sdtEndPr/>
              <w:sdtContent>
                <w:r w:rsidR="00E15D61" w:rsidRPr="00AA526B">
                  <w:rPr>
                    <w:noProof/>
                    <w:lang w:bidi="es-ES"/>
                  </w:rPr>
                  <w:t>(184</w:t>
                </w:r>
                <w:r w:rsidR="004B2DF1" w:rsidRPr="00AA526B">
                  <w:rPr>
                    <w:noProof/>
                    <w:lang w:bidi="es-ES"/>
                  </w:rPr>
                  <w:t xml:space="preserve"> €</w:t>
                </w:r>
                <w:r w:rsidR="00E15D61" w:rsidRPr="00AA526B">
                  <w:rPr>
                    <w:noProof/>
                    <w:lang w:bidi="es-ES"/>
                  </w:rPr>
                  <w:t>)</w:t>
                </w:r>
              </w:sdtContent>
            </w:sdt>
          </w:p>
        </w:tc>
        <w:tc>
          <w:tcPr>
            <w:tcW w:w="879" w:type="dxa"/>
            <w:gridSpan w:val="2"/>
            <w:shd w:val="clear" w:color="auto" w:fill="auto"/>
            <w:noWrap/>
            <w:vAlign w:val="center"/>
            <w:hideMark/>
          </w:tcPr>
          <w:p w14:paraId="218C384D" w14:textId="77777777" w:rsidR="00E552C8" w:rsidRPr="00AA526B" w:rsidRDefault="00F45DF6" w:rsidP="00974DD3">
            <w:pPr>
              <w:pStyle w:val="Textodelatablagrande"/>
              <w:rPr>
                <w:noProof/>
              </w:rPr>
            </w:pPr>
            <w:sdt>
              <w:sdtPr>
                <w:rPr>
                  <w:noProof/>
                </w:rPr>
                <w:id w:val="-1086061310"/>
                <w:placeholder>
                  <w:docPart w:val="38946C58E1474CB7AEFC46C6E08F3319"/>
                </w:placeholder>
                <w:temporary/>
                <w:showingPlcHdr/>
                <w15:appearance w15:val="hidden"/>
              </w:sdtPr>
              <w:sdtEndPr/>
              <w:sdtContent>
                <w:r w:rsidR="00100314" w:rsidRPr="00AA526B">
                  <w:rPr>
                    <w:noProof/>
                    <w:lang w:bidi="es-ES"/>
                  </w:rPr>
                  <w:t>795</w:t>
                </w:r>
                <w:r w:rsidR="004B2DF1" w:rsidRPr="00AA526B">
                  <w:rPr>
                    <w:noProof/>
                    <w:lang w:bidi="es-ES"/>
                  </w:rPr>
                  <w:t xml:space="preserve"> €</w:t>
                </w:r>
              </w:sdtContent>
            </w:sdt>
          </w:p>
        </w:tc>
        <w:tc>
          <w:tcPr>
            <w:tcW w:w="879" w:type="dxa"/>
            <w:shd w:val="clear" w:color="auto" w:fill="auto"/>
            <w:noWrap/>
            <w:vAlign w:val="center"/>
            <w:hideMark/>
          </w:tcPr>
          <w:p w14:paraId="1B589B72" w14:textId="77777777" w:rsidR="00E552C8" w:rsidRPr="00AA526B" w:rsidRDefault="00F45DF6" w:rsidP="00974DD3">
            <w:pPr>
              <w:pStyle w:val="Textodelatablagrande"/>
              <w:rPr>
                <w:noProof/>
              </w:rPr>
            </w:pPr>
            <w:sdt>
              <w:sdtPr>
                <w:rPr>
                  <w:noProof/>
                </w:rPr>
                <w:id w:val="1579172958"/>
                <w:placeholder>
                  <w:docPart w:val="E3CF9E0417234A9A88728A498F500DB9"/>
                </w:placeholder>
                <w:temporary/>
                <w:showingPlcHdr/>
                <w15:appearance w15:val="hidden"/>
              </w:sdtPr>
              <w:sdtEndPr/>
              <w:sdtContent>
                <w:r w:rsidR="004E67B3" w:rsidRPr="00AA526B">
                  <w:rPr>
                    <w:noProof/>
                    <w:lang w:bidi="es-ES"/>
                  </w:rPr>
                  <w:t>1 750</w:t>
                </w:r>
                <w:r w:rsidR="004B2DF1" w:rsidRPr="00AA526B">
                  <w:rPr>
                    <w:noProof/>
                    <w:lang w:bidi="es-ES"/>
                  </w:rPr>
                  <w:t xml:space="preserve"> €</w:t>
                </w:r>
              </w:sdtContent>
            </w:sdt>
          </w:p>
        </w:tc>
        <w:tc>
          <w:tcPr>
            <w:tcW w:w="879" w:type="dxa"/>
            <w:shd w:val="clear" w:color="auto" w:fill="auto"/>
            <w:noWrap/>
            <w:vAlign w:val="center"/>
            <w:hideMark/>
          </w:tcPr>
          <w:p w14:paraId="3150241B" w14:textId="77777777" w:rsidR="00E552C8" w:rsidRPr="00AA526B" w:rsidRDefault="00F45DF6" w:rsidP="00974DD3">
            <w:pPr>
              <w:pStyle w:val="Textodelatablagrande"/>
              <w:rPr>
                <w:noProof/>
              </w:rPr>
            </w:pPr>
            <w:sdt>
              <w:sdtPr>
                <w:rPr>
                  <w:noProof/>
                </w:rPr>
                <w:id w:val="909035960"/>
                <w:placeholder>
                  <w:docPart w:val="E8B6A561A0994FDB97A127117F4D0C1A"/>
                </w:placeholder>
                <w:temporary/>
                <w:showingPlcHdr/>
                <w15:appearance w15:val="hidden"/>
              </w:sdtPr>
              <w:sdtEndPr/>
              <w:sdtContent>
                <w:r w:rsidR="0065229E" w:rsidRPr="00AA526B">
                  <w:rPr>
                    <w:noProof/>
                    <w:lang w:bidi="es-ES"/>
                  </w:rPr>
                  <w:t>2 064</w:t>
                </w:r>
                <w:r w:rsidR="004B2DF1" w:rsidRPr="00AA526B">
                  <w:rPr>
                    <w:noProof/>
                    <w:lang w:bidi="es-ES"/>
                  </w:rPr>
                  <w:t xml:space="preserve"> €</w:t>
                </w:r>
              </w:sdtContent>
            </w:sdt>
          </w:p>
        </w:tc>
        <w:tc>
          <w:tcPr>
            <w:tcW w:w="879" w:type="dxa"/>
            <w:shd w:val="clear" w:color="auto" w:fill="auto"/>
            <w:noWrap/>
            <w:vAlign w:val="center"/>
            <w:hideMark/>
          </w:tcPr>
          <w:p w14:paraId="6A85E26B" w14:textId="77777777" w:rsidR="00E552C8" w:rsidRPr="00AA526B" w:rsidRDefault="00F45DF6" w:rsidP="00974DD3">
            <w:pPr>
              <w:pStyle w:val="Textodelatablagrande"/>
              <w:rPr>
                <w:noProof/>
              </w:rPr>
            </w:pPr>
            <w:sdt>
              <w:sdtPr>
                <w:rPr>
                  <w:noProof/>
                </w:rPr>
                <w:id w:val="1378050913"/>
                <w:placeholder>
                  <w:docPart w:val="A017B81C1CBB4CEF83692F9E71842C52"/>
                </w:placeholder>
                <w:temporary/>
                <w:showingPlcHdr/>
                <w15:appearance w15:val="hidden"/>
              </w:sdtPr>
              <w:sdtEndPr/>
              <w:sdtContent>
                <w:r w:rsidR="00863B11" w:rsidRPr="00AA526B">
                  <w:rPr>
                    <w:noProof/>
                    <w:lang w:bidi="es-ES"/>
                  </w:rPr>
                  <w:t>(298</w:t>
                </w:r>
                <w:r w:rsidR="004B2DF1" w:rsidRPr="00AA526B">
                  <w:rPr>
                    <w:noProof/>
                    <w:lang w:bidi="es-ES"/>
                  </w:rPr>
                  <w:t xml:space="preserve"> €</w:t>
                </w:r>
                <w:r w:rsidR="00863B11" w:rsidRPr="00AA526B">
                  <w:rPr>
                    <w:noProof/>
                    <w:lang w:bidi="es-ES"/>
                  </w:rPr>
                  <w:t>)</w:t>
                </w:r>
              </w:sdtContent>
            </w:sdt>
          </w:p>
        </w:tc>
        <w:tc>
          <w:tcPr>
            <w:tcW w:w="879" w:type="dxa"/>
            <w:shd w:val="clear" w:color="auto" w:fill="auto"/>
            <w:noWrap/>
            <w:vAlign w:val="center"/>
            <w:hideMark/>
          </w:tcPr>
          <w:p w14:paraId="2D4C0F12" w14:textId="77777777" w:rsidR="00E552C8" w:rsidRPr="00AA526B" w:rsidRDefault="00F45DF6" w:rsidP="00974DD3">
            <w:pPr>
              <w:pStyle w:val="Textodelatablagrande"/>
              <w:rPr>
                <w:noProof/>
              </w:rPr>
            </w:pPr>
            <w:sdt>
              <w:sdtPr>
                <w:rPr>
                  <w:noProof/>
                </w:rPr>
                <w:id w:val="522134987"/>
                <w:placeholder>
                  <w:docPart w:val="BFE62C77935D419EB9E11F5CA3097F99"/>
                </w:placeholder>
                <w:temporary/>
                <w:showingPlcHdr/>
                <w15:appearance w15:val="hidden"/>
              </w:sdtPr>
              <w:sdtEndPr/>
              <w:sdtContent>
                <w:r w:rsidR="007D36E9" w:rsidRPr="00AA526B">
                  <w:rPr>
                    <w:noProof/>
                    <w:lang w:bidi="es-ES"/>
                  </w:rPr>
                  <w:t>2 225</w:t>
                </w:r>
                <w:r w:rsidR="004B2DF1" w:rsidRPr="00AA526B">
                  <w:rPr>
                    <w:noProof/>
                    <w:lang w:bidi="es-ES"/>
                  </w:rPr>
                  <w:t xml:space="preserve"> €</w:t>
                </w:r>
              </w:sdtContent>
            </w:sdt>
          </w:p>
        </w:tc>
        <w:tc>
          <w:tcPr>
            <w:tcW w:w="879" w:type="dxa"/>
            <w:shd w:val="clear" w:color="auto" w:fill="auto"/>
            <w:noWrap/>
            <w:vAlign w:val="center"/>
            <w:hideMark/>
          </w:tcPr>
          <w:p w14:paraId="59EAE41A" w14:textId="77777777" w:rsidR="00E552C8" w:rsidRPr="00AA526B" w:rsidRDefault="00F45DF6" w:rsidP="00974DD3">
            <w:pPr>
              <w:pStyle w:val="Textodelatablagrande"/>
              <w:rPr>
                <w:noProof/>
              </w:rPr>
            </w:pPr>
            <w:sdt>
              <w:sdtPr>
                <w:rPr>
                  <w:noProof/>
                </w:rPr>
                <w:id w:val="-334223216"/>
                <w:placeholder>
                  <w:docPart w:val="7168FC0B38A740C7AD105CC62A2C1D58"/>
                </w:placeholder>
                <w:temporary/>
                <w:showingPlcHdr/>
                <w15:appearance w15:val="hidden"/>
              </w:sdtPr>
              <w:sdtEndPr/>
              <w:sdtContent>
                <w:r w:rsidR="004B5779" w:rsidRPr="00AA526B">
                  <w:rPr>
                    <w:noProof/>
                    <w:lang w:bidi="es-ES"/>
                  </w:rPr>
                  <w:t>2 670</w:t>
                </w:r>
                <w:r w:rsidR="004B2DF1" w:rsidRPr="00AA526B">
                  <w:rPr>
                    <w:noProof/>
                    <w:lang w:bidi="es-ES"/>
                  </w:rPr>
                  <w:t xml:space="preserve"> €</w:t>
                </w:r>
              </w:sdtContent>
            </w:sdt>
          </w:p>
        </w:tc>
        <w:tc>
          <w:tcPr>
            <w:tcW w:w="879" w:type="dxa"/>
            <w:shd w:val="clear" w:color="auto" w:fill="auto"/>
            <w:noWrap/>
            <w:vAlign w:val="center"/>
            <w:hideMark/>
          </w:tcPr>
          <w:p w14:paraId="233DACFD" w14:textId="77777777" w:rsidR="00E552C8" w:rsidRPr="00AA526B" w:rsidRDefault="00F45DF6" w:rsidP="00974DD3">
            <w:pPr>
              <w:pStyle w:val="Textodelatablagrande"/>
              <w:rPr>
                <w:noProof/>
              </w:rPr>
            </w:pPr>
            <w:sdt>
              <w:sdtPr>
                <w:rPr>
                  <w:noProof/>
                </w:rPr>
                <w:id w:val="1925680507"/>
                <w:placeholder>
                  <w:docPart w:val="5F91728207CF4E5C90F7D4668E404EE1"/>
                </w:placeholder>
                <w:temporary/>
                <w:showingPlcHdr/>
                <w15:appearance w15:val="hidden"/>
              </w:sdtPr>
              <w:sdtEndPr/>
              <w:sdtContent>
                <w:r w:rsidR="000B6224" w:rsidRPr="00AA526B">
                  <w:rPr>
                    <w:noProof/>
                    <w:lang w:bidi="es-ES"/>
                  </w:rPr>
                  <w:t>1 427</w:t>
                </w:r>
                <w:r w:rsidR="004B2DF1" w:rsidRPr="00AA526B">
                  <w:rPr>
                    <w:noProof/>
                    <w:lang w:bidi="es-ES"/>
                  </w:rPr>
                  <w:t xml:space="preserve"> €</w:t>
                </w:r>
              </w:sdtContent>
            </w:sdt>
          </w:p>
        </w:tc>
        <w:tc>
          <w:tcPr>
            <w:tcW w:w="1502" w:type="dxa"/>
            <w:shd w:val="clear" w:color="auto" w:fill="auto"/>
            <w:noWrap/>
            <w:vAlign w:val="center"/>
            <w:hideMark/>
          </w:tcPr>
          <w:p w14:paraId="10221CD6" w14:textId="77777777" w:rsidR="00E552C8" w:rsidRPr="00AA526B" w:rsidRDefault="00F45DF6" w:rsidP="00974DD3">
            <w:pPr>
              <w:pStyle w:val="Textodelatablagrande"/>
              <w:rPr>
                <w:noProof/>
              </w:rPr>
            </w:pPr>
            <w:sdt>
              <w:sdtPr>
                <w:rPr>
                  <w:noProof/>
                </w:rPr>
                <w:id w:val="-1023097643"/>
                <w:placeholder>
                  <w:docPart w:val="5F6DAAC11E184192AA625F8F9F134B5C"/>
                </w:placeholder>
                <w:temporary/>
                <w:showingPlcHdr/>
                <w15:appearance w15:val="hidden"/>
              </w:sdtPr>
              <w:sdtEndPr/>
              <w:sdtContent>
                <w:r w:rsidR="00EB35A3" w:rsidRPr="00AA526B">
                  <w:rPr>
                    <w:noProof/>
                    <w:lang w:bidi="es-ES"/>
                  </w:rPr>
                  <w:t>2 643</w:t>
                </w:r>
                <w:r w:rsidR="004B2DF1" w:rsidRPr="00AA526B">
                  <w:rPr>
                    <w:noProof/>
                    <w:lang w:bidi="es-ES"/>
                  </w:rPr>
                  <w:t xml:space="preserve"> €</w:t>
                </w:r>
              </w:sdtContent>
            </w:sdt>
          </w:p>
        </w:tc>
      </w:tr>
      <w:tr w:rsidR="00AA526B" w:rsidRPr="00AA526B" w14:paraId="3FC34E1A" w14:textId="77777777" w:rsidTr="004B2DF1">
        <w:trPr>
          <w:trHeight w:val="244"/>
        </w:trPr>
        <w:tc>
          <w:tcPr>
            <w:tcW w:w="2493" w:type="dxa"/>
            <w:shd w:val="clear" w:color="auto" w:fill="F2F2F2" w:themeFill="background1" w:themeFillShade="F2"/>
            <w:vAlign w:val="center"/>
            <w:hideMark/>
          </w:tcPr>
          <w:p w14:paraId="5DDC9993" w14:textId="77777777" w:rsidR="00E552C8" w:rsidRPr="00AA526B" w:rsidRDefault="00F45DF6" w:rsidP="00974DD3">
            <w:pPr>
              <w:pStyle w:val="Textodelatablagrande"/>
              <w:rPr>
                <w:noProof/>
              </w:rPr>
            </w:pPr>
            <w:sdt>
              <w:sdtPr>
                <w:rPr>
                  <w:noProof/>
                </w:rPr>
                <w:id w:val="-1161461527"/>
                <w:placeholder>
                  <w:docPart w:val="9C7579C7EB2543EAB9011103CC7BCD12"/>
                </w:placeholder>
                <w:temporary/>
                <w:showingPlcHdr/>
                <w15:appearance w15:val="hidden"/>
              </w:sdtPr>
              <w:sdtEndPr/>
              <w:sdtContent>
                <w:r w:rsidR="004020D0" w:rsidRPr="00AA526B">
                  <w:rPr>
                    <w:noProof/>
                    <w:lang w:bidi="es-ES"/>
                  </w:rPr>
                  <w:t>Gasto por Impuesto sobre la Renta</w:t>
                </w:r>
              </w:sdtContent>
            </w:sdt>
          </w:p>
        </w:tc>
        <w:tc>
          <w:tcPr>
            <w:tcW w:w="941" w:type="dxa"/>
            <w:shd w:val="clear" w:color="auto" w:fill="F2F2F2" w:themeFill="background1" w:themeFillShade="F2"/>
            <w:noWrap/>
            <w:vAlign w:val="center"/>
            <w:hideMark/>
          </w:tcPr>
          <w:p w14:paraId="72FC7BDC" w14:textId="77777777" w:rsidR="00E552C8" w:rsidRPr="00AA526B" w:rsidRDefault="00F45DF6" w:rsidP="00974DD3">
            <w:pPr>
              <w:pStyle w:val="Textodelatablagrande"/>
              <w:rPr>
                <w:noProof/>
              </w:rPr>
            </w:pPr>
            <w:sdt>
              <w:sdtPr>
                <w:rPr>
                  <w:noProof/>
                </w:rPr>
                <w:id w:val="-623853218"/>
                <w:placeholder>
                  <w:docPart w:val="A38780209ADA405CB9399F6850FAF621"/>
                </w:placeholder>
                <w:temporary/>
                <w:showingPlcHdr/>
                <w15:appearance w15:val="hidden"/>
              </w:sdtPr>
              <w:sdtEndPr/>
              <w:sdtContent>
                <w:r w:rsidR="00234FE7" w:rsidRPr="00AA526B">
                  <w:rPr>
                    <w:noProof/>
                    <w:lang w:bidi="es-ES"/>
                  </w:rPr>
                  <w:t>(529</w:t>
                </w:r>
                <w:r w:rsidR="004B2DF1" w:rsidRPr="00AA526B">
                  <w:rPr>
                    <w:noProof/>
                    <w:lang w:bidi="es-ES"/>
                  </w:rPr>
                  <w:t xml:space="preserve"> €</w:t>
                </w:r>
                <w:r w:rsidR="00234FE7" w:rsidRPr="00AA526B">
                  <w:rPr>
                    <w:noProof/>
                    <w:lang w:bidi="es-ES"/>
                  </w:rPr>
                  <w:t>)</w:t>
                </w:r>
              </w:sdtContent>
            </w:sdt>
          </w:p>
        </w:tc>
        <w:tc>
          <w:tcPr>
            <w:tcW w:w="879" w:type="dxa"/>
            <w:shd w:val="clear" w:color="auto" w:fill="F2F2F2" w:themeFill="background1" w:themeFillShade="F2"/>
            <w:noWrap/>
            <w:vAlign w:val="center"/>
            <w:hideMark/>
          </w:tcPr>
          <w:p w14:paraId="5B28907F" w14:textId="77777777" w:rsidR="00E552C8" w:rsidRPr="00AA526B" w:rsidRDefault="00F45DF6" w:rsidP="00974DD3">
            <w:pPr>
              <w:pStyle w:val="Textodelatablagrande"/>
              <w:rPr>
                <w:noProof/>
              </w:rPr>
            </w:pPr>
            <w:sdt>
              <w:sdtPr>
                <w:rPr>
                  <w:noProof/>
                </w:rPr>
                <w:id w:val="1529137331"/>
                <w:placeholder>
                  <w:docPart w:val="4A67A5042211429081A77E79F6938F6E"/>
                </w:placeholder>
                <w:temporary/>
                <w:showingPlcHdr/>
                <w15:appearance w15:val="hidden"/>
              </w:sdtPr>
              <w:sdtEndPr/>
              <w:sdtContent>
                <w:r w:rsidR="00234FE7" w:rsidRPr="00AA526B">
                  <w:rPr>
                    <w:noProof/>
                    <w:lang w:bidi="es-ES"/>
                  </w:rPr>
                  <w:t>281</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E3C2F6E" w14:textId="77777777" w:rsidR="00E552C8" w:rsidRPr="00AA526B" w:rsidRDefault="00F45DF6" w:rsidP="00974DD3">
            <w:pPr>
              <w:pStyle w:val="Textodelatablagrande"/>
              <w:rPr>
                <w:noProof/>
              </w:rPr>
            </w:pPr>
            <w:sdt>
              <w:sdtPr>
                <w:rPr>
                  <w:noProof/>
                </w:rPr>
                <w:id w:val="-1736158777"/>
                <w:placeholder>
                  <w:docPart w:val="7299A425BBB74DAA9EAFBE77A39CFABF"/>
                </w:placeholder>
                <w:temporary/>
                <w:showingPlcHdr/>
                <w15:appearance w15:val="hidden"/>
              </w:sdtPr>
              <w:sdtEndPr/>
              <w:sdtContent>
                <w:r w:rsidR="006A359E" w:rsidRPr="00AA526B">
                  <w:rPr>
                    <w:noProof/>
                    <w:lang w:bidi="es-ES"/>
                  </w:rPr>
                  <w:t>424</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25F459E4" w14:textId="77777777" w:rsidR="00E552C8" w:rsidRPr="00AA526B" w:rsidRDefault="00F45DF6" w:rsidP="00974DD3">
            <w:pPr>
              <w:pStyle w:val="Textodelatablagrande"/>
              <w:rPr>
                <w:noProof/>
              </w:rPr>
            </w:pPr>
            <w:sdt>
              <w:sdtPr>
                <w:rPr>
                  <w:noProof/>
                </w:rPr>
                <w:id w:val="-702087111"/>
                <w:placeholder>
                  <w:docPart w:val="D15B6DEEAEB54C419478E6A8B1DC445B"/>
                </w:placeholder>
                <w:temporary/>
                <w:showingPlcHdr/>
                <w15:appearance w15:val="hidden"/>
              </w:sdtPr>
              <w:sdtEndPr/>
              <w:sdtContent>
                <w:r w:rsidR="000B1B5F" w:rsidRPr="00AA526B">
                  <w:rPr>
                    <w:noProof/>
                    <w:lang w:bidi="es-ES"/>
                  </w:rPr>
                  <w:t>(680</w:t>
                </w:r>
                <w:r w:rsidR="004B2DF1" w:rsidRPr="00AA526B">
                  <w:rPr>
                    <w:noProof/>
                    <w:lang w:bidi="es-ES"/>
                  </w:rPr>
                  <w:t xml:space="preserve"> €</w:t>
                </w:r>
                <w:r w:rsidR="000B1B5F" w:rsidRPr="00AA526B">
                  <w:rPr>
                    <w:noProof/>
                    <w:lang w:bidi="es-ES"/>
                  </w:rPr>
                  <w:t>)</w:t>
                </w:r>
              </w:sdtContent>
            </w:sdt>
          </w:p>
        </w:tc>
        <w:tc>
          <w:tcPr>
            <w:tcW w:w="879" w:type="dxa"/>
            <w:shd w:val="clear" w:color="auto" w:fill="F2F2F2" w:themeFill="background1" w:themeFillShade="F2"/>
            <w:noWrap/>
            <w:vAlign w:val="center"/>
            <w:hideMark/>
          </w:tcPr>
          <w:p w14:paraId="2A294BE2" w14:textId="77777777" w:rsidR="00E552C8" w:rsidRPr="00AA526B" w:rsidRDefault="00F45DF6" w:rsidP="00974DD3">
            <w:pPr>
              <w:pStyle w:val="Textodelatablagrande"/>
              <w:rPr>
                <w:noProof/>
              </w:rPr>
            </w:pPr>
            <w:sdt>
              <w:sdtPr>
                <w:rPr>
                  <w:noProof/>
                </w:rPr>
                <w:id w:val="1430162830"/>
                <w:placeholder>
                  <w:docPart w:val="05F8ECB547C14427A6251560A8C15C48"/>
                </w:placeholder>
                <w:temporary/>
                <w:showingPlcHdr/>
                <w15:appearance w15:val="hidden"/>
              </w:sdtPr>
              <w:sdtEndPr/>
              <w:sdtContent>
                <w:r w:rsidR="00E15D61" w:rsidRPr="00AA526B">
                  <w:rPr>
                    <w:noProof/>
                    <w:lang w:bidi="es-ES"/>
                  </w:rPr>
                  <w:t>28</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0D50DE98" w14:textId="77777777" w:rsidR="00E552C8" w:rsidRPr="00AA526B" w:rsidRDefault="00F45DF6" w:rsidP="00974DD3">
            <w:pPr>
              <w:pStyle w:val="Textodelatablagrande"/>
              <w:rPr>
                <w:noProof/>
              </w:rPr>
            </w:pPr>
            <w:sdt>
              <w:sdtPr>
                <w:rPr>
                  <w:noProof/>
                </w:rPr>
                <w:id w:val="-2092150025"/>
                <w:placeholder>
                  <w:docPart w:val="C94C334FE059430D8796C48BDC340747"/>
                </w:placeholder>
                <w:temporary/>
                <w:showingPlcHdr/>
                <w15:appearance w15:val="hidden"/>
              </w:sdtPr>
              <w:sdtEndPr/>
              <w:sdtContent>
                <w:r w:rsidR="00100314" w:rsidRPr="00AA526B">
                  <w:rPr>
                    <w:noProof/>
                    <w:lang w:bidi="es-ES"/>
                  </w:rPr>
                  <w:t>119</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2781740" w14:textId="77777777" w:rsidR="00E552C8" w:rsidRPr="00AA526B" w:rsidRDefault="00F45DF6" w:rsidP="00974DD3">
            <w:pPr>
              <w:pStyle w:val="Textodelatablagrande"/>
              <w:rPr>
                <w:noProof/>
              </w:rPr>
            </w:pPr>
            <w:sdt>
              <w:sdtPr>
                <w:rPr>
                  <w:noProof/>
                </w:rPr>
                <w:id w:val="-1675572483"/>
                <w:placeholder>
                  <w:docPart w:val="A4F1292C06744D5EAD8045184BFB9726"/>
                </w:placeholder>
                <w:temporary/>
                <w:showingPlcHdr/>
                <w15:appearance w15:val="hidden"/>
              </w:sdtPr>
              <w:sdtEndPr/>
              <w:sdtContent>
                <w:r w:rsidR="004E67B3" w:rsidRPr="00AA526B">
                  <w:rPr>
                    <w:noProof/>
                    <w:lang w:bidi="es-ES"/>
                  </w:rPr>
                  <w:t>263</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420EEA3" w14:textId="77777777" w:rsidR="00E552C8" w:rsidRPr="00AA526B" w:rsidRDefault="00F45DF6" w:rsidP="00974DD3">
            <w:pPr>
              <w:pStyle w:val="Textodelatablagrande"/>
              <w:rPr>
                <w:noProof/>
              </w:rPr>
            </w:pPr>
            <w:sdt>
              <w:sdtPr>
                <w:rPr>
                  <w:noProof/>
                </w:rPr>
                <w:id w:val="-1577964701"/>
                <w:placeholder>
                  <w:docPart w:val="2A7E137F228B40DF9CE2B85FDD73FAEC"/>
                </w:placeholder>
                <w:temporary/>
                <w:showingPlcHdr/>
                <w15:appearance w15:val="hidden"/>
              </w:sdtPr>
              <w:sdtEndPr/>
              <w:sdtContent>
                <w:r w:rsidR="0065229E" w:rsidRPr="00AA526B">
                  <w:rPr>
                    <w:noProof/>
                    <w:lang w:bidi="es-ES"/>
                  </w:rPr>
                  <w:t>310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E6F8468" w14:textId="77777777" w:rsidR="00E552C8" w:rsidRPr="00AA526B" w:rsidRDefault="00F45DF6" w:rsidP="00974DD3">
            <w:pPr>
              <w:pStyle w:val="Textodelatablagrande"/>
              <w:rPr>
                <w:noProof/>
              </w:rPr>
            </w:pPr>
            <w:sdt>
              <w:sdtPr>
                <w:rPr>
                  <w:noProof/>
                </w:rPr>
                <w:id w:val="-52313214"/>
                <w:placeholder>
                  <w:docPart w:val="B7CCC356D8A14DE393C7E52FB450E22A"/>
                </w:placeholder>
                <w:temporary/>
                <w:showingPlcHdr/>
                <w15:appearance w15:val="hidden"/>
              </w:sdtPr>
              <w:sdtEndPr/>
              <w:sdtContent>
                <w:r w:rsidR="00863B11" w:rsidRPr="00AA526B">
                  <w:rPr>
                    <w:noProof/>
                    <w:lang w:bidi="es-ES"/>
                  </w:rPr>
                  <w:t>(45</w:t>
                </w:r>
                <w:r w:rsidR="004B2DF1" w:rsidRPr="00AA526B">
                  <w:rPr>
                    <w:noProof/>
                    <w:lang w:bidi="es-ES"/>
                  </w:rPr>
                  <w:t xml:space="preserve"> €</w:t>
                </w:r>
                <w:r w:rsidR="00863B11" w:rsidRPr="00AA526B">
                  <w:rPr>
                    <w:noProof/>
                    <w:lang w:bidi="es-ES"/>
                  </w:rPr>
                  <w:t>)</w:t>
                </w:r>
              </w:sdtContent>
            </w:sdt>
          </w:p>
        </w:tc>
        <w:tc>
          <w:tcPr>
            <w:tcW w:w="879" w:type="dxa"/>
            <w:shd w:val="clear" w:color="auto" w:fill="F2F2F2" w:themeFill="background1" w:themeFillShade="F2"/>
            <w:noWrap/>
            <w:vAlign w:val="center"/>
            <w:hideMark/>
          </w:tcPr>
          <w:p w14:paraId="17377588" w14:textId="77777777" w:rsidR="00E552C8" w:rsidRPr="00AA526B" w:rsidRDefault="00F45DF6" w:rsidP="00974DD3">
            <w:pPr>
              <w:pStyle w:val="Textodelatablagrande"/>
              <w:rPr>
                <w:noProof/>
              </w:rPr>
            </w:pPr>
            <w:sdt>
              <w:sdtPr>
                <w:rPr>
                  <w:noProof/>
                </w:rPr>
                <w:id w:val="1115400998"/>
                <w:placeholder>
                  <w:docPart w:val="0EC40A4F29CC4CA992EA3ABCC89B716E"/>
                </w:placeholder>
                <w:temporary/>
                <w:showingPlcHdr/>
                <w15:appearance w15:val="hidden"/>
              </w:sdtPr>
              <w:sdtEndPr/>
              <w:sdtContent>
                <w:r w:rsidR="007D36E9" w:rsidRPr="00AA526B">
                  <w:rPr>
                    <w:noProof/>
                    <w:lang w:bidi="es-ES"/>
                  </w:rPr>
                  <w:t>(334</w:t>
                </w:r>
                <w:r w:rsidR="004B2DF1" w:rsidRPr="00AA526B">
                  <w:rPr>
                    <w:noProof/>
                    <w:lang w:bidi="es-ES"/>
                  </w:rPr>
                  <w:t xml:space="preserve"> €</w:t>
                </w:r>
                <w:r w:rsidR="007D36E9" w:rsidRPr="00AA526B">
                  <w:rPr>
                    <w:noProof/>
                    <w:lang w:bidi="es-ES"/>
                  </w:rPr>
                  <w:t>)</w:t>
                </w:r>
              </w:sdtContent>
            </w:sdt>
          </w:p>
        </w:tc>
        <w:tc>
          <w:tcPr>
            <w:tcW w:w="879" w:type="dxa"/>
            <w:shd w:val="clear" w:color="auto" w:fill="F2F2F2" w:themeFill="background1" w:themeFillShade="F2"/>
            <w:noWrap/>
            <w:vAlign w:val="center"/>
            <w:hideMark/>
          </w:tcPr>
          <w:p w14:paraId="45A49DAD" w14:textId="77777777" w:rsidR="00E552C8" w:rsidRPr="00AA526B" w:rsidRDefault="00F45DF6" w:rsidP="00974DD3">
            <w:pPr>
              <w:pStyle w:val="Textodelatablagrande"/>
              <w:rPr>
                <w:noProof/>
              </w:rPr>
            </w:pPr>
            <w:sdt>
              <w:sdtPr>
                <w:rPr>
                  <w:noProof/>
                </w:rPr>
                <w:id w:val="-1146893424"/>
                <w:placeholder>
                  <w:docPart w:val="96D70F655E05498FA655A19DB6DAA1B4"/>
                </w:placeholder>
                <w:temporary/>
                <w:showingPlcHdr/>
                <w15:appearance w15:val="hidden"/>
              </w:sdtPr>
              <w:sdtEndPr/>
              <w:sdtContent>
                <w:r w:rsidR="004B5779" w:rsidRPr="00AA526B">
                  <w:rPr>
                    <w:noProof/>
                    <w:lang w:bidi="es-ES"/>
                  </w:rPr>
                  <w:t>401</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5741C353" w14:textId="77777777" w:rsidR="00E552C8" w:rsidRPr="00AA526B" w:rsidRDefault="00F45DF6" w:rsidP="00974DD3">
            <w:pPr>
              <w:pStyle w:val="Textodelatablagrande"/>
              <w:rPr>
                <w:noProof/>
              </w:rPr>
            </w:pPr>
            <w:sdt>
              <w:sdtPr>
                <w:rPr>
                  <w:noProof/>
                </w:rPr>
                <w:id w:val="384145529"/>
                <w:placeholder>
                  <w:docPart w:val="6C79856993164AA7BE4333055B0E6DB3"/>
                </w:placeholder>
                <w:temporary/>
                <w:showingPlcHdr/>
                <w15:appearance w15:val="hidden"/>
              </w:sdtPr>
              <w:sdtEndPr/>
              <w:sdtContent>
                <w:r w:rsidR="000B6224" w:rsidRPr="00AA526B">
                  <w:rPr>
                    <w:noProof/>
                    <w:lang w:bidi="es-ES"/>
                  </w:rPr>
                  <w:t>214</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10EF19F4" w14:textId="77777777" w:rsidR="00E552C8" w:rsidRPr="00AA526B" w:rsidRDefault="00F45DF6" w:rsidP="00974DD3">
            <w:pPr>
              <w:pStyle w:val="Textodelatablagrande"/>
              <w:rPr>
                <w:noProof/>
              </w:rPr>
            </w:pPr>
            <w:sdt>
              <w:sdtPr>
                <w:rPr>
                  <w:noProof/>
                </w:rPr>
                <w:id w:val="-909299621"/>
                <w:placeholder>
                  <w:docPart w:val="344138477B0D4AD79D141BE216E72803"/>
                </w:placeholder>
                <w:temporary/>
                <w:showingPlcHdr/>
                <w15:appearance w15:val="hidden"/>
              </w:sdtPr>
              <w:sdtEndPr/>
              <w:sdtContent>
                <w:r w:rsidR="00EB35A3" w:rsidRPr="00AA526B">
                  <w:rPr>
                    <w:noProof/>
                    <w:lang w:bidi="es-ES"/>
                  </w:rPr>
                  <w:t>396</w:t>
                </w:r>
                <w:r w:rsidR="004B2DF1" w:rsidRPr="00AA526B">
                  <w:rPr>
                    <w:noProof/>
                    <w:lang w:bidi="es-ES"/>
                  </w:rPr>
                  <w:t xml:space="preserve"> €</w:t>
                </w:r>
              </w:sdtContent>
            </w:sdt>
          </w:p>
        </w:tc>
      </w:tr>
      <w:tr w:rsidR="00AA526B" w:rsidRPr="00AA526B" w14:paraId="2F0B1329" w14:textId="77777777" w:rsidTr="004B2DF1">
        <w:trPr>
          <w:trHeight w:val="244"/>
        </w:trPr>
        <w:sdt>
          <w:sdtPr>
            <w:rPr>
              <w:rStyle w:val="Negrita"/>
              <w:noProof/>
              <w:sz w:val="16"/>
              <w:szCs w:val="16"/>
            </w:rPr>
            <w:id w:val="290872411"/>
            <w:placeholder>
              <w:docPart w:val="C3920E42E69B4C0DABFEAE2B91E227AF"/>
            </w:placeholder>
            <w:temporary/>
            <w:showingPlcHdr/>
            <w15:appearance w15:val="hidden"/>
          </w:sdtPr>
          <w:sdtEndPr>
            <w:rPr>
              <w:rStyle w:val="Negrita"/>
            </w:rPr>
          </w:sdtEndPr>
          <w:sdtContent>
            <w:tc>
              <w:tcPr>
                <w:tcW w:w="2493" w:type="dxa"/>
                <w:shd w:val="clear" w:color="auto" w:fill="F0CDA1" w:themeFill="accent1"/>
                <w:vAlign w:val="center"/>
                <w:hideMark/>
              </w:tcPr>
              <w:p w14:paraId="42981895" w14:textId="77777777" w:rsidR="00E552C8" w:rsidRPr="002308B2" w:rsidRDefault="008B4BAD" w:rsidP="00974DD3">
                <w:pPr>
                  <w:pStyle w:val="Textodelatablagrande"/>
                  <w:rPr>
                    <w:rStyle w:val="Negrita"/>
                    <w:noProof/>
                    <w:sz w:val="16"/>
                    <w:szCs w:val="16"/>
                  </w:rPr>
                </w:pPr>
                <w:r w:rsidRPr="002308B2">
                  <w:rPr>
                    <w:rStyle w:val="Negrita"/>
                    <w:noProof/>
                    <w:sz w:val="16"/>
                    <w:szCs w:val="16"/>
                    <w:lang w:bidi="es-ES"/>
                  </w:rPr>
                  <w:t>INGRESOS NETOS</w:t>
                </w:r>
              </w:p>
            </w:tc>
          </w:sdtContent>
        </w:sdt>
        <w:sdt>
          <w:sdtPr>
            <w:rPr>
              <w:rStyle w:val="Negrita"/>
              <w:noProof/>
              <w:sz w:val="16"/>
              <w:szCs w:val="16"/>
            </w:rPr>
            <w:id w:val="-27716540"/>
            <w:placeholder>
              <w:docPart w:val="68F372A1C85C4FFFA5853E5762AE2AAB"/>
            </w:placeholder>
            <w:temporary/>
            <w:showingPlcHdr/>
            <w15:appearance w15:val="hidden"/>
          </w:sdtPr>
          <w:sdtEndPr>
            <w:rPr>
              <w:rStyle w:val="Negrita"/>
            </w:rPr>
          </w:sdtEndPr>
          <w:sdtContent>
            <w:tc>
              <w:tcPr>
                <w:tcW w:w="941" w:type="dxa"/>
                <w:shd w:val="clear" w:color="auto" w:fill="F0CDA1" w:themeFill="accent1"/>
                <w:vAlign w:val="center"/>
                <w:hideMark/>
              </w:tcPr>
              <w:p w14:paraId="5FF3DD80" w14:textId="77777777" w:rsidR="00E552C8" w:rsidRPr="002308B2" w:rsidRDefault="008B4BAD" w:rsidP="00974DD3">
                <w:pPr>
                  <w:pStyle w:val="Textodelatablagrande"/>
                  <w:rPr>
                    <w:rStyle w:val="Negrita"/>
                    <w:noProof/>
                    <w:sz w:val="16"/>
                    <w:szCs w:val="16"/>
                  </w:rPr>
                </w:pPr>
                <w:r w:rsidRPr="002308B2">
                  <w:rPr>
                    <w:rStyle w:val="Negrita"/>
                    <w:noProof/>
                    <w:sz w:val="16"/>
                    <w:szCs w:val="16"/>
                    <w:lang w:bidi="es-ES"/>
                  </w:rPr>
                  <w:t>(2 996</w:t>
                </w:r>
                <w:r w:rsidR="004B2DF1" w:rsidRPr="002308B2">
                  <w:rPr>
                    <w:rStyle w:val="Negrita"/>
                    <w:noProof/>
                    <w:sz w:val="16"/>
                    <w:szCs w:val="16"/>
                    <w:lang w:bidi="es-ES"/>
                  </w:rPr>
                  <w:t xml:space="preserve"> €</w:t>
                </w:r>
                <w:r w:rsidRPr="002308B2">
                  <w:rPr>
                    <w:rStyle w:val="Negrita"/>
                    <w:noProof/>
                    <w:sz w:val="16"/>
                    <w:szCs w:val="16"/>
                    <w:lang w:bidi="es-ES"/>
                  </w:rPr>
                  <w:t>)</w:t>
                </w:r>
              </w:p>
            </w:tc>
          </w:sdtContent>
        </w:sdt>
        <w:tc>
          <w:tcPr>
            <w:tcW w:w="879" w:type="dxa"/>
            <w:shd w:val="clear" w:color="auto" w:fill="F0CDA1" w:themeFill="accent1"/>
            <w:vAlign w:val="center"/>
            <w:hideMark/>
          </w:tcPr>
          <w:p w14:paraId="29855B62" w14:textId="77777777" w:rsidR="00E552C8" w:rsidRPr="002308B2" w:rsidRDefault="00F45DF6" w:rsidP="00974DD3">
            <w:pPr>
              <w:pStyle w:val="Textodelatablagrande"/>
              <w:rPr>
                <w:rStyle w:val="Negrita"/>
                <w:noProof/>
                <w:sz w:val="16"/>
                <w:szCs w:val="16"/>
              </w:rPr>
            </w:pPr>
            <w:sdt>
              <w:sdtPr>
                <w:rPr>
                  <w:rStyle w:val="Negrita"/>
                  <w:noProof/>
                  <w:sz w:val="16"/>
                  <w:szCs w:val="16"/>
                </w:rPr>
                <w:id w:val="759098967"/>
                <w:placeholder>
                  <w:docPart w:val="E68210ED7C1445DCA870E1611C67526B"/>
                </w:placeholder>
                <w:temporary/>
                <w:showingPlcHdr/>
                <w15:appearance w15:val="hidden"/>
              </w:sdtPr>
              <w:sdtEndPr>
                <w:rPr>
                  <w:rStyle w:val="Negrita"/>
                </w:rPr>
              </w:sdtEndPr>
              <w:sdtContent>
                <w:r w:rsidR="008B4BAD" w:rsidRPr="002308B2">
                  <w:rPr>
                    <w:rStyle w:val="Negrita"/>
                    <w:noProof/>
                    <w:sz w:val="16"/>
                    <w:szCs w:val="16"/>
                    <w:lang w:bidi="es-ES"/>
                  </w:rPr>
                  <w:t>1 594</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7C0F76F2" w14:textId="77777777" w:rsidR="00E552C8" w:rsidRPr="002308B2" w:rsidRDefault="00F45DF6" w:rsidP="00974DD3">
            <w:pPr>
              <w:pStyle w:val="Textodelatablagrande"/>
              <w:rPr>
                <w:rStyle w:val="Negrita"/>
                <w:noProof/>
                <w:sz w:val="16"/>
                <w:szCs w:val="16"/>
              </w:rPr>
            </w:pPr>
            <w:sdt>
              <w:sdtPr>
                <w:rPr>
                  <w:rStyle w:val="Negrita"/>
                  <w:noProof/>
                  <w:sz w:val="16"/>
                  <w:szCs w:val="16"/>
                </w:rPr>
                <w:id w:val="-219441051"/>
                <w:placeholder>
                  <w:docPart w:val="70C870486C7F495ABDF1BC8DAA54C02C"/>
                </w:placeholder>
                <w:temporary/>
                <w:showingPlcHdr/>
                <w15:appearance w15:val="hidden"/>
              </w:sdtPr>
              <w:sdtEndPr>
                <w:rPr>
                  <w:rStyle w:val="Negrita"/>
                </w:rPr>
              </w:sdtEndPr>
              <w:sdtContent>
                <w:r w:rsidR="008B4BAD" w:rsidRPr="002308B2">
                  <w:rPr>
                    <w:rStyle w:val="Negrita"/>
                    <w:noProof/>
                    <w:sz w:val="16"/>
                    <w:szCs w:val="16"/>
                    <w:lang w:bidi="es-ES"/>
                  </w:rPr>
                  <w:t>2 401</w:t>
                </w:r>
                <w:r w:rsidR="004B2DF1" w:rsidRPr="002308B2">
                  <w:rPr>
                    <w:rStyle w:val="Negrita"/>
                    <w:noProof/>
                    <w:sz w:val="16"/>
                    <w:szCs w:val="16"/>
                    <w:lang w:bidi="es-ES"/>
                  </w:rPr>
                  <w:t xml:space="preserve"> €</w:t>
                </w:r>
              </w:sdtContent>
            </w:sdt>
          </w:p>
        </w:tc>
        <w:tc>
          <w:tcPr>
            <w:tcW w:w="947" w:type="dxa"/>
            <w:shd w:val="clear" w:color="auto" w:fill="F0CDA1" w:themeFill="accent1"/>
            <w:vAlign w:val="center"/>
            <w:hideMark/>
          </w:tcPr>
          <w:p w14:paraId="78531287" w14:textId="77777777" w:rsidR="00E552C8" w:rsidRPr="002308B2" w:rsidRDefault="00F45DF6" w:rsidP="00974DD3">
            <w:pPr>
              <w:pStyle w:val="Textodelatablagrande"/>
              <w:rPr>
                <w:rStyle w:val="Negrita"/>
                <w:noProof/>
                <w:sz w:val="16"/>
                <w:szCs w:val="16"/>
              </w:rPr>
            </w:pPr>
            <w:sdt>
              <w:sdtPr>
                <w:rPr>
                  <w:rStyle w:val="Negrita"/>
                  <w:noProof/>
                  <w:sz w:val="16"/>
                  <w:szCs w:val="16"/>
                </w:rPr>
                <w:id w:val="-183288553"/>
                <w:placeholder>
                  <w:docPart w:val="0F6BD6214F804EDC9389B4A50EFE65FD"/>
                </w:placeholder>
                <w:temporary/>
                <w:showingPlcHdr/>
                <w15:appearance w15:val="hidden"/>
              </w:sdtPr>
              <w:sdtEndPr>
                <w:rPr>
                  <w:rStyle w:val="Negrita"/>
                </w:rPr>
              </w:sdtEndPr>
              <w:sdtContent>
                <w:r w:rsidR="008B4BAD" w:rsidRPr="002308B2">
                  <w:rPr>
                    <w:rStyle w:val="Negrita"/>
                    <w:noProof/>
                    <w:sz w:val="16"/>
                    <w:szCs w:val="16"/>
                    <w:lang w:bidi="es-ES"/>
                  </w:rPr>
                  <w:t>(3 851</w:t>
                </w:r>
                <w:r w:rsidR="004B2DF1" w:rsidRPr="002308B2">
                  <w:rPr>
                    <w:rStyle w:val="Negrita"/>
                    <w:noProof/>
                    <w:sz w:val="16"/>
                    <w:szCs w:val="16"/>
                    <w:lang w:bidi="es-ES"/>
                  </w:rPr>
                  <w:t xml:space="preserve"> €</w:t>
                </w:r>
                <w:r w:rsidR="008B4BAD" w:rsidRPr="002308B2">
                  <w:rPr>
                    <w:rStyle w:val="Negrita"/>
                    <w:noProof/>
                    <w:sz w:val="16"/>
                    <w:szCs w:val="16"/>
                    <w:lang w:bidi="es-ES"/>
                  </w:rPr>
                  <w:t>)</w:t>
                </w:r>
              </w:sdtContent>
            </w:sdt>
          </w:p>
        </w:tc>
        <w:tc>
          <w:tcPr>
            <w:tcW w:w="879" w:type="dxa"/>
            <w:shd w:val="clear" w:color="auto" w:fill="F0CDA1" w:themeFill="accent1"/>
            <w:vAlign w:val="center"/>
            <w:hideMark/>
          </w:tcPr>
          <w:p w14:paraId="25FAC58C" w14:textId="77777777" w:rsidR="00E552C8" w:rsidRPr="002308B2" w:rsidRDefault="00F45DF6" w:rsidP="00974DD3">
            <w:pPr>
              <w:pStyle w:val="Textodelatablagrande"/>
              <w:rPr>
                <w:rStyle w:val="Negrita"/>
                <w:noProof/>
                <w:sz w:val="16"/>
                <w:szCs w:val="16"/>
              </w:rPr>
            </w:pPr>
            <w:sdt>
              <w:sdtPr>
                <w:rPr>
                  <w:rStyle w:val="Negrita"/>
                  <w:noProof/>
                  <w:sz w:val="16"/>
                  <w:szCs w:val="16"/>
                </w:rPr>
                <w:id w:val="-1683663182"/>
                <w:placeholder>
                  <w:docPart w:val="5E7064ACB2EE4817AC43F0F473AD8384"/>
                </w:placeholder>
                <w:temporary/>
                <w:showingPlcHdr/>
                <w15:appearance w15:val="hidden"/>
              </w:sdtPr>
              <w:sdtEndPr>
                <w:rPr>
                  <w:rStyle w:val="Negrita"/>
                </w:rPr>
              </w:sdtEndPr>
              <w:sdtContent>
                <w:r w:rsidR="008B4BAD" w:rsidRPr="002308B2">
                  <w:rPr>
                    <w:rStyle w:val="Negrita"/>
                    <w:noProof/>
                    <w:sz w:val="16"/>
                    <w:szCs w:val="16"/>
                    <w:lang w:bidi="es-ES"/>
                  </w:rPr>
                  <w:t>(156</w:t>
                </w:r>
                <w:r w:rsidR="004B2DF1" w:rsidRPr="002308B2">
                  <w:rPr>
                    <w:rStyle w:val="Negrita"/>
                    <w:noProof/>
                    <w:sz w:val="16"/>
                    <w:szCs w:val="16"/>
                    <w:lang w:bidi="es-ES"/>
                  </w:rPr>
                  <w:t xml:space="preserve"> €</w:t>
                </w:r>
                <w:r w:rsidR="008B4BAD" w:rsidRPr="002308B2">
                  <w:rPr>
                    <w:rStyle w:val="Negrita"/>
                    <w:noProof/>
                    <w:sz w:val="16"/>
                    <w:szCs w:val="16"/>
                    <w:lang w:bidi="es-ES"/>
                  </w:rPr>
                  <w:t>)</w:t>
                </w:r>
              </w:sdtContent>
            </w:sdt>
          </w:p>
        </w:tc>
        <w:tc>
          <w:tcPr>
            <w:tcW w:w="879" w:type="dxa"/>
            <w:gridSpan w:val="2"/>
            <w:shd w:val="clear" w:color="auto" w:fill="F0CDA1" w:themeFill="accent1"/>
            <w:vAlign w:val="center"/>
            <w:hideMark/>
          </w:tcPr>
          <w:p w14:paraId="2079531E" w14:textId="77777777" w:rsidR="00E552C8" w:rsidRPr="002308B2" w:rsidRDefault="00F45DF6" w:rsidP="00974DD3">
            <w:pPr>
              <w:pStyle w:val="Textodelatablagrande"/>
              <w:rPr>
                <w:rStyle w:val="Negrita"/>
                <w:noProof/>
                <w:sz w:val="16"/>
                <w:szCs w:val="16"/>
              </w:rPr>
            </w:pPr>
            <w:sdt>
              <w:sdtPr>
                <w:rPr>
                  <w:rStyle w:val="Negrita"/>
                  <w:noProof/>
                  <w:sz w:val="16"/>
                  <w:szCs w:val="16"/>
                </w:rPr>
                <w:id w:val="487603817"/>
                <w:placeholder>
                  <w:docPart w:val="F261C70925BF454E97BE5C16EEE3C2AD"/>
                </w:placeholder>
                <w:temporary/>
                <w:showingPlcHdr/>
                <w15:appearance w15:val="hidden"/>
              </w:sdtPr>
              <w:sdtEndPr>
                <w:rPr>
                  <w:rStyle w:val="Negrita"/>
                </w:rPr>
              </w:sdtEndPr>
              <w:sdtContent>
                <w:r w:rsidR="008B4BAD" w:rsidRPr="002308B2">
                  <w:rPr>
                    <w:rStyle w:val="Negrita"/>
                    <w:noProof/>
                    <w:sz w:val="16"/>
                    <w:szCs w:val="16"/>
                    <w:lang w:bidi="es-ES"/>
                  </w:rPr>
                  <w:t>676</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697675C5" w14:textId="77777777" w:rsidR="00E552C8" w:rsidRPr="002308B2" w:rsidRDefault="00F45DF6" w:rsidP="00974DD3">
            <w:pPr>
              <w:pStyle w:val="Textodelatablagrande"/>
              <w:rPr>
                <w:rStyle w:val="Negrita"/>
                <w:noProof/>
                <w:sz w:val="16"/>
                <w:szCs w:val="16"/>
              </w:rPr>
            </w:pPr>
            <w:sdt>
              <w:sdtPr>
                <w:rPr>
                  <w:rStyle w:val="Negrita"/>
                  <w:noProof/>
                  <w:sz w:val="16"/>
                  <w:szCs w:val="16"/>
                </w:rPr>
                <w:id w:val="-411399014"/>
                <w:placeholder>
                  <w:docPart w:val="F1CA6AA50ADF4F2F940AEDBBF0EAA590"/>
                </w:placeholder>
                <w:temporary/>
                <w:showingPlcHdr/>
                <w15:appearance w15:val="hidden"/>
              </w:sdtPr>
              <w:sdtEndPr>
                <w:rPr>
                  <w:rStyle w:val="Negrita"/>
                </w:rPr>
              </w:sdtEndPr>
              <w:sdtContent>
                <w:r w:rsidR="008B4BAD" w:rsidRPr="002308B2">
                  <w:rPr>
                    <w:rStyle w:val="Negrita"/>
                    <w:noProof/>
                    <w:sz w:val="16"/>
                    <w:szCs w:val="16"/>
                    <w:lang w:bidi="es-ES"/>
                  </w:rPr>
                  <w:t>1 488</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0090F889" w14:textId="77777777" w:rsidR="00E552C8" w:rsidRPr="002308B2" w:rsidRDefault="00F45DF6" w:rsidP="00974DD3">
            <w:pPr>
              <w:pStyle w:val="Textodelatablagrande"/>
              <w:rPr>
                <w:rStyle w:val="Negrita"/>
                <w:noProof/>
                <w:sz w:val="16"/>
                <w:szCs w:val="16"/>
              </w:rPr>
            </w:pPr>
            <w:sdt>
              <w:sdtPr>
                <w:rPr>
                  <w:rStyle w:val="Negrita"/>
                  <w:noProof/>
                  <w:sz w:val="16"/>
                  <w:szCs w:val="16"/>
                </w:rPr>
                <w:id w:val="262189619"/>
                <w:placeholder>
                  <w:docPart w:val="1601CBB9C4174D8593C33EF97032A99D"/>
                </w:placeholder>
                <w:temporary/>
                <w:showingPlcHdr/>
                <w15:appearance w15:val="hidden"/>
              </w:sdtPr>
              <w:sdtEndPr>
                <w:rPr>
                  <w:rStyle w:val="Negrita"/>
                </w:rPr>
              </w:sdtEndPr>
              <w:sdtContent>
                <w:r w:rsidR="008B4BAD" w:rsidRPr="002308B2">
                  <w:rPr>
                    <w:rStyle w:val="Negrita"/>
                    <w:noProof/>
                    <w:sz w:val="16"/>
                    <w:szCs w:val="16"/>
                    <w:lang w:bidi="es-ES"/>
                  </w:rPr>
                  <w:t>1 754</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549B5DCF" w14:textId="77777777" w:rsidR="00E552C8" w:rsidRPr="002308B2" w:rsidRDefault="00F45DF6" w:rsidP="00974DD3">
            <w:pPr>
              <w:pStyle w:val="Textodelatablagrande"/>
              <w:rPr>
                <w:rStyle w:val="Negrita"/>
                <w:noProof/>
                <w:sz w:val="16"/>
                <w:szCs w:val="16"/>
              </w:rPr>
            </w:pPr>
            <w:sdt>
              <w:sdtPr>
                <w:rPr>
                  <w:rStyle w:val="Negrita"/>
                  <w:noProof/>
                  <w:sz w:val="16"/>
                  <w:szCs w:val="16"/>
                </w:rPr>
                <w:id w:val="-2120680449"/>
                <w:placeholder>
                  <w:docPart w:val="569971325A594436A52AEC26A3111150"/>
                </w:placeholder>
                <w:temporary/>
                <w:showingPlcHdr/>
                <w15:appearance w15:val="hidden"/>
              </w:sdtPr>
              <w:sdtEndPr>
                <w:rPr>
                  <w:rStyle w:val="Negrita"/>
                </w:rPr>
              </w:sdtEndPr>
              <w:sdtContent>
                <w:r w:rsidR="008B4BAD" w:rsidRPr="002308B2">
                  <w:rPr>
                    <w:rStyle w:val="Negrita"/>
                    <w:noProof/>
                    <w:sz w:val="16"/>
                    <w:szCs w:val="16"/>
                    <w:lang w:bidi="es-ES"/>
                  </w:rPr>
                  <w:t>(253</w:t>
                </w:r>
                <w:r w:rsidR="004B2DF1" w:rsidRPr="002308B2">
                  <w:rPr>
                    <w:rStyle w:val="Negrita"/>
                    <w:noProof/>
                    <w:sz w:val="16"/>
                    <w:szCs w:val="16"/>
                    <w:lang w:bidi="es-ES"/>
                  </w:rPr>
                  <w:t xml:space="preserve"> €</w:t>
                </w:r>
                <w:r w:rsidR="008B4BAD" w:rsidRPr="002308B2">
                  <w:rPr>
                    <w:rStyle w:val="Negrita"/>
                    <w:noProof/>
                    <w:sz w:val="16"/>
                    <w:szCs w:val="16"/>
                    <w:lang w:bidi="es-ES"/>
                  </w:rPr>
                  <w:t>)</w:t>
                </w:r>
              </w:sdtContent>
            </w:sdt>
          </w:p>
        </w:tc>
        <w:tc>
          <w:tcPr>
            <w:tcW w:w="879" w:type="dxa"/>
            <w:shd w:val="clear" w:color="auto" w:fill="F0CDA1" w:themeFill="accent1"/>
            <w:vAlign w:val="center"/>
            <w:hideMark/>
          </w:tcPr>
          <w:p w14:paraId="676AB753" w14:textId="77777777" w:rsidR="00E552C8" w:rsidRPr="002308B2" w:rsidRDefault="00F45DF6" w:rsidP="00974DD3">
            <w:pPr>
              <w:pStyle w:val="Textodelatablagrande"/>
              <w:rPr>
                <w:rStyle w:val="Negrita"/>
                <w:noProof/>
                <w:sz w:val="16"/>
                <w:szCs w:val="16"/>
              </w:rPr>
            </w:pPr>
            <w:sdt>
              <w:sdtPr>
                <w:rPr>
                  <w:rStyle w:val="Negrita"/>
                  <w:noProof/>
                  <w:sz w:val="16"/>
                  <w:szCs w:val="16"/>
                </w:rPr>
                <w:id w:val="-477532939"/>
                <w:placeholder>
                  <w:docPart w:val="753EEA9ABC934C928EF2334DDD7B9EE2"/>
                </w:placeholder>
                <w:temporary/>
                <w:showingPlcHdr/>
                <w15:appearance w15:val="hidden"/>
              </w:sdtPr>
              <w:sdtEndPr>
                <w:rPr>
                  <w:rStyle w:val="Negrita"/>
                </w:rPr>
              </w:sdtEndPr>
              <w:sdtContent>
                <w:r w:rsidR="008B4BAD" w:rsidRPr="002308B2">
                  <w:rPr>
                    <w:rStyle w:val="Negrita"/>
                    <w:noProof/>
                    <w:sz w:val="16"/>
                    <w:szCs w:val="16"/>
                    <w:lang w:bidi="es-ES"/>
                  </w:rPr>
                  <w:t>1 891</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0407CA64" w14:textId="77777777" w:rsidR="00E552C8" w:rsidRPr="002308B2" w:rsidRDefault="00F45DF6" w:rsidP="00974DD3">
            <w:pPr>
              <w:pStyle w:val="Textodelatablagrande"/>
              <w:rPr>
                <w:rStyle w:val="Negrita"/>
                <w:noProof/>
                <w:sz w:val="16"/>
                <w:szCs w:val="16"/>
              </w:rPr>
            </w:pPr>
            <w:sdt>
              <w:sdtPr>
                <w:rPr>
                  <w:rStyle w:val="Negrita"/>
                  <w:noProof/>
                  <w:sz w:val="16"/>
                  <w:szCs w:val="16"/>
                </w:rPr>
                <w:id w:val="-1323968817"/>
                <w:placeholder>
                  <w:docPart w:val="1944A5941DEE4B15B18863AC9C00DC2A"/>
                </w:placeholder>
                <w:temporary/>
                <w:showingPlcHdr/>
                <w15:appearance w15:val="hidden"/>
              </w:sdtPr>
              <w:sdtEndPr>
                <w:rPr>
                  <w:rStyle w:val="Negrita"/>
                </w:rPr>
              </w:sdtEndPr>
              <w:sdtContent>
                <w:r w:rsidR="008B4BAD" w:rsidRPr="002308B2">
                  <w:rPr>
                    <w:rStyle w:val="Negrita"/>
                    <w:noProof/>
                    <w:sz w:val="16"/>
                    <w:szCs w:val="16"/>
                    <w:lang w:bidi="es-ES"/>
                  </w:rPr>
                  <w:t>2 270</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39EC0CA2" w14:textId="77777777" w:rsidR="00E552C8" w:rsidRPr="002308B2" w:rsidRDefault="00F45DF6" w:rsidP="00974DD3">
            <w:pPr>
              <w:pStyle w:val="Textodelatablagrande"/>
              <w:rPr>
                <w:rStyle w:val="Negrita"/>
                <w:noProof/>
                <w:sz w:val="16"/>
                <w:szCs w:val="16"/>
              </w:rPr>
            </w:pPr>
            <w:sdt>
              <w:sdtPr>
                <w:rPr>
                  <w:rStyle w:val="Negrita"/>
                  <w:noProof/>
                  <w:sz w:val="16"/>
                  <w:szCs w:val="16"/>
                </w:rPr>
                <w:id w:val="-1272080438"/>
                <w:placeholder>
                  <w:docPart w:val="8637C974EBA1488EB5AE8B7F9AFE1B43"/>
                </w:placeholder>
                <w:temporary/>
                <w:showingPlcHdr/>
                <w15:appearance w15:val="hidden"/>
              </w:sdtPr>
              <w:sdtEndPr>
                <w:rPr>
                  <w:rStyle w:val="Negrita"/>
                </w:rPr>
              </w:sdtEndPr>
              <w:sdtContent>
                <w:r w:rsidR="008B4BAD" w:rsidRPr="002308B2">
                  <w:rPr>
                    <w:rStyle w:val="Negrita"/>
                    <w:noProof/>
                    <w:sz w:val="16"/>
                    <w:szCs w:val="16"/>
                    <w:lang w:bidi="es-ES"/>
                  </w:rPr>
                  <w:t>1 213</w:t>
                </w:r>
                <w:r w:rsidR="004B2DF1" w:rsidRPr="002308B2">
                  <w:rPr>
                    <w:rStyle w:val="Negrita"/>
                    <w:noProof/>
                    <w:sz w:val="16"/>
                    <w:szCs w:val="16"/>
                    <w:lang w:bidi="es-ES"/>
                  </w:rPr>
                  <w:t xml:space="preserve"> €</w:t>
                </w:r>
              </w:sdtContent>
            </w:sdt>
          </w:p>
        </w:tc>
        <w:tc>
          <w:tcPr>
            <w:tcW w:w="1502" w:type="dxa"/>
            <w:shd w:val="clear" w:color="auto" w:fill="F0CDA1" w:themeFill="accent1"/>
            <w:vAlign w:val="center"/>
            <w:hideMark/>
          </w:tcPr>
          <w:p w14:paraId="2FAD866F" w14:textId="77777777" w:rsidR="00E552C8" w:rsidRPr="002308B2" w:rsidRDefault="00F45DF6" w:rsidP="00974DD3">
            <w:pPr>
              <w:pStyle w:val="Textodelatablagrande"/>
              <w:rPr>
                <w:rStyle w:val="Negrita"/>
                <w:noProof/>
                <w:sz w:val="16"/>
                <w:szCs w:val="16"/>
              </w:rPr>
            </w:pPr>
            <w:sdt>
              <w:sdtPr>
                <w:rPr>
                  <w:rStyle w:val="Negrita"/>
                  <w:noProof/>
                  <w:sz w:val="16"/>
                  <w:szCs w:val="16"/>
                </w:rPr>
                <w:id w:val="-1593849808"/>
                <w:placeholder>
                  <w:docPart w:val="AA148A99DF3240B58D9843741C6066DA"/>
                </w:placeholder>
                <w:temporary/>
                <w:showingPlcHdr/>
                <w15:appearance w15:val="hidden"/>
              </w:sdtPr>
              <w:sdtEndPr>
                <w:rPr>
                  <w:rStyle w:val="Negrita"/>
                </w:rPr>
              </w:sdtEndPr>
              <w:sdtContent>
                <w:r w:rsidR="008B4BAD" w:rsidRPr="002308B2">
                  <w:rPr>
                    <w:rStyle w:val="Negrita"/>
                    <w:noProof/>
                    <w:sz w:val="16"/>
                    <w:szCs w:val="16"/>
                    <w:lang w:bidi="es-ES"/>
                  </w:rPr>
                  <w:t>2 246</w:t>
                </w:r>
                <w:r w:rsidR="004B2DF1" w:rsidRPr="002308B2">
                  <w:rPr>
                    <w:rStyle w:val="Negrita"/>
                    <w:noProof/>
                    <w:sz w:val="16"/>
                    <w:szCs w:val="16"/>
                    <w:lang w:bidi="es-ES"/>
                  </w:rPr>
                  <w:t xml:space="preserve"> €</w:t>
                </w:r>
              </w:sdtContent>
            </w:sdt>
          </w:p>
        </w:tc>
      </w:tr>
      <w:tr w:rsidR="00E552C8" w:rsidRPr="00AA526B" w14:paraId="0C9EAD6C" w14:textId="77777777" w:rsidTr="004B2DF1">
        <w:trPr>
          <w:trHeight w:val="244"/>
        </w:trPr>
        <w:sdt>
          <w:sdtPr>
            <w:rPr>
              <w:noProof/>
            </w:rPr>
            <w:id w:val="2031134358"/>
            <w:placeholder>
              <w:docPart w:val="05ADEC4610E74BF29217D1508FE7BDC7"/>
            </w:placeholder>
            <w:temporary/>
            <w:showingPlcHdr/>
            <w15:appearance w15:val="hidden"/>
          </w:sdtPr>
          <w:sdtEndPr/>
          <w:sdtContent>
            <w:tc>
              <w:tcPr>
                <w:tcW w:w="14678" w:type="dxa"/>
                <w:gridSpan w:val="15"/>
                <w:shd w:val="clear" w:color="auto" w:fill="auto"/>
                <w:vAlign w:val="center"/>
              </w:tcPr>
              <w:p w14:paraId="56EAE6A2" w14:textId="77777777" w:rsidR="00E552C8" w:rsidRPr="00AA526B" w:rsidRDefault="008B4BAD" w:rsidP="00615F25">
                <w:pPr>
                  <w:pStyle w:val="Textodelatablagrande"/>
                  <w:rPr>
                    <w:noProof/>
                  </w:rPr>
                </w:pPr>
                <w:r w:rsidRPr="00AA526B">
                  <w:rPr>
                    <w:noProof/>
                    <w:lang w:bidi="es-ES"/>
                  </w:rPr>
                  <w:t>*En la industria de servicios, el costo de los bienes vendidos es el valor monetizado del tiempo invertido en el cliente.</w:t>
                </w:r>
              </w:p>
            </w:tc>
          </w:sdtContent>
        </w:sdt>
      </w:tr>
    </w:tbl>
    <w:p w14:paraId="3E6FB02C" w14:textId="77777777" w:rsidR="00B37B3B" w:rsidRPr="00AA526B" w:rsidRDefault="00B37B3B" w:rsidP="00D02465">
      <w:pPr>
        <w:pStyle w:val="Listaconvietas"/>
        <w:numPr>
          <w:ilvl w:val="0"/>
          <w:numId w:val="0"/>
        </w:numPr>
        <w:spacing w:after="0"/>
        <w:rPr>
          <w:noProof/>
          <w:sz w:val="12"/>
        </w:rPr>
        <w:sectPr w:rsidR="00B37B3B" w:rsidRPr="00AA526B" w:rsidSect="00D02465">
          <w:headerReference w:type="default" r:id="rId21"/>
          <w:pgSz w:w="16838" w:h="11906" w:orient="landscape" w:code="9"/>
          <w:pgMar w:top="1872" w:right="1080" w:bottom="432" w:left="1080" w:header="648" w:footer="432" w:gutter="0"/>
          <w:cols w:space="708"/>
          <w:docGrid w:linePitch="360"/>
        </w:sectPr>
      </w:pPr>
    </w:p>
    <w:bookmarkStart w:id="8" w:name="_Toc22896186" w:displacedByCustomXml="next"/>
    <w:sdt>
      <w:sdtPr>
        <w:rPr>
          <w:noProof/>
        </w:rPr>
        <w:id w:val="-998036682"/>
        <w:placeholder>
          <w:docPart w:val="01F1051F2A70482282705CD89728B64E"/>
        </w:placeholder>
        <w:temporary/>
        <w:showingPlcHdr/>
        <w15:appearance w15:val="hidden"/>
      </w:sdtPr>
      <w:sdtEndPr/>
      <w:sdtContent>
        <w:p w14:paraId="5DC65AB4" w14:textId="77777777" w:rsidR="00B37B3B" w:rsidRPr="00AA526B" w:rsidRDefault="00347AF5" w:rsidP="00B37B3B">
          <w:pPr>
            <w:pStyle w:val="Ttulo1"/>
            <w:rPr>
              <w:noProof/>
            </w:rPr>
          </w:pPr>
          <w:r w:rsidRPr="00AA526B">
            <w:rPr>
              <w:noProof/>
              <w:lang w:bidi="es-ES"/>
            </w:rPr>
            <w:t>Apéndice</w:t>
          </w:r>
        </w:p>
      </w:sdtContent>
    </w:sdt>
    <w:bookmarkEnd w:id="8" w:displacedByCustomXml="prev"/>
    <w:tbl>
      <w:tblPr>
        <w:tblW w:w="5000" w:type="pct"/>
        <w:tblLayout w:type="fixed"/>
        <w:tblLook w:val="04A0" w:firstRow="1" w:lastRow="0" w:firstColumn="1" w:lastColumn="0" w:noHBand="0" w:noVBand="1"/>
      </w:tblPr>
      <w:tblGrid>
        <w:gridCol w:w="3565"/>
        <w:gridCol w:w="1481"/>
        <w:gridCol w:w="1474"/>
        <w:gridCol w:w="1745"/>
        <w:gridCol w:w="1481"/>
      </w:tblGrid>
      <w:tr w:rsidR="00E552C8" w:rsidRPr="00AA526B" w14:paraId="1C1BD6EE" w14:textId="77777777" w:rsidTr="00435096">
        <w:trPr>
          <w:trHeight w:val="380"/>
        </w:trPr>
        <w:tc>
          <w:tcPr>
            <w:tcW w:w="5000" w:type="pct"/>
            <w:gridSpan w:val="5"/>
            <w:shd w:val="clear" w:color="auto" w:fill="107082" w:themeFill="accent2"/>
            <w:noWrap/>
            <w:vAlign w:val="center"/>
            <w:hideMark/>
          </w:tcPr>
          <w:p w14:paraId="1D92999D" w14:textId="77777777" w:rsidR="00E552C8" w:rsidRPr="00AA526B" w:rsidRDefault="00F45DF6" w:rsidP="00615F25">
            <w:pPr>
              <w:pStyle w:val="Encabezadosdetabla"/>
              <w:rPr>
                <w:noProof/>
              </w:rPr>
            </w:pPr>
            <w:sdt>
              <w:sdtPr>
                <w:rPr>
                  <w:noProof/>
                </w:rPr>
                <w:id w:val="-1990009489"/>
                <w:placeholder>
                  <w:docPart w:val="E5E2DD1DEA9F4BE0A07A6EF8D12E5382"/>
                </w:placeholder>
                <w:temporary/>
                <w:showingPlcHdr/>
                <w15:appearance w15:val="hidden"/>
              </w:sdtPr>
              <w:sdtEndPr/>
              <w:sdtContent>
                <w:r w:rsidR="00F77933" w:rsidRPr="00AA526B">
                  <w:rPr>
                    <w:noProof/>
                    <w:lang w:bidi="es-ES"/>
                  </w:rPr>
                  <w:t>COSTOS DE INICIO</w:t>
                </w:r>
              </w:sdtContent>
            </w:sdt>
          </w:p>
        </w:tc>
      </w:tr>
      <w:tr w:rsidR="00E552C8" w:rsidRPr="00AA526B" w14:paraId="1052A53C" w14:textId="77777777" w:rsidTr="00974DD3">
        <w:trPr>
          <w:trHeight w:val="380"/>
        </w:trPr>
        <w:sdt>
          <w:sdtPr>
            <w:rPr>
              <w:noProof/>
            </w:rPr>
            <w:id w:val="407428773"/>
            <w:placeholder>
              <w:docPart w:val="3A67EF8F9B0F4D09ABAC0D91E94B448E"/>
            </w:placeholder>
            <w:temporary/>
            <w:showingPlcHdr/>
            <w15:appearance w15:val="hidden"/>
          </w:sdtPr>
          <w:sdtEndPr/>
          <w:sdtContent>
            <w:tc>
              <w:tcPr>
                <w:tcW w:w="2589" w:type="pct"/>
                <w:gridSpan w:val="2"/>
                <w:shd w:val="clear" w:color="auto" w:fill="auto"/>
                <w:noWrap/>
                <w:vAlign w:val="center"/>
                <w:hideMark/>
              </w:tcPr>
              <w:p w14:paraId="73113975" w14:textId="77777777" w:rsidR="00E552C8" w:rsidRPr="00AA526B" w:rsidRDefault="006F1C41" w:rsidP="00974DD3">
                <w:pPr>
                  <w:pStyle w:val="Textodelatablagrande"/>
                  <w:rPr>
                    <w:noProof/>
                    <w:sz w:val="20"/>
                    <w:szCs w:val="20"/>
                  </w:rPr>
                </w:pPr>
                <w:r w:rsidRPr="00AA526B">
                  <w:rPr>
                    <w:noProof/>
                    <w:lang w:bidi="es-ES"/>
                  </w:rPr>
                  <w:t>Su agencia basada en Office</w:t>
                </w:r>
              </w:p>
            </w:tc>
          </w:sdtContent>
        </w:sdt>
        <w:sdt>
          <w:sdtPr>
            <w:rPr>
              <w:noProof/>
            </w:rPr>
            <w:id w:val="1021521919"/>
            <w:placeholder>
              <w:docPart w:val="BD0114D22F25451B9F81CA994A7E1C4D"/>
            </w:placeholder>
            <w:temporary/>
            <w:showingPlcHdr/>
            <w15:appearance w15:val="hidden"/>
          </w:sdtPr>
          <w:sdtEndPr/>
          <w:sdtContent>
            <w:tc>
              <w:tcPr>
                <w:tcW w:w="2411" w:type="pct"/>
                <w:gridSpan w:val="3"/>
                <w:shd w:val="clear" w:color="auto" w:fill="auto"/>
                <w:noWrap/>
                <w:vAlign w:val="center"/>
                <w:hideMark/>
              </w:tcPr>
              <w:p w14:paraId="76D624E7" w14:textId="77777777" w:rsidR="00E552C8" w:rsidRPr="00AA526B" w:rsidRDefault="006F1C41" w:rsidP="00974DD3">
                <w:pPr>
                  <w:pStyle w:val="Textodelatablagrande"/>
                  <w:jc w:val="right"/>
                  <w:rPr>
                    <w:noProof/>
                    <w:sz w:val="20"/>
                    <w:szCs w:val="20"/>
                  </w:rPr>
                </w:pPr>
                <w:r w:rsidRPr="00AA526B">
                  <w:rPr>
                    <w:noProof/>
                    <w:lang w:bidi="es-ES"/>
                  </w:rPr>
                  <w:t>1 de enero de 20xx</w:t>
                </w:r>
              </w:p>
            </w:tc>
          </w:sdtContent>
        </w:sdt>
      </w:tr>
      <w:tr w:rsidR="00F77933" w:rsidRPr="00AA526B" w14:paraId="492FC59D" w14:textId="77777777" w:rsidTr="00E20A15">
        <w:trPr>
          <w:trHeight w:val="380"/>
        </w:trPr>
        <w:tc>
          <w:tcPr>
            <w:tcW w:w="1829" w:type="pct"/>
            <w:shd w:val="clear" w:color="auto" w:fill="F0CDA1" w:themeFill="accent1"/>
            <w:vAlign w:val="center"/>
            <w:hideMark/>
          </w:tcPr>
          <w:p w14:paraId="4D99B741" w14:textId="77777777" w:rsidR="00F77933" w:rsidRPr="0045019E" w:rsidRDefault="00F45DF6" w:rsidP="00F77933">
            <w:pPr>
              <w:pStyle w:val="Textodelatablagrande"/>
              <w:rPr>
                <w:rStyle w:val="Negrita"/>
                <w:noProof/>
                <w:sz w:val="16"/>
                <w:szCs w:val="16"/>
              </w:rPr>
            </w:pPr>
            <w:sdt>
              <w:sdtPr>
                <w:rPr>
                  <w:rStyle w:val="Negrita"/>
                  <w:noProof/>
                  <w:sz w:val="16"/>
                  <w:szCs w:val="16"/>
                </w:rPr>
                <w:id w:val="793247473"/>
                <w:placeholder>
                  <w:docPart w:val="BC36920044F84F3F8E42EDAB5AA51CD8"/>
                </w:placeholder>
                <w:temporary/>
                <w:showingPlcHdr/>
                <w15:appearance w15:val="hidden"/>
              </w:sdtPr>
              <w:sdtEndPr>
                <w:rPr>
                  <w:rStyle w:val="Negrita"/>
                </w:rPr>
              </w:sdtEndPr>
              <w:sdtContent>
                <w:r w:rsidR="00F77933" w:rsidRPr="0045019E">
                  <w:rPr>
                    <w:rStyle w:val="Negrita"/>
                    <w:noProof/>
                    <w:sz w:val="16"/>
                    <w:szCs w:val="16"/>
                    <w:lang w:bidi="es-ES"/>
                  </w:rPr>
                  <w:t>ARTÍCULOS DE COSTES</w:t>
                </w:r>
              </w:sdtContent>
            </w:sdt>
          </w:p>
        </w:tc>
        <w:tc>
          <w:tcPr>
            <w:tcW w:w="760" w:type="pct"/>
            <w:shd w:val="clear" w:color="auto" w:fill="F0CDA1" w:themeFill="accent1"/>
            <w:noWrap/>
            <w:vAlign w:val="center"/>
            <w:hideMark/>
          </w:tcPr>
          <w:p w14:paraId="1D1804E5" w14:textId="77777777" w:rsidR="00F77933" w:rsidRPr="0045019E" w:rsidRDefault="00F45DF6" w:rsidP="00435096">
            <w:pPr>
              <w:pStyle w:val="Textodelatablagrande"/>
              <w:jc w:val="center"/>
              <w:rPr>
                <w:rStyle w:val="Negrita"/>
                <w:noProof/>
                <w:sz w:val="16"/>
                <w:szCs w:val="16"/>
              </w:rPr>
            </w:pPr>
            <w:sdt>
              <w:sdtPr>
                <w:rPr>
                  <w:rStyle w:val="Negrita"/>
                  <w:noProof/>
                  <w:sz w:val="16"/>
                  <w:szCs w:val="16"/>
                </w:rPr>
                <w:id w:val="483051646"/>
                <w:placeholder>
                  <w:docPart w:val="29F46A2F48C24D52860670855FB74263"/>
                </w:placeholder>
                <w:temporary/>
                <w:showingPlcHdr/>
                <w15:appearance w15:val="hidden"/>
              </w:sdtPr>
              <w:sdtEndPr>
                <w:rPr>
                  <w:rStyle w:val="Negrita"/>
                </w:rPr>
              </w:sdtEndPr>
              <w:sdtContent>
                <w:r w:rsidR="00F77933" w:rsidRPr="0045019E">
                  <w:rPr>
                    <w:rStyle w:val="Negrita"/>
                    <w:noProof/>
                    <w:sz w:val="16"/>
                    <w:szCs w:val="16"/>
                    <w:lang w:bidi="es-ES"/>
                  </w:rPr>
                  <w:t>MESES</w:t>
                </w:r>
              </w:sdtContent>
            </w:sdt>
          </w:p>
        </w:tc>
        <w:tc>
          <w:tcPr>
            <w:tcW w:w="756" w:type="pct"/>
            <w:shd w:val="clear" w:color="auto" w:fill="F0CDA1" w:themeFill="accent1"/>
            <w:noWrap/>
            <w:vAlign w:val="center"/>
            <w:hideMark/>
          </w:tcPr>
          <w:p w14:paraId="3D807539" w14:textId="77777777" w:rsidR="00F77933" w:rsidRPr="0045019E" w:rsidRDefault="00F45DF6" w:rsidP="00435096">
            <w:pPr>
              <w:pStyle w:val="Textodelatablagrande"/>
              <w:jc w:val="center"/>
              <w:rPr>
                <w:rStyle w:val="Negrita"/>
                <w:noProof/>
                <w:sz w:val="16"/>
                <w:szCs w:val="16"/>
              </w:rPr>
            </w:pPr>
            <w:sdt>
              <w:sdtPr>
                <w:rPr>
                  <w:rStyle w:val="Negrita"/>
                  <w:noProof/>
                  <w:sz w:val="16"/>
                  <w:szCs w:val="16"/>
                </w:rPr>
                <w:id w:val="709382690"/>
                <w:placeholder>
                  <w:docPart w:val="E983C8DD93064D77877EA5CD4AE3238B"/>
                </w:placeholder>
                <w:temporary/>
                <w:showingPlcHdr/>
                <w15:appearance w15:val="hidden"/>
              </w:sdtPr>
              <w:sdtEndPr>
                <w:rPr>
                  <w:rStyle w:val="Negrita"/>
                </w:rPr>
              </w:sdtEndPr>
              <w:sdtContent>
                <w:r w:rsidR="00A75609" w:rsidRPr="0045019E">
                  <w:rPr>
                    <w:rStyle w:val="Negrita"/>
                    <w:noProof/>
                    <w:sz w:val="16"/>
                    <w:szCs w:val="16"/>
                    <w:lang w:bidi="es-ES"/>
                  </w:rPr>
                  <w:t>COSTO/</w:t>
                </w:r>
                <w:r w:rsidR="00F77933" w:rsidRPr="0045019E">
                  <w:rPr>
                    <w:rStyle w:val="Negrita"/>
                    <w:noProof/>
                    <w:sz w:val="16"/>
                    <w:szCs w:val="16"/>
                    <w:lang w:bidi="es-ES"/>
                  </w:rPr>
                  <w:t>MES</w:t>
                </w:r>
              </w:sdtContent>
            </w:sdt>
          </w:p>
        </w:tc>
        <w:tc>
          <w:tcPr>
            <w:tcW w:w="895" w:type="pct"/>
            <w:shd w:val="clear" w:color="auto" w:fill="F0CDA1" w:themeFill="accent1"/>
            <w:noWrap/>
            <w:vAlign w:val="center"/>
            <w:hideMark/>
          </w:tcPr>
          <w:p w14:paraId="041DCFBF" w14:textId="77777777" w:rsidR="00F77933" w:rsidRPr="0045019E" w:rsidRDefault="00F45DF6" w:rsidP="00435096">
            <w:pPr>
              <w:pStyle w:val="Textodelatablagrande"/>
              <w:jc w:val="center"/>
              <w:rPr>
                <w:rStyle w:val="Negrita"/>
                <w:noProof/>
                <w:sz w:val="16"/>
                <w:szCs w:val="16"/>
              </w:rPr>
            </w:pPr>
            <w:sdt>
              <w:sdtPr>
                <w:rPr>
                  <w:rStyle w:val="Negrita"/>
                  <w:noProof/>
                  <w:sz w:val="16"/>
                  <w:szCs w:val="16"/>
                </w:rPr>
                <w:id w:val="1595665229"/>
                <w:placeholder>
                  <w:docPart w:val="185F5C525D944984B8CEA2880FA60217"/>
                </w:placeholder>
                <w:temporary/>
                <w:showingPlcHdr/>
                <w15:appearance w15:val="hidden"/>
              </w:sdtPr>
              <w:sdtEndPr>
                <w:rPr>
                  <w:rStyle w:val="Negrita"/>
                </w:rPr>
              </w:sdtEndPr>
              <w:sdtContent>
                <w:r w:rsidR="00F77933" w:rsidRPr="0045019E">
                  <w:rPr>
                    <w:rStyle w:val="Negrita"/>
                    <w:noProof/>
                    <w:sz w:val="16"/>
                    <w:szCs w:val="16"/>
                    <w:lang w:bidi="es-ES"/>
                  </w:rPr>
                  <w:t>COSTOS ÚNICOS</w:t>
                </w:r>
              </w:sdtContent>
            </w:sdt>
          </w:p>
        </w:tc>
        <w:tc>
          <w:tcPr>
            <w:tcW w:w="760" w:type="pct"/>
            <w:shd w:val="clear" w:color="auto" w:fill="F0CDA1" w:themeFill="accent1"/>
            <w:noWrap/>
            <w:vAlign w:val="center"/>
            <w:hideMark/>
          </w:tcPr>
          <w:p w14:paraId="06B7832B" w14:textId="77777777" w:rsidR="00F77933" w:rsidRPr="0045019E" w:rsidRDefault="00F45DF6" w:rsidP="00435096">
            <w:pPr>
              <w:pStyle w:val="Textodelatablagrande"/>
              <w:jc w:val="center"/>
              <w:rPr>
                <w:rStyle w:val="Negrita"/>
                <w:noProof/>
                <w:sz w:val="16"/>
                <w:szCs w:val="16"/>
              </w:rPr>
            </w:pPr>
            <w:sdt>
              <w:sdtPr>
                <w:rPr>
                  <w:rStyle w:val="Negrita"/>
                  <w:noProof/>
                  <w:sz w:val="16"/>
                  <w:szCs w:val="16"/>
                </w:rPr>
                <w:id w:val="1994297359"/>
                <w:placeholder>
                  <w:docPart w:val="3F937DF94A9241C0AC716A38095DBCE0"/>
                </w:placeholder>
                <w:temporary/>
                <w:showingPlcHdr/>
                <w15:appearance w15:val="hidden"/>
              </w:sdtPr>
              <w:sdtEndPr>
                <w:rPr>
                  <w:rStyle w:val="Negrita"/>
                </w:rPr>
              </w:sdtEndPr>
              <w:sdtContent>
                <w:r w:rsidR="00F77933" w:rsidRPr="0045019E">
                  <w:rPr>
                    <w:rStyle w:val="Negrita"/>
                    <w:noProof/>
                    <w:sz w:val="16"/>
                    <w:szCs w:val="16"/>
                    <w:lang w:bidi="es-ES"/>
                  </w:rPr>
                  <w:t>COSTO TOTAL</w:t>
                </w:r>
              </w:sdtContent>
            </w:sdt>
          </w:p>
        </w:tc>
      </w:tr>
      <w:tr w:rsidR="00F77933" w:rsidRPr="00AA526B" w14:paraId="4E990A4D" w14:textId="77777777" w:rsidTr="00E20A15">
        <w:trPr>
          <w:trHeight w:val="380"/>
        </w:trPr>
        <w:tc>
          <w:tcPr>
            <w:tcW w:w="1829" w:type="pct"/>
            <w:shd w:val="clear" w:color="auto" w:fill="F2F2F2" w:themeFill="background1" w:themeFillShade="F2"/>
            <w:vAlign w:val="center"/>
            <w:hideMark/>
          </w:tcPr>
          <w:p w14:paraId="48BCEC54" w14:textId="77777777" w:rsidR="00F77933" w:rsidRPr="00AA526B" w:rsidRDefault="00F45DF6" w:rsidP="00974DD3">
            <w:pPr>
              <w:pStyle w:val="Textodelatablagrande"/>
              <w:rPr>
                <w:noProof/>
              </w:rPr>
            </w:pPr>
            <w:sdt>
              <w:sdtPr>
                <w:rPr>
                  <w:noProof/>
                </w:rPr>
                <w:id w:val="573710533"/>
                <w:placeholder>
                  <w:docPart w:val="9B7EA3EDCDA3472CA53A1BF62C3C7D05"/>
                </w:placeholder>
                <w:temporary/>
                <w:showingPlcHdr/>
                <w15:appearance w15:val="hidden"/>
              </w:sdtPr>
              <w:sdtEndPr/>
              <w:sdtContent>
                <w:r w:rsidR="00F77933" w:rsidRPr="00AA526B">
                  <w:rPr>
                    <w:noProof/>
                    <w:lang w:bidi="es-ES"/>
                  </w:rPr>
                  <w:t>Publicidad y marketing</w:t>
                </w:r>
              </w:sdtContent>
            </w:sdt>
          </w:p>
        </w:tc>
        <w:tc>
          <w:tcPr>
            <w:tcW w:w="760" w:type="pct"/>
            <w:shd w:val="clear" w:color="auto" w:fill="F2F2F2" w:themeFill="background1" w:themeFillShade="F2"/>
            <w:noWrap/>
            <w:vAlign w:val="center"/>
            <w:hideMark/>
          </w:tcPr>
          <w:p w14:paraId="12C3399F"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668639D6"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4665C5F8"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4968A544"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F53673F" w14:textId="77777777" w:rsidTr="00E20A15">
        <w:trPr>
          <w:trHeight w:val="380"/>
        </w:trPr>
        <w:tc>
          <w:tcPr>
            <w:tcW w:w="1829" w:type="pct"/>
            <w:shd w:val="clear" w:color="auto" w:fill="auto"/>
            <w:vAlign w:val="center"/>
            <w:hideMark/>
          </w:tcPr>
          <w:p w14:paraId="602D1BB0" w14:textId="77777777" w:rsidR="00F77933" w:rsidRPr="00AA526B" w:rsidRDefault="00F45DF6" w:rsidP="00974DD3">
            <w:pPr>
              <w:pStyle w:val="Textodelatablagrande"/>
              <w:rPr>
                <w:noProof/>
              </w:rPr>
            </w:pPr>
            <w:sdt>
              <w:sdtPr>
                <w:rPr>
                  <w:noProof/>
                </w:rPr>
                <w:id w:val="-556703176"/>
                <w:placeholder>
                  <w:docPart w:val="253431E4009F4E788A2B58C59B4CCA6D"/>
                </w:placeholder>
                <w:temporary/>
                <w:showingPlcHdr/>
                <w15:appearance w15:val="hidden"/>
              </w:sdtPr>
              <w:sdtEndPr/>
              <w:sdtContent>
                <w:r w:rsidR="00F77933" w:rsidRPr="00AA526B">
                  <w:rPr>
                    <w:noProof/>
                    <w:lang w:bidi="es-ES"/>
                  </w:rPr>
                  <w:t>Salarios de los empleados</w:t>
                </w:r>
              </w:sdtContent>
            </w:sdt>
          </w:p>
        </w:tc>
        <w:tc>
          <w:tcPr>
            <w:tcW w:w="760" w:type="pct"/>
            <w:shd w:val="clear" w:color="auto" w:fill="auto"/>
            <w:noWrap/>
            <w:vAlign w:val="center"/>
            <w:hideMark/>
          </w:tcPr>
          <w:p w14:paraId="3D8C2879"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44F97543"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311453DF"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73E26541"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37ACAC2" w14:textId="77777777" w:rsidTr="00E20A15">
        <w:trPr>
          <w:trHeight w:val="380"/>
        </w:trPr>
        <w:tc>
          <w:tcPr>
            <w:tcW w:w="1829" w:type="pct"/>
            <w:shd w:val="clear" w:color="auto" w:fill="F2F2F2" w:themeFill="background1" w:themeFillShade="F2"/>
            <w:vAlign w:val="center"/>
            <w:hideMark/>
          </w:tcPr>
          <w:p w14:paraId="4DACC6CF" w14:textId="77777777" w:rsidR="00F77933" w:rsidRPr="00AA526B" w:rsidRDefault="00F45DF6" w:rsidP="00974DD3">
            <w:pPr>
              <w:pStyle w:val="Textodelatablagrande"/>
              <w:rPr>
                <w:noProof/>
              </w:rPr>
            </w:pPr>
            <w:sdt>
              <w:sdtPr>
                <w:rPr>
                  <w:noProof/>
                </w:rPr>
                <w:id w:val="542095406"/>
                <w:placeholder>
                  <w:docPart w:val="9E72372A98294B9F8D313487EF3A1BA7"/>
                </w:placeholder>
                <w:temporary/>
                <w:showingPlcHdr/>
                <w15:appearance w15:val="hidden"/>
              </w:sdtPr>
              <w:sdtEndPr/>
              <w:sdtContent>
                <w:r w:rsidR="00F77933" w:rsidRPr="00AA526B">
                  <w:rPr>
                    <w:noProof/>
                    <w:lang w:bidi="es-ES"/>
                  </w:rPr>
                  <w:t>Beneficios e impuestos de las nóminas de los empleados</w:t>
                </w:r>
              </w:sdtContent>
            </w:sdt>
          </w:p>
        </w:tc>
        <w:tc>
          <w:tcPr>
            <w:tcW w:w="760" w:type="pct"/>
            <w:shd w:val="clear" w:color="auto" w:fill="F2F2F2" w:themeFill="background1" w:themeFillShade="F2"/>
            <w:noWrap/>
            <w:vAlign w:val="center"/>
            <w:hideMark/>
          </w:tcPr>
          <w:p w14:paraId="7853D4C1"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4315DCFC"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38CB868A"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72F5318C"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CFEDA46" w14:textId="77777777" w:rsidTr="00E20A15">
        <w:trPr>
          <w:trHeight w:val="380"/>
        </w:trPr>
        <w:tc>
          <w:tcPr>
            <w:tcW w:w="1829" w:type="pct"/>
            <w:shd w:val="clear" w:color="auto" w:fill="auto"/>
            <w:vAlign w:val="center"/>
            <w:hideMark/>
          </w:tcPr>
          <w:p w14:paraId="58C15AE7" w14:textId="77777777" w:rsidR="00F77933" w:rsidRPr="00AA526B" w:rsidRDefault="00F45DF6" w:rsidP="00974DD3">
            <w:pPr>
              <w:pStyle w:val="Textodelatablagrande"/>
              <w:rPr>
                <w:noProof/>
              </w:rPr>
            </w:pPr>
            <w:sdt>
              <w:sdtPr>
                <w:rPr>
                  <w:noProof/>
                </w:rPr>
                <w:id w:val="-2050212880"/>
                <w:placeholder>
                  <w:docPart w:val="5A2D18998AA54E40A03EA0AFEADE2501"/>
                </w:placeholder>
                <w:temporary/>
                <w:showingPlcHdr/>
                <w15:appearance w15:val="hidden"/>
              </w:sdtPr>
              <w:sdtEndPr/>
              <w:sdtContent>
                <w:r w:rsidR="00F77933" w:rsidRPr="00AA526B">
                  <w:rPr>
                    <w:noProof/>
                    <w:lang w:bidi="es-ES"/>
                  </w:rPr>
                  <w:t>Pagos de renta/Alquiler/Servicios Públicos</w:t>
                </w:r>
              </w:sdtContent>
            </w:sdt>
          </w:p>
        </w:tc>
        <w:tc>
          <w:tcPr>
            <w:tcW w:w="760" w:type="pct"/>
            <w:shd w:val="clear" w:color="auto" w:fill="auto"/>
            <w:noWrap/>
            <w:vAlign w:val="center"/>
            <w:hideMark/>
          </w:tcPr>
          <w:p w14:paraId="0CC93560"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1E11551B"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19FAAD40"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40D52BD1"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30F756F" w14:textId="77777777" w:rsidTr="00E20A15">
        <w:trPr>
          <w:trHeight w:val="380"/>
        </w:trPr>
        <w:tc>
          <w:tcPr>
            <w:tcW w:w="1829" w:type="pct"/>
            <w:shd w:val="clear" w:color="auto" w:fill="F2F2F2" w:themeFill="background1" w:themeFillShade="F2"/>
            <w:vAlign w:val="center"/>
            <w:hideMark/>
          </w:tcPr>
          <w:p w14:paraId="6808981A" w14:textId="77777777" w:rsidR="00F77933" w:rsidRPr="00AA526B" w:rsidRDefault="00F45DF6" w:rsidP="00974DD3">
            <w:pPr>
              <w:pStyle w:val="Textodelatablagrande"/>
              <w:rPr>
                <w:noProof/>
              </w:rPr>
            </w:pPr>
            <w:sdt>
              <w:sdtPr>
                <w:rPr>
                  <w:noProof/>
                </w:rPr>
                <w:id w:val="-173115400"/>
                <w:placeholder>
                  <w:docPart w:val="237BC77F5549436898C3CD0504EAE903"/>
                </w:placeholder>
                <w:temporary/>
                <w:showingPlcHdr/>
                <w15:appearance w15:val="hidden"/>
              </w:sdtPr>
              <w:sdtEndPr/>
              <w:sdtContent>
                <w:r w:rsidR="00F77933" w:rsidRPr="00AA526B">
                  <w:rPr>
                    <w:noProof/>
                    <w:lang w:bidi="es-ES"/>
                  </w:rPr>
                  <w:t>Franqueo/Envío</w:t>
                </w:r>
              </w:sdtContent>
            </w:sdt>
          </w:p>
        </w:tc>
        <w:tc>
          <w:tcPr>
            <w:tcW w:w="760" w:type="pct"/>
            <w:shd w:val="clear" w:color="auto" w:fill="F2F2F2" w:themeFill="background1" w:themeFillShade="F2"/>
            <w:noWrap/>
            <w:vAlign w:val="center"/>
            <w:hideMark/>
          </w:tcPr>
          <w:p w14:paraId="2CC01422"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5FD12B66"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767ADA18"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620DB617"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60C27E2A" w14:textId="77777777" w:rsidTr="00E20A15">
        <w:trPr>
          <w:trHeight w:val="380"/>
        </w:trPr>
        <w:tc>
          <w:tcPr>
            <w:tcW w:w="1829" w:type="pct"/>
            <w:shd w:val="clear" w:color="auto" w:fill="auto"/>
            <w:vAlign w:val="center"/>
            <w:hideMark/>
          </w:tcPr>
          <w:p w14:paraId="4318FE70" w14:textId="77777777" w:rsidR="00F77933" w:rsidRPr="00AA526B" w:rsidRDefault="00F45DF6" w:rsidP="00974DD3">
            <w:pPr>
              <w:pStyle w:val="Textodelatablagrande"/>
              <w:rPr>
                <w:noProof/>
              </w:rPr>
            </w:pPr>
            <w:sdt>
              <w:sdtPr>
                <w:rPr>
                  <w:noProof/>
                </w:rPr>
                <w:id w:val="746930263"/>
                <w:placeholder>
                  <w:docPart w:val="DD6499A1BD484C44984D8DEC96222CFF"/>
                </w:placeholder>
                <w:temporary/>
                <w:showingPlcHdr/>
                <w15:appearance w15:val="hidden"/>
              </w:sdtPr>
              <w:sdtEndPr/>
              <w:sdtContent>
                <w:r w:rsidR="00F77933" w:rsidRPr="00AA526B">
                  <w:rPr>
                    <w:noProof/>
                    <w:lang w:bidi="es-ES"/>
                  </w:rPr>
                  <w:t>Comunicaciones/Teléfono</w:t>
                </w:r>
              </w:sdtContent>
            </w:sdt>
          </w:p>
        </w:tc>
        <w:tc>
          <w:tcPr>
            <w:tcW w:w="760" w:type="pct"/>
            <w:shd w:val="clear" w:color="auto" w:fill="auto"/>
            <w:noWrap/>
            <w:vAlign w:val="center"/>
            <w:hideMark/>
          </w:tcPr>
          <w:p w14:paraId="30E5E3BB"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7E5E5CFD"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052250DF"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10853157"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36093BBD" w14:textId="77777777" w:rsidTr="00E20A15">
        <w:trPr>
          <w:trHeight w:val="380"/>
        </w:trPr>
        <w:tc>
          <w:tcPr>
            <w:tcW w:w="1829" w:type="pct"/>
            <w:shd w:val="clear" w:color="auto" w:fill="F2F2F2" w:themeFill="background1" w:themeFillShade="F2"/>
            <w:vAlign w:val="center"/>
            <w:hideMark/>
          </w:tcPr>
          <w:p w14:paraId="206F0DDE" w14:textId="77777777" w:rsidR="00F77933" w:rsidRPr="00AA526B" w:rsidRDefault="00F45DF6" w:rsidP="00974DD3">
            <w:pPr>
              <w:pStyle w:val="Textodelatablagrande"/>
              <w:rPr>
                <w:noProof/>
              </w:rPr>
            </w:pPr>
            <w:sdt>
              <w:sdtPr>
                <w:rPr>
                  <w:noProof/>
                </w:rPr>
                <w:id w:val="-1382481983"/>
                <w:placeholder>
                  <w:docPart w:val="425E3397C6A441E5902222DA52A48EE0"/>
                </w:placeholder>
                <w:temporary/>
                <w:showingPlcHdr/>
                <w15:appearance w15:val="hidden"/>
              </w:sdtPr>
              <w:sdtEndPr/>
              <w:sdtContent>
                <w:r w:rsidR="00F77933" w:rsidRPr="00AA526B">
                  <w:rPr>
                    <w:noProof/>
                    <w:lang w:bidi="es-ES"/>
                  </w:rPr>
                  <w:t>Equipos informáticos</w:t>
                </w:r>
              </w:sdtContent>
            </w:sdt>
          </w:p>
        </w:tc>
        <w:tc>
          <w:tcPr>
            <w:tcW w:w="760" w:type="pct"/>
            <w:shd w:val="clear" w:color="auto" w:fill="F2F2F2" w:themeFill="background1" w:themeFillShade="F2"/>
            <w:noWrap/>
            <w:vAlign w:val="center"/>
            <w:hideMark/>
          </w:tcPr>
          <w:p w14:paraId="5F73B3BF"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74C385C4"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0BEFB92D"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069FA853"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3B3D7C2D" w14:textId="77777777" w:rsidTr="00E20A15">
        <w:trPr>
          <w:trHeight w:val="380"/>
        </w:trPr>
        <w:tc>
          <w:tcPr>
            <w:tcW w:w="1829" w:type="pct"/>
            <w:shd w:val="clear" w:color="auto" w:fill="auto"/>
            <w:vAlign w:val="center"/>
            <w:hideMark/>
          </w:tcPr>
          <w:p w14:paraId="1B45955C" w14:textId="77777777" w:rsidR="00F77933" w:rsidRPr="00AA526B" w:rsidRDefault="00F45DF6" w:rsidP="00974DD3">
            <w:pPr>
              <w:pStyle w:val="Textodelatablagrande"/>
              <w:rPr>
                <w:noProof/>
              </w:rPr>
            </w:pPr>
            <w:sdt>
              <w:sdtPr>
                <w:rPr>
                  <w:noProof/>
                </w:rPr>
                <w:id w:val="1943182255"/>
                <w:placeholder>
                  <w:docPart w:val="64F412BDA8554591ADB0DB59AF5B944C"/>
                </w:placeholder>
                <w:temporary/>
                <w:showingPlcHdr/>
                <w15:appearance w15:val="hidden"/>
              </w:sdtPr>
              <w:sdtEndPr/>
              <w:sdtContent>
                <w:r w:rsidR="00F77933" w:rsidRPr="00AA526B">
                  <w:rPr>
                    <w:noProof/>
                    <w:lang w:bidi="es-ES"/>
                  </w:rPr>
                  <w:t>Software de equipo</w:t>
                </w:r>
              </w:sdtContent>
            </w:sdt>
          </w:p>
        </w:tc>
        <w:tc>
          <w:tcPr>
            <w:tcW w:w="760" w:type="pct"/>
            <w:shd w:val="clear" w:color="auto" w:fill="auto"/>
            <w:noWrap/>
            <w:vAlign w:val="center"/>
            <w:hideMark/>
          </w:tcPr>
          <w:p w14:paraId="577F99C7"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553B3957"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5C139479"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7633C5F0"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216440D6" w14:textId="77777777" w:rsidTr="00E20A15">
        <w:trPr>
          <w:trHeight w:val="380"/>
        </w:trPr>
        <w:tc>
          <w:tcPr>
            <w:tcW w:w="1829" w:type="pct"/>
            <w:shd w:val="clear" w:color="auto" w:fill="F2F2F2" w:themeFill="background1" w:themeFillShade="F2"/>
            <w:vAlign w:val="center"/>
            <w:hideMark/>
          </w:tcPr>
          <w:p w14:paraId="40D1AB15" w14:textId="77777777" w:rsidR="00F77933" w:rsidRPr="00AA526B" w:rsidRDefault="00F45DF6" w:rsidP="00974DD3">
            <w:pPr>
              <w:pStyle w:val="Textodelatablagrande"/>
              <w:rPr>
                <w:noProof/>
              </w:rPr>
            </w:pPr>
            <w:sdt>
              <w:sdtPr>
                <w:rPr>
                  <w:noProof/>
                </w:rPr>
                <w:id w:val="609086863"/>
                <w:placeholder>
                  <w:docPart w:val="D30E3590C9DA4888984164FF030DDA2C"/>
                </w:placeholder>
                <w:temporary/>
                <w:showingPlcHdr/>
                <w15:appearance w15:val="hidden"/>
              </w:sdtPr>
              <w:sdtEndPr/>
              <w:sdtContent>
                <w:r w:rsidR="00F77933" w:rsidRPr="00AA526B">
                  <w:rPr>
                    <w:noProof/>
                    <w:lang w:bidi="es-ES"/>
                  </w:rPr>
                  <w:t>Seguro</w:t>
                </w:r>
              </w:sdtContent>
            </w:sdt>
          </w:p>
        </w:tc>
        <w:tc>
          <w:tcPr>
            <w:tcW w:w="760" w:type="pct"/>
            <w:shd w:val="clear" w:color="auto" w:fill="F2F2F2" w:themeFill="background1" w:themeFillShade="F2"/>
            <w:noWrap/>
            <w:vAlign w:val="center"/>
            <w:hideMark/>
          </w:tcPr>
          <w:p w14:paraId="469D0B36"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11C3F481"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2587C332"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64580FD5"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7BB45779" w14:textId="77777777" w:rsidTr="00E20A15">
        <w:trPr>
          <w:trHeight w:val="380"/>
        </w:trPr>
        <w:tc>
          <w:tcPr>
            <w:tcW w:w="1829" w:type="pct"/>
            <w:shd w:val="clear" w:color="auto" w:fill="auto"/>
            <w:vAlign w:val="center"/>
            <w:hideMark/>
          </w:tcPr>
          <w:p w14:paraId="1E181F25" w14:textId="77777777" w:rsidR="00F77933" w:rsidRPr="00AA526B" w:rsidRDefault="00F45DF6" w:rsidP="00974DD3">
            <w:pPr>
              <w:pStyle w:val="Textodelatablagrande"/>
              <w:rPr>
                <w:noProof/>
              </w:rPr>
            </w:pPr>
            <w:sdt>
              <w:sdtPr>
                <w:rPr>
                  <w:noProof/>
                </w:rPr>
                <w:id w:val="1601137928"/>
                <w:placeholder>
                  <w:docPart w:val="2841C3DF904C44509613334377DA01B5"/>
                </w:placeholder>
                <w:temporary/>
                <w:showingPlcHdr/>
                <w15:appearance w15:val="hidden"/>
              </w:sdtPr>
              <w:sdtEndPr/>
              <w:sdtContent>
                <w:r w:rsidR="00F77933" w:rsidRPr="00AA526B">
                  <w:rPr>
                    <w:noProof/>
                    <w:lang w:bidi="es-ES"/>
                  </w:rPr>
                  <w:t>Gastos de intereses</w:t>
                </w:r>
              </w:sdtContent>
            </w:sdt>
          </w:p>
        </w:tc>
        <w:tc>
          <w:tcPr>
            <w:tcW w:w="760" w:type="pct"/>
            <w:shd w:val="clear" w:color="auto" w:fill="auto"/>
            <w:noWrap/>
            <w:vAlign w:val="center"/>
            <w:hideMark/>
          </w:tcPr>
          <w:p w14:paraId="1E6F9A45"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3A7E1C03"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13057BDB"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546D2F17"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1C0A7B97" w14:textId="77777777" w:rsidTr="00E20A15">
        <w:trPr>
          <w:trHeight w:val="380"/>
        </w:trPr>
        <w:tc>
          <w:tcPr>
            <w:tcW w:w="1829" w:type="pct"/>
            <w:shd w:val="clear" w:color="auto" w:fill="F2F2F2" w:themeFill="background1" w:themeFillShade="F2"/>
            <w:vAlign w:val="center"/>
            <w:hideMark/>
          </w:tcPr>
          <w:p w14:paraId="508CC028" w14:textId="77777777" w:rsidR="00F77933" w:rsidRPr="00AA526B" w:rsidRDefault="00F45DF6" w:rsidP="00974DD3">
            <w:pPr>
              <w:pStyle w:val="Textodelatablagrande"/>
              <w:rPr>
                <w:noProof/>
              </w:rPr>
            </w:pPr>
            <w:sdt>
              <w:sdtPr>
                <w:rPr>
                  <w:noProof/>
                </w:rPr>
                <w:id w:val="2084488349"/>
                <w:placeholder>
                  <w:docPart w:val="F7CDCF31C9E144E58D4FDECE30B58835"/>
                </w:placeholder>
                <w:temporary/>
                <w:showingPlcHdr/>
                <w15:appearance w15:val="hidden"/>
              </w:sdtPr>
              <w:sdtEndPr/>
              <w:sdtContent>
                <w:r w:rsidR="00F77933" w:rsidRPr="00AA526B">
                  <w:rPr>
                    <w:noProof/>
                    <w:lang w:bidi="es-ES"/>
                  </w:rPr>
                  <w:t>Cargos por servicios bancarios</w:t>
                </w:r>
              </w:sdtContent>
            </w:sdt>
          </w:p>
        </w:tc>
        <w:tc>
          <w:tcPr>
            <w:tcW w:w="760" w:type="pct"/>
            <w:shd w:val="clear" w:color="auto" w:fill="F2F2F2" w:themeFill="background1" w:themeFillShade="F2"/>
            <w:noWrap/>
            <w:vAlign w:val="center"/>
            <w:hideMark/>
          </w:tcPr>
          <w:p w14:paraId="42B49A78"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2596C290"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23B2E767"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21643323"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505DB2F9" w14:textId="77777777" w:rsidTr="00E20A15">
        <w:trPr>
          <w:trHeight w:val="380"/>
        </w:trPr>
        <w:tc>
          <w:tcPr>
            <w:tcW w:w="1829" w:type="pct"/>
            <w:shd w:val="clear" w:color="auto" w:fill="auto"/>
            <w:vAlign w:val="center"/>
            <w:hideMark/>
          </w:tcPr>
          <w:p w14:paraId="59341A55" w14:textId="77777777" w:rsidR="00F77933" w:rsidRPr="00AA526B" w:rsidRDefault="00F45DF6" w:rsidP="00974DD3">
            <w:pPr>
              <w:pStyle w:val="Textodelatablagrande"/>
              <w:rPr>
                <w:noProof/>
              </w:rPr>
            </w:pPr>
            <w:sdt>
              <w:sdtPr>
                <w:rPr>
                  <w:noProof/>
                </w:rPr>
                <w:id w:val="-188915252"/>
                <w:placeholder>
                  <w:docPart w:val="2C46E527C2D2450E9E9DCEE62E5DB4DA"/>
                </w:placeholder>
                <w:temporary/>
                <w:showingPlcHdr/>
                <w15:appearance w15:val="hidden"/>
              </w:sdtPr>
              <w:sdtEndPr/>
              <w:sdtContent>
                <w:r w:rsidR="00F77933" w:rsidRPr="00AA526B">
                  <w:rPr>
                    <w:noProof/>
                    <w:lang w:bidi="es-ES"/>
                  </w:rPr>
                  <w:t>Suministros</w:t>
                </w:r>
              </w:sdtContent>
            </w:sdt>
          </w:p>
        </w:tc>
        <w:tc>
          <w:tcPr>
            <w:tcW w:w="760" w:type="pct"/>
            <w:shd w:val="clear" w:color="auto" w:fill="auto"/>
            <w:noWrap/>
            <w:vAlign w:val="center"/>
            <w:hideMark/>
          </w:tcPr>
          <w:p w14:paraId="3EE31DD9"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29FCE80C"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665EE282"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6124805F"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0CD8920A" w14:textId="77777777" w:rsidTr="00E20A15">
        <w:trPr>
          <w:trHeight w:val="380"/>
        </w:trPr>
        <w:tc>
          <w:tcPr>
            <w:tcW w:w="1829" w:type="pct"/>
            <w:shd w:val="clear" w:color="auto" w:fill="F2F2F2" w:themeFill="background1" w:themeFillShade="F2"/>
            <w:vAlign w:val="center"/>
            <w:hideMark/>
          </w:tcPr>
          <w:p w14:paraId="35A7DAF7" w14:textId="77777777" w:rsidR="00F77933" w:rsidRPr="00AA526B" w:rsidRDefault="00F45DF6" w:rsidP="00974DD3">
            <w:pPr>
              <w:pStyle w:val="Textodelatablagrande"/>
              <w:rPr>
                <w:noProof/>
              </w:rPr>
            </w:pPr>
            <w:sdt>
              <w:sdtPr>
                <w:rPr>
                  <w:noProof/>
                </w:rPr>
                <w:id w:val="-1551753374"/>
                <w:placeholder>
                  <w:docPart w:val="2835E0A7C99543558E791EC96F455F80"/>
                </w:placeholder>
                <w:temporary/>
                <w:showingPlcHdr/>
                <w15:appearance w15:val="hidden"/>
              </w:sdtPr>
              <w:sdtEndPr/>
              <w:sdtContent>
                <w:r w:rsidR="00F77933" w:rsidRPr="00AA526B">
                  <w:rPr>
                    <w:noProof/>
                    <w:lang w:bidi="es-ES"/>
                  </w:rPr>
                  <w:t>Viajes y entretenimiento</w:t>
                </w:r>
              </w:sdtContent>
            </w:sdt>
          </w:p>
        </w:tc>
        <w:tc>
          <w:tcPr>
            <w:tcW w:w="760" w:type="pct"/>
            <w:shd w:val="clear" w:color="auto" w:fill="F2F2F2" w:themeFill="background1" w:themeFillShade="F2"/>
            <w:noWrap/>
            <w:vAlign w:val="center"/>
            <w:hideMark/>
          </w:tcPr>
          <w:p w14:paraId="03880DC6"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158528D1"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307BA322"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122E1497"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57ABA5AA" w14:textId="77777777" w:rsidTr="00E20A15">
        <w:trPr>
          <w:trHeight w:val="380"/>
        </w:trPr>
        <w:tc>
          <w:tcPr>
            <w:tcW w:w="1829" w:type="pct"/>
            <w:shd w:val="clear" w:color="auto" w:fill="auto"/>
            <w:vAlign w:val="center"/>
            <w:hideMark/>
          </w:tcPr>
          <w:p w14:paraId="6B675169" w14:textId="77777777" w:rsidR="00F77933" w:rsidRPr="00AA526B" w:rsidRDefault="00F45DF6" w:rsidP="00974DD3">
            <w:pPr>
              <w:pStyle w:val="Textodelatablagrande"/>
              <w:rPr>
                <w:noProof/>
              </w:rPr>
            </w:pPr>
            <w:sdt>
              <w:sdtPr>
                <w:rPr>
                  <w:noProof/>
                </w:rPr>
                <w:id w:val="-1895263859"/>
                <w:placeholder>
                  <w:docPart w:val="78ABA6AB8E11423BA815C6A8E4FFF28D"/>
                </w:placeholder>
                <w:temporary/>
                <w:showingPlcHdr/>
                <w15:appearance w15:val="hidden"/>
              </w:sdtPr>
              <w:sdtEndPr/>
              <w:sdtContent>
                <w:r w:rsidR="00F77933" w:rsidRPr="00AA526B">
                  <w:rPr>
                    <w:noProof/>
                    <w:lang w:bidi="es-ES"/>
                  </w:rPr>
                  <w:t>Equipamiento</w:t>
                </w:r>
              </w:sdtContent>
            </w:sdt>
          </w:p>
        </w:tc>
        <w:tc>
          <w:tcPr>
            <w:tcW w:w="760" w:type="pct"/>
            <w:shd w:val="clear" w:color="auto" w:fill="auto"/>
            <w:noWrap/>
            <w:vAlign w:val="center"/>
            <w:hideMark/>
          </w:tcPr>
          <w:p w14:paraId="75AB29CB"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426F4C4E"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42CF140B"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1D40BD52"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6EA7D3DA" w14:textId="77777777" w:rsidTr="00E20A15">
        <w:trPr>
          <w:trHeight w:val="380"/>
        </w:trPr>
        <w:tc>
          <w:tcPr>
            <w:tcW w:w="1829" w:type="pct"/>
            <w:shd w:val="clear" w:color="auto" w:fill="F2F2F2" w:themeFill="background1" w:themeFillShade="F2"/>
            <w:vAlign w:val="center"/>
            <w:hideMark/>
          </w:tcPr>
          <w:p w14:paraId="6EFF5168" w14:textId="77777777" w:rsidR="00F77933" w:rsidRPr="00AA526B" w:rsidRDefault="00F45DF6" w:rsidP="00974DD3">
            <w:pPr>
              <w:pStyle w:val="Textodelatablagrande"/>
              <w:rPr>
                <w:noProof/>
              </w:rPr>
            </w:pPr>
            <w:sdt>
              <w:sdtPr>
                <w:rPr>
                  <w:noProof/>
                </w:rPr>
                <w:id w:val="-2060622187"/>
                <w:placeholder>
                  <w:docPart w:val="8D858597C0124AABAD66A0762B330BBC"/>
                </w:placeholder>
                <w:temporary/>
                <w:showingPlcHdr/>
                <w15:appearance w15:val="hidden"/>
              </w:sdtPr>
              <w:sdtEndPr/>
              <w:sdtContent>
                <w:r w:rsidR="00F77933" w:rsidRPr="00AA526B">
                  <w:rPr>
                    <w:noProof/>
                    <w:lang w:bidi="es-ES"/>
                  </w:rPr>
                  <w:t>Muebles y accesorios</w:t>
                </w:r>
              </w:sdtContent>
            </w:sdt>
          </w:p>
        </w:tc>
        <w:tc>
          <w:tcPr>
            <w:tcW w:w="760" w:type="pct"/>
            <w:shd w:val="clear" w:color="auto" w:fill="F2F2F2" w:themeFill="background1" w:themeFillShade="F2"/>
            <w:noWrap/>
            <w:vAlign w:val="center"/>
            <w:hideMark/>
          </w:tcPr>
          <w:p w14:paraId="53E2FD23"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46161962"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58D88D22"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06AB249A"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630C3D8F" w14:textId="77777777" w:rsidTr="00E20A15">
        <w:trPr>
          <w:trHeight w:val="380"/>
        </w:trPr>
        <w:tc>
          <w:tcPr>
            <w:tcW w:w="1829" w:type="pct"/>
            <w:shd w:val="clear" w:color="auto" w:fill="auto"/>
            <w:vAlign w:val="center"/>
            <w:hideMark/>
          </w:tcPr>
          <w:p w14:paraId="37773CF8" w14:textId="77777777" w:rsidR="00F77933" w:rsidRPr="00AA526B" w:rsidRDefault="00F45DF6" w:rsidP="00974DD3">
            <w:pPr>
              <w:pStyle w:val="Textodelatablagrande"/>
              <w:rPr>
                <w:noProof/>
              </w:rPr>
            </w:pPr>
            <w:sdt>
              <w:sdtPr>
                <w:rPr>
                  <w:noProof/>
                </w:rPr>
                <w:id w:val="233363735"/>
                <w:placeholder>
                  <w:docPart w:val="CBF8F50F8C8844F48038F082E045D7C3"/>
                </w:placeholder>
                <w:temporary/>
                <w:showingPlcHdr/>
                <w15:appearance w15:val="hidden"/>
              </w:sdtPr>
              <w:sdtEndPr/>
              <w:sdtContent>
                <w:r w:rsidR="00F77933" w:rsidRPr="00AA526B">
                  <w:rPr>
                    <w:noProof/>
                    <w:lang w:bidi="es-ES"/>
                  </w:rPr>
                  <w:t>Mejoras en alquileres</w:t>
                </w:r>
              </w:sdtContent>
            </w:sdt>
          </w:p>
        </w:tc>
        <w:tc>
          <w:tcPr>
            <w:tcW w:w="760" w:type="pct"/>
            <w:shd w:val="clear" w:color="auto" w:fill="auto"/>
            <w:noWrap/>
            <w:vAlign w:val="center"/>
            <w:hideMark/>
          </w:tcPr>
          <w:p w14:paraId="746AC9C9"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3FCC201A"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14F8577F"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164152A5"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047EE5C" w14:textId="77777777" w:rsidTr="00E20A15">
        <w:trPr>
          <w:trHeight w:val="380"/>
        </w:trPr>
        <w:tc>
          <w:tcPr>
            <w:tcW w:w="1829" w:type="pct"/>
            <w:shd w:val="clear" w:color="auto" w:fill="F2F2F2" w:themeFill="background1" w:themeFillShade="F2"/>
            <w:vAlign w:val="center"/>
            <w:hideMark/>
          </w:tcPr>
          <w:p w14:paraId="67A28AF0" w14:textId="77777777" w:rsidR="00F77933" w:rsidRPr="00AA526B" w:rsidRDefault="00F45DF6" w:rsidP="00974DD3">
            <w:pPr>
              <w:pStyle w:val="Textodelatablagrande"/>
              <w:rPr>
                <w:noProof/>
              </w:rPr>
            </w:pPr>
            <w:sdt>
              <w:sdtPr>
                <w:rPr>
                  <w:noProof/>
                </w:rPr>
                <w:id w:val="-1875995167"/>
                <w:placeholder>
                  <w:docPart w:val="F803B6665BFD40D9BA3A7768C609F4FF"/>
                </w:placeholder>
                <w:temporary/>
                <w:showingPlcHdr/>
                <w15:appearance w15:val="hidden"/>
              </w:sdtPr>
              <w:sdtEndPr/>
              <w:sdtContent>
                <w:r w:rsidR="00F77933" w:rsidRPr="00AA526B">
                  <w:rPr>
                    <w:noProof/>
                    <w:lang w:bidi="es-ES"/>
                  </w:rPr>
                  <w:t>Depósito(s) de seguridad</w:t>
                </w:r>
              </w:sdtContent>
            </w:sdt>
          </w:p>
        </w:tc>
        <w:tc>
          <w:tcPr>
            <w:tcW w:w="760" w:type="pct"/>
            <w:shd w:val="clear" w:color="auto" w:fill="F2F2F2" w:themeFill="background1" w:themeFillShade="F2"/>
            <w:noWrap/>
            <w:vAlign w:val="center"/>
            <w:hideMark/>
          </w:tcPr>
          <w:p w14:paraId="61B8F9EB"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10589952"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31FE9650"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0ED94565"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63CA9A45" w14:textId="77777777" w:rsidTr="00E20A15">
        <w:trPr>
          <w:trHeight w:val="380"/>
        </w:trPr>
        <w:tc>
          <w:tcPr>
            <w:tcW w:w="1829" w:type="pct"/>
            <w:shd w:val="clear" w:color="auto" w:fill="auto"/>
            <w:vAlign w:val="center"/>
            <w:hideMark/>
          </w:tcPr>
          <w:p w14:paraId="229021E1" w14:textId="77777777" w:rsidR="00F77933" w:rsidRPr="00AA526B" w:rsidRDefault="00F45DF6" w:rsidP="00974DD3">
            <w:pPr>
              <w:pStyle w:val="Textodelatablagrande"/>
              <w:rPr>
                <w:noProof/>
              </w:rPr>
            </w:pPr>
            <w:sdt>
              <w:sdtPr>
                <w:rPr>
                  <w:noProof/>
                </w:rPr>
                <w:id w:val="1113870708"/>
                <w:placeholder>
                  <w:docPart w:val="D45D09DAAAAC4894B26A00D1C55B558E"/>
                </w:placeholder>
                <w:temporary/>
                <w:showingPlcHdr/>
                <w15:appearance w15:val="hidden"/>
              </w:sdtPr>
              <w:sdtEndPr/>
              <w:sdtContent>
                <w:r w:rsidR="00F77933" w:rsidRPr="00AA526B">
                  <w:rPr>
                    <w:noProof/>
                    <w:lang w:bidi="es-ES"/>
                  </w:rPr>
                  <w:t>Licencias del negocio/Permisos/Tarifas</w:t>
                </w:r>
              </w:sdtContent>
            </w:sdt>
          </w:p>
        </w:tc>
        <w:tc>
          <w:tcPr>
            <w:tcW w:w="760" w:type="pct"/>
            <w:shd w:val="clear" w:color="auto" w:fill="auto"/>
            <w:noWrap/>
            <w:vAlign w:val="center"/>
            <w:hideMark/>
          </w:tcPr>
          <w:p w14:paraId="0E708224"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0D3D6AE9"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083B193B"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5E43A2D4"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2C04DAB9" w14:textId="77777777" w:rsidTr="00E20A15">
        <w:trPr>
          <w:trHeight w:val="380"/>
        </w:trPr>
        <w:tc>
          <w:tcPr>
            <w:tcW w:w="1829" w:type="pct"/>
            <w:shd w:val="clear" w:color="auto" w:fill="F2F2F2" w:themeFill="background1" w:themeFillShade="F2"/>
            <w:vAlign w:val="center"/>
            <w:hideMark/>
          </w:tcPr>
          <w:p w14:paraId="6E8D418C" w14:textId="77777777" w:rsidR="00F77933" w:rsidRPr="00AA526B" w:rsidRDefault="00F45DF6" w:rsidP="00974DD3">
            <w:pPr>
              <w:pStyle w:val="Textodelatablagrande"/>
              <w:rPr>
                <w:noProof/>
              </w:rPr>
            </w:pPr>
            <w:sdt>
              <w:sdtPr>
                <w:rPr>
                  <w:noProof/>
                </w:rPr>
                <w:id w:val="1618413254"/>
                <w:placeholder>
                  <w:docPart w:val="9899086A885440F89C4E328741ACEA04"/>
                </w:placeholder>
                <w:temporary/>
                <w:showingPlcHdr/>
                <w15:appearance w15:val="hidden"/>
              </w:sdtPr>
              <w:sdtEndPr/>
              <w:sdtContent>
                <w:r w:rsidR="00F77933" w:rsidRPr="00AA526B">
                  <w:rPr>
                    <w:noProof/>
                    <w:lang w:bidi="es-ES"/>
                  </w:rPr>
                  <w:t>Servicios profesionales: asuntos legales, contabilidad</w:t>
                </w:r>
              </w:sdtContent>
            </w:sdt>
          </w:p>
        </w:tc>
        <w:tc>
          <w:tcPr>
            <w:tcW w:w="760" w:type="pct"/>
            <w:shd w:val="clear" w:color="auto" w:fill="F2F2F2" w:themeFill="background1" w:themeFillShade="F2"/>
            <w:noWrap/>
            <w:vAlign w:val="center"/>
            <w:hideMark/>
          </w:tcPr>
          <w:p w14:paraId="3C189B0F"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17016A64"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2C5B2CEF"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40D7A5EA"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58728E1E" w14:textId="77777777" w:rsidTr="00E20A15">
        <w:trPr>
          <w:trHeight w:val="380"/>
        </w:trPr>
        <w:tc>
          <w:tcPr>
            <w:tcW w:w="1829" w:type="pct"/>
            <w:shd w:val="clear" w:color="auto" w:fill="auto"/>
            <w:vAlign w:val="center"/>
            <w:hideMark/>
          </w:tcPr>
          <w:p w14:paraId="5147C771" w14:textId="77777777" w:rsidR="00F77933" w:rsidRPr="00AA526B" w:rsidRDefault="00F45DF6" w:rsidP="00974DD3">
            <w:pPr>
              <w:pStyle w:val="Textodelatablagrande"/>
              <w:rPr>
                <w:noProof/>
              </w:rPr>
            </w:pPr>
            <w:sdt>
              <w:sdtPr>
                <w:rPr>
                  <w:noProof/>
                </w:rPr>
                <w:id w:val="1962987121"/>
                <w:placeholder>
                  <w:docPart w:val="362409A495414FC1B518F90D10F80D31"/>
                </w:placeholder>
                <w:temporary/>
                <w:showingPlcHdr/>
                <w15:appearance w15:val="hidden"/>
              </w:sdtPr>
              <w:sdtEndPr/>
              <w:sdtContent>
                <w:r w:rsidR="00F77933" w:rsidRPr="00AA526B">
                  <w:rPr>
                    <w:noProof/>
                    <w:lang w:bidi="es-ES"/>
                  </w:rPr>
                  <w:t>Consultor(es)</w:t>
                </w:r>
              </w:sdtContent>
            </w:sdt>
          </w:p>
        </w:tc>
        <w:tc>
          <w:tcPr>
            <w:tcW w:w="760" w:type="pct"/>
            <w:shd w:val="clear" w:color="auto" w:fill="auto"/>
            <w:noWrap/>
            <w:vAlign w:val="center"/>
            <w:hideMark/>
          </w:tcPr>
          <w:p w14:paraId="49BB2AE4"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2C695BCC"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60F37B52"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77CEED4D"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7B496BCF" w14:textId="77777777" w:rsidTr="00E20A15">
        <w:trPr>
          <w:trHeight w:val="380"/>
        </w:trPr>
        <w:tc>
          <w:tcPr>
            <w:tcW w:w="1829" w:type="pct"/>
            <w:shd w:val="clear" w:color="auto" w:fill="F2F2F2" w:themeFill="background1" w:themeFillShade="F2"/>
            <w:vAlign w:val="center"/>
            <w:hideMark/>
          </w:tcPr>
          <w:p w14:paraId="3DC30B83" w14:textId="77777777" w:rsidR="00F77933" w:rsidRPr="00AA526B" w:rsidRDefault="00F45DF6" w:rsidP="00974DD3">
            <w:pPr>
              <w:pStyle w:val="Textodelatablagrande"/>
              <w:rPr>
                <w:noProof/>
              </w:rPr>
            </w:pPr>
            <w:sdt>
              <w:sdtPr>
                <w:rPr>
                  <w:noProof/>
                </w:rPr>
                <w:id w:val="1169133624"/>
                <w:placeholder>
                  <w:docPart w:val="B55F4EDD86CE4E988C9451045FBC38C9"/>
                </w:placeholder>
                <w:temporary/>
                <w:showingPlcHdr/>
                <w15:appearance w15:val="hidden"/>
              </w:sdtPr>
              <w:sdtEndPr/>
              <w:sdtContent>
                <w:r w:rsidR="00F77933" w:rsidRPr="00AA526B">
                  <w:rPr>
                    <w:noProof/>
                    <w:lang w:bidi="es-ES"/>
                  </w:rPr>
                  <w:t>Inventario</w:t>
                </w:r>
              </w:sdtContent>
            </w:sdt>
          </w:p>
        </w:tc>
        <w:tc>
          <w:tcPr>
            <w:tcW w:w="760" w:type="pct"/>
            <w:shd w:val="clear" w:color="auto" w:fill="F2F2F2" w:themeFill="background1" w:themeFillShade="F2"/>
            <w:noWrap/>
            <w:vAlign w:val="center"/>
            <w:hideMark/>
          </w:tcPr>
          <w:p w14:paraId="7E9D68AB"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77C55E48"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69BEDB3A"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59ED2FA3"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3947CF89" w14:textId="77777777" w:rsidTr="00E20A15">
        <w:trPr>
          <w:trHeight w:val="380"/>
        </w:trPr>
        <w:tc>
          <w:tcPr>
            <w:tcW w:w="1829" w:type="pct"/>
            <w:shd w:val="clear" w:color="auto" w:fill="auto"/>
            <w:vAlign w:val="center"/>
            <w:hideMark/>
          </w:tcPr>
          <w:p w14:paraId="4AB9DE1B" w14:textId="77777777" w:rsidR="00F77933" w:rsidRPr="00AA526B" w:rsidRDefault="00F45DF6" w:rsidP="00974DD3">
            <w:pPr>
              <w:pStyle w:val="Textodelatablagrande"/>
              <w:rPr>
                <w:noProof/>
              </w:rPr>
            </w:pPr>
            <w:sdt>
              <w:sdtPr>
                <w:rPr>
                  <w:noProof/>
                </w:rPr>
                <w:id w:val="-416251487"/>
                <w:placeholder>
                  <w:docPart w:val="32E46D03F2564E308972962B631FF978"/>
                </w:placeholder>
                <w:temporary/>
                <w:showingPlcHdr/>
                <w15:appearance w15:val="hidden"/>
              </w:sdtPr>
              <w:sdtEndPr/>
              <w:sdtContent>
                <w:r w:rsidR="00F77933" w:rsidRPr="00AA526B">
                  <w:rPr>
                    <w:noProof/>
                    <w:lang w:bidi="es-ES"/>
                  </w:rPr>
                  <w:t>Efectivo en mano (patrimonio circulante)</w:t>
                </w:r>
              </w:sdtContent>
            </w:sdt>
          </w:p>
        </w:tc>
        <w:tc>
          <w:tcPr>
            <w:tcW w:w="760" w:type="pct"/>
            <w:shd w:val="clear" w:color="auto" w:fill="auto"/>
            <w:noWrap/>
            <w:vAlign w:val="center"/>
            <w:hideMark/>
          </w:tcPr>
          <w:p w14:paraId="578AA007"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7C2A0DCC"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74604278"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2BE2DD12"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84B028B" w14:textId="77777777" w:rsidTr="00E20A15">
        <w:trPr>
          <w:trHeight w:val="380"/>
        </w:trPr>
        <w:tc>
          <w:tcPr>
            <w:tcW w:w="1829" w:type="pct"/>
            <w:shd w:val="clear" w:color="auto" w:fill="F2F2F2" w:themeFill="background1" w:themeFillShade="F2"/>
            <w:vAlign w:val="center"/>
            <w:hideMark/>
          </w:tcPr>
          <w:p w14:paraId="12F18600" w14:textId="77777777" w:rsidR="00F77933" w:rsidRPr="00AA526B" w:rsidRDefault="00F45DF6" w:rsidP="00974DD3">
            <w:pPr>
              <w:pStyle w:val="Textodelatablagrande"/>
              <w:rPr>
                <w:noProof/>
              </w:rPr>
            </w:pPr>
            <w:sdt>
              <w:sdtPr>
                <w:rPr>
                  <w:noProof/>
                </w:rPr>
                <w:id w:val="1335963963"/>
                <w:placeholder>
                  <w:docPart w:val="947B6ABAD42A4537B4786B30E67A8F55"/>
                </w:placeholder>
                <w:temporary/>
                <w:showingPlcHdr/>
                <w15:appearance w15:val="hidden"/>
              </w:sdtPr>
              <w:sdtEndPr/>
              <w:sdtContent>
                <w:r w:rsidR="00F77933" w:rsidRPr="00AA526B">
                  <w:rPr>
                    <w:noProof/>
                    <w:lang w:bidi="es-ES"/>
                  </w:rPr>
                  <w:t>Varios</w:t>
                </w:r>
              </w:sdtContent>
            </w:sdt>
          </w:p>
        </w:tc>
        <w:tc>
          <w:tcPr>
            <w:tcW w:w="760" w:type="pct"/>
            <w:shd w:val="clear" w:color="auto" w:fill="F2F2F2" w:themeFill="background1" w:themeFillShade="F2"/>
            <w:noWrap/>
            <w:vAlign w:val="center"/>
            <w:hideMark/>
          </w:tcPr>
          <w:p w14:paraId="56AE6F90"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7CFABEAD"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3A71EB1C"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3F55592E"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3B1D9C35" w14:textId="77777777" w:rsidTr="00E20A15">
        <w:trPr>
          <w:trHeight w:val="380"/>
        </w:trPr>
        <w:tc>
          <w:tcPr>
            <w:tcW w:w="1829" w:type="pct"/>
            <w:shd w:val="clear" w:color="auto" w:fill="F0CDA1" w:themeFill="accent1"/>
            <w:vAlign w:val="center"/>
            <w:hideMark/>
          </w:tcPr>
          <w:p w14:paraId="00AD5741" w14:textId="77777777" w:rsidR="00F77933" w:rsidRPr="00D80439" w:rsidRDefault="00F45DF6" w:rsidP="00974DD3">
            <w:pPr>
              <w:pStyle w:val="Textodelatablagrande"/>
              <w:rPr>
                <w:rStyle w:val="Negrita"/>
                <w:noProof/>
                <w:sz w:val="16"/>
                <w:szCs w:val="16"/>
              </w:rPr>
            </w:pPr>
            <w:sdt>
              <w:sdtPr>
                <w:rPr>
                  <w:rStyle w:val="Negrita"/>
                  <w:noProof/>
                  <w:sz w:val="16"/>
                  <w:szCs w:val="16"/>
                </w:rPr>
                <w:id w:val="1277833714"/>
                <w:placeholder>
                  <w:docPart w:val="317635C1176C466AAB7FA0FB022159F1"/>
                </w:placeholder>
                <w:temporary/>
                <w:showingPlcHdr/>
                <w15:appearance w15:val="hidden"/>
              </w:sdtPr>
              <w:sdtEndPr>
                <w:rPr>
                  <w:rStyle w:val="Negrita"/>
                </w:rPr>
              </w:sdtEndPr>
              <w:sdtContent>
                <w:r w:rsidR="00F77933" w:rsidRPr="00D80439">
                  <w:rPr>
                    <w:rStyle w:val="Negrita"/>
                    <w:noProof/>
                    <w:sz w:val="16"/>
                    <w:szCs w:val="16"/>
                    <w:lang w:bidi="es-ES"/>
                  </w:rPr>
                  <w:t>PRESUPUESTO INICIAL ESTIMADO</w:t>
                </w:r>
              </w:sdtContent>
            </w:sdt>
          </w:p>
        </w:tc>
        <w:tc>
          <w:tcPr>
            <w:tcW w:w="760" w:type="pct"/>
            <w:shd w:val="clear" w:color="auto" w:fill="F0CDA1" w:themeFill="accent1"/>
            <w:noWrap/>
            <w:vAlign w:val="center"/>
            <w:hideMark/>
          </w:tcPr>
          <w:p w14:paraId="14F91A67" w14:textId="77777777" w:rsidR="00F77933" w:rsidRPr="00D80439" w:rsidRDefault="00F77933" w:rsidP="00974DD3">
            <w:pPr>
              <w:pStyle w:val="Textodelatablagrande"/>
              <w:rPr>
                <w:rStyle w:val="Negrita"/>
                <w:noProof/>
                <w:sz w:val="16"/>
                <w:szCs w:val="16"/>
              </w:rPr>
            </w:pPr>
          </w:p>
        </w:tc>
        <w:tc>
          <w:tcPr>
            <w:tcW w:w="756" w:type="pct"/>
            <w:shd w:val="clear" w:color="auto" w:fill="F0CDA1" w:themeFill="accent1"/>
            <w:noWrap/>
            <w:vAlign w:val="center"/>
            <w:hideMark/>
          </w:tcPr>
          <w:p w14:paraId="3376A754" w14:textId="77777777" w:rsidR="00F77933" w:rsidRPr="00D80439" w:rsidRDefault="00F77933" w:rsidP="00974DD3">
            <w:pPr>
              <w:pStyle w:val="Textodelatablagrande"/>
              <w:rPr>
                <w:rStyle w:val="Negrita"/>
                <w:noProof/>
                <w:sz w:val="16"/>
                <w:szCs w:val="16"/>
              </w:rPr>
            </w:pPr>
          </w:p>
        </w:tc>
        <w:tc>
          <w:tcPr>
            <w:tcW w:w="895" w:type="pct"/>
            <w:shd w:val="clear" w:color="auto" w:fill="F0CDA1" w:themeFill="accent1"/>
            <w:noWrap/>
            <w:vAlign w:val="center"/>
            <w:hideMark/>
          </w:tcPr>
          <w:p w14:paraId="69FE128C" w14:textId="77777777" w:rsidR="00F77933" w:rsidRPr="00D80439" w:rsidRDefault="00F77933" w:rsidP="00974DD3">
            <w:pPr>
              <w:pStyle w:val="Textodelatablagrande"/>
              <w:rPr>
                <w:rStyle w:val="Negrita"/>
                <w:noProof/>
                <w:sz w:val="16"/>
                <w:szCs w:val="16"/>
              </w:rPr>
            </w:pPr>
          </w:p>
        </w:tc>
        <w:tc>
          <w:tcPr>
            <w:tcW w:w="760" w:type="pct"/>
            <w:shd w:val="clear" w:color="auto" w:fill="F0CDA1" w:themeFill="accent1"/>
            <w:noWrap/>
            <w:vAlign w:val="center"/>
          </w:tcPr>
          <w:p w14:paraId="531A82ED" w14:textId="77777777" w:rsidR="00F77933" w:rsidRPr="00D80439" w:rsidRDefault="00F77933" w:rsidP="00974DD3">
            <w:pPr>
              <w:pStyle w:val="Textodelatablagrande"/>
              <w:rPr>
                <w:rStyle w:val="Negrita"/>
                <w:noProof/>
                <w:sz w:val="16"/>
                <w:szCs w:val="16"/>
              </w:rPr>
            </w:pPr>
          </w:p>
        </w:tc>
      </w:tr>
    </w:tbl>
    <w:p w14:paraId="79FE7C7C" w14:textId="77777777" w:rsidR="00E552C8" w:rsidRPr="00AA526B" w:rsidRDefault="00E552C8" w:rsidP="00B37B3B">
      <w:pPr>
        <w:rPr>
          <w:noProof/>
        </w:rPr>
      </w:pPr>
    </w:p>
    <w:p w14:paraId="32FA9C15" w14:textId="77777777" w:rsidR="00D33152" w:rsidRPr="00AA526B" w:rsidRDefault="00D33152">
      <w:pPr>
        <w:spacing w:before="0" w:after="160" w:line="259" w:lineRule="auto"/>
        <w:rPr>
          <w:noProof/>
        </w:rPr>
      </w:pPr>
      <w:r w:rsidRPr="00AA526B">
        <w:rPr>
          <w:noProof/>
          <w:lang w:bidi="es-ES"/>
        </w:rPr>
        <w:br w:type="page"/>
      </w:r>
    </w:p>
    <w:p w14:paraId="53428EFF" w14:textId="77777777" w:rsidR="00B37B3B" w:rsidRPr="00AA526B" w:rsidRDefault="00B37B3B" w:rsidP="00B37B3B">
      <w:pPr>
        <w:rPr>
          <w:noProof/>
        </w:rPr>
        <w:sectPr w:rsidR="00B37B3B" w:rsidRPr="00AA526B" w:rsidSect="00D02465">
          <w:pgSz w:w="11906" w:h="16838" w:code="9"/>
          <w:pgMar w:top="2160" w:right="1080" w:bottom="720" w:left="1080" w:header="648" w:footer="432" w:gutter="0"/>
          <w:cols w:space="708"/>
          <w:docGrid w:linePitch="360"/>
        </w:sectPr>
      </w:pPr>
    </w:p>
    <w:bookmarkStart w:id="9" w:name="_Toc22896187" w:displacedByCustomXml="next"/>
    <w:sdt>
      <w:sdtPr>
        <w:rPr>
          <w:noProof/>
        </w:rPr>
        <w:id w:val="48506192"/>
        <w:placeholder>
          <w:docPart w:val="4F93A0307625425E89DD80054A28725D"/>
        </w:placeholder>
        <w:temporary/>
        <w:showingPlcHdr/>
        <w15:appearance w15:val="hidden"/>
      </w:sdtPr>
      <w:sdtEndPr/>
      <w:sdtContent>
        <w:p w14:paraId="3B749D69" w14:textId="77777777" w:rsidR="00B37B3B" w:rsidRPr="00AA526B" w:rsidRDefault="00347AF5" w:rsidP="00D33152">
          <w:pPr>
            <w:pStyle w:val="Ttulo2"/>
            <w:rPr>
              <w:noProof/>
            </w:rPr>
          </w:pPr>
          <w:r w:rsidRPr="00AA526B">
            <w:rPr>
              <w:noProof/>
              <w:lang w:bidi="es-ES"/>
            </w:rPr>
            <w:t>Instrucciones para comenzar con los costos estimados de inicio</w:t>
          </w:r>
        </w:p>
      </w:sdtContent>
    </w:sdt>
    <w:bookmarkEnd w:id="9" w:displacedByCustomXml="prev"/>
    <w:sdt>
      <w:sdtPr>
        <w:rPr>
          <w:noProof/>
        </w:rPr>
        <w:id w:val="1030765214"/>
        <w:placeholder>
          <w:docPart w:val="ACBA492434B641C79E0D5D2AE5060A7F"/>
        </w:placeholder>
        <w:temporary/>
        <w:showingPlcHdr/>
        <w15:appearance w15:val="hidden"/>
      </w:sdtPr>
      <w:sdtEndPr/>
      <w:sdtContent>
        <w:p w14:paraId="03C797A5" w14:textId="77777777" w:rsidR="00B37B3B" w:rsidRPr="00AA526B" w:rsidRDefault="00A41799" w:rsidP="00B37B3B">
          <w:pPr>
            <w:rPr>
              <w:noProof/>
            </w:rPr>
          </w:pPr>
          <w:r w:rsidRPr="00AA526B">
            <w:rPr>
              <w:noProof/>
              <w:lang w:bidi="es-ES"/>
            </w:rPr>
            <w:t>La determinación de los costos de inicio de un negocio es crítica para asegurar que haya suficiente efectivo disponible para iniciar las operaciones comerciales dentro del marco de tiempo presupuestado, así como dentro del presupuesto de costos. Los costos de puesta en marcha normalmente se clasifican en dos categorías: costos mensuales y costos de una sola vez. Los costos mensuales cubren los costos que ocurren cada mes durante el período de inicio, y los costos únicos son los costos que se incurrirán una vez durante el período de inicio.</w:t>
          </w:r>
        </w:p>
      </w:sdtContent>
    </w:sdt>
    <w:sdt>
      <w:sdtPr>
        <w:rPr>
          <w:rStyle w:val="Negrita"/>
          <w:noProof/>
        </w:rPr>
        <w:id w:val="1017121647"/>
        <w:placeholder>
          <w:docPart w:val="89C73F83E6BD489D9D6A82E366489DD8"/>
        </w:placeholder>
        <w:temporary/>
        <w:showingPlcHdr/>
        <w15:appearance w15:val="hidden"/>
      </w:sdtPr>
      <w:sdtEndPr>
        <w:rPr>
          <w:rStyle w:val="Negrita"/>
        </w:rPr>
      </w:sdtEndPr>
      <w:sdtContent>
        <w:p w14:paraId="1B1147E5" w14:textId="77777777" w:rsidR="00B37B3B" w:rsidRPr="00AA526B" w:rsidRDefault="00B37B3B" w:rsidP="00B37B3B">
          <w:pPr>
            <w:rPr>
              <w:rStyle w:val="Negrita"/>
              <w:noProof/>
            </w:rPr>
          </w:pPr>
          <w:r w:rsidRPr="00AA526B">
            <w:rPr>
              <w:rStyle w:val="Negrita"/>
              <w:noProof/>
              <w:lang w:bidi="es-ES"/>
            </w:rPr>
            <w:t>Pasos para la preparación:</w:t>
          </w:r>
        </w:p>
      </w:sdtContent>
    </w:sdt>
    <w:p w14:paraId="00FFE374" w14:textId="77777777" w:rsidR="00E53724" w:rsidRPr="00AA526B" w:rsidRDefault="00F45DF6" w:rsidP="00E53724">
      <w:pPr>
        <w:pStyle w:val="Listaconvietas"/>
        <w:rPr>
          <w:noProof/>
        </w:rPr>
      </w:pPr>
      <w:sdt>
        <w:sdtPr>
          <w:rPr>
            <w:rStyle w:val="Negrita"/>
            <w:noProof/>
          </w:rPr>
          <w:id w:val="1090817728"/>
          <w:placeholder>
            <w:docPart w:val="DA2B655E7DD746A3A7118EA87393BC78"/>
          </w:placeholder>
          <w:temporary/>
          <w:showingPlcHdr/>
          <w15:appearance w15:val="hidden"/>
        </w:sdtPr>
        <w:sdtEndPr>
          <w:rPr>
            <w:rStyle w:val="Negrita"/>
          </w:rPr>
        </w:sdtEndPr>
        <w:sdtContent>
          <w:r w:rsidR="00B37B3B" w:rsidRPr="00AA526B">
            <w:rPr>
              <w:rStyle w:val="Negrita"/>
              <w:noProof/>
              <w:lang w:bidi="es-ES"/>
            </w:rPr>
            <w:t>Paso 1:</w:t>
          </w:r>
        </w:sdtContent>
      </w:sdt>
      <w:r w:rsidR="00E53724" w:rsidRPr="00AA526B">
        <w:rPr>
          <w:noProof/>
          <w:lang w:bidi="es-ES"/>
        </w:rPr>
        <w:t xml:space="preserve"> </w:t>
      </w:r>
      <w:sdt>
        <w:sdtPr>
          <w:rPr>
            <w:noProof/>
          </w:rPr>
          <w:id w:val="-1237317846"/>
          <w:placeholder>
            <w:docPart w:val="1383D9B715A14F2C818BD8B9053445F6"/>
          </w:placeholder>
          <w:temporary/>
          <w:showingPlcHdr/>
          <w15:appearance w15:val="hidden"/>
        </w:sdtPr>
        <w:sdtEndPr/>
        <w:sdtContent>
          <w:r w:rsidR="00A41799" w:rsidRPr="00AA526B">
            <w:rPr>
              <w:noProof/>
              <w:lang w:bidi="es-ES"/>
            </w:rPr>
            <w:t>Introduzca el nombre de la empresa y la fecha en que se está preparando este presupuesto.</w:t>
          </w:r>
        </w:sdtContent>
      </w:sdt>
    </w:p>
    <w:p w14:paraId="73C582A6" w14:textId="77777777" w:rsidR="00026EAE" w:rsidRPr="00AA526B" w:rsidRDefault="00F45DF6" w:rsidP="00026EAE">
      <w:pPr>
        <w:pStyle w:val="Listaconvietas"/>
        <w:rPr>
          <w:noProof/>
        </w:rPr>
      </w:pPr>
      <w:sdt>
        <w:sdtPr>
          <w:rPr>
            <w:rStyle w:val="Negrita"/>
            <w:noProof/>
          </w:rPr>
          <w:id w:val="-1733767156"/>
          <w:placeholder>
            <w:docPart w:val="9AB242BC3C344B209F2444F4EB3B7715"/>
          </w:placeholder>
          <w:temporary/>
          <w:showingPlcHdr/>
          <w15:appearance w15:val="hidden"/>
        </w:sdtPr>
        <w:sdtEndPr>
          <w:rPr>
            <w:rStyle w:val="Negrita"/>
          </w:rPr>
        </w:sdtEndPr>
        <w:sdtContent>
          <w:r w:rsidR="00B37B3B" w:rsidRPr="00AA526B">
            <w:rPr>
              <w:rStyle w:val="Negrita"/>
              <w:noProof/>
              <w:lang w:bidi="es-ES"/>
            </w:rPr>
            <w:t>Paso 2:</w:t>
          </w:r>
        </w:sdtContent>
      </w:sdt>
      <w:r w:rsidR="00026EAE" w:rsidRPr="00AA526B">
        <w:rPr>
          <w:noProof/>
          <w:lang w:bidi="es-ES"/>
        </w:rPr>
        <w:t xml:space="preserve"> </w:t>
      </w:r>
      <w:sdt>
        <w:sdtPr>
          <w:rPr>
            <w:noProof/>
          </w:rPr>
          <w:id w:val="-779647325"/>
          <w:placeholder>
            <w:docPart w:val="5C9FA0E719484BA99287098477513295"/>
          </w:placeholder>
          <w:temporary/>
          <w:showingPlcHdr/>
          <w15:appearance w15:val="hidden"/>
        </w:sdtPr>
        <w:sdtEndPr/>
        <w:sdtContent>
          <w:r w:rsidR="00A41799" w:rsidRPr="00AA526B">
            <w:rPr>
              <w:noProof/>
              <w:lang w:bidi="es-ES"/>
            </w:rPr>
            <w:t>Escriba la cantidad de meses y el coste mensual para cada elemento de coste recurrente. Para los costos únicos, omita los costes mensuales. Si hay elementos de coste que tienen importes recurrentes y únicos, ingrese estos también. El costo total se calculará automáticamente en la columna del extremo derecho.</w:t>
          </w:r>
        </w:sdtContent>
      </w:sdt>
    </w:p>
    <w:p w14:paraId="7B320C45" w14:textId="77777777" w:rsidR="00026EAE" w:rsidRPr="00AA526B" w:rsidRDefault="00F45DF6" w:rsidP="00026EAE">
      <w:pPr>
        <w:pStyle w:val="Listaconvietas"/>
        <w:rPr>
          <w:noProof/>
        </w:rPr>
      </w:pPr>
      <w:sdt>
        <w:sdtPr>
          <w:rPr>
            <w:rStyle w:val="Negrita"/>
            <w:noProof/>
          </w:rPr>
          <w:id w:val="-1765599190"/>
          <w:placeholder>
            <w:docPart w:val="E5E4DDDC848F4A5A8C2C26CE9A97323A"/>
          </w:placeholder>
          <w:temporary/>
          <w:showingPlcHdr/>
          <w15:appearance w15:val="hidden"/>
        </w:sdtPr>
        <w:sdtEndPr>
          <w:rPr>
            <w:rStyle w:val="Negrita"/>
          </w:rPr>
        </w:sdtEndPr>
        <w:sdtContent>
          <w:r w:rsidR="00B37B3B" w:rsidRPr="00AA526B">
            <w:rPr>
              <w:rStyle w:val="Negrita"/>
              <w:noProof/>
              <w:lang w:bidi="es-ES"/>
            </w:rPr>
            <w:t>Paso 3:</w:t>
          </w:r>
        </w:sdtContent>
      </w:sdt>
      <w:r w:rsidR="00026EAE" w:rsidRPr="00AA526B">
        <w:rPr>
          <w:noProof/>
          <w:lang w:bidi="es-ES"/>
        </w:rPr>
        <w:t xml:space="preserve"> </w:t>
      </w:r>
      <w:sdt>
        <w:sdtPr>
          <w:rPr>
            <w:noProof/>
          </w:rPr>
          <w:id w:val="1420910926"/>
          <w:placeholder>
            <w:docPart w:val="4A0550D80ADF4EBE9A5220492DDD80F1"/>
          </w:placeholder>
          <w:temporary/>
          <w:showingPlcHdr/>
          <w15:appearance w15:val="hidden"/>
        </w:sdtPr>
        <w:sdtEndPr/>
        <w:sdtContent>
          <w:r w:rsidR="00A41799" w:rsidRPr="00AA526B">
            <w:rPr>
              <w:noProof/>
              <w:lang w:bidi="es-ES"/>
            </w:rPr>
            <w:t>Una vez que se hayan ingresado todos los costos, revise las partidas individuales y la cantidad total para ver dónde se puede ajustar el presupuesto o mover algo hacia el futuro cuando se obtengan más ingresos.</w:t>
          </w:r>
        </w:sdtContent>
      </w:sdt>
    </w:p>
    <w:p w14:paraId="4A0DA315" w14:textId="77777777" w:rsidR="008F704C" w:rsidRPr="00AA526B" w:rsidRDefault="008F704C" w:rsidP="008F704C">
      <w:pPr>
        <w:pStyle w:val="Listaconvietas"/>
        <w:numPr>
          <w:ilvl w:val="0"/>
          <w:numId w:val="0"/>
        </w:numPr>
        <w:ind w:left="340" w:hanging="340"/>
        <w:rPr>
          <w:noProof/>
        </w:rPr>
      </w:pPr>
    </w:p>
    <w:p w14:paraId="08364BC0" w14:textId="77777777" w:rsidR="00D02465" w:rsidRPr="00AA526B" w:rsidRDefault="00D02465">
      <w:pPr>
        <w:spacing w:before="0" w:after="160" w:line="259" w:lineRule="auto"/>
        <w:rPr>
          <w:noProof/>
        </w:rPr>
      </w:pPr>
      <w:r w:rsidRPr="00AA526B">
        <w:rPr>
          <w:noProof/>
          <w:lang w:bidi="es-ES"/>
        </w:rPr>
        <w:br w:type="page"/>
      </w:r>
    </w:p>
    <w:p w14:paraId="2604C68A" w14:textId="77777777" w:rsidR="008F704C" w:rsidRPr="00AA526B" w:rsidRDefault="008F704C" w:rsidP="008F704C">
      <w:pPr>
        <w:pStyle w:val="Listaconvietas"/>
        <w:numPr>
          <w:ilvl w:val="0"/>
          <w:numId w:val="0"/>
        </w:numPr>
        <w:ind w:left="340" w:hanging="340"/>
        <w:rPr>
          <w:noProof/>
        </w:rPr>
        <w:sectPr w:rsidR="008F704C" w:rsidRPr="00AA526B" w:rsidSect="00D02465">
          <w:type w:val="continuous"/>
          <w:pgSz w:w="11906" w:h="16838" w:code="9"/>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227"/>
        <w:gridCol w:w="822"/>
        <w:gridCol w:w="822"/>
        <w:gridCol w:w="822"/>
        <w:gridCol w:w="822"/>
        <w:gridCol w:w="822"/>
        <w:gridCol w:w="822"/>
        <w:gridCol w:w="422"/>
        <w:gridCol w:w="400"/>
        <w:gridCol w:w="822"/>
        <w:gridCol w:w="822"/>
        <w:gridCol w:w="822"/>
        <w:gridCol w:w="822"/>
        <w:gridCol w:w="822"/>
        <w:gridCol w:w="1587"/>
      </w:tblGrid>
      <w:tr w:rsidR="00E552C8" w:rsidRPr="00AA526B" w14:paraId="075B0589" w14:textId="77777777" w:rsidTr="00AA526B">
        <w:trPr>
          <w:trHeight w:val="300"/>
        </w:trPr>
        <w:tc>
          <w:tcPr>
            <w:tcW w:w="14678" w:type="dxa"/>
            <w:gridSpan w:val="15"/>
            <w:shd w:val="clear" w:color="auto" w:fill="107082" w:themeFill="accent2"/>
            <w:noWrap/>
            <w:vAlign w:val="center"/>
            <w:hideMark/>
          </w:tcPr>
          <w:p w14:paraId="2041620B" w14:textId="77777777" w:rsidR="00E552C8" w:rsidRPr="00AA526B" w:rsidRDefault="00F45DF6" w:rsidP="00974DD3">
            <w:pPr>
              <w:pStyle w:val="Encabezadosdetabla"/>
              <w:rPr>
                <w:noProof/>
              </w:rPr>
            </w:pPr>
            <w:sdt>
              <w:sdtPr>
                <w:rPr>
                  <w:noProof/>
                </w:rPr>
                <w:id w:val="2045242919"/>
                <w:placeholder>
                  <w:docPart w:val="60A1B4BA76F14E049D7491E91CF5CF68"/>
                </w:placeholder>
                <w:temporary/>
                <w:showingPlcHdr/>
                <w15:appearance w15:val="hidden"/>
              </w:sdtPr>
              <w:sdtEndPr/>
              <w:sdtContent>
                <w:r w:rsidR="00F77933" w:rsidRPr="00AA526B">
                  <w:rPr>
                    <w:noProof/>
                    <w:lang w:bidi="es-ES"/>
                  </w:rPr>
                  <w:t>COSTOS DE INICIO</w:t>
                </w:r>
              </w:sdtContent>
            </w:sdt>
          </w:p>
        </w:tc>
      </w:tr>
      <w:tr w:rsidR="00E552C8" w:rsidRPr="00AA526B" w14:paraId="7CBD05D4" w14:textId="77777777" w:rsidTr="00AA526B">
        <w:trPr>
          <w:trHeight w:val="300"/>
        </w:trPr>
        <w:sdt>
          <w:sdtPr>
            <w:rPr>
              <w:noProof/>
            </w:rPr>
            <w:id w:val="-1936131643"/>
            <w:placeholder>
              <w:docPart w:val="9C6964EAD9B14CBC96F212011F762592"/>
            </w:placeholder>
            <w:temporary/>
            <w:showingPlcHdr/>
            <w15:appearance w15:val="hidden"/>
          </w:sdtPr>
          <w:sdtEndPr/>
          <w:sdtContent>
            <w:tc>
              <w:tcPr>
                <w:tcW w:w="8582" w:type="dxa"/>
                <w:gridSpan w:val="8"/>
                <w:shd w:val="clear" w:color="auto" w:fill="auto"/>
                <w:noWrap/>
                <w:vAlign w:val="center"/>
              </w:tcPr>
              <w:p w14:paraId="49EFFB76" w14:textId="77777777" w:rsidR="00E552C8" w:rsidRPr="00AA526B" w:rsidRDefault="006F1C41" w:rsidP="00974DD3">
                <w:pPr>
                  <w:pStyle w:val="Textodelatablagrande"/>
                  <w:rPr>
                    <w:noProof/>
                  </w:rPr>
                </w:pPr>
                <w:r w:rsidRPr="00AA526B">
                  <w:rPr>
                    <w:noProof/>
                    <w:lang w:bidi="es-ES"/>
                  </w:rPr>
                  <w:t>Su agencia basada en Office</w:t>
                </w:r>
              </w:p>
            </w:tc>
          </w:sdtContent>
        </w:sdt>
        <w:sdt>
          <w:sdtPr>
            <w:rPr>
              <w:noProof/>
            </w:rPr>
            <w:id w:val="-566500938"/>
            <w:placeholder>
              <w:docPart w:val="7918A63D457247908480F90291EB9F64"/>
            </w:placeholder>
            <w:temporary/>
            <w:showingPlcHdr/>
            <w15:appearance w15:val="hidden"/>
          </w:sdtPr>
          <w:sdtEndPr/>
          <w:sdtContent>
            <w:tc>
              <w:tcPr>
                <w:tcW w:w="6096" w:type="dxa"/>
                <w:gridSpan w:val="7"/>
                <w:shd w:val="clear" w:color="auto" w:fill="auto"/>
                <w:vAlign w:val="center"/>
              </w:tcPr>
              <w:p w14:paraId="168EBB88" w14:textId="77777777" w:rsidR="00E552C8" w:rsidRPr="00AA526B" w:rsidRDefault="006F1C41" w:rsidP="006F1C41">
                <w:pPr>
                  <w:pStyle w:val="Textodelatablagrande"/>
                  <w:jc w:val="right"/>
                  <w:rPr>
                    <w:noProof/>
                  </w:rPr>
                </w:pPr>
                <w:r w:rsidRPr="00AA526B">
                  <w:rPr>
                    <w:noProof/>
                    <w:lang w:bidi="es-ES"/>
                  </w:rPr>
                  <w:t>1 de enero de 20xx</w:t>
                </w:r>
              </w:p>
            </w:tc>
          </w:sdtContent>
        </w:sdt>
      </w:tr>
      <w:tr w:rsidR="00F77933" w:rsidRPr="00D0337D" w14:paraId="50864984" w14:textId="77777777" w:rsidTr="00AA526B">
        <w:trPr>
          <w:trHeight w:val="300"/>
        </w:trPr>
        <w:tc>
          <w:tcPr>
            <w:tcW w:w="3228" w:type="dxa"/>
            <w:shd w:val="clear" w:color="auto" w:fill="F0CDA1" w:themeFill="accent1"/>
            <w:vAlign w:val="center"/>
            <w:hideMark/>
          </w:tcPr>
          <w:p w14:paraId="7A958368" w14:textId="77777777" w:rsidR="00F77933" w:rsidRPr="00D0337D" w:rsidRDefault="00F45DF6" w:rsidP="00974DD3">
            <w:pPr>
              <w:pStyle w:val="Textodelatablagrande"/>
              <w:rPr>
                <w:rStyle w:val="Negrita"/>
                <w:noProof/>
                <w:sz w:val="16"/>
                <w:szCs w:val="16"/>
              </w:rPr>
            </w:pPr>
            <w:sdt>
              <w:sdtPr>
                <w:rPr>
                  <w:rStyle w:val="Negrita"/>
                  <w:noProof/>
                  <w:sz w:val="16"/>
                  <w:szCs w:val="16"/>
                </w:rPr>
                <w:id w:val="-416865961"/>
                <w:placeholder>
                  <w:docPart w:val="FFBB1833C4104D1EAD3B94D7F7981145"/>
                </w:placeholder>
                <w:temporary/>
                <w:showingPlcHdr/>
                <w15:appearance w15:val="hidden"/>
              </w:sdtPr>
              <w:sdtEndPr>
                <w:rPr>
                  <w:rStyle w:val="Negrita"/>
                </w:rPr>
              </w:sdtEndPr>
              <w:sdtContent>
                <w:r w:rsidR="00F77933" w:rsidRPr="00D0337D">
                  <w:rPr>
                    <w:rStyle w:val="Negrita"/>
                    <w:noProof/>
                    <w:sz w:val="16"/>
                    <w:szCs w:val="16"/>
                    <w:lang w:bidi="es-ES"/>
                  </w:rPr>
                  <w:t>INGRESOS</w:t>
                </w:r>
              </w:sdtContent>
            </w:sdt>
          </w:p>
        </w:tc>
        <w:tc>
          <w:tcPr>
            <w:tcW w:w="822" w:type="dxa"/>
            <w:shd w:val="clear" w:color="auto" w:fill="F0CDA1" w:themeFill="accent1"/>
            <w:vAlign w:val="center"/>
            <w:hideMark/>
          </w:tcPr>
          <w:p w14:paraId="54DF347A" w14:textId="77777777" w:rsidR="00F77933" w:rsidRPr="00D0337D" w:rsidRDefault="00F45DF6" w:rsidP="00974DD3">
            <w:pPr>
              <w:pStyle w:val="Textodelatablagrande"/>
              <w:rPr>
                <w:rStyle w:val="Negrita"/>
                <w:noProof/>
                <w:sz w:val="16"/>
                <w:szCs w:val="16"/>
              </w:rPr>
            </w:pPr>
            <w:sdt>
              <w:sdtPr>
                <w:rPr>
                  <w:rStyle w:val="Negrita"/>
                  <w:noProof/>
                  <w:sz w:val="16"/>
                  <w:szCs w:val="16"/>
                </w:rPr>
                <w:id w:val="-998733427"/>
                <w:placeholder>
                  <w:docPart w:val="19A8C11C50074CB79366C6BF27C0746C"/>
                </w:placeholder>
                <w:temporary/>
                <w:showingPlcHdr/>
                <w15:appearance w15:val="hidden"/>
              </w:sdtPr>
              <w:sdtEndPr>
                <w:rPr>
                  <w:rStyle w:val="Negrita"/>
                </w:rPr>
              </w:sdtEndPr>
              <w:sdtContent>
                <w:r w:rsidR="00F77933" w:rsidRPr="00D0337D">
                  <w:rPr>
                    <w:rStyle w:val="Negrita"/>
                    <w:noProof/>
                    <w:sz w:val="16"/>
                    <w:szCs w:val="16"/>
                    <w:lang w:bidi="es-ES"/>
                  </w:rPr>
                  <w:t>ENE</w:t>
                </w:r>
              </w:sdtContent>
            </w:sdt>
          </w:p>
        </w:tc>
        <w:tc>
          <w:tcPr>
            <w:tcW w:w="822" w:type="dxa"/>
            <w:shd w:val="clear" w:color="auto" w:fill="F0CDA1" w:themeFill="accent1"/>
            <w:vAlign w:val="center"/>
            <w:hideMark/>
          </w:tcPr>
          <w:p w14:paraId="11ED045D" w14:textId="77777777" w:rsidR="00F77933" w:rsidRPr="00D0337D" w:rsidRDefault="00F45DF6" w:rsidP="00974DD3">
            <w:pPr>
              <w:pStyle w:val="Textodelatablagrande"/>
              <w:rPr>
                <w:rStyle w:val="Negrita"/>
                <w:noProof/>
                <w:sz w:val="16"/>
                <w:szCs w:val="16"/>
              </w:rPr>
            </w:pPr>
            <w:sdt>
              <w:sdtPr>
                <w:rPr>
                  <w:rStyle w:val="Negrita"/>
                  <w:noProof/>
                  <w:sz w:val="16"/>
                  <w:szCs w:val="16"/>
                </w:rPr>
                <w:id w:val="-1627300637"/>
                <w:placeholder>
                  <w:docPart w:val="7DEE29AB73D34EAAB9CBA981AC9DE9CF"/>
                </w:placeholder>
                <w:temporary/>
                <w:showingPlcHdr/>
                <w15:appearance w15:val="hidden"/>
              </w:sdtPr>
              <w:sdtEndPr>
                <w:rPr>
                  <w:rStyle w:val="Negrita"/>
                </w:rPr>
              </w:sdtEndPr>
              <w:sdtContent>
                <w:r w:rsidR="00F77933" w:rsidRPr="00D0337D">
                  <w:rPr>
                    <w:rStyle w:val="Negrita"/>
                    <w:noProof/>
                    <w:sz w:val="16"/>
                    <w:szCs w:val="16"/>
                    <w:lang w:bidi="es-ES"/>
                  </w:rPr>
                  <w:t>FEB</w:t>
                </w:r>
              </w:sdtContent>
            </w:sdt>
          </w:p>
        </w:tc>
        <w:tc>
          <w:tcPr>
            <w:tcW w:w="822" w:type="dxa"/>
            <w:shd w:val="clear" w:color="auto" w:fill="F0CDA1" w:themeFill="accent1"/>
            <w:vAlign w:val="center"/>
            <w:hideMark/>
          </w:tcPr>
          <w:p w14:paraId="4CCD27AB" w14:textId="77777777" w:rsidR="00F77933" w:rsidRPr="00D0337D" w:rsidRDefault="00F45DF6" w:rsidP="00974DD3">
            <w:pPr>
              <w:pStyle w:val="Textodelatablagrande"/>
              <w:rPr>
                <w:rStyle w:val="Negrita"/>
                <w:noProof/>
                <w:sz w:val="16"/>
                <w:szCs w:val="16"/>
              </w:rPr>
            </w:pPr>
            <w:sdt>
              <w:sdtPr>
                <w:rPr>
                  <w:rStyle w:val="Negrita"/>
                  <w:noProof/>
                  <w:sz w:val="16"/>
                  <w:szCs w:val="16"/>
                </w:rPr>
                <w:id w:val="-2109723082"/>
                <w:placeholder>
                  <w:docPart w:val="99199A9BF9164FABA6A267FA5C445B6E"/>
                </w:placeholder>
                <w:temporary/>
                <w:showingPlcHdr/>
                <w15:appearance w15:val="hidden"/>
              </w:sdtPr>
              <w:sdtEndPr>
                <w:rPr>
                  <w:rStyle w:val="Negrita"/>
                </w:rPr>
              </w:sdtEndPr>
              <w:sdtContent>
                <w:r w:rsidR="00F77933" w:rsidRPr="00D0337D">
                  <w:rPr>
                    <w:rStyle w:val="Negrita"/>
                    <w:noProof/>
                    <w:sz w:val="16"/>
                    <w:szCs w:val="16"/>
                    <w:lang w:bidi="es-ES"/>
                  </w:rPr>
                  <w:t>MAR</w:t>
                </w:r>
              </w:sdtContent>
            </w:sdt>
          </w:p>
        </w:tc>
        <w:tc>
          <w:tcPr>
            <w:tcW w:w="822" w:type="dxa"/>
            <w:shd w:val="clear" w:color="auto" w:fill="F0CDA1" w:themeFill="accent1"/>
            <w:vAlign w:val="center"/>
            <w:hideMark/>
          </w:tcPr>
          <w:p w14:paraId="7577BAB0" w14:textId="77777777" w:rsidR="00F77933" w:rsidRPr="00D0337D" w:rsidRDefault="00F45DF6" w:rsidP="00974DD3">
            <w:pPr>
              <w:pStyle w:val="Textodelatablagrande"/>
              <w:rPr>
                <w:rStyle w:val="Negrita"/>
                <w:noProof/>
                <w:sz w:val="16"/>
                <w:szCs w:val="16"/>
              </w:rPr>
            </w:pPr>
            <w:sdt>
              <w:sdtPr>
                <w:rPr>
                  <w:rStyle w:val="Negrita"/>
                  <w:noProof/>
                  <w:sz w:val="16"/>
                  <w:szCs w:val="16"/>
                </w:rPr>
                <w:id w:val="1820922621"/>
                <w:placeholder>
                  <w:docPart w:val="92266FDCA8074698B1E1B2D1262A9B04"/>
                </w:placeholder>
                <w:temporary/>
                <w:showingPlcHdr/>
                <w15:appearance w15:val="hidden"/>
              </w:sdtPr>
              <w:sdtEndPr>
                <w:rPr>
                  <w:rStyle w:val="Negrita"/>
                </w:rPr>
              </w:sdtEndPr>
              <w:sdtContent>
                <w:r w:rsidR="00F77933" w:rsidRPr="00D0337D">
                  <w:rPr>
                    <w:rStyle w:val="Negrita"/>
                    <w:noProof/>
                    <w:sz w:val="16"/>
                    <w:szCs w:val="16"/>
                    <w:lang w:bidi="es-ES"/>
                  </w:rPr>
                  <w:t>ABR</w:t>
                </w:r>
              </w:sdtContent>
            </w:sdt>
          </w:p>
        </w:tc>
        <w:tc>
          <w:tcPr>
            <w:tcW w:w="822" w:type="dxa"/>
            <w:shd w:val="clear" w:color="auto" w:fill="F0CDA1" w:themeFill="accent1"/>
            <w:vAlign w:val="center"/>
            <w:hideMark/>
          </w:tcPr>
          <w:p w14:paraId="0D41DD8A" w14:textId="77777777" w:rsidR="00F77933" w:rsidRPr="00D0337D" w:rsidRDefault="00F45DF6" w:rsidP="00974DD3">
            <w:pPr>
              <w:pStyle w:val="Textodelatablagrande"/>
              <w:rPr>
                <w:rStyle w:val="Negrita"/>
                <w:noProof/>
                <w:sz w:val="16"/>
                <w:szCs w:val="16"/>
              </w:rPr>
            </w:pPr>
            <w:sdt>
              <w:sdtPr>
                <w:rPr>
                  <w:rStyle w:val="Negrita"/>
                  <w:noProof/>
                  <w:sz w:val="16"/>
                  <w:szCs w:val="16"/>
                </w:rPr>
                <w:id w:val="1951658538"/>
                <w:placeholder>
                  <w:docPart w:val="4CED6EAF363E40559D8CD7F191A74185"/>
                </w:placeholder>
                <w:temporary/>
                <w:showingPlcHdr/>
                <w15:appearance w15:val="hidden"/>
              </w:sdtPr>
              <w:sdtEndPr>
                <w:rPr>
                  <w:rStyle w:val="Negrita"/>
                </w:rPr>
              </w:sdtEndPr>
              <w:sdtContent>
                <w:r w:rsidR="00F77933" w:rsidRPr="00D0337D">
                  <w:rPr>
                    <w:rStyle w:val="Negrita"/>
                    <w:noProof/>
                    <w:sz w:val="16"/>
                    <w:szCs w:val="16"/>
                    <w:lang w:bidi="es-ES"/>
                  </w:rPr>
                  <w:t>MAY</w:t>
                </w:r>
              </w:sdtContent>
            </w:sdt>
          </w:p>
        </w:tc>
        <w:tc>
          <w:tcPr>
            <w:tcW w:w="822" w:type="dxa"/>
            <w:shd w:val="clear" w:color="auto" w:fill="F0CDA1" w:themeFill="accent1"/>
            <w:vAlign w:val="center"/>
            <w:hideMark/>
          </w:tcPr>
          <w:p w14:paraId="32DCA451" w14:textId="77777777" w:rsidR="00F77933" w:rsidRPr="00D0337D" w:rsidRDefault="00F45DF6" w:rsidP="00974DD3">
            <w:pPr>
              <w:pStyle w:val="Textodelatablagrande"/>
              <w:rPr>
                <w:rStyle w:val="Negrita"/>
                <w:noProof/>
                <w:sz w:val="16"/>
                <w:szCs w:val="16"/>
              </w:rPr>
            </w:pPr>
            <w:sdt>
              <w:sdtPr>
                <w:rPr>
                  <w:rStyle w:val="Negrita"/>
                  <w:noProof/>
                  <w:sz w:val="16"/>
                  <w:szCs w:val="16"/>
                </w:rPr>
                <w:id w:val="-1981910020"/>
                <w:placeholder>
                  <w:docPart w:val="BBFBB67386E4412BA30A31A0D43C5AF3"/>
                </w:placeholder>
                <w:temporary/>
                <w:showingPlcHdr/>
                <w15:appearance w15:val="hidden"/>
              </w:sdtPr>
              <w:sdtEndPr>
                <w:rPr>
                  <w:rStyle w:val="Negrita"/>
                </w:rPr>
              </w:sdtEndPr>
              <w:sdtContent>
                <w:r w:rsidR="00F77933" w:rsidRPr="00D0337D">
                  <w:rPr>
                    <w:rStyle w:val="Negrita"/>
                    <w:noProof/>
                    <w:sz w:val="16"/>
                    <w:szCs w:val="16"/>
                    <w:lang w:bidi="es-ES"/>
                  </w:rPr>
                  <w:t>JUN</w:t>
                </w:r>
              </w:sdtContent>
            </w:sdt>
          </w:p>
        </w:tc>
        <w:tc>
          <w:tcPr>
            <w:tcW w:w="822" w:type="dxa"/>
            <w:gridSpan w:val="2"/>
            <w:shd w:val="clear" w:color="auto" w:fill="F0CDA1" w:themeFill="accent1"/>
            <w:vAlign w:val="center"/>
            <w:hideMark/>
          </w:tcPr>
          <w:p w14:paraId="55987F35" w14:textId="77777777" w:rsidR="00F77933" w:rsidRPr="00D0337D" w:rsidRDefault="00F45DF6" w:rsidP="00974DD3">
            <w:pPr>
              <w:pStyle w:val="Textodelatablagrande"/>
              <w:rPr>
                <w:rStyle w:val="Negrita"/>
                <w:noProof/>
                <w:sz w:val="16"/>
                <w:szCs w:val="16"/>
              </w:rPr>
            </w:pPr>
            <w:sdt>
              <w:sdtPr>
                <w:rPr>
                  <w:rStyle w:val="Negrita"/>
                  <w:noProof/>
                  <w:sz w:val="16"/>
                  <w:szCs w:val="16"/>
                </w:rPr>
                <w:id w:val="1204296592"/>
                <w:placeholder>
                  <w:docPart w:val="7765B858FFAD43989F49BE2869A13D50"/>
                </w:placeholder>
                <w:temporary/>
                <w:showingPlcHdr/>
                <w15:appearance w15:val="hidden"/>
              </w:sdtPr>
              <w:sdtEndPr>
                <w:rPr>
                  <w:rStyle w:val="Negrita"/>
                </w:rPr>
              </w:sdtEndPr>
              <w:sdtContent>
                <w:r w:rsidR="00F77933" w:rsidRPr="00D0337D">
                  <w:rPr>
                    <w:rStyle w:val="Negrita"/>
                    <w:noProof/>
                    <w:sz w:val="16"/>
                    <w:szCs w:val="16"/>
                    <w:lang w:bidi="es-ES"/>
                  </w:rPr>
                  <w:t>JUL</w:t>
                </w:r>
              </w:sdtContent>
            </w:sdt>
          </w:p>
        </w:tc>
        <w:tc>
          <w:tcPr>
            <w:tcW w:w="822" w:type="dxa"/>
            <w:shd w:val="clear" w:color="auto" w:fill="F0CDA1" w:themeFill="accent1"/>
            <w:vAlign w:val="center"/>
            <w:hideMark/>
          </w:tcPr>
          <w:p w14:paraId="5654EE8B" w14:textId="77777777" w:rsidR="00F77933" w:rsidRPr="00D0337D" w:rsidRDefault="00F45DF6" w:rsidP="00974DD3">
            <w:pPr>
              <w:pStyle w:val="Textodelatablagrande"/>
              <w:rPr>
                <w:rStyle w:val="Negrita"/>
                <w:noProof/>
                <w:sz w:val="16"/>
                <w:szCs w:val="16"/>
              </w:rPr>
            </w:pPr>
            <w:sdt>
              <w:sdtPr>
                <w:rPr>
                  <w:rStyle w:val="Negrita"/>
                  <w:noProof/>
                  <w:sz w:val="16"/>
                  <w:szCs w:val="16"/>
                </w:rPr>
                <w:id w:val="1374039557"/>
                <w:placeholder>
                  <w:docPart w:val="9C945ECEB6764465AC5428CC7606742C"/>
                </w:placeholder>
                <w:temporary/>
                <w:showingPlcHdr/>
                <w15:appearance w15:val="hidden"/>
              </w:sdtPr>
              <w:sdtEndPr>
                <w:rPr>
                  <w:rStyle w:val="Negrita"/>
                </w:rPr>
              </w:sdtEndPr>
              <w:sdtContent>
                <w:r w:rsidR="00F77933" w:rsidRPr="00D0337D">
                  <w:rPr>
                    <w:rStyle w:val="Negrita"/>
                    <w:noProof/>
                    <w:sz w:val="16"/>
                    <w:szCs w:val="16"/>
                    <w:lang w:bidi="es-ES"/>
                  </w:rPr>
                  <w:t>AGO</w:t>
                </w:r>
              </w:sdtContent>
            </w:sdt>
          </w:p>
        </w:tc>
        <w:tc>
          <w:tcPr>
            <w:tcW w:w="822" w:type="dxa"/>
            <w:shd w:val="clear" w:color="auto" w:fill="F0CDA1" w:themeFill="accent1"/>
            <w:vAlign w:val="center"/>
            <w:hideMark/>
          </w:tcPr>
          <w:p w14:paraId="13501F9E" w14:textId="77777777" w:rsidR="00F77933" w:rsidRPr="00D0337D" w:rsidRDefault="00F45DF6" w:rsidP="00974DD3">
            <w:pPr>
              <w:pStyle w:val="Textodelatablagrande"/>
              <w:rPr>
                <w:rStyle w:val="Negrita"/>
                <w:noProof/>
                <w:sz w:val="16"/>
                <w:szCs w:val="16"/>
              </w:rPr>
            </w:pPr>
            <w:sdt>
              <w:sdtPr>
                <w:rPr>
                  <w:rStyle w:val="Negrita"/>
                  <w:noProof/>
                  <w:sz w:val="16"/>
                  <w:szCs w:val="16"/>
                </w:rPr>
                <w:id w:val="1550413001"/>
                <w:placeholder>
                  <w:docPart w:val="DC90D137EEB54B86A10D289AFAE227CC"/>
                </w:placeholder>
                <w:temporary/>
                <w:showingPlcHdr/>
                <w15:appearance w15:val="hidden"/>
              </w:sdtPr>
              <w:sdtEndPr>
                <w:rPr>
                  <w:rStyle w:val="Negrita"/>
                </w:rPr>
              </w:sdtEndPr>
              <w:sdtContent>
                <w:r w:rsidR="00F77933" w:rsidRPr="00D0337D">
                  <w:rPr>
                    <w:rStyle w:val="Negrita"/>
                    <w:noProof/>
                    <w:sz w:val="16"/>
                    <w:szCs w:val="16"/>
                    <w:lang w:bidi="es-ES"/>
                  </w:rPr>
                  <w:t>SEP</w:t>
                </w:r>
              </w:sdtContent>
            </w:sdt>
          </w:p>
        </w:tc>
        <w:tc>
          <w:tcPr>
            <w:tcW w:w="822" w:type="dxa"/>
            <w:shd w:val="clear" w:color="auto" w:fill="F0CDA1" w:themeFill="accent1"/>
            <w:vAlign w:val="center"/>
            <w:hideMark/>
          </w:tcPr>
          <w:p w14:paraId="03D9B111" w14:textId="77777777" w:rsidR="00F77933" w:rsidRPr="00D0337D" w:rsidRDefault="00F45DF6" w:rsidP="00974DD3">
            <w:pPr>
              <w:pStyle w:val="Textodelatablagrande"/>
              <w:rPr>
                <w:rStyle w:val="Negrita"/>
                <w:noProof/>
                <w:sz w:val="16"/>
                <w:szCs w:val="16"/>
              </w:rPr>
            </w:pPr>
            <w:sdt>
              <w:sdtPr>
                <w:rPr>
                  <w:rStyle w:val="Negrita"/>
                  <w:noProof/>
                  <w:sz w:val="16"/>
                  <w:szCs w:val="16"/>
                </w:rPr>
                <w:id w:val="-112982545"/>
                <w:placeholder>
                  <w:docPart w:val="E52886355CC04123A926B2FA1CD64EC7"/>
                </w:placeholder>
                <w:temporary/>
                <w:showingPlcHdr/>
                <w15:appearance w15:val="hidden"/>
              </w:sdtPr>
              <w:sdtEndPr>
                <w:rPr>
                  <w:rStyle w:val="Negrita"/>
                </w:rPr>
              </w:sdtEndPr>
              <w:sdtContent>
                <w:r w:rsidR="00F77933" w:rsidRPr="00D0337D">
                  <w:rPr>
                    <w:rStyle w:val="Negrita"/>
                    <w:noProof/>
                    <w:sz w:val="16"/>
                    <w:szCs w:val="16"/>
                    <w:lang w:bidi="es-ES"/>
                  </w:rPr>
                  <w:t>OCT</w:t>
                </w:r>
              </w:sdtContent>
            </w:sdt>
          </w:p>
        </w:tc>
        <w:tc>
          <w:tcPr>
            <w:tcW w:w="822" w:type="dxa"/>
            <w:shd w:val="clear" w:color="auto" w:fill="F0CDA1" w:themeFill="accent1"/>
            <w:vAlign w:val="center"/>
            <w:hideMark/>
          </w:tcPr>
          <w:p w14:paraId="516A8349" w14:textId="77777777" w:rsidR="00F77933" w:rsidRPr="00D0337D" w:rsidRDefault="00F45DF6" w:rsidP="00974DD3">
            <w:pPr>
              <w:pStyle w:val="Textodelatablagrande"/>
              <w:rPr>
                <w:rStyle w:val="Negrita"/>
                <w:noProof/>
                <w:sz w:val="16"/>
                <w:szCs w:val="16"/>
              </w:rPr>
            </w:pPr>
            <w:sdt>
              <w:sdtPr>
                <w:rPr>
                  <w:rStyle w:val="Negrita"/>
                  <w:noProof/>
                  <w:sz w:val="16"/>
                  <w:szCs w:val="16"/>
                </w:rPr>
                <w:id w:val="-630868180"/>
                <w:placeholder>
                  <w:docPart w:val="1F7DF4F364234F8C9CAB3EC825409708"/>
                </w:placeholder>
                <w:temporary/>
                <w:showingPlcHdr/>
                <w15:appearance w15:val="hidden"/>
              </w:sdtPr>
              <w:sdtEndPr>
                <w:rPr>
                  <w:rStyle w:val="Negrita"/>
                </w:rPr>
              </w:sdtEndPr>
              <w:sdtContent>
                <w:r w:rsidR="00F77933" w:rsidRPr="00D0337D">
                  <w:rPr>
                    <w:rStyle w:val="Negrita"/>
                    <w:noProof/>
                    <w:sz w:val="16"/>
                    <w:szCs w:val="16"/>
                    <w:lang w:bidi="es-ES"/>
                  </w:rPr>
                  <w:t>NOV</w:t>
                </w:r>
              </w:sdtContent>
            </w:sdt>
          </w:p>
        </w:tc>
        <w:tc>
          <w:tcPr>
            <w:tcW w:w="822" w:type="dxa"/>
            <w:shd w:val="clear" w:color="auto" w:fill="F0CDA1" w:themeFill="accent1"/>
            <w:vAlign w:val="center"/>
            <w:hideMark/>
          </w:tcPr>
          <w:p w14:paraId="7E3B6481" w14:textId="77777777" w:rsidR="00F77933" w:rsidRPr="00D0337D" w:rsidRDefault="00F45DF6" w:rsidP="00974DD3">
            <w:pPr>
              <w:pStyle w:val="Textodelatablagrande"/>
              <w:rPr>
                <w:rStyle w:val="Negrita"/>
                <w:noProof/>
                <w:sz w:val="16"/>
                <w:szCs w:val="16"/>
              </w:rPr>
            </w:pPr>
            <w:sdt>
              <w:sdtPr>
                <w:rPr>
                  <w:rStyle w:val="Negrita"/>
                  <w:noProof/>
                  <w:sz w:val="16"/>
                  <w:szCs w:val="16"/>
                </w:rPr>
                <w:id w:val="-312495529"/>
                <w:placeholder>
                  <w:docPart w:val="88A429BC2FF548B281FDC57D04315094"/>
                </w:placeholder>
                <w:temporary/>
                <w:showingPlcHdr/>
                <w15:appearance w15:val="hidden"/>
              </w:sdtPr>
              <w:sdtEndPr>
                <w:rPr>
                  <w:rStyle w:val="Negrita"/>
                </w:rPr>
              </w:sdtEndPr>
              <w:sdtContent>
                <w:r w:rsidR="00F77933" w:rsidRPr="00D0337D">
                  <w:rPr>
                    <w:rStyle w:val="Negrita"/>
                    <w:noProof/>
                    <w:sz w:val="16"/>
                    <w:szCs w:val="16"/>
                    <w:lang w:bidi="es-ES"/>
                  </w:rPr>
                  <w:t>DIC</w:t>
                </w:r>
              </w:sdtContent>
            </w:sdt>
          </w:p>
        </w:tc>
        <w:tc>
          <w:tcPr>
            <w:tcW w:w="1587" w:type="dxa"/>
            <w:shd w:val="clear" w:color="auto" w:fill="F0CDA1" w:themeFill="accent1"/>
            <w:vAlign w:val="center"/>
            <w:hideMark/>
          </w:tcPr>
          <w:p w14:paraId="478B92A9" w14:textId="77777777" w:rsidR="00F77933" w:rsidRPr="00D0337D" w:rsidRDefault="00F45DF6" w:rsidP="00974DD3">
            <w:pPr>
              <w:pStyle w:val="Textodelatablagrande"/>
              <w:rPr>
                <w:rStyle w:val="Negrita"/>
                <w:noProof/>
                <w:sz w:val="16"/>
                <w:szCs w:val="16"/>
              </w:rPr>
            </w:pPr>
            <w:sdt>
              <w:sdtPr>
                <w:rPr>
                  <w:rStyle w:val="Negrita"/>
                  <w:noProof/>
                  <w:sz w:val="16"/>
                  <w:szCs w:val="16"/>
                </w:rPr>
                <w:id w:val="2003157700"/>
                <w:placeholder>
                  <w:docPart w:val="E6E8CC9B209246EA9DC37849E05F1AB0"/>
                </w:placeholder>
                <w:temporary/>
                <w:showingPlcHdr/>
                <w15:appearance w15:val="hidden"/>
              </w:sdtPr>
              <w:sdtEndPr>
                <w:rPr>
                  <w:rStyle w:val="Negrita"/>
                </w:rPr>
              </w:sdtEndPr>
              <w:sdtContent>
                <w:r w:rsidR="00F77933" w:rsidRPr="00D0337D">
                  <w:rPr>
                    <w:rStyle w:val="Negrita"/>
                    <w:noProof/>
                    <w:sz w:val="16"/>
                    <w:szCs w:val="16"/>
                    <w:lang w:bidi="es-ES"/>
                  </w:rPr>
                  <w:t>AÑO HASTA LA FECHA</w:t>
                </w:r>
              </w:sdtContent>
            </w:sdt>
          </w:p>
        </w:tc>
      </w:tr>
      <w:tr w:rsidR="00F77933" w:rsidRPr="00AA526B" w14:paraId="646EEC0C" w14:textId="77777777" w:rsidTr="00AA526B">
        <w:trPr>
          <w:trHeight w:val="300"/>
        </w:trPr>
        <w:tc>
          <w:tcPr>
            <w:tcW w:w="3228" w:type="dxa"/>
            <w:shd w:val="clear" w:color="auto" w:fill="F2F2F2" w:themeFill="background1" w:themeFillShade="F2"/>
            <w:vAlign w:val="center"/>
            <w:hideMark/>
          </w:tcPr>
          <w:p w14:paraId="4ABF2AEA" w14:textId="77777777" w:rsidR="00F77933" w:rsidRPr="00AA526B" w:rsidRDefault="00F45DF6" w:rsidP="00974DD3">
            <w:pPr>
              <w:pStyle w:val="Textodelatablagrande"/>
              <w:rPr>
                <w:noProof/>
              </w:rPr>
            </w:pPr>
            <w:sdt>
              <w:sdtPr>
                <w:rPr>
                  <w:noProof/>
                </w:rPr>
                <w:id w:val="904880054"/>
                <w:placeholder>
                  <w:docPart w:val="9BA96C2534174F08A3390E8198DEC320"/>
                </w:placeholder>
                <w:temporary/>
                <w:showingPlcHdr/>
                <w15:appearance w15:val="hidden"/>
              </w:sdtPr>
              <w:sdtEndPr/>
              <w:sdtContent>
                <w:r w:rsidR="00F77933" w:rsidRPr="00AA526B">
                  <w:rPr>
                    <w:noProof/>
                    <w:lang w:bidi="es-ES"/>
                  </w:rPr>
                  <w:t>Ventas estimadas de productos</w:t>
                </w:r>
              </w:sdtContent>
            </w:sdt>
          </w:p>
        </w:tc>
        <w:tc>
          <w:tcPr>
            <w:tcW w:w="822" w:type="dxa"/>
            <w:shd w:val="clear" w:color="auto" w:fill="F2F2F2" w:themeFill="background1" w:themeFillShade="F2"/>
            <w:noWrap/>
            <w:vAlign w:val="center"/>
          </w:tcPr>
          <w:p w14:paraId="22DE244F"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3F23A13F"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54EDD0B7"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426CECB9"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67C252CA"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24EF0A91"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F2F2F2" w:themeFill="background1" w:themeFillShade="F2"/>
            <w:noWrap/>
            <w:vAlign w:val="center"/>
          </w:tcPr>
          <w:p w14:paraId="017527D5"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0685D0FA"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56AEBBF2"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086D0FF0"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5B091652"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06AA211B" w14:textId="77777777" w:rsidR="00F77933" w:rsidRPr="0045019E" w:rsidRDefault="00F77933" w:rsidP="00435096">
            <w:pPr>
              <w:spacing w:before="0" w:after="0" w:line="216" w:lineRule="auto"/>
              <w:jc w:val="center"/>
              <w:rPr>
                <w:noProof/>
                <w:sz w:val="16"/>
                <w:szCs w:val="16"/>
              </w:rPr>
            </w:pPr>
          </w:p>
        </w:tc>
        <w:tc>
          <w:tcPr>
            <w:tcW w:w="1587" w:type="dxa"/>
            <w:shd w:val="clear" w:color="auto" w:fill="F2F2F2" w:themeFill="background1" w:themeFillShade="F2"/>
            <w:noWrap/>
            <w:vAlign w:val="center"/>
          </w:tcPr>
          <w:p w14:paraId="47C4D011" w14:textId="77777777" w:rsidR="00F77933" w:rsidRPr="0045019E" w:rsidRDefault="00F77933" w:rsidP="00435096">
            <w:pPr>
              <w:spacing w:before="0" w:after="0" w:line="216" w:lineRule="auto"/>
              <w:jc w:val="center"/>
              <w:rPr>
                <w:noProof/>
                <w:sz w:val="16"/>
                <w:szCs w:val="16"/>
              </w:rPr>
            </w:pPr>
          </w:p>
        </w:tc>
      </w:tr>
      <w:tr w:rsidR="00F77933" w:rsidRPr="00AA526B" w14:paraId="77DEB182" w14:textId="77777777" w:rsidTr="00AA526B">
        <w:trPr>
          <w:trHeight w:val="300"/>
        </w:trPr>
        <w:tc>
          <w:tcPr>
            <w:tcW w:w="3228" w:type="dxa"/>
            <w:shd w:val="clear" w:color="auto" w:fill="auto"/>
            <w:vAlign w:val="center"/>
            <w:hideMark/>
          </w:tcPr>
          <w:p w14:paraId="0E627A54" w14:textId="77777777" w:rsidR="00F77933" w:rsidRPr="00AA526B" w:rsidRDefault="00F45DF6" w:rsidP="00974DD3">
            <w:pPr>
              <w:pStyle w:val="Textodelatablagrande"/>
              <w:rPr>
                <w:noProof/>
              </w:rPr>
            </w:pPr>
            <w:sdt>
              <w:sdtPr>
                <w:rPr>
                  <w:noProof/>
                </w:rPr>
                <w:id w:val="1913890770"/>
                <w:placeholder>
                  <w:docPart w:val="DC9593BF0379423C81B3DA42774DAD1F"/>
                </w:placeholder>
                <w:temporary/>
                <w:showingPlcHdr/>
                <w15:appearance w15:val="hidden"/>
              </w:sdtPr>
              <w:sdtEndPr/>
              <w:sdtContent>
                <w:r w:rsidR="00F77933" w:rsidRPr="00AA526B">
                  <w:rPr>
                    <w:noProof/>
                    <w:lang w:bidi="es-ES"/>
                  </w:rPr>
                  <w:t>Menos devoluciones y descuentos</w:t>
                </w:r>
              </w:sdtContent>
            </w:sdt>
          </w:p>
        </w:tc>
        <w:tc>
          <w:tcPr>
            <w:tcW w:w="822" w:type="dxa"/>
            <w:shd w:val="clear" w:color="auto" w:fill="auto"/>
            <w:noWrap/>
            <w:vAlign w:val="center"/>
          </w:tcPr>
          <w:p w14:paraId="72FBA68E"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3B317EB6"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4D6DFF6"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25AC405"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1F1EE423"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F22D0FA"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auto"/>
            <w:noWrap/>
            <w:vAlign w:val="center"/>
          </w:tcPr>
          <w:p w14:paraId="75B804D9"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F9EE6C1"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E073F91"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71EAC7C"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6ECC1957"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6F50808" w14:textId="77777777" w:rsidR="00F77933" w:rsidRPr="0045019E" w:rsidRDefault="00F77933" w:rsidP="00435096">
            <w:pPr>
              <w:spacing w:before="0" w:after="0" w:line="216" w:lineRule="auto"/>
              <w:jc w:val="center"/>
              <w:rPr>
                <w:noProof/>
                <w:sz w:val="16"/>
                <w:szCs w:val="16"/>
              </w:rPr>
            </w:pPr>
          </w:p>
        </w:tc>
        <w:tc>
          <w:tcPr>
            <w:tcW w:w="1587" w:type="dxa"/>
            <w:shd w:val="clear" w:color="auto" w:fill="auto"/>
            <w:noWrap/>
            <w:vAlign w:val="center"/>
          </w:tcPr>
          <w:p w14:paraId="2141E443" w14:textId="77777777" w:rsidR="00F77933" w:rsidRPr="0045019E" w:rsidRDefault="00F77933" w:rsidP="00435096">
            <w:pPr>
              <w:spacing w:before="0" w:after="0" w:line="216" w:lineRule="auto"/>
              <w:jc w:val="center"/>
              <w:rPr>
                <w:noProof/>
                <w:sz w:val="16"/>
                <w:szCs w:val="16"/>
              </w:rPr>
            </w:pPr>
          </w:p>
        </w:tc>
      </w:tr>
      <w:tr w:rsidR="00F77933" w:rsidRPr="00AA526B" w14:paraId="35903CC7" w14:textId="77777777" w:rsidTr="00AA526B">
        <w:trPr>
          <w:trHeight w:val="300"/>
        </w:trPr>
        <w:tc>
          <w:tcPr>
            <w:tcW w:w="3228" w:type="dxa"/>
            <w:shd w:val="clear" w:color="auto" w:fill="F2F2F2" w:themeFill="background1" w:themeFillShade="F2"/>
            <w:vAlign w:val="center"/>
            <w:hideMark/>
          </w:tcPr>
          <w:p w14:paraId="354CB9E5" w14:textId="77777777" w:rsidR="00F77933" w:rsidRPr="00AA526B" w:rsidRDefault="00F45DF6" w:rsidP="00974DD3">
            <w:pPr>
              <w:pStyle w:val="Textodelatablagrande"/>
              <w:rPr>
                <w:noProof/>
              </w:rPr>
            </w:pPr>
            <w:sdt>
              <w:sdtPr>
                <w:rPr>
                  <w:noProof/>
                </w:rPr>
                <w:id w:val="1423989203"/>
                <w:placeholder>
                  <w:docPart w:val="83240B0B69834A59B28657EBCE2B39AF"/>
                </w:placeholder>
                <w:temporary/>
                <w:showingPlcHdr/>
                <w15:appearance w15:val="hidden"/>
              </w:sdtPr>
              <w:sdtEndPr/>
              <w:sdtContent>
                <w:r w:rsidR="00F77933" w:rsidRPr="00AA526B">
                  <w:rPr>
                    <w:noProof/>
                    <w:lang w:bidi="es-ES"/>
                  </w:rPr>
                  <w:t>Ingresos por servicios</w:t>
                </w:r>
              </w:sdtContent>
            </w:sdt>
          </w:p>
        </w:tc>
        <w:tc>
          <w:tcPr>
            <w:tcW w:w="822" w:type="dxa"/>
            <w:shd w:val="clear" w:color="auto" w:fill="F2F2F2" w:themeFill="background1" w:themeFillShade="F2"/>
            <w:noWrap/>
            <w:vAlign w:val="center"/>
          </w:tcPr>
          <w:p w14:paraId="5B844ECC"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7DCFC252"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265EB84E"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1AD14D33"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6A8B4E3A"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7D4509D1"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F2F2F2" w:themeFill="background1" w:themeFillShade="F2"/>
            <w:noWrap/>
            <w:vAlign w:val="center"/>
          </w:tcPr>
          <w:p w14:paraId="5C9695B4"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17FA011F"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6D09B6DC"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28B90365"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5CC3FBB4"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659C0334" w14:textId="77777777" w:rsidR="00F77933" w:rsidRPr="0045019E" w:rsidRDefault="00F77933" w:rsidP="00435096">
            <w:pPr>
              <w:spacing w:before="0" w:after="0" w:line="216" w:lineRule="auto"/>
              <w:jc w:val="center"/>
              <w:rPr>
                <w:noProof/>
                <w:sz w:val="16"/>
                <w:szCs w:val="16"/>
              </w:rPr>
            </w:pPr>
          </w:p>
        </w:tc>
        <w:tc>
          <w:tcPr>
            <w:tcW w:w="1587" w:type="dxa"/>
            <w:shd w:val="clear" w:color="auto" w:fill="F2F2F2" w:themeFill="background1" w:themeFillShade="F2"/>
            <w:noWrap/>
            <w:vAlign w:val="center"/>
          </w:tcPr>
          <w:p w14:paraId="2D33C16D" w14:textId="77777777" w:rsidR="00F77933" w:rsidRPr="0045019E" w:rsidRDefault="00F77933" w:rsidP="00435096">
            <w:pPr>
              <w:spacing w:before="0" w:after="0" w:line="216" w:lineRule="auto"/>
              <w:jc w:val="center"/>
              <w:rPr>
                <w:noProof/>
                <w:sz w:val="16"/>
                <w:szCs w:val="16"/>
              </w:rPr>
            </w:pPr>
          </w:p>
        </w:tc>
      </w:tr>
      <w:tr w:rsidR="00F77933" w:rsidRPr="00AA526B" w14:paraId="3982F944" w14:textId="77777777" w:rsidTr="00AA526B">
        <w:trPr>
          <w:trHeight w:val="300"/>
        </w:trPr>
        <w:tc>
          <w:tcPr>
            <w:tcW w:w="3228" w:type="dxa"/>
            <w:shd w:val="clear" w:color="auto" w:fill="auto"/>
            <w:vAlign w:val="center"/>
            <w:hideMark/>
          </w:tcPr>
          <w:p w14:paraId="79787163" w14:textId="77777777" w:rsidR="00F77933" w:rsidRPr="00AA526B" w:rsidRDefault="00F45DF6" w:rsidP="00974DD3">
            <w:pPr>
              <w:pStyle w:val="Textodelatablagrande"/>
              <w:rPr>
                <w:noProof/>
              </w:rPr>
            </w:pPr>
            <w:sdt>
              <w:sdtPr>
                <w:rPr>
                  <w:noProof/>
                </w:rPr>
                <w:id w:val="256952322"/>
                <w:placeholder>
                  <w:docPart w:val="33020F86F6CE4011A6340DA1E3648A7B"/>
                </w:placeholder>
                <w:temporary/>
                <w:showingPlcHdr/>
                <w15:appearance w15:val="hidden"/>
              </w:sdtPr>
              <w:sdtEndPr/>
              <w:sdtContent>
                <w:r w:rsidR="00F77933" w:rsidRPr="00AA526B">
                  <w:rPr>
                    <w:noProof/>
                    <w:lang w:bidi="es-ES"/>
                  </w:rPr>
                  <w:t>Otros ingresos</w:t>
                </w:r>
              </w:sdtContent>
            </w:sdt>
          </w:p>
        </w:tc>
        <w:tc>
          <w:tcPr>
            <w:tcW w:w="822" w:type="dxa"/>
            <w:shd w:val="clear" w:color="auto" w:fill="auto"/>
            <w:noWrap/>
            <w:vAlign w:val="center"/>
          </w:tcPr>
          <w:p w14:paraId="1CA2CDAA"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CB8BF69"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4693F204"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34B8593F"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1F449EE7"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690D5AB"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auto"/>
            <w:noWrap/>
            <w:vAlign w:val="center"/>
          </w:tcPr>
          <w:p w14:paraId="1D61BB1E"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49543801"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3EF54A7E"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63378C3A"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650B7FB5"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052F3F83" w14:textId="77777777" w:rsidR="00F77933" w:rsidRPr="0045019E" w:rsidRDefault="00F77933" w:rsidP="00435096">
            <w:pPr>
              <w:spacing w:before="0" w:after="0" w:line="216" w:lineRule="auto"/>
              <w:jc w:val="center"/>
              <w:rPr>
                <w:noProof/>
                <w:sz w:val="16"/>
                <w:szCs w:val="16"/>
              </w:rPr>
            </w:pPr>
          </w:p>
        </w:tc>
        <w:tc>
          <w:tcPr>
            <w:tcW w:w="1587" w:type="dxa"/>
            <w:shd w:val="clear" w:color="auto" w:fill="auto"/>
            <w:noWrap/>
            <w:vAlign w:val="center"/>
          </w:tcPr>
          <w:p w14:paraId="00A448A1" w14:textId="77777777" w:rsidR="00F77933" w:rsidRPr="0045019E" w:rsidRDefault="00F77933" w:rsidP="00435096">
            <w:pPr>
              <w:spacing w:before="0" w:after="0" w:line="216" w:lineRule="auto"/>
              <w:jc w:val="center"/>
              <w:rPr>
                <w:noProof/>
                <w:sz w:val="16"/>
                <w:szCs w:val="16"/>
              </w:rPr>
            </w:pPr>
          </w:p>
        </w:tc>
      </w:tr>
      <w:tr w:rsidR="00F77933" w:rsidRPr="00AA526B" w14:paraId="63204EA0" w14:textId="77777777" w:rsidTr="00AA526B">
        <w:trPr>
          <w:trHeight w:val="300"/>
        </w:trPr>
        <w:tc>
          <w:tcPr>
            <w:tcW w:w="3228" w:type="dxa"/>
            <w:shd w:val="clear" w:color="auto" w:fill="F2F2F2" w:themeFill="background1" w:themeFillShade="F2"/>
            <w:vAlign w:val="center"/>
            <w:hideMark/>
          </w:tcPr>
          <w:p w14:paraId="70A1890E" w14:textId="77777777" w:rsidR="00F77933" w:rsidRPr="0045019E" w:rsidRDefault="00F45DF6" w:rsidP="00F77933">
            <w:pPr>
              <w:pStyle w:val="Textodelatablagrande"/>
              <w:rPr>
                <w:rStyle w:val="Negrita"/>
                <w:noProof/>
                <w:sz w:val="16"/>
                <w:szCs w:val="16"/>
              </w:rPr>
            </w:pPr>
            <w:sdt>
              <w:sdtPr>
                <w:rPr>
                  <w:rStyle w:val="Negrita"/>
                  <w:noProof/>
                  <w:sz w:val="16"/>
                  <w:szCs w:val="16"/>
                </w:rPr>
                <w:id w:val="1592115206"/>
                <w:placeholder>
                  <w:docPart w:val="76CC2DD3A5AE422D9600FF61CF910424"/>
                </w:placeholder>
                <w:temporary/>
                <w:showingPlcHdr/>
                <w15:appearance w15:val="hidden"/>
              </w:sdtPr>
              <w:sdtEndPr>
                <w:rPr>
                  <w:rStyle w:val="Negrita"/>
                </w:rPr>
              </w:sdtEndPr>
              <w:sdtContent>
                <w:r w:rsidR="00F77933" w:rsidRPr="0045019E">
                  <w:rPr>
                    <w:rStyle w:val="Negrita"/>
                    <w:noProof/>
                    <w:sz w:val="16"/>
                    <w:szCs w:val="16"/>
                    <w:lang w:bidi="es-ES"/>
                  </w:rPr>
                  <w:t>Ventas netas</w:t>
                </w:r>
              </w:sdtContent>
            </w:sdt>
          </w:p>
        </w:tc>
        <w:tc>
          <w:tcPr>
            <w:tcW w:w="822" w:type="dxa"/>
            <w:shd w:val="clear" w:color="auto" w:fill="F2F2F2" w:themeFill="background1" w:themeFillShade="F2"/>
            <w:noWrap/>
            <w:vAlign w:val="center"/>
          </w:tcPr>
          <w:p w14:paraId="0013E436"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1626A47E"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63812414"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6C520480"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1838615"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4DBB968A" w14:textId="77777777" w:rsidR="00F77933" w:rsidRPr="0045019E" w:rsidRDefault="00F77933" w:rsidP="00435096">
            <w:pPr>
              <w:spacing w:before="0" w:after="0" w:line="216" w:lineRule="auto"/>
              <w:jc w:val="center"/>
              <w:rPr>
                <w:bCs/>
                <w:noProof/>
                <w:sz w:val="16"/>
                <w:szCs w:val="16"/>
              </w:rPr>
            </w:pPr>
          </w:p>
        </w:tc>
        <w:tc>
          <w:tcPr>
            <w:tcW w:w="822" w:type="dxa"/>
            <w:gridSpan w:val="2"/>
            <w:shd w:val="clear" w:color="auto" w:fill="F2F2F2" w:themeFill="background1" w:themeFillShade="F2"/>
            <w:noWrap/>
            <w:vAlign w:val="center"/>
          </w:tcPr>
          <w:p w14:paraId="308B0DD7"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619EC58C"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30D80E6"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5816C6C1"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7CD3B3B9"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60A2C9B3" w14:textId="77777777" w:rsidR="00F77933" w:rsidRPr="0045019E" w:rsidRDefault="00F77933" w:rsidP="00435096">
            <w:pPr>
              <w:spacing w:before="0" w:after="0" w:line="216" w:lineRule="auto"/>
              <w:jc w:val="center"/>
              <w:rPr>
                <w:bCs/>
                <w:noProof/>
                <w:sz w:val="16"/>
                <w:szCs w:val="16"/>
              </w:rPr>
            </w:pPr>
          </w:p>
        </w:tc>
        <w:tc>
          <w:tcPr>
            <w:tcW w:w="1587" w:type="dxa"/>
            <w:shd w:val="clear" w:color="auto" w:fill="F2F2F2" w:themeFill="background1" w:themeFillShade="F2"/>
            <w:noWrap/>
            <w:vAlign w:val="center"/>
          </w:tcPr>
          <w:p w14:paraId="6020BDDA" w14:textId="77777777" w:rsidR="00F77933" w:rsidRPr="0045019E" w:rsidRDefault="00F77933" w:rsidP="00435096">
            <w:pPr>
              <w:spacing w:before="0" w:after="0" w:line="216" w:lineRule="auto"/>
              <w:jc w:val="center"/>
              <w:rPr>
                <w:bCs/>
                <w:noProof/>
                <w:sz w:val="16"/>
                <w:szCs w:val="16"/>
              </w:rPr>
            </w:pPr>
          </w:p>
        </w:tc>
      </w:tr>
      <w:tr w:rsidR="00F77933" w:rsidRPr="00AA526B" w14:paraId="467A3AF3" w14:textId="77777777" w:rsidTr="00AA526B">
        <w:trPr>
          <w:trHeight w:val="300"/>
        </w:trPr>
        <w:tc>
          <w:tcPr>
            <w:tcW w:w="3228" w:type="dxa"/>
            <w:shd w:val="clear" w:color="auto" w:fill="auto"/>
            <w:vAlign w:val="center"/>
            <w:hideMark/>
          </w:tcPr>
          <w:p w14:paraId="697548AF" w14:textId="77777777" w:rsidR="00F77933" w:rsidRPr="0045019E" w:rsidRDefault="00F45DF6" w:rsidP="00F77933">
            <w:pPr>
              <w:pStyle w:val="Textodelatablagrande"/>
              <w:rPr>
                <w:rStyle w:val="Negrita"/>
                <w:noProof/>
                <w:sz w:val="16"/>
                <w:szCs w:val="16"/>
              </w:rPr>
            </w:pPr>
            <w:sdt>
              <w:sdtPr>
                <w:rPr>
                  <w:rStyle w:val="Negrita"/>
                  <w:noProof/>
                  <w:sz w:val="16"/>
                  <w:szCs w:val="16"/>
                </w:rPr>
                <w:id w:val="-608895473"/>
                <w:placeholder>
                  <w:docPart w:val="9AB6B7151316447CAC98DF07762DAEE9"/>
                </w:placeholder>
                <w:temporary/>
                <w:showingPlcHdr/>
                <w15:appearance w15:val="hidden"/>
              </w:sdtPr>
              <w:sdtEndPr>
                <w:rPr>
                  <w:rStyle w:val="Negrita"/>
                </w:rPr>
              </w:sdtEndPr>
              <w:sdtContent>
                <w:r w:rsidR="00F77933" w:rsidRPr="0045019E">
                  <w:rPr>
                    <w:rStyle w:val="Negrita"/>
                    <w:noProof/>
                    <w:sz w:val="16"/>
                    <w:szCs w:val="16"/>
                    <w:lang w:bidi="es-ES"/>
                  </w:rPr>
                  <w:t>Coste de los bienes vendidos</w:t>
                </w:r>
                <w:r w:rsidR="00615F25" w:rsidRPr="0045019E">
                  <w:rPr>
                    <w:rStyle w:val="Negrita"/>
                    <w:noProof/>
                    <w:sz w:val="16"/>
                    <w:szCs w:val="16"/>
                    <w:lang w:bidi="es-ES"/>
                  </w:rPr>
                  <w:t>*</w:t>
                </w:r>
              </w:sdtContent>
            </w:sdt>
          </w:p>
        </w:tc>
        <w:tc>
          <w:tcPr>
            <w:tcW w:w="822" w:type="dxa"/>
            <w:shd w:val="clear" w:color="auto" w:fill="auto"/>
            <w:noWrap/>
            <w:vAlign w:val="center"/>
          </w:tcPr>
          <w:p w14:paraId="53724561"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61DC71FA"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610D788F"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5CD6DFA3"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3A4E5A50"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6AEB90B1" w14:textId="77777777" w:rsidR="00F77933" w:rsidRPr="0045019E" w:rsidRDefault="00F77933" w:rsidP="00435096">
            <w:pPr>
              <w:spacing w:before="0" w:after="0" w:line="216" w:lineRule="auto"/>
              <w:jc w:val="center"/>
              <w:rPr>
                <w:bCs/>
                <w:noProof/>
                <w:sz w:val="16"/>
                <w:szCs w:val="16"/>
              </w:rPr>
            </w:pPr>
          </w:p>
        </w:tc>
        <w:tc>
          <w:tcPr>
            <w:tcW w:w="822" w:type="dxa"/>
            <w:gridSpan w:val="2"/>
            <w:shd w:val="clear" w:color="auto" w:fill="auto"/>
            <w:noWrap/>
            <w:vAlign w:val="center"/>
          </w:tcPr>
          <w:p w14:paraId="6A1ACA23"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20C99A07"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7126B4F0"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74F85671"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7619259C"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3DC4B58D" w14:textId="77777777" w:rsidR="00F77933" w:rsidRPr="0045019E" w:rsidRDefault="00F77933" w:rsidP="00435096">
            <w:pPr>
              <w:spacing w:before="0" w:after="0" w:line="216" w:lineRule="auto"/>
              <w:jc w:val="center"/>
              <w:rPr>
                <w:bCs/>
                <w:noProof/>
                <w:sz w:val="16"/>
                <w:szCs w:val="16"/>
              </w:rPr>
            </w:pPr>
          </w:p>
        </w:tc>
        <w:tc>
          <w:tcPr>
            <w:tcW w:w="1587" w:type="dxa"/>
            <w:shd w:val="clear" w:color="auto" w:fill="auto"/>
            <w:noWrap/>
            <w:vAlign w:val="center"/>
          </w:tcPr>
          <w:p w14:paraId="3E75C102" w14:textId="77777777" w:rsidR="00F77933" w:rsidRPr="0045019E" w:rsidRDefault="00F77933" w:rsidP="00435096">
            <w:pPr>
              <w:spacing w:before="0" w:after="0" w:line="216" w:lineRule="auto"/>
              <w:jc w:val="center"/>
              <w:rPr>
                <w:bCs/>
                <w:noProof/>
                <w:sz w:val="16"/>
                <w:szCs w:val="16"/>
              </w:rPr>
            </w:pPr>
          </w:p>
        </w:tc>
      </w:tr>
      <w:tr w:rsidR="00F77933" w:rsidRPr="00AA526B" w14:paraId="67DB37F0" w14:textId="77777777" w:rsidTr="00AA526B">
        <w:trPr>
          <w:trHeight w:val="300"/>
        </w:trPr>
        <w:tc>
          <w:tcPr>
            <w:tcW w:w="3228" w:type="dxa"/>
            <w:shd w:val="clear" w:color="auto" w:fill="F2F2F2" w:themeFill="background1" w:themeFillShade="F2"/>
            <w:vAlign w:val="center"/>
            <w:hideMark/>
          </w:tcPr>
          <w:p w14:paraId="5A345238" w14:textId="77777777" w:rsidR="00F77933" w:rsidRPr="0045019E" w:rsidRDefault="00F45DF6" w:rsidP="00F77933">
            <w:pPr>
              <w:pStyle w:val="Textodelatablagrande"/>
              <w:rPr>
                <w:rStyle w:val="Negrita"/>
                <w:noProof/>
                <w:sz w:val="16"/>
                <w:szCs w:val="16"/>
              </w:rPr>
            </w:pPr>
            <w:sdt>
              <w:sdtPr>
                <w:rPr>
                  <w:rStyle w:val="Negrita"/>
                  <w:noProof/>
                  <w:sz w:val="16"/>
                  <w:szCs w:val="16"/>
                </w:rPr>
                <w:id w:val="-1987620826"/>
                <w:placeholder>
                  <w:docPart w:val="49D9B36F21E54DE3A52ABA9AB430399C"/>
                </w:placeholder>
                <w:temporary/>
                <w:showingPlcHdr/>
                <w15:appearance w15:val="hidden"/>
              </w:sdtPr>
              <w:sdtEndPr>
                <w:rPr>
                  <w:rStyle w:val="Negrita"/>
                </w:rPr>
              </w:sdtEndPr>
              <w:sdtContent>
                <w:r w:rsidR="00F77933" w:rsidRPr="0045019E">
                  <w:rPr>
                    <w:rStyle w:val="Negrita"/>
                    <w:noProof/>
                    <w:sz w:val="16"/>
                    <w:szCs w:val="16"/>
                    <w:lang w:bidi="es-ES"/>
                  </w:rPr>
                  <w:t>Ganancia bruta</w:t>
                </w:r>
              </w:sdtContent>
            </w:sdt>
          </w:p>
        </w:tc>
        <w:tc>
          <w:tcPr>
            <w:tcW w:w="822" w:type="dxa"/>
            <w:shd w:val="clear" w:color="auto" w:fill="F2F2F2" w:themeFill="background1" w:themeFillShade="F2"/>
            <w:noWrap/>
            <w:vAlign w:val="center"/>
          </w:tcPr>
          <w:p w14:paraId="2443154C"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3C94CE1D"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33B40FA5"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1DC8F001"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40AC1FA5"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646C925" w14:textId="77777777" w:rsidR="00F77933" w:rsidRPr="0045019E" w:rsidRDefault="00F77933" w:rsidP="00435096">
            <w:pPr>
              <w:spacing w:before="0" w:after="0" w:line="216" w:lineRule="auto"/>
              <w:jc w:val="center"/>
              <w:rPr>
                <w:bCs/>
                <w:noProof/>
                <w:sz w:val="16"/>
                <w:szCs w:val="16"/>
              </w:rPr>
            </w:pPr>
          </w:p>
        </w:tc>
        <w:tc>
          <w:tcPr>
            <w:tcW w:w="822" w:type="dxa"/>
            <w:gridSpan w:val="2"/>
            <w:shd w:val="clear" w:color="auto" w:fill="F2F2F2" w:themeFill="background1" w:themeFillShade="F2"/>
            <w:noWrap/>
            <w:vAlign w:val="center"/>
          </w:tcPr>
          <w:p w14:paraId="049F5FDF"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712D8FCD"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7BF2A899"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73B02F9"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1DEDDB02"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48F79951" w14:textId="77777777" w:rsidR="00F77933" w:rsidRPr="0045019E" w:rsidRDefault="00F77933" w:rsidP="00435096">
            <w:pPr>
              <w:spacing w:before="0" w:after="0" w:line="216" w:lineRule="auto"/>
              <w:jc w:val="center"/>
              <w:rPr>
                <w:bCs/>
                <w:noProof/>
                <w:sz w:val="16"/>
                <w:szCs w:val="16"/>
              </w:rPr>
            </w:pPr>
          </w:p>
        </w:tc>
        <w:tc>
          <w:tcPr>
            <w:tcW w:w="1587" w:type="dxa"/>
            <w:shd w:val="clear" w:color="auto" w:fill="F2F2F2" w:themeFill="background1" w:themeFillShade="F2"/>
            <w:noWrap/>
            <w:vAlign w:val="center"/>
          </w:tcPr>
          <w:p w14:paraId="5DC19E1A" w14:textId="77777777" w:rsidR="00F77933" w:rsidRPr="0045019E" w:rsidRDefault="00F77933" w:rsidP="00435096">
            <w:pPr>
              <w:spacing w:before="0" w:after="0" w:line="216" w:lineRule="auto"/>
              <w:jc w:val="center"/>
              <w:rPr>
                <w:bCs/>
                <w:noProof/>
                <w:sz w:val="16"/>
                <w:szCs w:val="16"/>
              </w:rPr>
            </w:pPr>
          </w:p>
        </w:tc>
      </w:tr>
      <w:tr w:rsidR="00F77933" w:rsidRPr="00D0337D" w14:paraId="4CCC9F7B" w14:textId="77777777" w:rsidTr="00AA526B">
        <w:trPr>
          <w:trHeight w:val="300"/>
        </w:trPr>
        <w:tc>
          <w:tcPr>
            <w:tcW w:w="3228" w:type="dxa"/>
            <w:shd w:val="clear" w:color="auto" w:fill="F0CDA1" w:themeFill="accent1"/>
            <w:vAlign w:val="center"/>
            <w:hideMark/>
          </w:tcPr>
          <w:p w14:paraId="5FFDF2FD" w14:textId="77777777" w:rsidR="00F77933" w:rsidRPr="00D0337D" w:rsidRDefault="00F45DF6" w:rsidP="00974DD3">
            <w:pPr>
              <w:pStyle w:val="Textodelatablagrande"/>
              <w:rPr>
                <w:rStyle w:val="Negrita"/>
                <w:noProof/>
                <w:sz w:val="16"/>
                <w:szCs w:val="16"/>
              </w:rPr>
            </w:pPr>
            <w:sdt>
              <w:sdtPr>
                <w:rPr>
                  <w:rStyle w:val="Negrita"/>
                  <w:noProof/>
                  <w:sz w:val="16"/>
                  <w:szCs w:val="16"/>
                </w:rPr>
                <w:id w:val="-67510562"/>
                <w:placeholder>
                  <w:docPart w:val="D4AED95A43F34BCCBAB4C9117E27BB94"/>
                </w:placeholder>
                <w:temporary/>
                <w:showingPlcHdr/>
                <w15:appearance w15:val="hidden"/>
              </w:sdtPr>
              <w:sdtEndPr>
                <w:rPr>
                  <w:rStyle w:val="Negrita"/>
                </w:rPr>
              </w:sdtEndPr>
              <w:sdtContent>
                <w:r w:rsidR="00F77933" w:rsidRPr="00D0337D">
                  <w:rPr>
                    <w:rStyle w:val="Negrita"/>
                    <w:noProof/>
                    <w:sz w:val="16"/>
                    <w:szCs w:val="16"/>
                    <w:lang w:bidi="es-ES"/>
                  </w:rPr>
                  <w:t>GASTOS</w:t>
                </w:r>
              </w:sdtContent>
            </w:sdt>
          </w:p>
        </w:tc>
        <w:tc>
          <w:tcPr>
            <w:tcW w:w="822" w:type="dxa"/>
            <w:shd w:val="clear" w:color="auto" w:fill="F0CDA1" w:themeFill="accent1"/>
            <w:vAlign w:val="center"/>
            <w:hideMark/>
          </w:tcPr>
          <w:p w14:paraId="2C5FB6F8" w14:textId="77777777" w:rsidR="00F77933" w:rsidRPr="00D0337D" w:rsidRDefault="00F45DF6" w:rsidP="00974DD3">
            <w:pPr>
              <w:pStyle w:val="Textodelatablagrande"/>
              <w:rPr>
                <w:rStyle w:val="Negrita"/>
                <w:noProof/>
                <w:sz w:val="16"/>
                <w:szCs w:val="16"/>
              </w:rPr>
            </w:pPr>
            <w:sdt>
              <w:sdtPr>
                <w:rPr>
                  <w:rStyle w:val="Negrita"/>
                  <w:noProof/>
                  <w:sz w:val="16"/>
                  <w:szCs w:val="16"/>
                </w:rPr>
                <w:id w:val="535543391"/>
                <w:placeholder>
                  <w:docPart w:val="BDD42D6D529B4FFC9597F233C9992F96"/>
                </w:placeholder>
                <w:temporary/>
                <w:showingPlcHdr/>
                <w15:appearance w15:val="hidden"/>
              </w:sdtPr>
              <w:sdtEndPr>
                <w:rPr>
                  <w:rStyle w:val="Negrita"/>
                </w:rPr>
              </w:sdtEndPr>
              <w:sdtContent>
                <w:r w:rsidR="00F77933" w:rsidRPr="00D0337D">
                  <w:rPr>
                    <w:rStyle w:val="Negrita"/>
                    <w:noProof/>
                    <w:sz w:val="16"/>
                    <w:szCs w:val="16"/>
                    <w:lang w:bidi="es-ES"/>
                  </w:rPr>
                  <w:t>ENE</w:t>
                </w:r>
              </w:sdtContent>
            </w:sdt>
          </w:p>
        </w:tc>
        <w:tc>
          <w:tcPr>
            <w:tcW w:w="822" w:type="dxa"/>
            <w:shd w:val="clear" w:color="auto" w:fill="F0CDA1" w:themeFill="accent1"/>
            <w:vAlign w:val="center"/>
            <w:hideMark/>
          </w:tcPr>
          <w:p w14:paraId="6EFB0083" w14:textId="77777777" w:rsidR="00F77933" w:rsidRPr="00D0337D" w:rsidRDefault="00F45DF6" w:rsidP="00974DD3">
            <w:pPr>
              <w:pStyle w:val="Textodelatablagrande"/>
              <w:rPr>
                <w:rStyle w:val="Negrita"/>
                <w:noProof/>
                <w:sz w:val="16"/>
                <w:szCs w:val="16"/>
              </w:rPr>
            </w:pPr>
            <w:sdt>
              <w:sdtPr>
                <w:rPr>
                  <w:rStyle w:val="Negrita"/>
                  <w:noProof/>
                  <w:sz w:val="16"/>
                  <w:szCs w:val="16"/>
                </w:rPr>
                <w:id w:val="-792528482"/>
                <w:placeholder>
                  <w:docPart w:val="6770F564A16142DEABC4E2E2AE832485"/>
                </w:placeholder>
                <w:temporary/>
                <w:showingPlcHdr/>
                <w15:appearance w15:val="hidden"/>
              </w:sdtPr>
              <w:sdtEndPr>
                <w:rPr>
                  <w:rStyle w:val="Negrita"/>
                </w:rPr>
              </w:sdtEndPr>
              <w:sdtContent>
                <w:r w:rsidR="00F77933" w:rsidRPr="00D0337D">
                  <w:rPr>
                    <w:rStyle w:val="Negrita"/>
                    <w:noProof/>
                    <w:sz w:val="16"/>
                    <w:szCs w:val="16"/>
                    <w:lang w:bidi="es-ES"/>
                  </w:rPr>
                  <w:t>FEB</w:t>
                </w:r>
              </w:sdtContent>
            </w:sdt>
          </w:p>
        </w:tc>
        <w:tc>
          <w:tcPr>
            <w:tcW w:w="822" w:type="dxa"/>
            <w:shd w:val="clear" w:color="auto" w:fill="F0CDA1" w:themeFill="accent1"/>
            <w:vAlign w:val="center"/>
            <w:hideMark/>
          </w:tcPr>
          <w:p w14:paraId="2E4F992D" w14:textId="77777777" w:rsidR="00F77933" w:rsidRPr="00D0337D" w:rsidRDefault="00F45DF6" w:rsidP="00974DD3">
            <w:pPr>
              <w:pStyle w:val="Textodelatablagrande"/>
              <w:rPr>
                <w:rStyle w:val="Negrita"/>
                <w:noProof/>
                <w:sz w:val="16"/>
                <w:szCs w:val="16"/>
              </w:rPr>
            </w:pPr>
            <w:sdt>
              <w:sdtPr>
                <w:rPr>
                  <w:rStyle w:val="Negrita"/>
                  <w:noProof/>
                  <w:sz w:val="16"/>
                  <w:szCs w:val="16"/>
                </w:rPr>
                <w:id w:val="1379045228"/>
                <w:placeholder>
                  <w:docPart w:val="8EEAFA707DD142368EF223BF18FDD0A0"/>
                </w:placeholder>
                <w:temporary/>
                <w:showingPlcHdr/>
                <w15:appearance w15:val="hidden"/>
              </w:sdtPr>
              <w:sdtEndPr>
                <w:rPr>
                  <w:rStyle w:val="Negrita"/>
                </w:rPr>
              </w:sdtEndPr>
              <w:sdtContent>
                <w:r w:rsidR="00F77933" w:rsidRPr="00D0337D">
                  <w:rPr>
                    <w:rStyle w:val="Negrita"/>
                    <w:noProof/>
                    <w:sz w:val="16"/>
                    <w:szCs w:val="16"/>
                    <w:lang w:bidi="es-ES"/>
                  </w:rPr>
                  <w:t>MAR</w:t>
                </w:r>
              </w:sdtContent>
            </w:sdt>
          </w:p>
        </w:tc>
        <w:tc>
          <w:tcPr>
            <w:tcW w:w="822" w:type="dxa"/>
            <w:shd w:val="clear" w:color="auto" w:fill="F0CDA1" w:themeFill="accent1"/>
            <w:vAlign w:val="center"/>
            <w:hideMark/>
          </w:tcPr>
          <w:p w14:paraId="3EB4294A" w14:textId="77777777" w:rsidR="00F77933" w:rsidRPr="00D0337D" w:rsidRDefault="00F45DF6" w:rsidP="00974DD3">
            <w:pPr>
              <w:pStyle w:val="Textodelatablagrande"/>
              <w:rPr>
                <w:rStyle w:val="Negrita"/>
                <w:noProof/>
                <w:sz w:val="16"/>
                <w:szCs w:val="16"/>
              </w:rPr>
            </w:pPr>
            <w:sdt>
              <w:sdtPr>
                <w:rPr>
                  <w:rStyle w:val="Negrita"/>
                  <w:noProof/>
                  <w:sz w:val="16"/>
                  <w:szCs w:val="16"/>
                </w:rPr>
                <w:id w:val="-477386063"/>
                <w:placeholder>
                  <w:docPart w:val="4595E495EEFC4519AA9C1421EE0DADBF"/>
                </w:placeholder>
                <w:temporary/>
                <w:showingPlcHdr/>
                <w15:appearance w15:val="hidden"/>
              </w:sdtPr>
              <w:sdtEndPr>
                <w:rPr>
                  <w:rStyle w:val="Negrita"/>
                </w:rPr>
              </w:sdtEndPr>
              <w:sdtContent>
                <w:r w:rsidR="00F77933" w:rsidRPr="00D0337D">
                  <w:rPr>
                    <w:rStyle w:val="Negrita"/>
                    <w:noProof/>
                    <w:sz w:val="16"/>
                    <w:szCs w:val="16"/>
                    <w:lang w:bidi="es-ES"/>
                  </w:rPr>
                  <w:t>ABR</w:t>
                </w:r>
              </w:sdtContent>
            </w:sdt>
          </w:p>
        </w:tc>
        <w:tc>
          <w:tcPr>
            <w:tcW w:w="822" w:type="dxa"/>
            <w:shd w:val="clear" w:color="auto" w:fill="F0CDA1" w:themeFill="accent1"/>
            <w:vAlign w:val="center"/>
            <w:hideMark/>
          </w:tcPr>
          <w:p w14:paraId="20A0E2D6" w14:textId="77777777" w:rsidR="00F77933" w:rsidRPr="00D0337D" w:rsidRDefault="00F45DF6" w:rsidP="00974DD3">
            <w:pPr>
              <w:pStyle w:val="Textodelatablagrande"/>
              <w:rPr>
                <w:rStyle w:val="Negrita"/>
                <w:noProof/>
                <w:sz w:val="16"/>
                <w:szCs w:val="16"/>
              </w:rPr>
            </w:pPr>
            <w:sdt>
              <w:sdtPr>
                <w:rPr>
                  <w:rStyle w:val="Negrita"/>
                  <w:noProof/>
                  <w:sz w:val="16"/>
                  <w:szCs w:val="16"/>
                </w:rPr>
                <w:id w:val="1498619159"/>
                <w:placeholder>
                  <w:docPart w:val="20C84838B28F4A8A81EB7971B467820F"/>
                </w:placeholder>
                <w:temporary/>
                <w:showingPlcHdr/>
                <w15:appearance w15:val="hidden"/>
              </w:sdtPr>
              <w:sdtEndPr>
                <w:rPr>
                  <w:rStyle w:val="Negrita"/>
                </w:rPr>
              </w:sdtEndPr>
              <w:sdtContent>
                <w:r w:rsidR="00F77933" w:rsidRPr="00D0337D">
                  <w:rPr>
                    <w:rStyle w:val="Negrita"/>
                    <w:noProof/>
                    <w:sz w:val="16"/>
                    <w:szCs w:val="16"/>
                    <w:lang w:bidi="es-ES"/>
                  </w:rPr>
                  <w:t>MAY</w:t>
                </w:r>
              </w:sdtContent>
            </w:sdt>
          </w:p>
        </w:tc>
        <w:tc>
          <w:tcPr>
            <w:tcW w:w="822" w:type="dxa"/>
            <w:shd w:val="clear" w:color="auto" w:fill="F0CDA1" w:themeFill="accent1"/>
            <w:vAlign w:val="center"/>
            <w:hideMark/>
          </w:tcPr>
          <w:p w14:paraId="572AF53F" w14:textId="77777777" w:rsidR="00F77933" w:rsidRPr="00D0337D" w:rsidRDefault="00F45DF6" w:rsidP="00974DD3">
            <w:pPr>
              <w:pStyle w:val="Textodelatablagrande"/>
              <w:rPr>
                <w:rStyle w:val="Negrita"/>
                <w:noProof/>
                <w:sz w:val="16"/>
                <w:szCs w:val="16"/>
              </w:rPr>
            </w:pPr>
            <w:sdt>
              <w:sdtPr>
                <w:rPr>
                  <w:rStyle w:val="Negrita"/>
                  <w:noProof/>
                  <w:sz w:val="16"/>
                  <w:szCs w:val="16"/>
                </w:rPr>
                <w:id w:val="1019739176"/>
                <w:placeholder>
                  <w:docPart w:val="2097C34BB803481CA7495F6AD4303985"/>
                </w:placeholder>
                <w:temporary/>
                <w:showingPlcHdr/>
                <w15:appearance w15:val="hidden"/>
              </w:sdtPr>
              <w:sdtEndPr>
                <w:rPr>
                  <w:rStyle w:val="Negrita"/>
                </w:rPr>
              </w:sdtEndPr>
              <w:sdtContent>
                <w:r w:rsidR="00F77933" w:rsidRPr="00D0337D">
                  <w:rPr>
                    <w:rStyle w:val="Negrita"/>
                    <w:noProof/>
                    <w:sz w:val="16"/>
                    <w:szCs w:val="16"/>
                    <w:lang w:bidi="es-ES"/>
                  </w:rPr>
                  <w:t>JUN</w:t>
                </w:r>
              </w:sdtContent>
            </w:sdt>
          </w:p>
        </w:tc>
        <w:tc>
          <w:tcPr>
            <w:tcW w:w="822" w:type="dxa"/>
            <w:gridSpan w:val="2"/>
            <w:shd w:val="clear" w:color="auto" w:fill="F0CDA1" w:themeFill="accent1"/>
            <w:vAlign w:val="center"/>
            <w:hideMark/>
          </w:tcPr>
          <w:p w14:paraId="260F52FF" w14:textId="77777777" w:rsidR="00F77933" w:rsidRPr="00D0337D" w:rsidRDefault="00F45DF6" w:rsidP="00974DD3">
            <w:pPr>
              <w:pStyle w:val="Textodelatablagrande"/>
              <w:rPr>
                <w:rStyle w:val="Negrita"/>
                <w:noProof/>
                <w:sz w:val="16"/>
                <w:szCs w:val="16"/>
              </w:rPr>
            </w:pPr>
            <w:sdt>
              <w:sdtPr>
                <w:rPr>
                  <w:rStyle w:val="Negrita"/>
                  <w:noProof/>
                  <w:sz w:val="16"/>
                  <w:szCs w:val="16"/>
                </w:rPr>
                <w:id w:val="194814262"/>
                <w:placeholder>
                  <w:docPart w:val="98D4F1A2FA4B42A08EEE81D5A84DED47"/>
                </w:placeholder>
                <w:temporary/>
                <w:showingPlcHdr/>
                <w15:appearance w15:val="hidden"/>
              </w:sdtPr>
              <w:sdtEndPr>
                <w:rPr>
                  <w:rStyle w:val="Negrita"/>
                </w:rPr>
              </w:sdtEndPr>
              <w:sdtContent>
                <w:r w:rsidR="00F77933" w:rsidRPr="00D0337D">
                  <w:rPr>
                    <w:rStyle w:val="Negrita"/>
                    <w:noProof/>
                    <w:sz w:val="16"/>
                    <w:szCs w:val="16"/>
                    <w:lang w:bidi="es-ES"/>
                  </w:rPr>
                  <w:t>JUL</w:t>
                </w:r>
              </w:sdtContent>
            </w:sdt>
          </w:p>
        </w:tc>
        <w:tc>
          <w:tcPr>
            <w:tcW w:w="822" w:type="dxa"/>
            <w:shd w:val="clear" w:color="auto" w:fill="F0CDA1" w:themeFill="accent1"/>
            <w:vAlign w:val="center"/>
            <w:hideMark/>
          </w:tcPr>
          <w:p w14:paraId="34EFC3B3" w14:textId="77777777" w:rsidR="00F77933" w:rsidRPr="00D0337D" w:rsidRDefault="00F45DF6" w:rsidP="00974DD3">
            <w:pPr>
              <w:pStyle w:val="Textodelatablagrande"/>
              <w:rPr>
                <w:rStyle w:val="Negrita"/>
                <w:noProof/>
                <w:sz w:val="16"/>
                <w:szCs w:val="16"/>
              </w:rPr>
            </w:pPr>
            <w:sdt>
              <w:sdtPr>
                <w:rPr>
                  <w:rStyle w:val="Negrita"/>
                  <w:noProof/>
                  <w:sz w:val="16"/>
                  <w:szCs w:val="16"/>
                </w:rPr>
                <w:id w:val="523286982"/>
                <w:placeholder>
                  <w:docPart w:val="3E83701213AA4FF4AC6C72D03ACA1326"/>
                </w:placeholder>
                <w:temporary/>
                <w:showingPlcHdr/>
                <w15:appearance w15:val="hidden"/>
              </w:sdtPr>
              <w:sdtEndPr>
                <w:rPr>
                  <w:rStyle w:val="Negrita"/>
                </w:rPr>
              </w:sdtEndPr>
              <w:sdtContent>
                <w:r w:rsidR="00F77933" w:rsidRPr="00D0337D">
                  <w:rPr>
                    <w:rStyle w:val="Negrita"/>
                    <w:noProof/>
                    <w:sz w:val="16"/>
                    <w:szCs w:val="16"/>
                    <w:lang w:bidi="es-ES"/>
                  </w:rPr>
                  <w:t>AGO</w:t>
                </w:r>
              </w:sdtContent>
            </w:sdt>
          </w:p>
        </w:tc>
        <w:tc>
          <w:tcPr>
            <w:tcW w:w="822" w:type="dxa"/>
            <w:shd w:val="clear" w:color="auto" w:fill="F0CDA1" w:themeFill="accent1"/>
            <w:vAlign w:val="center"/>
            <w:hideMark/>
          </w:tcPr>
          <w:p w14:paraId="6D33734E" w14:textId="77777777" w:rsidR="00F77933" w:rsidRPr="00D0337D" w:rsidRDefault="00F45DF6" w:rsidP="00974DD3">
            <w:pPr>
              <w:pStyle w:val="Textodelatablagrande"/>
              <w:rPr>
                <w:rStyle w:val="Negrita"/>
                <w:noProof/>
                <w:sz w:val="16"/>
                <w:szCs w:val="16"/>
              </w:rPr>
            </w:pPr>
            <w:sdt>
              <w:sdtPr>
                <w:rPr>
                  <w:rStyle w:val="Negrita"/>
                  <w:noProof/>
                  <w:sz w:val="16"/>
                  <w:szCs w:val="16"/>
                </w:rPr>
                <w:id w:val="-787890694"/>
                <w:placeholder>
                  <w:docPart w:val="DF9D5146B6534DACB97A548600DDC7C7"/>
                </w:placeholder>
                <w:temporary/>
                <w:showingPlcHdr/>
                <w15:appearance w15:val="hidden"/>
              </w:sdtPr>
              <w:sdtEndPr>
                <w:rPr>
                  <w:rStyle w:val="Negrita"/>
                </w:rPr>
              </w:sdtEndPr>
              <w:sdtContent>
                <w:r w:rsidR="00F77933" w:rsidRPr="00D0337D">
                  <w:rPr>
                    <w:rStyle w:val="Negrita"/>
                    <w:noProof/>
                    <w:sz w:val="16"/>
                    <w:szCs w:val="16"/>
                    <w:lang w:bidi="es-ES"/>
                  </w:rPr>
                  <w:t>SEP</w:t>
                </w:r>
              </w:sdtContent>
            </w:sdt>
          </w:p>
        </w:tc>
        <w:tc>
          <w:tcPr>
            <w:tcW w:w="822" w:type="dxa"/>
            <w:shd w:val="clear" w:color="auto" w:fill="F0CDA1" w:themeFill="accent1"/>
            <w:vAlign w:val="center"/>
            <w:hideMark/>
          </w:tcPr>
          <w:p w14:paraId="69DB69E6" w14:textId="77777777" w:rsidR="00F77933" w:rsidRPr="00D0337D" w:rsidRDefault="00F45DF6" w:rsidP="00974DD3">
            <w:pPr>
              <w:pStyle w:val="Textodelatablagrande"/>
              <w:rPr>
                <w:rStyle w:val="Negrita"/>
                <w:noProof/>
                <w:sz w:val="16"/>
                <w:szCs w:val="16"/>
              </w:rPr>
            </w:pPr>
            <w:sdt>
              <w:sdtPr>
                <w:rPr>
                  <w:rStyle w:val="Negrita"/>
                  <w:noProof/>
                  <w:sz w:val="16"/>
                  <w:szCs w:val="16"/>
                </w:rPr>
                <w:id w:val="-995717908"/>
                <w:placeholder>
                  <w:docPart w:val="D58EDFC574D84AE2B9EBB04A22A708D9"/>
                </w:placeholder>
                <w:temporary/>
                <w:showingPlcHdr/>
                <w15:appearance w15:val="hidden"/>
              </w:sdtPr>
              <w:sdtEndPr>
                <w:rPr>
                  <w:rStyle w:val="Negrita"/>
                </w:rPr>
              </w:sdtEndPr>
              <w:sdtContent>
                <w:r w:rsidR="00F77933" w:rsidRPr="00D0337D">
                  <w:rPr>
                    <w:rStyle w:val="Negrita"/>
                    <w:noProof/>
                    <w:sz w:val="16"/>
                    <w:szCs w:val="16"/>
                    <w:lang w:bidi="es-ES"/>
                  </w:rPr>
                  <w:t>OCT</w:t>
                </w:r>
              </w:sdtContent>
            </w:sdt>
          </w:p>
        </w:tc>
        <w:tc>
          <w:tcPr>
            <w:tcW w:w="822" w:type="dxa"/>
            <w:shd w:val="clear" w:color="auto" w:fill="F0CDA1" w:themeFill="accent1"/>
            <w:vAlign w:val="center"/>
            <w:hideMark/>
          </w:tcPr>
          <w:p w14:paraId="217A926B" w14:textId="77777777" w:rsidR="00F77933" w:rsidRPr="00D0337D" w:rsidRDefault="00F45DF6" w:rsidP="00974DD3">
            <w:pPr>
              <w:pStyle w:val="Textodelatablagrande"/>
              <w:rPr>
                <w:rStyle w:val="Negrita"/>
                <w:noProof/>
                <w:sz w:val="16"/>
                <w:szCs w:val="16"/>
              </w:rPr>
            </w:pPr>
            <w:sdt>
              <w:sdtPr>
                <w:rPr>
                  <w:rStyle w:val="Negrita"/>
                  <w:noProof/>
                  <w:sz w:val="16"/>
                  <w:szCs w:val="16"/>
                </w:rPr>
                <w:id w:val="785080216"/>
                <w:placeholder>
                  <w:docPart w:val="8300E2FEEF464CF7B3089680F3D497B9"/>
                </w:placeholder>
                <w:temporary/>
                <w:showingPlcHdr/>
                <w15:appearance w15:val="hidden"/>
              </w:sdtPr>
              <w:sdtEndPr>
                <w:rPr>
                  <w:rStyle w:val="Negrita"/>
                </w:rPr>
              </w:sdtEndPr>
              <w:sdtContent>
                <w:r w:rsidR="00F77933" w:rsidRPr="00D0337D">
                  <w:rPr>
                    <w:rStyle w:val="Negrita"/>
                    <w:noProof/>
                    <w:sz w:val="16"/>
                    <w:szCs w:val="16"/>
                    <w:lang w:bidi="es-ES"/>
                  </w:rPr>
                  <w:t>NOV</w:t>
                </w:r>
              </w:sdtContent>
            </w:sdt>
          </w:p>
        </w:tc>
        <w:tc>
          <w:tcPr>
            <w:tcW w:w="822" w:type="dxa"/>
            <w:shd w:val="clear" w:color="auto" w:fill="F0CDA1" w:themeFill="accent1"/>
            <w:vAlign w:val="center"/>
            <w:hideMark/>
          </w:tcPr>
          <w:p w14:paraId="764FE1FE" w14:textId="77777777" w:rsidR="00F77933" w:rsidRPr="00D0337D" w:rsidRDefault="00F45DF6" w:rsidP="00974DD3">
            <w:pPr>
              <w:pStyle w:val="Textodelatablagrande"/>
              <w:rPr>
                <w:rStyle w:val="Negrita"/>
                <w:noProof/>
                <w:sz w:val="16"/>
                <w:szCs w:val="16"/>
              </w:rPr>
            </w:pPr>
            <w:sdt>
              <w:sdtPr>
                <w:rPr>
                  <w:rStyle w:val="Negrita"/>
                  <w:noProof/>
                  <w:sz w:val="16"/>
                  <w:szCs w:val="16"/>
                </w:rPr>
                <w:id w:val="-367296327"/>
                <w:placeholder>
                  <w:docPart w:val="E16819A0BBD14B2EBEF5830897159CE1"/>
                </w:placeholder>
                <w:temporary/>
                <w:showingPlcHdr/>
                <w15:appearance w15:val="hidden"/>
              </w:sdtPr>
              <w:sdtEndPr>
                <w:rPr>
                  <w:rStyle w:val="Negrita"/>
                </w:rPr>
              </w:sdtEndPr>
              <w:sdtContent>
                <w:r w:rsidR="00F77933" w:rsidRPr="00D0337D">
                  <w:rPr>
                    <w:rStyle w:val="Negrita"/>
                    <w:noProof/>
                    <w:sz w:val="16"/>
                    <w:szCs w:val="16"/>
                    <w:lang w:bidi="es-ES"/>
                  </w:rPr>
                  <w:t>DIC</w:t>
                </w:r>
              </w:sdtContent>
            </w:sdt>
          </w:p>
        </w:tc>
        <w:tc>
          <w:tcPr>
            <w:tcW w:w="1587" w:type="dxa"/>
            <w:shd w:val="clear" w:color="auto" w:fill="F0CDA1" w:themeFill="accent1"/>
            <w:vAlign w:val="center"/>
            <w:hideMark/>
          </w:tcPr>
          <w:p w14:paraId="719DC648" w14:textId="77777777" w:rsidR="00F77933" w:rsidRPr="00D0337D" w:rsidRDefault="00F45DF6" w:rsidP="00974DD3">
            <w:pPr>
              <w:pStyle w:val="Textodelatablagrande"/>
              <w:rPr>
                <w:rStyle w:val="Negrita"/>
                <w:noProof/>
                <w:sz w:val="16"/>
                <w:szCs w:val="16"/>
              </w:rPr>
            </w:pPr>
            <w:sdt>
              <w:sdtPr>
                <w:rPr>
                  <w:rStyle w:val="Negrita"/>
                  <w:noProof/>
                  <w:sz w:val="16"/>
                  <w:szCs w:val="16"/>
                </w:rPr>
                <w:id w:val="1088505587"/>
                <w:placeholder>
                  <w:docPart w:val="C23AA493AB52425E8734744544A4EB8F"/>
                </w:placeholder>
                <w:temporary/>
                <w:showingPlcHdr/>
                <w15:appearance w15:val="hidden"/>
              </w:sdtPr>
              <w:sdtEndPr>
                <w:rPr>
                  <w:rStyle w:val="Negrita"/>
                </w:rPr>
              </w:sdtEndPr>
              <w:sdtContent>
                <w:r w:rsidR="00F77933" w:rsidRPr="00D0337D">
                  <w:rPr>
                    <w:rStyle w:val="Negrita"/>
                    <w:noProof/>
                    <w:sz w:val="16"/>
                    <w:szCs w:val="16"/>
                    <w:lang w:bidi="es-ES"/>
                  </w:rPr>
                  <w:t>AÑO HASTA LA FECHA</w:t>
                </w:r>
              </w:sdtContent>
            </w:sdt>
          </w:p>
        </w:tc>
      </w:tr>
      <w:tr w:rsidR="00F77933" w:rsidRPr="00AA526B" w14:paraId="2FA3B7F9" w14:textId="77777777" w:rsidTr="00AA526B">
        <w:trPr>
          <w:trHeight w:val="300"/>
        </w:trPr>
        <w:tc>
          <w:tcPr>
            <w:tcW w:w="3228" w:type="dxa"/>
            <w:shd w:val="clear" w:color="auto" w:fill="F2F2F2" w:themeFill="background1" w:themeFillShade="F2"/>
            <w:vAlign w:val="center"/>
            <w:hideMark/>
          </w:tcPr>
          <w:p w14:paraId="610F1E1A" w14:textId="77777777" w:rsidR="00F77933" w:rsidRPr="00AA526B" w:rsidRDefault="00F45DF6" w:rsidP="00974DD3">
            <w:pPr>
              <w:pStyle w:val="Textodelatablagrande"/>
              <w:rPr>
                <w:noProof/>
              </w:rPr>
            </w:pPr>
            <w:sdt>
              <w:sdtPr>
                <w:rPr>
                  <w:noProof/>
                </w:rPr>
                <w:id w:val="-1467271167"/>
                <w:placeholder>
                  <w:docPart w:val="CCA419C92500407D990C9E1C44701666"/>
                </w:placeholder>
                <w:temporary/>
                <w:showingPlcHdr/>
                <w15:appearance w15:val="hidden"/>
              </w:sdtPr>
              <w:sdtEndPr/>
              <w:sdtContent>
                <w:r w:rsidR="00F77933" w:rsidRPr="00AA526B">
                  <w:rPr>
                    <w:noProof/>
                    <w:lang w:bidi="es-ES"/>
                  </w:rPr>
                  <w:t>Sueldos y salarios</w:t>
                </w:r>
              </w:sdtContent>
            </w:sdt>
          </w:p>
        </w:tc>
        <w:tc>
          <w:tcPr>
            <w:tcW w:w="822" w:type="dxa"/>
            <w:shd w:val="clear" w:color="auto" w:fill="F2F2F2" w:themeFill="background1" w:themeFillShade="F2"/>
            <w:noWrap/>
            <w:vAlign w:val="center"/>
          </w:tcPr>
          <w:p w14:paraId="1C02C54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1571BF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5D8D78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AD0449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2E4D8E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0630E8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5330683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31B01C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E1F726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773B33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CAFAD9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AA2199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47BCC37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01731823" w14:textId="77777777" w:rsidTr="00AA526B">
        <w:trPr>
          <w:trHeight w:val="300"/>
        </w:trPr>
        <w:tc>
          <w:tcPr>
            <w:tcW w:w="3228" w:type="dxa"/>
            <w:shd w:val="clear" w:color="auto" w:fill="auto"/>
            <w:vAlign w:val="center"/>
            <w:hideMark/>
          </w:tcPr>
          <w:p w14:paraId="36D59C15" w14:textId="77777777" w:rsidR="00F77933" w:rsidRPr="00AA526B" w:rsidRDefault="00F45DF6" w:rsidP="00974DD3">
            <w:pPr>
              <w:pStyle w:val="Textodelatablagrande"/>
              <w:rPr>
                <w:noProof/>
              </w:rPr>
            </w:pPr>
            <w:sdt>
              <w:sdtPr>
                <w:rPr>
                  <w:noProof/>
                </w:rPr>
                <w:id w:val="61378292"/>
                <w:placeholder>
                  <w:docPart w:val="A39906B1416C4896BA6111CDD6E40455"/>
                </w:placeholder>
                <w:temporary/>
                <w:showingPlcHdr/>
                <w15:appearance w15:val="hidden"/>
              </w:sdtPr>
              <w:sdtEndPr/>
              <w:sdtContent>
                <w:r w:rsidR="00F77933" w:rsidRPr="00AA526B">
                  <w:rPr>
                    <w:noProof/>
                    <w:lang w:bidi="es-ES"/>
                  </w:rPr>
                  <w:t>Publicidad y marketing</w:t>
                </w:r>
              </w:sdtContent>
            </w:sdt>
          </w:p>
        </w:tc>
        <w:tc>
          <w:tcPr>
            <w:tcW w:w="822" w:type="dxa"/>
            <w:shd w:val="clear" w:color="auto" w:fill="auto"/>
            <w:noWrap/>
            <w:vAlign w:val="center"/>
          </w:tcPr>
          <w:p w14:paraId="3BD1963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27B90F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9764D2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A7A5B7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31286B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8C8038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0C3D6B4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B4A477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BA42F3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4B4376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0BE763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5CAB36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3C50C3C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56B62BFA" w14:textId="77777777" w:rsidTr="00AA526B">
        <w:trPr>
          <w:trHeight w:val="300"/>
        </w:trPr>
        <w:tc>
          <w:tcPr>
            <w:tcW w:w="3228" w:type="dxa"/>
            <w:shd w:val="clear" w:color="auto" w:fill="F2F2F2" w:themeFill="background1" w:themeFillShade="F2"/>
            <w:vAlign w:val="center"/>
            <w:hideMark/>
          </w:tcPr>
          <w:p w14:paraId="3771B9B4" w14:textId="77777777" w:rsidR="00F77933" w:rsidRPr="00AA526B" w:rsidRDefault="00F45DF6" w:rsidP="00974DD3">
            <w:pPr>
              <w:pStyle w:val="Textodelatablagrande"/>
              <w:rPr>
                <w:noProof/>
              </w:rPr>
            </w:pPr>
            <w:sdt>
              <w:sdtPr>
                <w:rPr>
                  <w:noProof/>
                </w:rPr>
                <w:id w:val="538250199"/>
                <w:placeholder>
                  <w:docPart w:val="AD09E4F7C43F4BFC88026A79DA26AD25"/>
                </w:placeholder>
                <w:temporary/>
                <w:showingPlcHdr/>
                <w15:appearance w15:val="hidden"/>
              </w:sdtPr>
              <w:sdtEndPr/>
              <w:sdtContent>
                <w:r w:rsidR="00F77933" w:rsidRPr="00AA526B">
                  <w:rPr>
                    <w:noProof/>
                    <w:lang w:bidi="es-ES"/>
                  </w:rPr>
                  <w:t>Comisiones</w:t>
                </w:r>
              </w:sdtContent>
            </w:sdt>
          </w:p>
        </w:tc>
        <w:tc>
          <w:tcPr>
            <w:tcW w:w="822" w:type="dxa"/>
            <w:shd w:val="clear" w:color="auto" w:fill="F2F2F2" w:themeFill="background1" w:themeFillShade="F2"/>
            <w:noWrap/>
            <w:vAlign w:val="center"/>
          </w:tcPr>
          <w:p w14:paraId="20EDF0B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338052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72B7CB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A5D665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C2C891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3946E5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50597C1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3FA1D3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D400D9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D572E2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493752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80215D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230D77B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255B8E5C" w14:textId="77777777" w:rsidTr="00AA526B">
        <w:trPr>
          <w:trHeight w:val="300"/>
        </w:trPr>
        <w:tc>
          <w:tcPr>
            <w:tcW w:w="3228" w:type="dxa"/>
            <w:shd w:val="clear" w:color="auto" w:fill="auto"/>
            <w:vAlign w:val="center"/>
            <w:hideMark/>
          </w:tcPr>
          <w:p w14:paraId="25C1EBC4" w14:textId="77777777" w:rsidR="00F77933" w:rsidRPr="00AA526B" w:rsidRDefault="00F45DF6" w:rsidP="00974DD3">
            <w:pPr>
              <w:pStyle w:val="Textodelatablagrande"/>
              <w:rPr>
                <w:noProof/>
              </w:rPr>
            </w:pPr>
            <w:sdt>
              <w:sdtPr>
                <w:rPr>
                  <w:noProof/>
                </w:rPr>
                <w:id w:val="1391465934"/>
                <w:placeholder>
                  <w:docPart w:val="09222D9B6C554D9885CB98272714D49A"/>
                </w:placeholder>
                <w:temporary/>
                <w:showingPlcHdr/>
                <w15:appearance w15:val="hidden"/>
              </w:sdtPr>
              <w:sdtEndPr/>
              <w:sdtContent>
                <w:r w:rsidR="00F77933" w:rsidRPr="00AA526B">
                  <w:rPr>
                    <w:noProof/>
                    <w:lang w:bidi="es-ES"/>
                  </w:rPr>
                  <w:t>Alquiler</w:t>
                </w:r>
              </w:sdtContent>
            </w:sdt>
          </w:p>
        </w:tc>
        <w:tc>
          <w:tcPr>
            <w:tcW w:w="822" w:type="dxa"/>
            <w:shd w:val="clear" w:color="auto" w:fill="auto"/>
            <w:noWrap/>
            <w:vAlign w:val="center"/>
          </w:tcPr>
          <w:p w14:paraId="1B7E7EC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ED2FB4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EFDA75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40A377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6FF595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D12B7B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721EDD4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51B683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77A298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498CDB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518572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1D4F23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715D5A3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64740D16" w14:textId="77777777" w:rsidTr="00AA526B">
        <w:trPr>
          <w:trHeight w:val="300"/>
        </w:trPr>
        <w:tc>
          <w:tcPr>
            <w:tcW w:w="3228" w:type="dxa"/>
            <w:shd w:val="clear" w:color="auto" w:fill="F2F2F2" w:themeFill="background1" w:themeFillShade="F2"/>
            <w:vAlign w:val="center"/>
            <w:hideMark/>
          </w:tcPr>
          <w:p w14:paraId="44711BE4" w14:textId="77777777" w:rsidR="00F77933" w:rsidRPr="00AA526B" w:rsidRDefault="00F45DF6" w:rsidP="00974DD3">
            <w:pPr>
              <w:pStyle w:val="Textodelatablagrande"/>
              <w:rPr>
                <w:noProof/>
              </w:rPr>
            </w:pPr>
            <w:sdt>
              <w:sdtPr>
                <w:rPr>
                  <w:noProof/>
                </w:rPr>
                <w:id w:val="-411931949"/>
                <w:placeholder>
                  <w:docPart w:val="220EB331184D48F0B74242AC8672DB94"/>
                </w:placeholder>
                <w:temporary/>
                <w:showingPlcHdr/>
                <w15:appearance w15:val="hidden"/>
              </w:sdtPr>
              <w:sdtEndPr/>
              <w:sdtContent>
                <w:r w:rsidR="00F77933" w:rsidRPr="00AA526B">
                  <w:rPr>
                    <w:noProof/>
                    <w:lang w:bidi="es-ES"/>
                  </w:rPr>
                  <w:t>Servicios públicos</w:t>
                </w:r>
              </w:sdtContent>
            </w:sdt>
          </w:p>
        </w:tc>
        <w:tc>
          <w:tcPr>
            <w:tcW w:w="822" w:type="dxa"/>
            <w:shd w:val="clear" w:color="auto" w:fill="F2F2F2" w:themeFill="background1" w:themeFillShade="F2"/>
            <w:noWrap/>
            <w:vAlign w:val="center"/>
          </w:tcPr>
          <w:p w14:paraId="4247C3B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62BD45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A7DE26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A643AB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22EB8B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570D36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546A82D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52B227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2D6025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72414D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E40BBD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47346B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456C3D2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15FDDDBF" w14:textId="77777777" w:rsidTr="00AA526B">
        <w:trPr>
          <w:trHeight w:val="300"/>
        </w:trPr>
        <w:tc>
          <w:tcPr>
            <w:tcW w:w="3228" w:type="dxa"/>
            <w:shd w:val="clear" w:color="auto" w:fill="auto"/>
            <w:vAlign w:val="center"/>
            <w:hideMark/>
          </w:tcPr>
          <w:p w14:paraId="5326FD1A" w14:textId="77777777" w:rsidR="00F77933" w:rsidRPr="00AA526B" w:rsidRDefault="00F45DF6" w:rsidP="00974DD3">
            <w:pPr>
              <w:pStyle w:val="Textodelatablagrande"/>
              <w:rPr>
                <w:noProof/>
              </w:rPr>
            </w:pPr>
            <w:sdt>
              <w:sdtPr>
                <w:rPr>
                  <w:noProof/>
                </w:rPr>
                <w:id w:val="38323855"/>
                <w:placeholder>
                  <w:docPart w:val="A30A883021924836879D7038A53EE3C0"/>
                </w:placeholder>
                <w:temporary/>
                <w:showingPlcHdr/>
                <w15:appearance w15:val="hidden"/>
              </w:sdtPr>
              <w:sdtEndPr/>
              <w:sdtContent>
                <w:r w:rsidR="00F77933" w:rsidRPr="00AA526B">
                  <w:rPr>
                    <w:noProof/>
                    <w:lang w:bidi="es-ES"/>
                  </w:rPr>
                  <w:t>Gastos del sitio web</w:t>
                </w:r>
              </w:sdtContent>
            </w:sdt>
          </w:p>
        </w:tc>
        <w:tc>
          <w:tcPr>
            <w:tcW w:w="822" w:type="dxa"/>
            <w:shd w:val="clear" w:color="auto" w:fill="auto"/>
            <w:noWrap/>
            <w:vAlign w:val="center"/>
          </w:tcPr>
          <w:p w14:paraId="19C8AEC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2E6DEF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E038FA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9ABCEA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F24426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D14197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272114D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B2846B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32D4AC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B9955A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478DB5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B82638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143024B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1D46DDB3" w14:textId="77777777" w:rsidTr="00AA526B">
        <w:trPr>
          <w:trHeight w:val="300"/>
        </w:trPr>
        <w:tc>
          <w:tcPr>
            <w:tcW w:w="3228" w:type="dxa"/>
            <w:shd w:val="clear" w:color="auto" w:fill="F2F2F2" w:themeFill="background1" w:themeFillShade="F2"/>
            <w:vAlign w:val="center"/>
            <w:hideMark/>
          </w:tcPr>
          <w:p w14:paraId="4730AAA0" w14:textId="77777777" w:rsidR="00F77933" w:rsidRPr="00AA526B" w:rsidRDefault="00F45DF6" w:rsidP="00974DD3">
            <w:pPr>
              <w:pStyle w:val="Textodelatablagrande"/>
              <w:rPr>
                <w:noProof/>
              </w:rPr>
            </w:pPr>
            <w:sdt>
              <w:sdtPr>
                <w:rPr>
                  <w:noProof/>
                </w:rPr>
                <w:id w:val="-1362120533"/>
                <w:placeholder>
                  <w:docPart w:val="6B6BC35F0F1E4287B61F2677F87EB2B8"/>
                </w:placeholder>
                <w:temporary/>
                <w:showingPlcHdr/>
                <w15:appearance w15:val="hidden"/>
              </w:sdtPr>
              <w:sdtEndPr/>
              <w:sdtContent>
                <w:r w:rsidR="00F77933" w:rsidRPr="00AA526B">
                  <w:rPr>
                    <w:noProof/>
                    <w:lang w:bidi="es-ES"/>
                  </w:rPr>
                  <w:t>Internet y teléfono</w:t>
                </w:r>
              </w:sdtContent>
            </w:sdt>
          </w:p>
        </w:tc>
        <w:tc>
          <w:tcPr>
            <w:tcW w:w="822" w:type="dxa"/>
            <w:shd w:val="clear" w:color="auto" w:fill="F2F2F2" w:themeFill="background1" w:themeFillShade="F2"/>
            <w:noWrap/>
            <w:vAlign w:val="center"/>
          </w:tcPr>
          <w:p w14:paraId="310E857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52392D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0C5A6D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99F34D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BBA092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AFEAF4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47963B6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97118A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2CBE11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287E79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2CC14F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A4E5A9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1AF7536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6EFBE953" w14:textId="77777777" w:rsidTr="00AA526B">
        <w:trPr>
          <w:trHeight w:val="300"/>
        </w:trPr>
        <w:tc>
          <w:tcPr>
            <w:tcW w:w="3228" w:type="dxa"/>
            <w:shd w:val="clear" w:color="auto" w:fill="auto"/>
            <w:vAlign w:val="center"/>
            <w:hideMark/>
          </w:tcPr>
          <w:p w14:paraId="42B3E29C" w14:textId="77777777" w:rsidR="00F77933" w:rsidRPr="00AA526B" w:rsidRDefault="00F45DF6" w:rsidP="00974DD3">
            <w:pPr>
              <w:pStyle w:val="Textodelatablagrande"/>
              <w:rPr>
                <w:noProof/>
              </w:rPr>
            </w:pPr>
            <w:sdt>
              <w:sdtPr>
                <w:rPr>
                  <w:noProof/>
                </w:rPr>
                <w:id w:val="-642124066"/>
                <w:placeholder>
                  <w:docPart w:val="7F726D2E3B8D4C5EAE7228ACDD2A74C3"/>
                </w:placeholder>
                <w:temporary/>
                <w:showingPlcHdr/>
                <w15:appearance w15:val="hidden"/>
              </w:sdtPr>
              <w:sdtEndPr/>
              <w:sdtContent>
                <w:r w:rsidR="00F77933" w:rsidRPr="00AA526B">
                  <w:rPr>
                    <w:noProof/>
                    <w:lang w:bidi="es-ES"/>
                  </w:rPr>
                  <w:t>Seguro</w:t>
                </w:r>
              </w:sdtContent>
            </w:sdt>
          </w:p>
        </w:tc>
        <w:tc>
          <w:tcPr>
            <w:tcW w:w="822" w:type="dxa"/>
            <w:shd w:val="clear" w:color="auto" w:fill="auto"/>
            <w:noWrap/>
            <w:vAlign w:val="center"/>
          </w:tcPr>
          <w:p w14:paraId="0A09589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397304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A23F4D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074251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2C070B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BB142F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5A63152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62FA37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C9F7A8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D2B720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6C1E46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7646BA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2281F76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4AD2D43A" w14:textId="77777777" w:rsidTr="00AA526B">
        <w:trPr>
          <w:trHeight w:val="300"/>
        </w:trPr>
        <w:tc>
          <w:tcPr>
            <w:tcW w:w="3228" w:type="dxa"/>
            <w:shd w:val="clear" w:color="auto" w:fill="F2F2F2" w:themeFill="background1" w:themeFillShade="F2"/>
            <w:vAlign w:val="center"/>
            <w:hideMark/>
          </w:tcPr>
          <w:p w14:paraId="513311FB" w14:textId="77777777" w:rsidR="00F77933" w:rsidRPr="00AA526B" w:rsidRDefault="00F45DF6" w:rsidP="00974DD3">
            <w:pPr>
              <w:pStyle w:val="Textodelatablagrande"/>
              <w:rPr>
                <w:noProof/>
              </w:rPr>
            </w:pPr>
            <w:sdt>
              <w:sdtPr>
                <w:rPr>
                  <w:noProof/>
                </w:rPr>
                <w:id w:val="632454194"/>
                <w:placeholder>
                  <w:docPart w:val="F75DFD5A36224E0CBFA15FC83A13361B"/>
                </w:placeholder>
                <w:temporary/>
                <w:showingPlcHdr/>
                <w15:appearance w15:val="hidden"/>
              </w:sdtPr>
              <w:sdtEndPr/>
              <w:sdtContent>
                <w:r w:rsidR="00F77933" w:rsidRPr="00AA526B">
                  <w:rPr>
                    <w:noProof/>
                    <w:lang w:bidi="es-ES"/>
                  </w:rPr>
                  <w:t>Viajes</w:t>
                </w:r>
              </w:sdtContent>
            </w:sdt>
          </w:p>
        </w:tc>
        <w:tc>
          <w:tcPr>
            <w:tcW w:w="822" w:type="dxa"/>
            <w:shd w:val="clear" w:color="auto" w:fill="F2F2F2" w:themeFill="background1" w:themeFillShade="F2"/>
            <w:noWrap/>
            <w:vAlign w:val="center"/>
          </w:tcPr>
          <w:p w14:paraId="2F45BBB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13EA2F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AFF790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5D31FC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F777A3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597CCF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4BA01DC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8A3AF5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A8A781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D2E023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918CFF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7EF804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4A19620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4E4A9A02" w14:textId="77777777" w:rsidTr="00AA526B">
        <w:trPr>
          <w:trHeight w:val="300"/>
        </w:trPr>
        <w:tc>
          <w:tcPr>
            <w:tcW w:w="3228" w:type="dxa"/>
            <w:shd w:val="clear" w:color="auto" w:fill="auto"/>
            <w:vAlign w:val="center"/>
            <w:hideMark/>
          </w:tcPr>
          <w:p w14:paraId="15249090" w14:textId="77777777" w:rsidR="00F77933" w:rsidRPr="00AA526B" w:rsidRDefault="00F45DF6" w:rsidP="00974DD3">
            <w:pPr>
              <w:pStyle w:val="Textodelatablagrande"/>
              <w:rPr>
                <w:noProof/>
              </w:rPr>
            </w:pPr>
            <w:sdt>
              <w:sdtPr>
                <w:rPr>
                  <w:noProof/>
                </w:rPr>
                <w:id w:val="-494801717"/>
                <w:placeholder>
                  <w:docPart w:val="E8091E906FDE471E98AE5F8EF1519ED3"/>
                </w:placeholder>
                <w:temporary/>
                <w:showingPlcHdr/>
                <w15:appearance w15:val="hidden"/>
              </w:sdtPr>
              <w:sdtEndPr/>
              <w:sdtContent>
                <w:r w:rsidR="00F77933" w:rsidRPr="00AA526B">
                  <w:rPr>
                    <w:noProof/>
                    <w:lang w:bidi="es-ES"/>
                  </w:rPr>
                  <w:t>Legales y contabilidad</w:t>
                </w:r>
              </w:sdtContent>
            </w:sdt>
          </w:p>
        </w:tc>
        <w:tc>
          <w:tcPr>
            <w:tcW w:w="822" w:type="dxa"/>
            <w:shd w:val="clear" w:color="auto" w:fill="auto"/>
            <w:noWrap/>
            <w:vAlign w:val="center"/>
          </w:tcPr>
          <w:p w14:paraId="36CA8F7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3EEE06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E23F29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41F3C0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D4F1EA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F57D06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16E2A9D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099FCA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E7EC6A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0978D5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115537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A30ADF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588DAD9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368A7364" w14:textId="77777777" w:rsidTr="00AA526B">
        <w:trPr>
          <w:trHeight w:val="300"/>
        </w:trPr>
        <w:tc>
          <w:tcPr>
            <w:tcW w:w="3228" w:type="dxa"/>
            <w:shd w:val="clear" w:color="auto" w:fill="F2F2F2" w:themeFill="background1" w:themeFillShade="F2"/>
            <w:vAlign w:val="center"/>
            <w:hideMark/>
          </w:tcPr>
          <w:p w14:paraId="1F031220" w14:textId="77777777" w:rsidR="00F77933" w:rsidRPr="00AA526B" w:rsidRDefault="00F45DF6" w:rsidP="00974DD3">
            <w:pPr>
              <w:pStyle w:val="Textodelatablagrande"/>
              <w:rPr>
                <w:noProof/>
              </w:rPr>
            </w:pPr>
            <w:sdt>
              <w:sdtPr>
                <w:rPr>
                  <w:noProof/>
                </w:rPr>
                <w:id w:val="-552846142"/>
                <w:placeholder>
                  <w:docPart w:val="3E9FCA88DA6D4C979AA2C9C2313BCBF4"/>
                </w:placeholder>
                <w:temporary/>
                <w:showingPlcHdr/>
                <w15:appearance w15:val="hidden"/>
              </w:sdtPr>
              <w:sdtEndPr/>
              <w:sdtContent>
                <w:r w:rsidR="00F77933" w:rsidRPr="00AA526B">
                  <w:rPr>
                    <w:noProof/>
                    <w:lang w:bidi="es-ES"/>
                  </w:rPr>
                  <w:t>Material de oficina</w:t>
                </w:r>
              </w:sdtContent>
            </w:sdt>
          </w:p>
        </w:tc>
        <w:tc>
          <w:tcPr>
            <w:tcW w:w="822" w:type="dxa"/>
            <w:shd w:val="clear" w:color="auto" w:fill="F2F2F2" w:themeFill="background1" w:themeFillShade="F2"/>
            <w:noWrap/>
            <w:vAlign w:val="center"/>
          </w:tcPr>
          <w:p w14:paraId="53DB0F7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5ED512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C4E0CF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9555A5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A77B54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D72B12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2401D8E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5EB5D0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15BBA9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7121AC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C9A420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4E3B21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1E33713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71462E06" w14:textId="77777777" w:rsidTr="00AA526B">
        <w:trPr>
          <w:trHeight w:val="300"/>
        </w:trPr>
        <w:tc>
          <w:tcPr>
            <w:tcW w:w="3228" w:type="dxa"/>
            <w:shd w:val="clear" w:color="auto" w:fill="auto"/>
            <w:vAlign w:val="center"/>
            <w:hideMark/>
          </w:tcPr>
          <w:p w14:paraId="78799034" w14:textId="77777777" w:rsidR="00F77933" w:rsidRPr="00AA526B" w:rsidRDefault="00F45DF6" w:rsidP="00974DD3">
            <w:pPr>
              <w:pStyle w:val="Textodelatablagrande"/>
              <w:rPr>
                <w:noProof/>
              </w:rPr>
            </w:pPr>
            <w:sdt>
              <w:sdtPr>
                <w:rPr>
                  <w:noProof/>
                </w:rPr>
                <w:id w:val="-1141419006"/>
                <w:placeholder>
                  <w:docPart w:val="905B8FD6E0AF416C9B0037B26D523054"/>
                </w:placeholder>
                <w:temporary/>
                <w:showingPlcHdr/>
                <w15:appearance w15:val="hidden"/>
              </w:sdtPr>
              <w:sdtEndPr/>
              <w:sdtContent>
                <w:r w:rsidR="00F77933" w:rsidRPr="00AA526B">
                  <w:rPr>
                    <w:noProof/>
                    <w:lang w:bidi="es-ES"/>
                  </w:rPr>
                  <w:t>Gastos de intereses</w:t>
                </w:r>
              </w:sdtContent>
            </w:sdt>
          </w:p>
        </w:tc>
        <w:tc>
          <w:tcPr>
            <w:tcW w:w="822" w:type="dxa"/>
            <w:shd w:val="clear" w:color="auto" w:fill="auto"/>
            <w:noWrap/>
            <w:vAlign w:val="center"/>
          </w:tcPr>
          <w:p w14:paraId="6A9E02A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AD923A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738923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04ECAD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9C9233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4584E1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4AB8BE2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C63599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A71195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FE6523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1ECA43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E65314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5B1FE2A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4C77A15E" w14:textId="77777777" w:rsidTr="00AA526B">
        <w:trPr>
          <w:trHeight w:val="300"/>
        </w:trPr>
        <w:tc>
          <w:tcPr>
            <w:tcW w:w="3228" w:type="dxa"/>
            <w:shd w:val="clear" w:color="auto" w:fill="F2F2F2" w:themeFill="background1" w:themeFillShade="F2"/>
            <w:vAlign w:val="center"/>
            <w:hideMark/>
          </w:tcPr>
          <w:p w14:paraId="2C609FD5" w14:textId="77777777" w:rsidR="00F77933" w:rsidRPr="00AA526B" w:rsidRDefault="00F45DF6" w:rsidP="00974DD3">
            <w:pPr>
              <w:pStyle w:val="Textodelatablagrande"/>
              <w:rPr>
                <w:noProof/>
              </w:rPr>
            </w:pPr>
            <w:sdt>
              <w:sdtPr>
                <w:rPr>
                  <w:noProof/>
                </w:rPr>
                <w:id w:val="-208794511"/>
                <w:placeholder>
                  <w:docPart w:val="389355934DB04A9E9DB48A28E35FD9E2"/>
                </w:placeholder>
                <w:temporary/>
                <w:showingPlcHdr/>
                <w15:appearance w15:val="hidden"/>
              </w:sdtPr>
              <w:sdtEndPr/>
              <w:sdtContent>
                <w:r w:rsidR="00F77933" w:rsidRPr="00AA526B">
                  <w:rPr>
                    <w:noProof/>
                    <w:lang w:bidi="es-ES"/>
                  </w:rPr>
                  <w:t>Otros 1</w:t>
                </w:r>
              </w:sdtContent>
            </w:sdt>
          </w:p>
        </w:tc>
        <w:tc>
          <w:tcPr>
            <w:tcW w:w="822" w:type="dxa"/>
            <w:shd w:val="clear" w:color="auto" w:fill="F2F2F2" w:themeFill="background1" w:themeFillShade="F2"/>
            <w:noWrap/>
            <w:vAlign w:val="center"/>
          </w:tcPr>
          <w:p w14:paraId="11E0676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8EB96A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0FFACB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B926BE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B4190C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D5CB7D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2905121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292C5A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3B6843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BFA3FC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A6E091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A608A7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44AD6E9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3191CD47" w14:textId="77777777" w:rsidTr="00AA526B">
        <w:trPr>
          <w:trHeight w:val="300"/>
        </w:trPr>
        <w:tc>
          <w:tcPr>
            <w:tcW w:w="3228" w:type="dxa"/>
            <w:shd w:val="clear" w:color="auto" w:fill="auto"/>
            <w:vAlign w:val="center"/>
            <w:hideMark/>
          </w:tcPr>
          <w:p w14:paraId="2476742F" w14:textId="77777777" w:rsidR="00F77933" w:rsidRPr="0045019E" w:rsidRDefault="00F45DF6" w:rsidP="00F77933">
            <w:pPr>
              <w:pStyle w:val="Textodelatablagrande"/>
              <w:rPr>
                <w:rStyle w:val="Negrita"/>
                <w:noProof/>
                <w:sz w:val="16"/>
                <w:szCs w:val="16"/>
              </w:rPr>
            </w:pPr>
            <w:sdt>
              <w:sdtPr>
                <w:rPr>
                  <w:rStyle w:val="Negrita"/>
                  <w:noProof/>
                  <w:sz w:val="16"/>
                  <w:szCs w:val="16"/>
                </w:rPr>
                <w:id w:val="-1386864188"/>
                <w:placeholder>
                  <w:docPart w:val="A46A09E5CAE945D6AB023B8E14B58202"/>
                </w:placeholder>
                <w:temporary/>
                <w:showingPlcHdr/>
                <w15:appearance w15:val="hidden"/>
              </w:sdtPr>
              <w:sdtEndPr>
                <w:rPr>
                  <w:rStyle w:val="Negrita"/>
                </w:rPr>
              </w:sdtEndPr>
              <w:sdtContent>
                <w:r w:rsidR="00F77933" w:rsidRPr="0045019E">
                  <w:rPr>
                    <w:rStyle w:val="Negrita"/>
                    <w:noProof/>
                    <w:sz w:val="16"/>
                    <w:szCs w:val="16"/>
                    <w:lang w:bidi="es-ES"/>
                  </w:rPr>
                  <w:t>Gastos totales</w:t>
                </w:r>
              </w:sdtContent>
            </w:sdt>
          </w:p>
        </w:tc>
        <w:tc>
          <w:tcPr>
            <w:tcW w:w="822" w:type="dxa"/>
            <w:shd w:val="clear" w:color="auto" w:fill="auto"/>
            <w:noWrap/>
            <w:vAlign w:val="center"/>
          </w:tcPr>
          <w:p w14:paraId="6F53EB2A"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01719E07"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EC81814"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5D50B78B"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C9E33AC"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5C314811"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gridSpan w:val="2"/>
            <w:shd w:val="clear" w:color="auto" w:fill="auto"/>
            <w:noWrap/>
            <w:vAlign w:val="center"/>
          </w:tcPr>
          <w:p w14:paraId="69A6944E"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6947643"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889C0D4"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57B772B6"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3B886F6"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491E52D9"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1587" w:type="dxa"/>
            <w:shd w:val="clear" w:color="auto" w:fill="auto"/>
            <w:noWrap/>
            <w:vAlign w:val="center"/>
          </w:tcPr>
          <w:p w14:paraId="2B5D339D"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r>
      <w:tr w:rsidR="00F77933" w:rsidRPr="00AA526B" w14:paraId="22B18683" w14:textId="77777777" w:rsidTr="00AA526B">
        <w:trPr>
          <w:trHeight w:val="300"/>
        </w:trPr>
        <w:tc>
          <w:tcPr>
            <w:tcW w:w="3228" w:type="dxa"/>
            <w:shd w:val="clear" w:color="auto" w:fill="F2F2F2" w:themeFill="background1" w:themeFillShade="F2"/>
            <w:vAlign w:val="center"/>
            <w:hideMark/>
          </w:tcPr>
          <w:p w14:paraId="417CDBF5" w14:textId="77777777" w:rsidR="00F77933" w:rsidRPr="0045019E" w:rsidRDefault="00F45DF6" w:rsidP="00F77933">
            <w:pPr>
              <w:pStyle w:val="Textodelatablagrande"/>
              <w:rPr>
                <w:rStyle w:val="Negrita"/>
                <w:noProof/>
                <w:sz w:val="16"/>
                <w:szCs w:val="16"/>
              </w:rPr>
            </w:pPr>
            <w:sdt>
              <w:sdtPr>
                <w:rPr>
                  <w:rStyle w:val="Negrita"/>
                  <w:noProof/>
                  <w:sz w:val="16"/>
                  <w:szCs w:val="16"/>
                </w:rPr>
                <w:id w:val="1247996099"/>
                <w:placeholder>
                  <w:docPart w:val="7E758C2414AE4B5AB2ED9DCD54BBE1A8"/>
                </w:placeholder>
                <w:temporary/>
                <w:showingPlcHdr/>
                <w15:appearance w15:val="hidden"/>
              </w:sdtPr>
              <w:sdtEndPr>
                <w:rPr>
                  <w:rStyle w:val="Negrita"/>
                </w:rPr>
              </w:sdtEndPr>
              <w:sdtContent>
                <w:r w:rsidR="00F77933" w:rsidRPr="0045019E">
                  <w:rPr>
                    <w:rStyle w:val="Negrita"/>
                    <w:noProof/>
                    <w:sz w:val="16"/>
                    <w:szCs w:val="16"/>
                    <w:lang w:bidi="es-ES"/>
                  </w:rPr>
                  <w:t>Ingresos antes de impuestos</w:t>
                </w:r>
              </w:sdtContent>
            </w:sdt>
          </w:p>
        </w:tc>
        <w:tc>
          <w:tcPr>
            <w:tcW w:w="822" w:type="dxa"/>
            <w:shd w:val="clear" w:color="auto" w:fill="F2F2F2" w:themeFill="background1" w:themeFillShade="F2"/>
            <w:noWrap/>
            <w:vAlign w:val="center"/>
          </w:tcPr>
          <w:p w14:paraId="6E0F249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55FA8AFE"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07B314A8"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7C2C3776"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4758A02E"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2E05D75C"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gridSpan w:val="2"/>
            <w:shd w:val="clear" w:color="auto" w:fill="F2F2F2" w:themeFill="background1" w:themeFillShade="F2"/>
            <w:noWrap/>
            <w:vAlign w:val="center"/>
          </w:tcPr>
          <w:p w14:paraId="3123A55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3F89AD14"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1FC1A8E4"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6378F763"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32B77286"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42B1453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1587" w:type="dxa"/>
            <w:shd w:val="clear" w:color="auto" w:fill="F2F2F2" w:themeFill="background1" w:themeFillShade="F2"/>
            <w:noWrap/>
            <w:vAlign w:val="center"/>
          </w:tcPr>
          <w:p w14:paraId="25B8195B"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r>
      <w:tr w:rsidR="00F77933" w:rsidRPr="00AA526B" w14:paraId="0E56E424" w14:textId="77777777" w:rsidTr="00AA526B">
        <w:trPr>
          <w:trHeight w:val="300"/>
        </w:trPr>
        <w:tc>
          <w:tcPr>
            <w:tcW w:w="3228" w:type="dxa"/>
            <w:shd w:val="clear" w:color="auto" w:fill="auto"/>
            <w:vAlign w:val="center"/>
            <w:hideMark/>
          </w:tcPr>
          <w:p w14:paraId="0F8209E3" w14:textId="77777777" w:rsidR="00F77933" w:rsidRPr="0045019E" w:rsidRDefault="00F45DF6" w:rsidP="00F77933">
            <w:pPr>
              <w:pStyle w:val="Textodelatablagrande"/>
              <w:rPr>
                <w:rStyle w:val="Negrita"/>
                <w:noProof/>
                <w:sz w:val="16"/>
                <w:szCs w:val="16"/>
              </w:rPr>
            </w:pPr>
            <w:sdt>
              <w:sdtPr>
                <w:rPr>
                  <w:rStyle w:val="Negrita"/>
                  <w:noProof/>
                  <w:sz w:val="16"/>
                  <w:szCs w:val="16"/>
                </w:rPr>
                <w:id w:val="-757049571"/>
                <w:placeholder>
                  <w:docPart w:val="C5DD698214624716B5BE486E86DC8482"/>
                </w:placeholder>
                <w:temporary/>
                <w:showingPlcHdr/>
                <w15:appearance w15:val="hidden"/>
              </w:sdtPr>
              <w:sdtEndPr>
                <w:rPr>
                  <w:rStyle w:val="Negrita"/>
                </w:rPr>
              </w:sdtEndPr>
              <w:sdtContent>
                <w:r w:rsidR="00F77933" w:rsidRPr="0045019E">
                  <w:rPr>
                    <w:rStyle w:val="Negrita"/>
                    <w:noProof/>
                    <w:sz w:val="16"/>
                    <w:szCs w:val="16"/>
                    <w:lang w:bidi="es-ES"/>
                  </w:rPr>
                  <w:t>Gastos de impuestos</w:t>
                </w:r>
              </w:sdtContent>
            </w:sdt>
          </w:p>
        </w:tc>
        <w:tc>
          <w:tcPr>
            <w:tcW w:w="822" w:type="dxa"/>
            <w:shd w:val="clear" w:color="auto" w:fill="auto"/>
            <w:noWrap/>
            <w:vAlign w:val="center"/>
          </w:tcPr>
          <w:p w14:paraId="0AC20915"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50E32645"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5401563"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6813527"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55E1103A"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638730A"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gridSpan w:val="2"/>
            <w:shd w:val="clear" w:color="auto" w:fill="auto"/>
            <w:noWrap/>
            <w:vAlign w:val="center"/>
          </w:tcPr>
          <w:p w14:paraId="2EA204AD"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189A239D"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6C54EB7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10D92ABE"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64962A8"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85ACA9A"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1587" w:type="dxa"/>
            <w:shd w:val="clear" w:color="auto" w:fill="auto"/>
            <w:noWrap/>
            <w:vAlign w:val="center"/>
          </w:tcPr>
          <w:p w14:paraId="4E1B74A6"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r>
      <w:tr w:rsidR="00E552C8" w:rsidRPr="00AA526B" w14:paraId="1F9C4A08" w14:textId="77777777" w:rsidTr="00AA526B">
        <w:trPr>
          <w:trHeight w:val="300"/>
        </w:trPr>
        <w:tc>
          <w:tcPr>
            <w:tcW w:w="3228" w:type="dxa"/>
            <w:shd w:val="clear" w:color="auto" w:fill="F0CDA1" w:themeFill="accent1"/>
            <w:vAlign w:val="center"/>
            <w:hideMark/>
          </w:tcPr>
          <w:p w14:paraId="367AF8C5" w14:textId="77777777" w:rsidR="00E552C8" w:rsidRPr="0045019E" w:rsidRDefault="00F45DF6" w:rsidP="00974DD3">
            <w:pPr>
              <w:pStyle w:val="Textodelatablagrande"/>
              <w:rPr>
                <w:rStyle w:val="Negrita"/>
                <w:noProof/>
                <w:sz w:val="16"/>
                <w:szCs w:val="16"/>
              </w:rPr>
            </w:pPr>
            <w:sdt>
              <w:sdtPr>
                <w:rPr>
                  <w:rStyle w:val="Negrita"/>
                  <w:noProof/>
                  <w:sz w:val="16"/>
                  <w:szCs w:val="16"/>
                </w:rPr>
                <w:id w:val="-342858762"/>
                <w:placeholder>
                  <w:docPart w:val="ECB6636E2EBC446D90F62EBC1FEF126D"/>
                </w:placeholder>
                <w:temporary/>
                <w:showingPlcHdr/>
                <w15:appearance w15:val="hidden"/>
              </w:sdtPr>
              <w:sdtEndPr>
                <w:rPr>
                  <w:rStyle w:val="Negrita"/>
                </w:rPr>
              </w:sdtEndPr>
              <w:sdtContent>
                <w:r w:rsidR="00F77933" w:rsidRPr="0045019E">
                  <w:rPr>
                    <w:rStyle w:val="Negrita"/>
                    <w:noProof/>
                    <w:sz w:val="16"/>
                    <w:szCs w:val="16"/>
                    <w:lang w:bidi="es-ES"/>
                  </w:rPr>
                  <w:t>INGRESOS NETOS</w:t>
                </w:r>
              </w:sdtContent>
            </w:sdt>
          </w:p>
        </w:tc>
        <w:tc>
          <w:tcPr>
            <w:tcW w:w="822" w:type="dxa"/>
            <w:shd w:val="clear" w:color="auto" w:fill="F0CDA1" w:themeFill="accent1"/>
            <w:vAlign w:val="center"/>
          </w:tcPr>
          <w:p w14:paraId="26A6602E"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57C48A8B"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2A03DB6D"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7105B1C5"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0281D638"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4A03DB5D" w14:textId="77777777" w:rsidR="00E552C8" w:rsidRPr="0045019E" w:rsidRDefault="00E552C8" w:rsidP="00974DD3">
            <w:pPr>
              <w:pStyle w:val="Textodelatablagrande"/>
              <w:rPr>
                <w:rStyle w:val="Negrita"/>
                <w:noProof/>
                <w:sz w:val="16"/>
                <w:szCs w:val="16"/>
              </w:rPr>
            </w:pPr>
          </w:p>
        </w:tc>
        <w:tc>
          <w:tcPr>
            <w:tcW w:w="822" w:type="dxa"/>
            <w:gridSpan w:val="2"/>
            <w:shd w:val="clear" w:color="auto" w:fill="F0CDA1" w:themeFill="accent1"/>
            <w:vAlign w:val="center"/>
          </w:tcPr>
          <w:p w14:paraId="11036165"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49BC2BAB"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52E42001"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14AC9AE3"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3CBEA5BF"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78E95B76" w14:textId="77777777" w:rsidR="00E552C8" w:rsidRPr="0045019E" w:rsidRDefault="00E552C8" w:rsidP="00974DD3">
            <w:pPr>
              <w:pStyle w:val="Textodelatablagrande"/>
              <w:rPr>
                <w:rStyle w:val="Negrita"/>
                <w:noProof/>
                <w:sz w:val="16"/>
                <w:szCs w:val="16"/>
              </w:rPr>
            </w:pPr>
          </w:p>
        </w:tc>
        <w:tc>
          <w:tcPr>
            <w:tcW w:w="1587" w:type="dxa"/>
            <w:shd w:val="clear" w:color="auto" w:fill="F0CDA1" w:themeFill="accent1"/>
            <w:vAlign w:val="center"/>
          </w:tcPr>
          <w:p w14:paraId="2B66BE39" w14:textId="77777777" w:rsidR="00E552C8" w:rsidRPr="0045019E" w:rsidRDefault="00E552C8" w:rsidP="00974DD3">
            <w:pPr>
              <w:pStyle w:val="Textodelatablagrande"/>
              <w:rPr>
                <w:rStyle w:val="Negrita"/>
                <w:noProof/>
                <w:sz w:val="16"/>
                <w:szCs w:val="16"/>
              </w:rPr>
            </w:pPr>
          </w:p>
        </w:tc>
      </w:tr>
      <w:tr w:rsidR="00E552C8" w:rsidRPr="00D0337D" w14:paraId="69620C3F" w14:textId="77777777" w:rsidTr="00AA526B">
        <w:trPr>
          <w:trHeight w:val="300"/>
        </w:trPr>
        <w:sdt>
          <w:sdtPr>
            <w:rPr>
              <w:b/>
              <w:bCs/>
              <w:sz w:val="24"/>
            </w:rPr>
            <w:id w:val="1274516994"/>
            <w:placeholder>
              <w:docPart w:val="433AB5230B0A47FB988F690E3A5E3607"/>
            </w:placeholder>
            <w:showingPlcHdr/>
            <w15:appearance w15:val="hidden"/>
          </w:sdtPr>
          <w:sdtEndPr>
            <w:rPr>
              <w:b w:val="0"/>
              <w:bCs w:val="0"/>
              <w:sz w:val="16"/>
            </w:rPr>
          </w:sdtEndPr>
          <w:sdtContent>
            <w:tc>
              <w:tcPr>
                <w:tcW w:w="14678" w:type="dxa"/>
                <w:gridSpan w:val="15"/>
                <w:shd w:val="clear" w:color="auto" w:fill="auto"/>
                <w:vAlign w:val="center"/>
              </w:tcPr>
              <w:p w14:paraId="49D0C6A9" w14:textId="77777777" w:rsidR="00E552C8" w:rsidRPr="00D0337D" w:rsidRDefault="00615F25" w:rsidP="00D0337D">
                <w:pPr>
                  <w:pStyle w:val="Textodelatablagrande"/>
                </w:pPr>
                <w:r w:rsidRPr="00D0337D">
                  <w:t>*En la industria de servicios, el costo de los bienes vendidos es el valor monetizado del tiempo invertido en el cliente.</w:t>
                </w:r>
              </w:p>
            </w:tc>
          </w:sdtContent>
        </w:sdt>
      </w:tr>
    </w:tbl>
    <w:p w14:paraId="717CB855" w14:textId="77777777" w:rsidR="008F704C" w:rsidRPr="00AA526B" w:rsidRDefault="008F704C" w:rsidP="00D02465">
      <w:pPr>
        <w:pStyle w:val="Listaconvietas"/>
        <w:numPr>
          <w:ilvl w:val="0"/>
          <w:numId w:val="0"/>
        </w:numPr>
        <w:rPr>
          <w:noProof/>
        </w:rPr>
        <w:sectPr w:rsidR="008F704C" w:rsidRPr="00AA526B" w:rsidSect="00D02465">
          <w:pgSz w:w="16838" w:h="11906" w:orient="landscape" w:code="9"/>
          <w:pgMar w:top="2160" w:right="1080" w:bottom="720" w:left="1080" w:header="648" w:footer="432" w:gutter="0"/>
          <w:cols w:space="708"/>
          <w:docGrid w:linePitch="360"/>
        </w:sectPr>
      </w:pPr>
    </w:p>
    <w:bookmarkStart w:id="10" w:name="_Toc22896188" w:displacedByCustomXml="next"/>
    <w:sdt>
      <w:sdtPr>
        <w:rPr>
          <w:noProof/>
        </w:rPr>
        <w:id w:val="1123659187"/>
        <w:placeholder>
          <w:docPart w:val="C4EDC44E07F049F39AAD942E8A43FEC3"/>
        </w:placeholder>
        <w:temporary/>
        <w:showingPlcHdr/>
        <w15:appearance w15:val="hidden"/>
      </w:sdtPr>
      <w:sdtEndPr/>
      <w:sdtContent>
        <w:p w14:paraId="58B880D9" w14:textId="77777777" w:rsidR="008F704C" w:rsidRPr="00AA526B" w:rsidRDefault="00347AF5" w:rsidP="00347AF5">
          <w:pPr>
            <w:pStyle w:val="Ttulo2"/>
            <w:rPr>
              <w:noProof/>
            </w:rPr>
          </w:pPr>
          <w:r w:rsidRPr="00AA526B">
            <w:rPr>
              <w:noProof/>
              <w:lang w:bidi="es-ES"/>
            </w:rPr>
            <w:t>Instrucciones para comenzar con las proyecciones de ganancias y pérdidas</w:t>
          </w:r>
        </w:p>
      </w:sdtContent>
    </w:sdt>
    <w:bookmarkEnd w:id="10" w:displacedByCustomXml="prev"/>
    <w:sdt>
      <w:sdtPr>
        <w:rPr>
          <w:noProof/>
        </w:rPr>
        <w:id w:val="1728872947"/>
        <w:placeholder>
          <w:docPart w:val="3CDB649D683D42F8BA6CDD5C64999DAC"/>
        </w:placeholder>
        <w:temporary/>
        <w:showingPlcHdr/>
        <w15:appearance w15:val="hidden"/>
      </w:sdtPr>
      <w:sdtEndPr/>
      <w:sdtContent>
        <w:p w14:paraId="3933FB4B" w14:textId="77777777" w:rsidR="008F704C" w:rsidRPr="00AA526B" w:rsidRDefault="00A41799" w:rsidP="008F704C">
          <w:pPr>
            <w:rPr>
              <w:noProof/>
            </w:rPr>
          </w:pPr>
          <w:r w:rsidRPr="00AA526B">
            <w:rPr>
              <w:noProof/>
              <w:lang w:bidi="es-ES"/>
            </w:rPr>
            <w:t>Completar las proyecciones de ganancias y pérdidas de una nueva compañía es un buen ejercicio para entender y comunicar cuándo la compañía comenzará a alcanzar el punto de equilibrio y ver cómo crecerán las ventas y las ganancias. La parte superior del modelo a la izquierda, ingresos, es una buena manera de pronosticar las ventas, mes a mes, durante el primer año. En la parte inferior se aplicarán los gastos estimados para el mismo período de tiempo para obtener la rentabilidad del negocio.</w:t>
          </w:r>
        </w:p>
      </w:sdtContent>
    </w:sdt>
    <w:sdt>
      <w:sdtPr>
        <w:rPr>
          <w:rStyle w:val="Negrita"/>
          <w:noProof/>
        </w:rPr>
        <w:id w:val="-1758818831"/>
        <w:placeholder>
          <w:docPart w:val="1A5962D7558C4B92A15B53E706780EDC"/>
        </w:placeholder>
        <w:temporary/>
        <w:showingPlcHdr/>
        <w15:appearance w15:val="hidden"/>
      </w:sdtPr>
      <w:sdtEndPr>
        <w:rPr>
          <w:rStyle w:val="Negrita"/>
        </w:rPr>
      </w:sdtEndPr>
      <w:sdtContent>
        <w:p w14:paraId="1A3C4CC2" w14:textId="77777777" w:rsidR="008F704C" w:rsidRPr="00AA526B" w:rsidRDefault="008F704C" w:rsidP="008F704C">
          <w:pPr>
            <w:rPr>
              <w:rStyle w:val="Negrita"/>
              <w:noProof/>
            </w:rPr>
          </w:pPr>
          <w:r w:rsidRPr="00AA526B">
            <w:rPr>
              <w:rStyle w:val="Negrita"/>
              <w:noProof/>
              <w:lang w:bidi="es-ES"/>
            </w:rPr>
            <w:t>Pasos para la preparación:</w:t>
          </w:r>
        </w:p>
      </w:sdtContent>
    </w:sdt>
    <w:p w14:paraId="16596028" w14:textId="77777777" w:rsidR="00026EAE" w:rsidRPr="00AA526B" w:rsidRDefault="00F45DF6" w:rsidP="00026EAE">
      <w:pPr>
        <w:pStyle w:val="Listaconvietas"/>
        <w:rPr>
          <w:noProof/>
        </w:rPr>
      </w:pPr>
      <w:sdt>
        <w:sdtPr>
          <w:rPr>
            <w:rStyle w:val="Negrita"/>
            <w:noProof/>
          </w:rPr>
          <w:id w:val="24918582"/>
          <w:placeholder>
            <w:docPart w:val="50679D0553EF4637838455C73BB92E7E"/>
          </w:placeholder>
          <w:temporary/>
          <w:showingPlcHdr/>
          <w15:appearance w15:val="hidden"/>
        </w:sdtPr>
        <w:sdtEndPr>
          <w:rPr>
            <w:rStyle w:val="Negrita"/>
          </w:rPr>
        </w:sdtEndPr>
        <w:sdtContent>
          <w:r w:rsidR="008F704C" w:rsidRPr="00AA526B">
            <w:rPr>
              <w:b/>
              <w:noProof/>
              <w:lang w:bidi="es-ES"/>
            </w:rPr>
            <w:t>Paso 1:</w:t>
          </w:r>
        </w:sdtContent>
      </w:sdt>
      <w:r w:rsidR="00026EAE" w:rsidRPr="00AA526B">
        <w:rPr>
          <w:noProof/>
          <w:lang w:bidi="es-ES"/>
        </w:rPr>
        <w:t xml:space="preserve"> </w:t>
      </w:r>
      <w:sdt>
        <w:sdtPr>
          <w:rPr>
            <w:noProof/>
          </w:rPr>
          <w:id w:val="-1918391366"/>
          <w:placeholder>
            <w:docPart w:val="D90F54F66092411DACC4BFB37F690D5B"/>
          </w:placeholder>
          <w:temporary/>
          <w:showingPlcHdr/>
          <w15:appearance w15:val="hidden"/>
        </w:sdtPr>
        <w:sdtEndPr/>
        <w:sdtContent>
          <w:r w:rsidR="00A41799" w:rsidRPr="00AA526B">
            <w:rPr>
              <w:noProof/>
              <w:lang w:bidi="es-ES"/>
            </w:rPr>
            <w:t>Introduzca el nombre de la empresa y la fecha en que se está preparando esta proyección.</w:t>
          </w:r>
        </w:sdtContent>
      </w:sdt>
    </w:p>
    <w:p w14:paraId="7DCAA26A" w14:textId="77777777" w:rsidR="00026EAE" w:rsidRPr="00AA526B" w:rsidRDefault="00F45DF6" w:rsidP="00026EAE">
      <w:pPr>
        <w:pStyle w:val="Listaconvietas"/>
        <w:rPr>
          <w:noProof/>
        </w:rPr>
      </w:pPr>
      <w:sdt>
        <w:sdtPr>
          <w:rPr>
            <w:rStyle w:val="Negrita"/>
            <w:noProof/>
          </w:rPr>
          <w:id w:val="1424379313"/>
          <w:placeholder>
            <w:docPart w:val="1709EF71554F4125B6A82B74B1103583"/>
          </w:placeholder>
          <w:temporary/>
          <w:showingPlcHdr/>
          <w15:appearance w15:val="hidden"/>
        </w:sdtPr>
        <w:sdtEndPr>
          <w:rPr>
            <w:rStyle w:val="Negrita"/>
          </w:rPr>
        </w:sdtEndPr>
        <w:sdtContent>
          <w:r w:rsidR="008F704C" w:rsidRPr="00AA526B">
            <w:rPr>
              <w:b/>
              <w:noProof/>
              <w:lang w:bidi="es-ES"/>
            </w:rPr>
            <w:t>Paso 2:</w:t>
          </w:r>
        </w:sdtContent>
      </w:sdt>
      <w:r w:rsidR="00026EAE" w:rsidRPr="00AA526B">
        <w:rPr>
          <w:noProof/>
          <w:lang w:bidi="es-ES"/>
        </w:rPr>
        <w:t xml:space="preserve"> </w:t>
      </w:r>
      <w:sdt>
        <w:sdtPr>
          <w:rPr>
            <w:noProof/>
          </w:rPr>
          <w:id w:val="-890952608"/>
          <w:placeholder>
            <w:docPart w:val="23011D820632488C8325EE3BFF7327BE"/>
          </w:placeholder>
          <w:temporary/>
          <w:showingPlcHdr/>
          <w15:appearance w15:val="hidden"/>
        </w:sdtPr>
        <w:sdtEndPr/>
        <w:sdtContent>
          <w:r w:rsidR="00A41799" w:rsidRPr="00AA526B">
            <w:rPr>
              <w:noProof/>
              <w:lang w:bidi="es-ES"/>
            </w:rPr>
            <w:t>Para cada mes, a partir de enero o cuando se estime el inicio, ingrese las ventas esperadas. Esto podría ser para un solo servicio o múltiples servicios. Añada líneas a este modelo para obtener ofertas adicionales. De esto, reste cualquier devolución o descuento de producto que deba rastrearse (estos deben mostrarse como números negativos, por ejemplo, -10). Debajo de ventas netas, ingrese el costo de mercaderías vendidas. Esto se refiere al valor monetizado del tiempo dedicado a un cliente en particular.</w:t>
          </w:r>
        </w:sdtContent>
      </w:sdt>
    </w:p>
    <w:p w14:paraId="61C5AC13" w14:textId="77777777" w:rsidR="00026EAE" w:rsidRPr="00AA526B" w:rsidRDefault="00F45DF6" w:rsidP="00026EAE">
      <w:pPr>
        <w:pStyle w:val="Listaconvietas"/>
        <w:rPr>
          <w:noProof/>
        </w:rPr>
      </w:pPr>
      <w:sdt>
        <w:sdtPr>
          <w:rPr>
            <w:rStyle w:val="Negrita"/>
            <w:noProof/>
          </w:rPr>
          <w:id w:val="1779448223"/>
          <w:placeholder>
            <w:docPart w:val="4E427ED9A46E413293A9D7BFD7687FEE"/>
          </w:placeholder>
          <w:temporary/>
          <w:showingPlcHdr/>
          <w15:appearance w15:val="hidden"/>
        </w:sdtPr>
        <w:sdtEndPr>
          <w:rPr>
            <w:rStyle w:val="Negrita"/>
          </w:rPr>
        </w:sdtEndPr>
        <w:sdtContent>
          <w:r w:rsidR="008F704C" w:rsidRPr="00AA526B">
            <w:rPr>
              <w:b/>
              <w:noProof/>
              <w:lang w:bidi="es-ES"/>
            </w:rPr>
            <w:t>Paso 3:</w:t>
          </w:r>
        </w:sdtContent>
      </w:sdt>
      <w:r w:rsidR="00026EAE" w:rsidRPr="00AA526B">
        <w:rPr>
          <w:noProof/>
          <w:lang w:bidi="es-ES"/>
        </w:rPr>
        <w:t xml:space="preserve"> </w:t>
      </w:r>
      <w:sdt>
        <w:sdtPr>
          <w:rPr>
            <w:noProof/>
          </w:rPr>
          <w:id w:val="-379793944"/>
          <w:placeholder>
            <w:docPart w:val="712122D6E2A544CC8C346CAD007ADAFC"/>
          </w:placeholder>
          <w:temporary/>
          <w:showingPlcHdr/>
          <w15:appearance w15:val="hidden"/>
        </w:sdtPr>
        <w:sdtEndPr/>
        <w:sdtContent>
          <w:r w:rsidR="00A41799" w:rsidRPr="00AA526B">
            <w:rPr>
              <w:noProof/>
              <w:lang w:bidi="es-ES"/>
            </w:rPr>
            <w:t>Para cada mes, anote los salarios estimados, marketing, servicios públicos y otros elementos que se proyectan.</w:t>
          </w:r>
        </w:sdtContent>
      </w:sdt>
    </w:p>
    <w:p w14:paraId="77674092" w14:textId="77777777" w:rsidR="00BD0C60" w:rsidRPr="00AA526B" w:rsidRDefault="00F45DF6" w:rsidP="00D26769">
      <w:pPr>
        <w:pStyle w:val="Listaconvietas"/>
        <w:rPr>
          <w:noProof/>
        </w:rPr>
      </w:pPr>
      <w:sdt>
        <w:sdtPr>
          <w:rPr>
            <w:rStyle w:val="Negrita"/>
            <w:noProof/>
          </w:rPr>
          <w:id w:val="-2115892813"/>
          <w:placeholder>
            <w:docPart w:val="E6F29A5D945348819930764F106750CE"/>
          </w:placeholder>
          <w:temporary/>
          <w:showingPlcHdr/>
          <w15:appearance w15:val="hidden"/>
        </w:sdtPr>
        <w:sdtEndPr>
          <w:rPr>
            <w:rStyle w:val="Negrita"/>
          </w:rPr>
        </w:sdtEndPr>
        <w:sdtContent>
          <w:r w:rsidR="008F704C" w:rsidRPr="00AA526B">
            <w:rPr>
              <w:b/>
              <w:noProof/>
              <w:lang w:bidi="es-ES"/>
            </w:rPr>
            <w:t>Paso 4:</w:t>
          </w:r>
        </w:sdtContent>
      </w:sdt>
      <w:r w:rsidR="00026EAE" w:rsidRPr="00AA526B">
        <w:rPr>
          <w:noProof/>
          <w:lang w:bidi="es-ES"/>
        </w:rPr>
        <w:t xml:space="preserve"> </w:t>
      </w:r>
      <w:sdt>
        <w:sdtPr>
          <w:rPr>
            <w:noProof/>
          </w:rPr>
          <w:id w:val="1427303924"/>
          <w:placeholder>
            <w:docPart w:val="CB47E83CF05545358B0CB7CEC47E1C3E"/>
          </w:placeholder>
          <w:temporary/>
          <w:showingPlcHdr/>
          <w15:appearance w15:val="hidden"/>
        </w:sdtPr>
        <w:sdtEndPr/>
        <w:sdtContent>
          <w:r w:rsidR="00A41799" w:rsidRPr="00AA526B">
            <w:rPr>
              <w:noProof/>
              <w:lang w:bidi="es-ES"/>
            </w:rPr>
            <w:t>Una vez que se hayan ingresado todos los costos, revise las partidas individuales y la cantidad total para ver dónde se pueden ajustar las proyecciones o mover algo hacia el futuro cuando se obtengan más ingresos. El objetivo es llegar a la rentabilidad y al flujo de caja positivo lo antes posible.</w:t>
          </w:r>
        </w:sdtContent>
      </w:sdt>
    </w:p>
    <w:sectPr w:rsidR="00BD0C60" w:rsidRPr="00AA526B" w:rsidSect="00D02465">
      <w:footerReference w:type="first" r:id="rId22"/>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5A88E" w14:textId="77777777" w:rsidR="00F45DF6" w:rsidRDefault="00F45DF6" w:rsidP="005A20E2">
      <w:pPr>
        <w:spacing w:after="0"/>
      </w:pPr>
      <w:r>
        <w:separator/>
      </w:r>
    </w:p>
    <w:p w14:paraId="6B4FFA5E" w14:textId="77777777" w:rsidR="00F45DF6" w:rsidRDefault="00F45DF6"/>
    <w:p w14:paraId="7644DD7C" w14:textId="77777777" w:rsidR="00F45DF6" w:rsidRDefault="00F45DF6" w:rsidP="009B4773"/>
    <w:p w14:paraId="4AF1D4A8" w14:textId="77777777" w:rsidR="00F45DF6" w:rsidRDefault="00F45DF6" w:rsidP="00513832"/>
  </w:endnote>
  <w:endnote w:type="continuationSeparator" w:id="0">
    <w:p w14:paraId="2D5F3AFE" w14:textId="77777777" w:rsidR="00F45DF6" w:rsidRDefault="00F45DF6" w:rsidP="005A20E2">
      <w:pPr>
        <w:spacing w:after="0"/>
      </w:pPr>
      <w:r>
        <w:continuationSeparator/>
      </w:r>
    </w:p>
    <w:p w14:paraId="3966E2CA" w14:textId="77777777" w:rsidR="00F45DF6" w:rsidRDefault="00F45DF6"/>
    <w:p w14:paraId="3B1721EB" w14:textId="77777777" w:rsidR="00F45DF6" w:rsidRDefault="00F45DF6" w:rsidP="009B4773"/>
    <w:p w14:paraId="017D199A" w14:textId="77777777" w:rsidR="00F45DF6" w:rsidRDefault="00F45DF6"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55BE6D25" w14:textId="77777777" w:rsidR="00603190" w:rsidRDefault="00603190" w:rsidP="00F8411A">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307862"/>
      <w:docPartObj>
        <w:docPartGallery w:val="Page Numbers (Bottom of Page)"/>
        <w:docPartUnique/>
      </w:docPartObj>
    </w:sdtPr>
    <w:sdtEndPr>
      <w:rPr>
        <w:noProof/>
      </w:rPr>
    </w:sdtEndPr>
    <w:sdtContent>
      <w:p w14:paraId="6784848B" w14:textId="77777777" w:rsidR="00603190" w:rsidRDefault="00603190" w:rsidP="00D94688">
        <w:pPr>
          <w:pStyle w:val="Piedepgina"/>
          <w:jc w:val="right"/>
        </w:pPr>
        <w:r w:rsidRPr="002135FB">
          <w:rPr>
            <w:lang w:bidi="es-ES"/>
          </w:rPr>
          <w:fldChar w:fldCharType="begin"/>
        </w:r>
        <w:r w:rsidRPr="002135FB">
          <w:rPr>
            <w:lang w:bidi="es-ES"/>
          </w:rPr>
          <w:instrText xml:space="preserve"> PAGE   \* MERGEFORMAT </w:instrText>
        </w:r>
        <w:r w:rsidRPr="002135FB">
          <w:rPr>
            <w:lang w:bidi="es-ES"/>
          </w:rPr>
          <w:fldChar w:fldCharType="separate"/>
        </w:r>
        <w:r>
          <w:rPr>
            <w:noProof/>
            <w:lang w:bidi="es-ES"/>
          </w:rPr>
          <w:t>ii</w:t>
        </w:r>
        <w:r w:rsidRPr="002135FB">
          <w:rPr>
            <w:noProof/>
            <w:lang w:bidi="es-E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9C0A0" w14:textId="77777777" w:rsidR="00603190" w:rsidRPr="00F8411A" w:rsidRDefault="00603190" w:rsidP="00F8411A">
    <w:pPr>
      <w:pStyle w:val="Piedepgina"/>
    </w:pPr>
    <w:r>
      <w:rPr>
        <w:noProof/>
        <w:lang w:eastAsia="es-ES"/>
      </w:rPr>
      <mc:AlternateContent>
        <mc:Choice Requires="wps">
          <w:drawing>
            <wp:anchor distT="45720" distB="45720" distL="114300" distR="114300" simplePos="0" relativeHeight="251700224" behindDoc="0" locked="0" layoutInCell="1" allowOverlap="1" wp14:anchorId="03737FD3" wp14:editId="00FB8684">
              <wp:simplePos x="0" y="0"/>
              <wp:positionH relativeFrom="margin">
                <wp:align>right</wp:align>
              </wp:positionH>
              <wp:positionV relativeFrom="paragraph">
                <wp:posOffset>18415</wp:posOffset>
              </wp:positionV>
              <wp:extent cx="173736" cy="274320"/>
              <wp:effectExtent l="0" t="0" r="0" b="1143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1BC21780" w14:textId="77777777" w:rsidR="00603190" w:rsidRPr="00096BE1" w:rsidRDefault="00603190" w:rsidP="00096BE1">
                          <w:pPr>
                            <w:rPr>
                              <w:rStyle w:val="Nmerodepgina"/>
                            </w:rPr>
                          </w:pPr>
                          <w:r w:rsidRPr="00096BE1">
                            <w:rPr>
                              <w:rStyle w:val="Nmerodepgina"/>
                              <w:lang w:bidi="es-ES"/>
                            </w:rPr>
                            <w:fldChar w:fldCharType="begin"/>
                          </w:r>
                          <w:r w:rsidRPr="00096BE1">
                            <w:rPr>
                              <w:rStyle w:val="Nmerodepgina"/>
                              <w:lang w:bidi="es-ES"/>
                            </w:rPr>
                            <w:instrText xml:space="preserve"> PAGE   \* MERGEFORMAT </w:instrText>
                          </w:r>
                          <w:r w:rsidRPr="00096BE1">
                            <w:rPr>
                              <w:rStyle w:val="Nmerodepgina"/>
                              <w:lang w:bidi="es-ES"/>
                            </w:rPr>
                            <w:fldChar w:fldCharType="separate"/>
                          </w:r>
                          <w:r>
                            <w:rPr>
                              <w:rStyle w:val="Nmerodepgina"/>
                              <w:noProof/>
                              <w:lang w:bidi="es-ES"/>
                            </w:rPr>
                            <w:t>6</w:t>
                          </w:r>
                          <w:r w:rsidRPr="00096BE1">
                            <w:rPr>
                              <w:rStyle w:val="Nmerodepgina"/>
                              <w:lang w:bidi="es-ES"/>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737FD3"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" filled="f" stroked="f">
              <v:textbox inset="0,0,0,0">
                <w:txbxContent>
                  <w:p w14:paraId="1BC21780" w14:textId="77777777" w:rsidR="00603190" w:rsidRPr="00096BE1" w:rsidRDefault="00603190" w:rsidP="00096BE1">
                    <w:pPr>
                      <w:rPr>
                        <w:rStyle w:val="Nmerodepgina"/>
                      </w:rPr>
                    </w:pPr>
                    <w:r w:rsidRPr="00096BE1">
                      <w:rPr>
                        <w:rStyle w:val="Nmerodepgina"/>
                        <w:lang w:bidi="es-ES"/>
                      </w:rPr>
                      <w:fldChar w:fldCharType="begin"/>
                    </w:r>
                    <w:r w:rsidRPr="00096BE1">
                      <w:rPr>
                        <w:rStyle w:val="Nmerodepgina"/>
                        <w:lang w:bidi="es-ES"/>
                      </w:rPr>
                      <w:instrText xml:space="preserve"> PAGE   \* MERGEFORMAT </w:instrText>
                    </w:r>
                    <w:r w:rsidRPr="00096BE1">
                      <w:rPr>
                        <w:rStyle w:val="Nmerodepgina"/>
                        <w:lang w:bidi="es-ES"/>
                      </w:rPr>
                      <w:fldChar w:fldCharType="separate"/>
                    </w:r>
                    <w:r>
                      <w:rPr>
                        <w:rStyle w:val="Nmerodepgina"/>
                        <w:noProof/>
                        <w:lang w:bidi="es-ES"/>
                      </w:rPr>
                      <w:t>6</w:t>
                    </w:r>
                    <w:r w:rsidRPr="00096BE1">
                      <w:rPr>
                        <w:rStyle w:val="Nmerodepgina"/>
                        <w:lang w:bidi="es-ES"/>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612AC80D" w14:textId="77777777" w:rsidR="00603190" w:rsidRDefault="00603190"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4149789C" w14:textId="77777777" w:rsidR="00603190" w:rsidRDefault="00F45DF6" w:rsidP="00F8411A">
        <w:pPr>
          <w:pStyle w:val="Piedepgina"/>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113F0C39" w14:textId="77777777" w:rsidR="00603190" w:rsidRDefault="00603190"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3AC4A067" w14:textId="77777777" w:rsidR="00603190" w:rsidRDefault="00F45DF6" w:rsidP="00F8411A">
        <w:pPr>
          <w:pStyle w:val="Piedepgina"/>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A9060" w14:textId="77777777" w:rsidR="00F45DF6" w:rsidRDefault="00F45DF6" w:rsidP="005A20E2">
      <w:pPr>
        <w:spacing w:after="0"/>
      </w:pPr>
      <w:r>
        <w:separator/>
      </w:r>
    </w:p>
    <w:p w14:paraId="0A31AD63" w14:textId="77777777" w:rsidR="00F45DF6" w:rsidRDefault="00F45DF6"/>
    <w:p w14:paraId="2ED561C5" w14:textId="77777777" w:rsidR="00F45DF6" w:rsidRDefault="00F45DF6" w:rsidP="009B4773"/>
    <w:p w14:paraId="4B147BE3" w14:textId="77777777" w:rsidR="00F45DF6" w:rsidRDefault="00F45DF6" w:rsidP="00513832"/>
  </w:footnote>
  <w:footnote w:type="continuationSeparator" w:id="0">
    <w:p w14:paraId="46B49DFB" w14:textId="77777777" w:rsidR="00F45DF6" w:rsidRDefault="00F45DF6" w:rsidP="005A20E2">
      <w:pPr>
        <w:spacing w:after="0"/>
      </w:pPr>
      <w:r>
        <w:continuationSeparator/>
      </w:r>
    </w:p>
    <w:p w14:paraId="1A1D91B5" w14:textId="77777777" w:rsidR="00F45DF6" w:rsidRDefault="00F45DF6"/>
    <w:p w14:paraId="7B6B9954" w14:textId="77777777" w:rsidR="00F45DF6" w:rsidRDefault="00F45DF6" w:rsidP="009B4773"/>
    <w:p w14:paraId="69E61DC7" w14:textId="77777777" w:rsidR="00F45DF6" w:rsidRDefault="00F45DF6"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3CFB8" w14:textId="77777777" w:rsidR="00603190" w:rsidRDefault="00603190" w:rsidP="005A20E2">
    <w:pPr>
      <w:pStyle w:val="Encabezado"/>
      <w:tabs>
        <w:tab w:val="clear" w:pos="9689"/>
        <w:tab w:val="right" w:pos="11057"/>
      </w:tabs>
      <w:ind w:left="-1134" w:right="-1085"/>
    </w:pPr>
    <w:r>
      <w:rPr>
        <w:noProof/>
        <w:lang w:eastAsia="es-ES"/>
      </w:rPr>
      <w:drawing>
        <wp:anchor distT="0" distB="0" distL="114300" distR="114300" simplePos="0" relativeHeight="251694080" behindDoc="1" locked="0" layoutInCell="1" allowOverlap="1" wp14:anchorId="6EF3F758" wp14:editId="2064EBB3">
          <wp:simplePos x="0" y="0"/>
          <wp:positionH relativeFrom="page">
            <wp:align>center</wp:align>
          </wp:positionH>
          <wp:positionV relativeFrom="page">
            <wp:align>center</wp:align>
          </wp:positionV>
          <wp:extent cx="7132320" cy="9427464"/>
          <wp:effectExtent l="0" t="0" r="0" b="2540"/>
          <wp:wrapNone/>
          <wp:docPr id="7" name="Imagen 7" descr="Dos mujeres discutiendo al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4C31F" w14:textId="77777777" w:rsidR="00603190" w:rsidRDefault="0060319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4C6A2" w14:textId="77777777" w:rsidR="00603190" w:rsidRDefault="00603190">
    <w:r>
      <w:rPr>
        <w:noProof/>
        <w:lang w:eastAsia="es-ES"/>
      </w:rPr>
      <w:drawing>
        <wp:anchor distT="0" distB="0" distL="114300" distR="114300" simplePos="0" relativeHeight="251696128" behindDoc="1" locked="0" layoutInCell="1" allowOverlap="1" wp14:anchorId="5AB2E7E6" wp14:editId="1C775366">
          <wp:simplePos x="0" y="0"/>
          <wp:positionH relativeFrom="column">
            <wp:posOffset>-3543300</wp:posOffset>
          </wp:positionH>
          <wp:positionV relativeFrom="margin">
            <wp:posOffset>-737380</wp:posOffset>
          </wp:positionV>
          <wp:extent cx="3268800" cy="9428400"/>
          <wp:effectExtent l="0" t="0" r="8255" b="1905"/>
          <wp:wrapNone/>
          <wp:docPr id="8" name="Imagen 8" descr="Grupo de persona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0DEC0" w14:textId="77777777" w:rsidR="00603190" w:rsidRDefault="00603190" w:rsidP="0003123C">
    <w:pPr>
      <w:pStyle w:val="Encabezado"/>
      <w:spacing w:before="0"/>
    </w:pPr>
    <w:r>
      <w:rPr>
        <w:rStyle w:val="nfasissutil"/>
        <w:lang w:bidi="es-ES"/>
      </w:rPr>
      <w:t xml:space="preserve"> </w:t>
    </w:r>
    <w:r>
      <w:rPr>
        <w:rFonts w:asciiTheme="majorHAnsi" w:hAnsiTheme="majorHAnsi"/>
        <w:b/>
        <w:color w:val="107082" w:themeColor="accent2"/>
        <w:sz w:val="28"/>
        <w:szCs w:val="28"/>
        <w:lang w:bidi="es-ES"/>
      </w:rPr>
      <w:t>Servicios</w:t>
    </w:r>
    <w:r>
      <w:rPr>
        <w:rStyle w:val="nfasis"/>
        <w:lang w:bidi="es-ES"/>
      </w:rPr>
      <w:br/>
      <w:t>Plan de negocios</w:t>
    </w:r>
    <w:r>
      <w:rPr>
        <w:noProof/>
        <w:lang w:eastAsia="es-ES"/>
      </w:rPr>
      <mc:AlternateContent>
        <mc:Choice Requires="wps">
          <w:drawing>
            <wp:anchor distT="45720" distB="45720" distL="114300" distR="114300" simplePos="0" relativeHeight="251692032" behindDoc="1" locked="0" layoutInCell="1" allowOverlap="1" wp14:anchorId="28C738A9" wp14:editId="7DD5859B">
              <wp:simplePos x="0" y="0"/>
              <wp:positionH relativeFrom="page">
                <wp:align>center</wp:align>
              </wp:positionH>
              <wp:positionV relativeFrom="page">
                <wp:align>top</wp:align>
              </wp:positionV>
              <wp:extent cx="10058400" cy="1143000"/>
              <wp:effectExtent l="0" t="0" r="0" b="0"/>
              <wp:wrapNone/>
              <wp:docPr id="19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5D8B65E1" w14:textId="77777777" w:rsidR="00603190" w:rsidRDefault="00603190"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8C738A9" id="_x0000_t202" coordsize="21600,21600" o:spt="202" path="m,l,21600r21600,l21600,xe">
              <v:stroke joinstyle="miter"/>
              <v:path gradientshapeok="t" o:connecttype="rect"/>
            </v:shapetype>
            <v:shape id="Cuadro de texto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" fillcolor="#3e8d9c [2414]" stroked="f">
              <v:fill opacity="9766f"/>
              <v:textbox inset="20mm,8mm">
                <w:txbxContent>
                  <w:p w14:paraId="5D8B65E1" w14:textId="77777777" w:rsidR="00603190" w:rsidRDefault="00603190"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7F1CC" w14:textId="77777777" w:rsidR="00603190" w:rsidRDefault="00603190" w:rsidP="0003123C">
    <w:pPr>
      <w:pStyle w:val="Encabezado"/>
      <w:spacing w:before="0"/>
    </w:pPr>
    <w:r>
      <w:rPr>
        <w:rStyle w:val="nfasissutil"/>
        <w:lang w:bidi="es-ES"/>
      </w:rPr>
      <w:t xml:space="preserve"> </w:t>
    </w:r>
    <w:r>
      <w:rPr>
        <w:rStyle w:val="nfasissutil"/>
        <w:lang w:bidi="es-ES"/>
      </w:rPr>
      <w:br/>
    </w:r>
    <w:r>
      <w:rPr>
        <w:noProof/>
        <w:lang w:eastAsia="es-ES"/>
      </w:rPr>
      <mc:AlternateContent>
        <mc:Choice Requires="wps">
          <w:drawing>
            <wp:anchor distT="45720" distB="45720" distL="114300" distR="114300" simplePos="0" relativeHeight="251674624" behindDoc="1" locked="0" layoutInCell="1" allowOverlap="1" wp14:anchorId="4C6426A8" wp14:editId="392BD76B">
              <wp:simplePos x="0" y="0"/>
              <wp:positionH relativeFrom="page">
                <wp:align>center</wp:align>
              </wp:positionH>
              <wp:positionV relativeFrom="page">
                <wp:align>top</wp:align>
              </wp:positionV>
              <wp:extent cx="10058400" cy="1143000"/>
              <wp:effectExtent l="0" t="0" r="0" b="0"/>
              <wp:wrapNone/>
              <wp:docPr id="9"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72B6DB88" w14:textId="77777777" w:rsidR="00603190" w:rsidRDefault="00603190"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C6426A8"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" fillcolor="#f0cda1 [3204]" stroked="f">
              <v:fill opacity="32896f"/>
              <v:textbox inset="20mm,8mm">
                <w:txbxContent>
                  <w:p w14:paraId="72B6DB88" w14:textId="77777777" w:rsidR="00603190" w:rsidRDefault="00603190"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9B808" w14:textId="77777777" w:rsidR="00603190" w:rsidRDefault="00603190" w:rsidP="0003123C">
    <w:pPr>
      <w:pStyle w:val="Encabezado"/>
      <w:spacing w:before="0"/>
    </w:pPr>
    <w:r>
      <w:rPr>
        <w:rStyle w:val="nfasissutil"/>
        <w:lang w:bidi="es-ES"/>
      </w:rPr>
      <w:t xml:space="preserve"> </w:t>
    </w:r>
    <w:r>
      <w:rPr>
        <w:rFonts w:asciiTheme="majorHAnsi" w:hAnsiTheme="majorHAnsi"/>
        <w:b/>
        <w:color w:val="107082" w:themeColor="accent2"/>
        <w:sz w:val="28"/>
        <w:szCs w:val="28"/>
        <w:lang w:bidi="es-ES"/>
      </w:rPr>
      <w:t>Servicios</w:t>
    </w:r>
    <w:r>
      <w:rPr>
        <w:rStyle w:val="nfasis"/>
        <w:lang w:bidi="es-ES"/>
      </w:rPr>
      <w:br/>
      <w:t>Plan de negocios</w:t>
    </w:r>
    <w:r>
      <w:rPr>
        <w:noProof/>
        <w:lang w:eastAsia="es-ES"/>
      </w:rPr>
      <mc:AlternateContent>
        <mc:Choice Requires="wps">
          <w:drawing>
            <wp:anchor distT="45720" distB="45720" distL="114300" distR="114300" simplePos="0" relativeHeight="251689984" behindDoc="1" locked="0" layoutInCell="1" allowOverlap="1" wp14:anchorId="61F407C0" wp14:editId="69DA2F75">
              <wp:simplePos x="0" y="0"/>
              <wp:positionH relativeFrom="page">
                <wp:align>center</wp:align>
              </wp:positionH>
              <wp:positionV relativeFrom="page">
                <wp:align>top</wp:align>
              </wp:positionV>
              <wp:extent cx="10058400" cy="1143000"/>
              <wp:effectExtent l="0" t="0" r="0" b="0"/>
              <wp:wrapNone/>
              <wp:docPr id="29"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5CA44167" w14:textId="77777777" w:rsidR="00603190" w:rsidRDefault="00603190" w:rsidP="0003123C">
                          <w:pPr>
                            <w:rPr>
                              <w:noProof/>
                            </w:rPr>
                          </w:pPr>
                        </w:p>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61F407C0"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" fillcolor="#3e8d9c [2414]" stroked="f">
              <v:fill opacity="9766f"/>
              <v:textbox inset="20mm,8mm">
                <w:txbxContent>
                  <w:p w14:paraId="5CA44167" w14:textId="77777777" w:rsidR="00603190" w:rsidRDefault="00603190" w:rsidP="0003123C">
                    <w:pPr>
                      <w:rPr>
                        <w:noProof/>
                      </w:rPr>
                    </w:pPr>
                  </w:p>
                </w:txbxContent>
              </v:textbox>
              <w10:wrap anchorx="page" anchory="page"/>
            </v:shape>
          </w:pict>
        </mc:Fallback>
      </mc:AlternateContent>
    </w:r>
  </w:p>
  <w:p w14:paraId="0475ED5E" w14:textId="77777777" w:rsidR="00603190" w:rsidRDefault="00603190" w:rsidP="005A20E2">
    <w:pPr>
      <w:pStyle w:val="Encabezado"/>
      <w:tabs>
        <w:tab w:val="clear" w:pos="9689"/>
        <w:tab w:val="right" w:pos="11057"/>
      </w:tabs>
      <w:ind w:left="-1134" w:right="-108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8BB44" w14:textId="77777777" w:rsidR="00603190" w:rsidRDefault="00603190" w:rsidP="0003123C">
    <w:pPr>
      <w:pStyle w:val="Encabezado"/>
      <w:spacing w:before="0"/>
    </w:pPr>
    <w:r>
      <w:rPr>
        <w:rStyle w:val="nfasissutil"/>
        <w:lang w:bidi="es-ES"/>
      </w:rPr>
      <w:t xml:space="preserve"> </w:t>
    </w:r>
    <w:r>
      <w:rPr>
        <w:rFonts w:asciiTheme="majorHAnsi" w:hAnsiTheme="majorHAnsi"/>
        <w:b/>
        <w:color w:val="107082" w:themeColor="accent2"/>
        <w:sz w:val="28"/>
        <w:szCs w:val="28"/>
        <w:lang w:bidi="es-ES"/>
      </w:rPr>
      <w:t>Servicios</w:t>
    </w:r>
    <w:r>
      <w:rPr>
        <w:rStyle w:val="nfasis"/>
        <w:lang w:bidi="es-ES"/>
      </w:rPr>
      <w:br/>
      <w:t>Plan de negocios</w:t>
    </w:r>
    <w:r>
      <w:rPr>
        <w:noProof/>
        <w:lang w:eastAsia="es-ES"/>
      </w:rPr>
      <mc:AlternateContent>
        <mc:Choice Requires="wps">
          <w:drawing>
            <wp:anchor distT="45720" distB="45720" distL="114300" distR="114300" simplePos="0" relativeHeight="251698176" behindDoc="1" locked="0" layoutInCell="1" allowOverlap="1" wp14:anchorId="725B8C1E" wp14:editId="3D1B5B53">
              <wp:simplePos x="0" y="0"/>
              <wp:positionH relativeFrom="page">
                <wp:align>center</wp:align>
              </wp:positionH>
              <wp:positionV relativeFrom="page">
                <wp:align>top</wp:align>
              </wp:positionV>
              <wp:extent cx="10058400" cy="1143000"/>
              <wp:effectExtent l="0" t="0" r="0" b="0"/>
              <wp:wrapNone/>
              <wp:docPr id="6"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291B6D26" w14:textId="77777777" w:rsidR="00603190" w:rsidRDefault="00603190"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725B8C1E" id="_x0000_t202" coordsize="21600,21600" o:spt="202" path="m,l,21600r21600,l21600,xe">
              <v:stroke joinstyle="miter"/>
              <v:path gradientshapeok="t" o:connecttype="rect"/>
            </v:shapetype>
            <v:shape id="_x0000_s1030" type="#_x0000_t202"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" fillcolor="#3e8d9c [2414]" stroked="f">
              <v:fill opacity="9766f"/>
              <v:textbox inset="20mm,8mm">
                <w:txbxContent>
                  <w:p w14:paraId="291B6D26" w14:textId="77777777" w:rsidR="00603190" w:rsidRDefault="00603190" w:rsidP="0003123C"/>
                </w:txbxContent>
              </v:textbox>
              <w10:wrap anchorx="page" anchory="page"/>
            </v:shape>
          </w:pict>
        </mc:Fallback>
      </mc:AlternateContent>
    </w:r>
  </w:p>
  <w:p w14:paraId="7FE4F2A5" w14:textId="77777777" w:rsidR="00603190" w:rsidRDefault="00603190" w:rsidP="005A20E2">
    <w:pPr>
      <w:pStyle w:val="Encabezado"/>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0"/>
    <w:rsid w:val="0000092E"/>
    <w:rsid w:val="000013FD"/>
    <w:rsid w:val="00002EC4"/>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A5429"/>
    <w:rsid w:val="001D1C22"/>
    <w:rsid w:val="001D59C9"/>
    <w:rsid w:val="001E11F1"/>
    <w:rsid w:val="001E1E58"/>
    <w:rsid w:val="00206719"/>
    <w:rsid w:val="002308B2"/>
    <w:rsid w:val="00234FE7"/>
    <w:rsid w:val="00240312"/>
    <w:rsid w:val="00247B17"/>
    <w:rsid w:val="00250BA7"/>
    <w:rsid w:val="00252E4A"/>
    <w:rsid w:val="00253752"/>
    <w:rsid w:val="002642A8"/>
    <w:rsid w:val="002A137B"/>
    <w:rsid w:val="0031130D"/>
    <w:rsid w:val="00314A6F"/>
    <w:rsid w:val="00334394"/>
    <w:rsid w:val="00347AF5"/>
    <w:rsid w:val="00360F98"/>
    <w:rsid w:val="00362478"/>
    <w:rsid w:val="00374421"/>
    <w:rsid w:val="003B5758"/>
    <w:rsid w:val="003D59A7"/>
    <w:rsid w:val="003E78A7"/>
    <w:rsid w:val="003F0714"/>
    <w:rsid w:val="003F13B0"/>
    <w:rsid w:val="003F5F4A"/>
    <w:rsid w:val="004020D0"/>
    <w:rsid w:val="00403423"/>
    <w:rsid w:val="00411B7B"/>
    <w:rsid w:val="00423C21"/>
    <w:rsid w:val="004262DD"/>
    <w:rsid w:val="0042646F"/>
    <w:rsid w:val="00435096"/>
    <w:rsid w:val="004411FB"/>
    <w:rsid w:val="00443212"/>
    <w:rsid w:val="0045019E"/>
    <w:rsid w:val="00493EC0"/>
    <w:rsid w:val="00495909"/>
    <w:rsid w:val="004B2DF1"/>
    <w:rsid w:val="004B5251"/>
    <w:rsid w:val="004B5779"/>
    <w:rsid w:val="004C7B3E"/>
    <w:rsid w:val="004D2C93"/>
    <w:rsid w:val="004E67B3"/>
    <w:rsid w:val="00513832"/>
    <w:rsid w:val="00526C37"/>
    <w:rsid w:val="00533047"/>
    <w:rsid w:val="00577B45"/>
    <w:rsid w:val="005919AF"/>
    <w:rsid w:val="005A20E2"/>
    <w:rsid w:val="005A3432"/>
    <w:rsid w:val="005B3466"/>
    <w:rsid w:val="005B6A1A"/>
    <w:rsid w:val="005D2146"/>
    <w:rsid w:val="005F0A35"/>
    <w:rsid w:val="005F6388"/>
    <w:rsid w:val="00603190"/>
    <w:rsid w:val="00615F25"/>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920A2"/>
    <w:rsid w:val="007B17C4"/>
    <w:rsid w:val="007B1F5A"/>
    <w:rsid w:val="007B3AB6"/>
    <w:rsid w:val="007B5AFF"/>
    <w:rsid w:val="007C136F"/>
    <w:rsid w:val="007C5AF4"/>
    <w:rsid w:val="007D2C96"/>
    <w:rsid w:val="007D36E9"/>
    <w:rsid w:val="007D5767"/>
    <w:rsid w:val="007F793B"/>
    <w:rsid w:val="00813EC8"/>
    <w:rsid w:val="00817F8C"/>
    <w:rsid w:val="00826CE8"/>
    <w:rsid w:val="0083428B"/>
    <w:rsid w:val="008422E6"/>
    <w:rsid w:val="00863B11"/>
    <w:rsid w:val="00876F99"/>
    <w:rsid w:val="008820B3"/>
    <w:rsid w:val="00886169"/>
    <w:rsid w:val="0089181A"/>
    <w:rsid w:val="008965F6"/>
    <w:rsid w:val="008A2B5E"/>
    <w:rsid w:val="008B4BAD"/>
    <w:rsid w:val="008B7663"/>
    <w:rsid w:val="008D3386"/>
    <w:rsid w:val="008E2EB8"/>
    <w:rsid w:val="008E3A18"/>
    <w:rsid w:val="008F704C"/>
    <w:rsid w:val="0090206C"/>
    <w:rsid w:val="00902998"/>
    <w:rsid w:val="00906D61"/>
    <w:rsid w:val="00912C1B"/>
    <w:rsid w:val="0092125E"/>
    <w:rsid w:val="00924319"/>
    <w:rsid w:val="009500FA"/>
    <w:rsid w:val="0095135C"/>
    <w:rsid w:val="00952A7A"/>
    <w:rsid w:val="00974BF8"/>
    <w:rsid w:val="00974DD3"/>
    <w:rsid w:val="009778A3"/>
    <w:rsid w:val="009A3B33"/>
    <w:rsid w:val="009A45A0"/>
    <w:rsid w:val="009B35B5"/>
    <w:rsid w:val="009B4773"/>
    <w:rsid w:val="009D2556"/>
    <w:rsid w:val="009F5B70"/>
    <w:rsid w:val="00A162A9"/>
    <w:rsid w:val="00A41799"/>
    <w:rsid w:val="00A630FD"/>
    <w:rsid w:val="00A66A3F"/>
    <w:rsid w:val="00A74908"/>
    <w:rsid w:val="00A75609"/>
    <w:rsid w:val="00A91213"/>
    <w:rsid w:val="00A960DC"/>
    <w:rsid w:val="00AA29B1"/>
    <w:rsid w:val="00AA526B"/>
    <w:rsid w:val="00AA66D7"/>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B02E6"/>
    <w:rsid w:val="00BD0C60"/>
    <w:rsid w:val="00C17BCF"/>
    <w:rsid w:val="00C3246A"/>
    <w:rsid w:val="00C416F0"/>
    <w:rsid w:val="00C46402"/>
    <w:rsid w:val="00C65564"/>
    <w:rsid w:val="00CA61D8"/>
    <w:rsid w:val="00CC2DA1"/>
    <w:rsid w:val="00CD1D98"/>
    <w:rsid w:val="00CF0586"/>
    <w:rsid w:val="00CF1267"/>
    <w:rsid w:val="00D02465"/>
    <w:rsid w:val="00D0337D"/>
    <w:rsid w:val="00D13200"/>
    <w:rsid w:val="00D24B3C"/>
    <w:rsid w:val="00D2601F"/>
    <w:rsid w:val="00D26769"/>
    <w:rsid w:val="00D27AF8"/>
    <w:rsid w:val="00D33152"/>
    <w:rsid w:val="00D6543F"/>
    <w:rsid w:val="00D74E0C"/>
    <w:rsid w:val="00D80439"/>
    <w:rsid w:val="00D83966"/>
    <w:rsid w:val="00D86A0F"/>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0A57"/>
    <w:rsid w:val="00E01D0E"/>
    <w:rsid w:val="00E15D61"/>
    <w:rsid w:val="00E16215"/>
    <w:rsid w:val="00E20A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EE3F75"/>
    <w:rsid w:val="00F24CB9"/>
    <w:rsid w:val="00F33F5E"/>
    <w:rsid w:val="00F379BC"/>
    <w:rsid w:val="00F45DF6"/>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9F77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Ttulo1">
    <w:name w:val="heading 1"/>
    <w:basedOn w:val="Normal"/>
    <w:next w:val="Normal"/>
    <w:link w:val="Ttulo1Car"/>
    <w:uiPriority w:val="9"/>
    <w:qFormat/>
    <w:rsid w:val="00D2601F"/>
    <w:pPr>
      <w:keepNext/>
      <w:keepLines/>
      <w:pageBreakBefore/>
      <w:pBdr>
        <w:bottom w:val="single" w:sz="24" w:space="4" w:color="F0CDA1" w:themeColor="accent1"/>
      </w:pBdr>
      <w:outlineLvl w:val="0"/>
    </w:pPr>
    <w:rPr>
      <w:rFonts w:asciiTheme="majorHAnsi" w:eastAsiaTheme="majorEastAsia" w:hAnsiTheme="majorHAnsi" w:cstheme="majorBidi"/>
      <w:b/>
      <w:caps/>
      <w:color w:val="107082" w:themeColor="accent2"/>
      <w:sz w:val="44"/>
      <w:szCs w:val="32"/>
    </w:rPr>
  </w:style>
  <w:style w:type="paragraph" w:styleId="Ttulo2">
    <w:name w:val="heading 2"/>
    <w:basedOn w:val="Normal"/>
    <w:next w:val="Normal"/>
    <w:link w:val="Ttulo2C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Ttulo4">
    <w:name w:val="heading 4"/>
    <w:basedOn w:val="Normal"/>
    <w:next w:val="Normal"/>
    <w:link w:val="Ttulo4C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A20E2"/>
    <w:pPr>
      <w:tabs>
        <w:tab w:val="center" w:pos="4844"/>
        <w:tab w:val="right" w:pos="9689"/>
      </w:tabs>
      <w:spacing w:after="0"/>
    </w:pPr>
  </w:style>
  <w:style w:type="character" w:customStyle="1" w:styleId="EncabezadoCar">
    <w:name w:val="Encabezado Car"/>
    <w:basedOn w:val="Fuentedeprrafopredeter"/>
    <w:link w:val="Encabezado"/>
    <w:uiPriority w:val="99"/>
    <w:rsid w:val="00347AF5"/>
    <w:rPr>
      <w:color w:val="595959" w:themeColor="text1" w:themeTint="A6"/>
      <w:sz w:val="24"/>
    </w:rPr>
  </w:style>
  <w:style w:type="paragraph" w:styleId="Piedepgina">
    <w:name w:val="footer"/>
    <w:basedOn w:val="Normal"/>
    <w:link w:val="PiedepginaCar"/>
    <w:uiPriority w:val="99"/>
    <w:rsid w:val="008E3A18"/>
    <w:pPr>
      <w:pBdr>
        <w:top w:val="single" w:sz="8" w:space="1" w:color="64B2C1" w:themeColor="background2"/>
      </w:pBdr>
      <w:spacing w:after="0" w:line="240" w:lineRule="auto"/>
    </w:pPr>
    <w:rPr>
      <w:sz w:val="18"/>
    </w:rPr>
  </w:style>
  <w:style w:type="character" w:customStyle="1" w:styleId="PiedepginaCar">
    <w:name w:val="Pie de página Car"/>
    <w:basedOn w:val="Fuentedeprrafopredeter"/>
    <w:link w:val="Piedepgina"/>
    <w:uiPriority w:val="99"/>
    <w:rsid w:val="008E3A18"/>
    <w:rPr>
      <w:color w:val="595959" w:themeColor="text1" w:themeTint="A6"/>
      <w:sz w:val="18"/>
    </w:rPr>
  </w:style>
  <w:style w:type="character" w:styleId="Textodelmarcadordeposicin">
    <w:name w:val="Placeholder Text"/>
    <w:basedOn w:val="Fuentedeprrafopredeter"/>
    <w:uiPriority w:val="99"/>
    <w:semiHidden/>
    <w:rsid w:val="005A20E2"/>
    <w:rPr>
      <w:color w:val="808080"/>
    </w:rPr>
  </w:style>
  <w:style w:type="paragraph" w:styleId="Ttulo">
    <w:name w:val="Title"/>
    <w:basedOn w:val="Normal"/>
    <w:next w:val="Normal"/>
    <w:link w:val="TtuloC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tuloCar">
    <w:name w:val="Título Car"/>
    <w:basedOn w:val="Fuentedeprrafopredeter"/>
    <w:link w:val="Ttulo"/>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tulo">
    <w:name w:val="Subtitle"/>
    <w:basedOn w:val="Normal"/>
    <w:next w:val="Normal"/>
    <w:link w:val="SubttuloC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tuloCar">
    <w:name w:val="Subtítulo Car"/>
    <w:basedOn w:val="Fuentedeprrafopredeter"/>
    <w:link w:val="Subttulo"/>
    <w:uiPriority w:val="11"/>
    <w:rsid w:val="00D83966"/>
    <w:rPr>
      <w:rFonts w:eastAsiaTheme="minorEastAsia"/>
      <w:b/>
      <w:i/>
      <w:color w:val="107082" w:themeColor="accent2"/>
      <w:spacing w:val="15"/>
      <w:sz w:val="48"/>
    </w:rPr>
  </w:style>
  <w:style w:type="character" w:customStyle="1" w:styleId="Ttulo1Car">
    <w:name w:val="Título 1 Car"/>
    <w:basedOn w:val="Fuentedeprrafopredeter"/>
    <w:link w:val="Ttulo1"/>
    <w:uiPriority w:val="9"/>
    <w:rsid w:val="00D2601F"/>
    <w:rPr>
      <w:rFonts w:asciiTheme="majorHAnsi" w:eastAsiaTheme="majorEastAsia" w:hAnsiTheme="majorHAnsi" w:cstheme="majorBidi"/>
      <w:b/>
      <w:caps/>
      <w:color w:val="107082" w:themeColor="accent2"/>
      <w:sz w:val="44"/>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semiHidden/>
    <w:qFormat/>
    <w:rsid w:val="005D2146"/>
    <w:pPr>
      <w:ind w:left="720"/>
      <w:contextualSpacing/>
    </w:pPr>
  </w:style>
  <w:style w:type="character" w:styleId="nfasissutil">
    <w:name w:val="Subtle Emphasis"/>
    <w:uiPriority w:val="19"/>
    <w:qFormat/>
    <w:rsid w:val="00E85863"/>
    <w:rPr>
      <w:rFonts w:asciiTheme="majorHAnsi" w:hAnsiTheme="majorHAnsi"/>
      <w:b/>
      <w:i w:val="0"/>
      <w:color w:val="107082" w:themeColor="accent2"/>
      <w:sz w:val="28"/>
    </w:rPr>
  </w:style>
  <w:style w:type="character" w:styleId="nfasis">
    <w:name w:val="Emphasis"/>
    <w:uiPriority w:val="20"/>
    <w:qFormat/>
    <w:rsid w:val="007D2C96"/>
    <w:rPr>
      <w:rFonts w:cstheme="minorHAnsi"/>
      <w:i/>
      <w:color w:val="262626" w:themeColor="text1" w:themeTint="D9"/>
    </w:rPr>
  </w:style>
  <w:style w:type="character" w:styleId="nfasisintenso">
    <w:name w:val="Intense Emphasis"/>
    <w:uiPriority w:val="21"/>
    <w:semiHidden/>
    <w:qFormat/>
    <w:rsid w:val="00AE0241"/>
    <w:rPr>
      <w:color w:val="595959"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595959" w:themeColor="text1" w:themeTint="A6"/>
      <w:sz w:val="18"/>
      <w:szCs w:val="18"/>
    </w:rPr>
  </w:style>
  <w:style w:type="character" w:customStyle="1" w:styleId="Ttulo2Car">
    <w:name w:val="Título 2 Car"/>
    <w:basedOn w:val="Fuentedeprrafopredeter"/>
    <w:link w:val="Ttulo2"/>
    <w:uiPriority w:val="9"/>
    <w:rsid w:val="00664450"/>
    <w:rPr>
      <w:rFonts w:asciiTheme="majorHAnsi" w:hAnsiTheme="majorHAnsi"/>
      <w:b/>
      <w:color w:val="D17406" w:themeColor="accent5" w:themeShade="BF"/>
      <w:sz w:val="40"/>
      <w:szCs w:val="36"/>
    </w:rPr>
  </w:style>
  <w:style w:type="character" w:customStyle="1" w:styleId="Ttulo3Car">
    <w:name w:val="Título 3 Car"/>
    <w:basedOn w:val="Fuentedeprrafopredeter"/>
    <w:link w:val="Ttulo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tulo4Car">
    <w:name w:val="Título 4 Car"/>
    <w:basedOn w:val="Fuentedeprrafopredeter"/>
    <w:link w:val="Ttulo4"/>
    <w:uiPriority w:val="9"/>
    <w:semiHidden/>
    <w:rsid w:val="00347AF5"/>
    <w:rPr>
      <w:rFonts w:asciiTheme="majorHAnsi" w:eastAsiaTheme="majorEastAsia" w:hAnsiTheme="majorHAnsi" w:cstheme="majorBidi"/>
      <w:i/>
      <w:iCs/>
      <w:color w:val="E29E4A" w:themeColor="accent1" w:themeShade="BF"/>
      <w:sz w:val="24"/>
    </w:rPr>
  </w:style>
  <w:style w:type="paragraph" w:styleId="TtuloTDC">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unhideWhenUsed/>
    <w:rsid w:val="001E1E58"/>
    <w:rPr>
      <w:color w:val="00000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uiPriority w:val="1"/>
    <w:semiHidden/>
    <w:qFormat/>
    <w:rsid w:val="009B35B5"/>
    <w:pPr>
      <w:spacing w:after="0" w:line="240" w:lineRule="auto"/>
    </w:pPr>
    <w:rPr>
      <w:i/>
      <w:color w:val="595959" w:themeColor="text1" w:themeTint="A6"/>
      <w:sz w:val="24"/>
    </w:rPr>
  </w:style>
  <w:style w:type="paragraph" w:styleId="Listaconvietas">
    <w:name w:val="List Bullet"/>
    <w:basedOn w:val="Normal"/>
    <w:uiPriority w:val="99"/>
    <w:rsid w:val="00D2601F"/>
    <w:pPr>
      <w:numPr>
        <w:numId w:val="16"/>
      </w:numPr>
      <w:spacing w:before="0" w:after="60" w:line="276" w:lineRule="auto"/>
      <w:ind w:left="340" w:hanging="340"/>
    </w:pPr>
  </w:style>
  <w:style w:type="paragraph" w:styleId="Listaconnmeros">
    <w:name w:val="List Number"/>
    <w:basedOn w:val="Normal"/>
    <w:uiPriority w:val="99"/>
    <w:rsid w:val="0003123C"/>
    <w:pPr>
      <w:numPr>
        <w:numId w:val="32"/>
      </w:numPr>
      <w:spacing w:before="0" w:after="200" w:line="276" w:lineRule="auto"/>
      <w:ind w:left="340" w:hanging="340"/>
    </w:pPr>
  </w:style>
  <w:style w:type="character" w:styleId="Textoennegrita">
    <w:name w:val="Strong"/>
    <w:basedOn w:val="Fuentedeprrafopredeter"/>
    <w:uiPriority w:val="22"/>
    <w:semiHidden/>
    <w:qFormat/>
    <w:rsid w:val="00BA31C4"/>
    <w:rPr>
      <w:b/>
      <w:bCs/>
    </w:rPr>
  </w:style>
  <w:style w:type="character" w:customStyle="1" w:styleId="Negrita">
    <w:name w:val="Negrita"/>
    <w:uiPriority w:val="1"/>
    <w:qFormat/>
    <w:rsid w:val="0045019E"/>
    <w:rPr>
      <w:b/>
      <w:bCs/>
      <w:sz w:val="24"/>
    </w:rPr>
  </w:style>
  <w:style w:type="paragraph" w:styleId="Listaconvietas2">
    <w:name w:val="List Bullet 2"/>
    <w:basedOn w:val="Normal"/>
    <w:uiPriority w:val="99"/>
    <w:rsid w:val="00D2601F"/>
    <w:pPr>
      <w:numPr>
        <w:numId w:val="35"/>
      </w:numPr>
      <w:spacing w:before="0" w:after="60"/>
      <w:ind w:left="714" w:hanging="357"/>
    </w:pPr>
  </w:style>
  <w:style w:type="paragraph" w:customStyle="1" w:styleId="Ttulodegrfico1">
    <w:name w:val="Título de gráfico 1"/>
    <w:basedOn w:val="Normal"/>
    <w:qFormat/>
    <w:rsid w:val="008965F6"/>
    <w:pPr>
      <w:spacing w:after="60" w:line="240" w:lineRule="auto"/>
    </w:pPr>
    <w:rPr>
      <w:b/>
      <w:color w:val="054854" w:themeColor="accent3"/>
    </w:rPr>
  </w:style>
  <w:style w:type="paragraph" w:customStyle="1" w:styleId="Ttulodegrfico2">
    <w:name w:val="Título de gráfico 2"/>
    <w:basedOn w:val="Normal"/>
    <w:qFormat/>
    <w:rsid w:val="00664450"/>
    <w:pPr>
      <w:spacing w:after="60" w:line="240" w:lineRule="auto"/>
    </w:pPr>
    <w:rPr>
      <w:b/>
      <w:color w:val="F99927" w:themeColor="accent5"/>
    </w:rPr>
  </w:style>
  <w:style w:type="paragraph" w:customStyle="1" w:styleId="Ttulodegrfico3">
    <w:name w:val="Título de gráfico 3"/>
    <w:basedOn w:val="Normal"/>
    <w:qFormat/>
    <w:rsid w:val="00664450"/>
    <w:pPr>
      <w:spacing w:after="60" w:line="240" w:lineRule="auto"/>
    </w:pPr>
    <w:rPr>
      <w:b/>
      <w:color w:val="EC7216" w:themeColor="accent6"/>
    </w:rPr>
  </w:style>
  <w:style w:type="paragraph" w:customStyle="1" w:styleId="Ttulodegrfico4">
    <w:name w:val="Título de gráfico 4"/>
    <w:basedOn w:val="Normal"/>
    <w:qFormat/>
    <w:rsid w:val="008965F6"/>
    <w:pPr>
      <w:spacing w:after="60" w:line="240" w:lineRule="auto"/>
    </w:pPr>
    <w:rPr>
      <w:b/>
      <w:color w:val="107082" w:themeColor="accent2"/>
    </w:rPr>
  </w:style>
  <w:style w:type="paragraph" w:customStyle="1" w:styleId="Vietadegrfico">
    <w:name w:val="Viñeta de gráfico"/>
    <w:basedOn w:val="Normal"/>
    <w:qFormat/>
    <w:rsid w:val="008965F6"/>
    <w:pPr>
      <w:numPr>
        <w:numId w:val="28"/>
      </w:numPr>
      <w:spacing w:before="0" w:after="0" w:line="216" w:lineRule="auto"/>
      <w:ind w:left="284" w:hanging="284"/>
    </w:pPr>
    <w:rPr>
      <w:sz w:val="20"/>
    </w:rPr>
  </w:style>
  <w:style w:type="paragraph" w:customStyle="1" w:styleId="Vietadegrfico2">
    <w:name w:val="Viñeta de gráfico 2"/>
    <w:basedOn w:val="Normal"/>
    <w:qFormat/>
    <w:rsid w:val="008965F6"/>
    <w:pPr>
      <w:numPr>
        <w:numId w:val="30"/>
      </w:numPr>
      <w:spacing w:before="0" w:after="0" w:line="216" w:lineRule="auto"/>
      <w:ind w:left="284" w:hanging="284"/>
    </w:pPr>
    <w:rPr>
      <w:sz w:val="20"/>
    </w:rPr>
  </w:style>
  <w:style w:type="paragraph" w:customStyle="1" w:styleId="Vietadegrfico3">
    <w:name w:val="Viñeta de gráfico 3"/>
    <w:basedOn w:val="Normal"/>
    <w:qFormat/>
    <w:rsid w:val="008965F6"/>
    <w:pPr>
      <w:numPr>
        <w:numId w:val="29"/>
      </w:numPr>
      <w:spacing w:before="0" w:after="0" w:line="216" w:lineRule="auto"/>
      <w:ind w:left="284" w:hanging="284"/>
    </w:pPr>
    <w:rPr>
      <w:sz w:val="20"/>
    </w:rPr>
  </w:style>
  <w:style w:type="paragraph" w:customStyle="1" w:styleId="Vietadegrfico4">
    <w:name w:val="Viñeta de gráfico 4"/>
    <w:basedOn w:val="Normal"/>
    <w:qFormat/>
    <w:rsid w:val="008965F6"/>
    <w:pPr>
      <w:numPr>
        <w:numId w:val="31"/>
      </w:numPr>
      <w:spacing w:before="0" w:after="0" w:line="240" w:lineRule="auto"/>
      <w:ind w:left="284" w:hanging="284"/>
    </w:pPr>
    <w:rPr>
      <w:sz w:val="20"/>
    </w:rPr>
  </w:style>
  <w:style w:type="paragraph" w:customStyle="1" w:styleId="Textodelatablagrande">
    <w:name w:val="Texto de la tabla grande"/>
    <w:basedOn w:val="Normal"/>
    <w:qFormat/>
    <w:rsid w:val="004B2DF1"/>
    <w:pPr>
      <w:spacing w:before="0" w:after="0" w:line="240" w:lineRule="auto"/>
    </w:pPr>
    <w:rPr>
      <w:color w:val="0D0D0D" w:themeColor="text1" w:themeTint="F2"/>
      <w:sz w:val="16"/>
    </w:rPr>
  </w:style>
  <w:style w:type="paragraph" w:customStyle="1" w:styleId="Encabezadosdetabla">
    <w:name w:val="Encabezados de tabla"/>
    <w:basedOn w:val="Normal"/>
    <w:qFormat/>
    <w:rsid w:val="00603190"/>
    <w:pPr>
      <w:spacing w:before="0" w:after="0" w:line="216" w:lineRule="auto"/>
      <w:ind w:left="85"/>
    </w:pPr>
    <w:rPr>
      <w:b/>
      <w:caps/>
      <w:color w:val="FFFFFF" w:themeColor="background1"/>
      <w:sz w:val="16"/>
      <w:szCs w:val="18"/>
    </w:rPr>
  </w:style>
  <w:style w:type="character" w:styleId="Nmerodepgina">
    <w:name w:val="page number"/>
    <w:basedOn w:val="Fuentedeprrafopredeter"/>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IFER_PC\AppData\Roaming\Microsoft\Templates\Plan%20de%20negocios%20de%20servicios%20profesionales.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s-CO"/>
              <a:t>DOFA</a:t>
            </a:r>
          </a:p>
        </c:rich>
      </c:tx>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s-CO"/>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FDOA</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Debilidades</c:v>
                </c:pt>
                <c:pt idx="1">
                  <c:v>Amenazas</c:v>
                </c:pt>
                <c:pt idx="2">
                  <c:v>Oportunidades</c:v>
                </c:pt>
                <c:pt idx="3">
                  <c:v>Fortalezas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301483C8504453AAB798CF178259AB8"/>
        <w:category>
          <w:name w:val="General"/>
          <w:gallery w:val="placeholder"/>
        </w:category>
        <w:types>
          <w:type w:val="bbPlcHdr"/>
        </w:types>
        <w:behaviors>
          <w:behavior w:val="content"/>
        </w:behaviors>
        <w:guid w:val="{70418363-DE80-4811-82CE-50A561D199B0}"/>
      </w:docPartPr>
      <w:docPartBody>
        <w:p w:rsidR="00000000" w:rsidRDefault="009A4489">
          <w:pPr>
            <w:pStyle w:val="C301483C8504453AAB798CF178259AB8"/>
          </w:pPr>
          <w:r w:rsidRPr="00AA526B">
            <w:rPr>
              <w:noProof/>
              <w:lang w:bidi="es-ES"/>
            </w:rPr>
            <w:t>PROFESIONAL</w:t>
          </w:r>
        </w:p>
      </w:docPartBody>
    </w:docPart>
    <w:docPart>
      <w:docPartPr>
        <w:name w:val="E085D0F35E16473BA5A22359706334E1"/>
        <w:category>
          <w:name w:val="General"/>
          <w:gallery w:val="placeholder"/>
        </w:category>
        <w:types>
          <w:type w:val="bbPlcHdr"/>
        </w:types>
        <w:behaviors>
          <w:behavior w:val="content"/>
        </w:behaviors>
        <w:guid w:val="{75FF7156-24F6-4A16-AC27-92838815358A}"/>
      </w:docPartPr>
      <w:docPartBody>
        <w:p w:rsidR="00000000" w:rsidRDefault="009A4489">
          <w:pPr>
            <w:pStyle w:val="E085D0F35E16473BA5A22359706334E1"/>
          </w:pPr>
          <w:r w:rsidRPr="00AA526B">
            <w:rPr>
              <w:noProof/>
              <w:lang w:bidi="es-ES"/>
            </w:rPr>
            <w:t>Introducción</w:t>
          </w:r>
        </w:p>
      </w:docPartBody>
    </w:docPart>
    <w:docPart>
      <w:docPartPr>
        <w:name w:val="A79DF9F7DAB045F7988448A123AE0C9E"/>
        <w:category>
          <w:name w:val="General"/>
          <w:gallery w:val="placeholder"/>
        </w:category>
        <w:types>
          <w:type w:val="bbPlcHdr"/>
        </w:types>
        <w:behaviors>
          <w:behavior w:val="content"/>
        </w:behaviors>
        <w:guid w:val="{3E821F30-63BE-4FE4-9B33-A2D05C9F6ECC}"/>
      </w:docPartPr>
      <w:docPartBody>
        <w:p w:rsidR="00000000" w:rsidRDefault="009A4489">
          <w:pPr>
            <w:pStyle w:val="A79DF9F7DAB045F7988448A123AE0C9E"/>
          </w:pPr>
          <w:r w:rsidRPr="00AA526B">
            <w:rPr>
              <w:noProof/>
              <w:lang w:bidi="es-ES"/>
            </w:rPr>
            <w:t xml:space="preserve">La creación de un plan de negocios extenso es innecesaria para que la mayoría de las empresas puedan empezar. Sin embargo, crear un plan de negocios corto ofrece varios beneficios que compensan con creces la inversión de </w:t>
          </w:r>
          <w:r w:rsidRPr="00AA526B">
            <w:rPr>
              <w:noProof/>
              <w:lang w:bidi="es-ES"/>
            </w:rPr>
            <w:t>tiempo:</w:t>
          </w:r>
        </w:p>
      </w:docPartBody>
    </w:docPart>
    <w:docPart>
      <w:docPartPr>
        <w:name w:val="956F54D322DD4C34A39B74435773AFB6"/>
        <w:category>
          <w:name w:val="General"/>
          <w:gallery w:val="placeholder"/>
        </w:category>
        <w:types>
          <w:type w:val="bbPlcHdr"/>
        </w:types>
        <w:behaviors>
          <w:behavior w:val="content"/>
        </w:behaviors>
        <w:guid w:val="{35312307-FB97-4A0F-B104-E91A4F27971F}"/>
      </w:docPartPr>
      <w:docPartBody>
        <w:p w:rsidR="0046180F" w:rsidRPr="00AA526B" w:rsidRDefault="009A4489" w:rsidP="000612A6">
          <w:pPr>
            <w:pStyle w:val="Listaconvietas"/>
            <w:rPr>
              <w:noProof/>
            </w:rPr>
          </w:pPr>
          <w:r w:rsidRPr="00AA526B">
            <w:rPr>
              <w:noProof/>
              <w:lang w:bidi="es-ES"/>
            </w:rPr>
            <w:t>El proceso de pensar y escribir el plan proporciona claridad para el negocio.</w:t>
          </w:r>
        </w:p>
        <w:p w:rsidR="0046180F" w:rsidRPr="00AA526B" w:rsidRDefault="009A4489" w:rsidP="000612A6">
          <w:pPr>
            <w:pStyle w:val="Listaconvietas"/>
            <w:rPr>
              <w:noProof/>
            </w:rPr>
          </w:pPr>
          <w:r w:rsidRPr="00AA526B">
            <w:rPr>
              <w:noProof/>
              <w:lang w:bidi="es-ES"/>
            </w:rPr>
            <w:t>Si se necesita patrimonio de fuentes externas, los inversionistas quieren ver un plan que demuestre una sólida comprensión y visión para el negocio.</w:t>
          </w:r>
        </w:p>
        <w:p w:rsidR="0046180F" w:rsidRPr="00AA526B" w:rsidRDefault="009A4489" w:rsidP="000612A6">
          <w:pPr>
            <w:pStyle w:val="Listaconvietas"/>
            <w:rPr>
              <w:noProof/>
            </w:rPr>
          </w:pPr>
          <w:r w:rsidRPr="00AA526B">
            <w:rPr>
              <w:noProof/>
              <w:lang w:bidi="es-ES"/>
            </w:rPr>
            <w:t>El plan ayudará a pri</w:t>
          </w:r>
          <w:r w:rsidRPr="00AA526B">
            <w:rPr>
              <w:noProof/>
              <w:lang w:bidi="es-ES"/>
            </w:rPr>
            <w:t>orizar las tareas más importantes.</w:t>
          </w:r>
        </w:p>
        <w:p w:rsidR="00000000" w:rsidRDefault="009A4489">
          <w:pPr>
            <w:pStyle w:val="956F54D322DD4C34A39B74435773AFB6"/>
          </w:pPr>
          <w:r w:rsidRPr="00AA526B">
            <w:rPr>
              <w:noProof/>
              <w:lang w:bidi="es-ES"/>
            </w:rPr>
            <w:t>Con el crecimiento, el plan ofrece una comprensión común de la visión a los nuevos líderes.</w:t>
          </w:r>
        </w:p>
      </w:docPartBody>
    </w:docPart>
    <w:docPart>
      <w:docPartPr>
        <w:name w:val="B996A4A87CCA4B16B9E1FB631877FCF6"/>
        <w:category>
          <w:name w:val="General"/>
          <w:gallery w:val="placeholder"/>
        </w:category>
        <w:types>
          <w:type w:val="bbPlcHdr"/>
        </w:types>
        <w:behaviors>
          <w:behavior w:val="content"/>
        </w:behaviors>
        <w:guid w:val="{A3E32A2C-458A-4BA4-BE4D-F78C6D9A12BD}"/>
      </w:docPartPr>
      <w:docPartBody>
        <w:p w:rsidR="00000000" w:rsidRDefault="009A4489">
          <w:pPr>
            <w:pStyle w:val="B996A4A87CCA4B16B9E1FB631877FCF6"/>
          </w:pPr>
          <w:r w:rsidRPr="00AA526B">
            <w:rPr>
              <w:noProof/>
              <w:lang w:bidi="es-ES"/>
            </w:rPr>
            <w:t>Un plan de negocios simple para una empresa de servicios de arranque puede ser completado con bastante rapidez. Teniendo en cuent</w:t>
          </w:r>
          <w:r w:rsidRPr="00AA526B">
            <w:rPr>
              <w:noProof/>
              <w:lang w:bidi="es-ES"/>
            </w:rPr>
            <w:t>a quién es el público al que se dirige, escriba de forma sencilla. El plan debe ser comprensible, legible y realista.</w:t>
          </w:r>
        </w:p>
      </w:docPartBody>
    </w:docPart>
    <w:docPart>
      <w:docPartPr>
        <w:name w:val="485C2A024F6C433194663207D76EF909"/>
        <w:category>
          <w:name w:val="General"/>
          <w:gallery w:val="placeholder"/>
        </w:category>
        <w:types>
          <w:type w:val="bbPlcHdr"/>
        </w:types>
        <w:behaviors>
          <w:behavior w:val="content"/>
        </w:behaviors>
        <w:guid w:val="{3DFEC25D-08FE-4494-B747-3A9F6B3BCBB3}"/>
      </w:docPartPr>
      <w:docPartBody>
        <w:p w:rsidR="00000000" w:rsidRDefault="009A4489">
          <w:pPr>
            <w:pStyle w:val="485C2A024F6C433194663207D76EF909"/>
          </w:pPr>
          <w:r w:rsidRPr="00AA526B">
            <w:rPr>
              <w:noProof/>
              <w:lang w:bidi="es-ES"/>
            </w:rPr>
            <w:t>Esta plantilla está organizada en siete sub planes o secciones que se deben completar.</w:t>
          </w:r>
        </w:p>
      </w:docPartBody>
    </w:docPart>
    <w:docPart>
      <w:docPartPr>
        <w:name w:val="2CFC2291C3164B6F94AC3F29CCF37C0A"/>
        <w:category>
          <w:name w:val="General"/>
          <w:gallery w:val="placeholder"/>
        </w:category>
        <w:types>
          <w:type w:val="bbPlcHdr"/>
        </w:types>
        <w:behaviors>
          <w:behavior w:val="content"/>
        </w:behaviors>
        <w:guid w:val="{5AA7E168-47B1-4000-9903-F361B38A967F}"/>
      </w:docPartPr>
      <w:docPartBody>
        <w:p w:rsidR="0046180F" w:rsidRPr="00AA526B" w:rsidRDefault="009A4489" w:rsidP="0003123C">
          <w:pPr>
            <w:pStyle w:val="Listaconnmeros"/>
            <w:rPr>
              <w:noProof/>
            </w:rPr>
          </w:pPr>
          <w:r w:rsidRPr="00AA526B">
            <w:rPr>
              <w:noProof/>
              <w:lang w:bidi="es-ES"/>
            </w:rPr>
            <w:t>Resumen ejecutivo</w:t>
          </w:r>
        </w:p>
        <w:p w:rsidR="0046180F" w:rsidRPr="00AA526B" w:rsidRDefault="009A4489" w:rsidP="0003123C">
          <w:pPr>
            <w:pStyle w:val="Listaconnmeros"/>
            <w:rPr>
              <w:noProof/>
            </w:rPr>
          </w:pPr>
          <w:r w:rsidRPr="00AA526B">
            <w:rPr>
              <w:noProof/>
              <w:lang w:bidi="es-ES"/>
            </w:rPr>
            <w:t>Panorama de la empresa</w:t>
          </w:r>
        </w:p>
        <w:p w:rsidR="0046180F" w:rsidRPr="00AA526B" w:rsidRDefault="009A4489" w:rsidP="0003123C">
          <w:pPr>
            <w:pStyle w:val="Listaconnmeros"/>
            <w:rPr>
              <w:noProof/>
            </w:rPr>
          </w:pPr>
          <w:r w:rsidRPr="00AA526B">
            <w:rPr>
              <w:noProof/>
              <w:lang w:bidi="es-ES"/>
            </w:rPr>
            <w:t>Descripció</w:t>
          </w:r>
          <w:r w:rsidRPr="00AA526B">
            <w:rPr>
              <w:noProof/>
              <w:lang w:bidi="es-ES"/>
            </w:rPr>
            <w:t>n empresarial</w:t>
          </w:r>
        </w:p>
        <w:p w:rsidR="0046180F" w:rsidRPr="00AA526B" w:rsidRDefault="009A4489" w:rsidP="0003123C">
          <w:pPr>
            <w:pStyle w:val="Listaconnmeros"/>
            <w:rPr>
              <w:noProof/>
            </w:rPr>
          </w:pPr>
          <w:r w:rsidRPr="00AA526B">
            <w:rPr>
              <w:noProof/>
              <w:lang w:bidi="es-ES"/>
            </w:rPr>
            <w:t>Análisis de mercado</w:t>
          </w:r>
        </w:p>
        <w:p w:rsidR="0046180F" w:rsidRPr="00AA526B" w:rsidRDefault="009A4489" w:rsidP="0003123C">
          <w:pPr>
            <w:pStyle w:val="Listaconnmeros"/>
            <w:rPr>
              <w:noProof/>
            </w:rPr>
          </w:pPr>
          <w:r w:rsidRPr="00AA526B">
            <w:rPr>
              <w:noProof/>
              <w:lang w:bidi="es-ES"/>
            </w:rPr>
            <w:t xml:space="preserve">Plan de funcionamiento </w:t>
          </w:r>
        </w:p>
        <w:p w:rsidR="0046180F" w:rsidRPr="00AA526B" w:rsidRDefault="009A4489" w:rsidP="0003123C">
          <w:pPr>
            <w:pStyle w:val="Listaconnmeros"/>
            <w:rPr>
              <w:noProof/>
            </w:rPr>
          </w:pPr>
          <w:r w:rsidRPr="00AA526B">
            <w:rPr>
              <w:noProof/>
              <w:lang w:bidi="es-ES"/>
            </w:rPr>
            <w:t>Marketing y plan de ventas</w:t>
          </w:r>
        </w:p>
        <w:p w:rsidR="00000000" w:rsidRDefault="009A4489">
          <w:pPr>
            <w:pStyle w:val="2CFC2291C3164B6F94AC3F29CCF37C0A"/>
          </w:pPr>
          <w:r w:rsidRPr="00AA526B">
            <w:rPr>
              <w:noProof/>
              <w:lang w:bidi="es-ES"/>
            </w:rPr>
            <w:t>Plan financiero</w:t>
          </w:r>
        </w:p>
      </w:docPartBody>
    </w:docPart>
    <w:docPart>
      <w:docPartPr>
        <w:name w:val="1550A18E9CA64F2DA8976D615ECCA68E"/>
        <w:category>
          <w:name w:val="General"/>
          <w:gallery w:val="placeholder"/>
        </w:category>
        <w:types>
          <w:type w:val="bbPlcHdr"/>
        </w:types>
        <w:behaviors>
          <w:behavior w:val="content"/>
        </w:behaviors>
        <w:guid w:val="{67B01E00-0EBA-4BF0-9CC9-E2E82A1700AB}"/>
      </w:docPartPr>
      <w:docPartBody>
        <w:p w:rsidR="0046180F" w:rsidRPr="00AA526B" w:rsidRDefault="009A4489" w:rsidP="000612A6">
          <w:pPr>
            <w:rPr>
              <w:noProof/>
            </w:rPr>
          </w:pPr>
          <w:r w:rsidRPr="00AA526B">
            <w:rPr>
              <w:noProof/>
              <w:lang w:bidi="es-ES"/>
            </w:rPr>
            <w:t>Se recomienda completar el Resumen ejecutivo por último, una vez que se hayan completado todas las demás secciones. A medida que se completa la información</w:t>
          </w:r>
          <w:r w:rsidRPr="00AA526B">
            <w:rPr>
              <w:noProof/>
              <w:lang w:bidi="es-ES"/>
            </w:rPr>
            <w:t xml:space="preserve">, desde la Visión general de la compañía hasta el Plan financiero, la redacción debe contar la historia de la motivación y visión detrás del negocio. Asegúrese de incluir lo que hará que el negocio sea exitoso, cómo se logrará el éxito y cómo se medirá el </w:t>
          </w:r>
          <w:r w:rsidRPr="00AA526B">
            <w:rPr>
              <w:noProof/>
              <w:lang w:bidi="es-ES"/>
            </w:rPr>
            <w:t xml:space="preserve">éxito. </w:t>
          </w:r>
        </w:p>
        <w:p w:rsidR="00000000" w:rsidRDefault="009A4489">
          <w:pPr>
            <w:pStyle w:val="1550A18E9CA64F2DA8976D615ECCA68E"/>
          </w:pPr>
          <w:r w:rsidRPr="00AA526B">
            <w:rPr>
              <w:noProof/>
              <w:lang w:bidi="es-ES"/>
            </w:rPr>
            <w:t>Es importante mantener actualizado el plan de negocios para ver el progreso, celebrar el éxito y ajustar cuando surjan problemas. Esto se hace mejor trimestralmente, si no, mensualmente.</w:t>
          </w:r>
        </w:p>
      </w:docPartBody>
    </w:docPart>
    <w:docPart>
      <w:docPartPr>
        <w:name w:val="D4428BE24A354E1FB6E7156AEB1836C4"/>
        <w:category>
          <w:name w:val="General"/>
          <w:gallery w:val="placeholder"/>
        </w:category>
        <w:types>
          <w:type w:val="bbPlcHdr"/>
        </w:types>
        <w:behaviors>
          <w:behavior w:val="content"/>
        </w:behaviors>
        <w:guid w:val="{EBBE1B75-1BD0-43C7-9B50-7BEAA9819BBC}"/>
      </w:docPartPr>
      <w:docPartBody>
        <w:p w:rsidR="00000000" w:rsidRDefault="009A4489">
          <w:pPr>
            <w:pStyle w:val="D4428BE24A354E1FB6E7156AEB1836C4"/>
          </w:pPr>
          <w:r w:rsidRPr="00AA526B">
            <w:rPr>
              <w:noProof/>
              <w:lang w:bidi="es-ES"/>
            </w:rPr>
            <w:t>Resumen ejecutivo</w:t>
          </w:r>
        </w:p>
      </w:docPartBody>
    </w:docPart>
    <w:docPart>
      <w:docPartPr>
        <w:name w:val="F2E2B2A1462A4F7E98BAC298C7F9673C"/>
        <w:category>
          <w:name w:val="General"/>
          <w:gallery w:val="placeholder"/>
        </w:category>
        <w:types>
          <w:type w:val="bbPlcHdr"/>
        </w:types>
        <w:behaviors>
          <w:behavior w:val="content"/>
        </w:behaviors>
        <w:guid w:val="{08622417-930F-4871-8B51-9C62015118D5}"/>
      </w:docPartPr>
      <w:docPartBody>
        <w:p w:rsidR="00000000" w:rsidRDefault="009A4489">
          <w:pPr>
            <w:pStyle w:val="F2E2B2A1462A4F7E98BAC298C7F9673C"/>
          </w:pPr>
          <w:r w:rsidRPr="00AA526B">
            <w:rPr>
              <w:noProof/>
              <w:lang w:bidi="es-ES"/>
            </w:rPr>
            <w:t>El resumen ejecutivo se debe escribir al fi</w:t>
          </w:r>
          <w:r w:rsidRPr="00AA526B">
            <w:rPr>
              <w:noProof/>
              <w:lang w:bidi="es-ES"/>
            </w:rPr>
            <w:t>nal</w:t>
          </w:r>
        </w:p>
      </w:docPartBody>
    </w:docPart>
    <w:docPart>
      <w:docPartPr>
        <w:name w:val="72F7425BB53145CAA79FF40B65F3C5AC"/>
        <w:category>
          <w:name w:val="General"/>
          <w:gallery w:val="placeholder"/>
        </w:category>
        <w:types>
          <w:type w:val="bbPlcHdr"/>
        </w:types>
        <w:behaviors>
          <w:behavior w:val="content"/>
        </w:behaviors>
        <w:guid w:val="{0775DC8E-D7F1-47D1-A562-A04C458636AD}"/>
      </w:docPartPr>
      <w:docPartBody>
        <w:p w:rsidR="00000000" w:rsidRDefault="009A4489">
          <w:pPr>
            <w:pStyle w:val="72F7425BB53145CAA79FF40B65F3C5AC"/>
          </w:pPr>
          <w:r w:rsidRPr="00AA526B">
            <w:rPr>
              <w:noProof/>
              <w:lang w:bidi="es-ES"/>
            </w:rPr>
            <w:t xml:space="preserve"> después de que se haya terminado el resto del plan. Es una visión general (con una extensión sugerida de no más de una página) del negocio, incluyendo el problema que el negocio pretende resolver, por qué la solución de este negocio es diferente, el c</w:t>
          </w:r>
          <w:r w:rsidRPr="00AA526B">
            <w:rPr>
              <w:noProof/>
              <w:lang w:bidi="es-ES"/>
            </w:rPr>
            <w:t>liente ideal del negocio y los resultados esperados. El resumen ejecutivo debe proporcionar una descripción optimista y de alto nivel de la empresa.</w:t>
          </w:r>
        </w:p>
      </w:docPartBody>
    </w:docPart>
    <w:docPart>
      <w:docPartPr>
        <w:name w:val="DE69C0E95694414D9D9E28DFDB5CBE7A"/>
        <w:category>
          <w:name w:val="General"/>
          <w:gallery w:val="placeholder"/>
        </w:category>
        <w:types>
          <w:type w:val="bbPlcHdr"/>
        </w:types>
        <w:behaviors>
          <w:behavior w:val="content"/>
        </w:behaviors>
        <w:guid w:val="{48F7FB9C-2C7F-4C8A-8140-B63FD51D1902}"/>
      </w:docPartPr>
      <w:docPartBody>
        <w:p w:rsidR="0046180F" w:rsidRPr="00AA526B" w:rsidRDefault="009A4489" w:rsidP="00CC2DA1">
          <w:pPr>
            <w:rPr>
              <w:noProof/>
            </w:rPr>
          </w:pPr>
          <w:r w:rsidRPr="00AA526B">
            <w:rPr>
              <w:noProof/>
              <w:lang w:bidi="es-ES"/>
            </w:rPr>
            <w:t>Si el negocio requiere inversión externa o inversionistas externos, incluya cuánto se necesita, cómo se usa</w:t>
          </w:r>
          <w:r w:rsidRPr="00AA526B">
            <w:rPr>
              <w:noProof/>
              <w:lang w:bidi="es-ES"/>
            </w:rPr>
            <w:t xml:space="preserve">rá y cómo hará que el negocio sea más rentable. Piense en esta sección como la primera cosa que un inversionista potencial lee, por lo tanto, debe captar su interés rápidamente. </w:t>
          </w:r>
        </w:p>
        <w:p w:rsidR="00000000" w:rsidRDefault="009A4489">
          <w:pPr>
            <w:pStyle w:val="DE69C0E95694414D9D9E28DFDB5CBE7A"/>
          </w:pPr>
          <w:r w:rsidRPr="00AA526B">
            <w:rPr>
              <w:noProof/>
              <w:lang w:bidi="es-ES"/>
            </w:rPr>
            <w:t>Los encabezados sugeridos para organizar este plan de negocios incluyen los s</w:t>
          </w:r>
          <w:r w:rsidRPr="00AA526B">
            <w:rPr>
              <w:noProof/>
              <w:lang w:bidi="es-ES"/>
            </w:rPr>
            <w:t xml:space="preserve">iguientes. </w:t>
          </w:r>
        </w:p>
      </w:docPartBody>
    </w:docPart>
    <w:docPart>
      <w:docPartPr>
        <w:name w:val="6D41FFF2103E404D915087639CBAD283"/>
        <w:category>
          <w:name w:val="General"/>
          <w:gallery w:val="placeholder"/>
        </w:category>
        <w:types>
          <w:type w:val="bbPlcHdr"/>
        </w:types>
        <w:behaviors>
          <w:behavior w:val="content"/>
        </w:behaviors>
        <w:guid w:val="{28188E6B-880C-40C7-9A19-BEA134B4BA4A}"/>
      </w:docPartPr>
      <w:docPartBody>
        <w:p w:rsidR="00000000" w:rsidRDefault="009A4489">
          <w:pPr>
            <w:pStyle w:val="6D41FFF2103E404D915087639CBAD283"/>
          </w:pPr>
          <w:r w:rsidRPr="00AA526B">
            <w:rPr>
              <w:noProof/>
              <w:lang w:bidi="es-ES"/>
            </w:rPr>
            <w:t>Oportunidad:</w:t>
          </w:r>
        </w:p>
      </w:docPartBody>
    </w:docPart>
    <w:docPart>
      <w:docPartPr>
        <w:name w:val="A38226E488A441758F3B8F24BD6E7CC9"/>
        <w:category>
          <w:name w:val="General"/>
          <w:gallery w:val="placeholder"/>
        </w:category>
        <w:types>
          <w:type w:val="bbPlcHdr"/>
        </w:types>
        <w:behaviors>
          <w:behavior w:val="content"/>
        </w:behaviors>
        <w:guid w:val="{6FA47157-A3BD-48F7-B917-D0B45E05748E}"/>
      </w:docPartPr>
      <w:docPartBody>
        <w:p w:rsidR="00000000" w:rsidRDefault="009A4489">
          <w:pPr>
            <w:pStyle w:val="A38226E488A441758F3B8F24BD6E7CC9"/>
          </w:pPr>
          <w:r w:rsidRPr="00AA526B">
            <w:rPr>
              <w:noProof/>
              <w:lang w:bidi="es-ES"/>
            </w:rPr>
            <w:t>¿Qué problema resolverá el negocio?</w:t>
          </w:r>
        </w:p>
      </w:docPartBody>
    </w:docPart>
    <w:docPart>
      <w:docPartPr>
        <w:name w:val="57A9C1FDC9E8432396C554CBCAEC67AE"/>
        <w:category>
          <w:name w:val="General"/>
          <w:gallery w:val="placeholder"/>
        </w:category>
        <w:types>
          <w:type w:val="bbPlcHdr"/>
        </w:types>
        <w:behaviors>
          <w:behavior w:val="content"/>
        </w:behaviors>
        <w:guid w:val="{1A116BD9-17EA-49E0-840B-2BEA3E324916}"/>
      </w:docPartPr>
      <w:docPartBody>
        <w:p w:rsidR="00000000" w:rsidRDefault="009A4489">
          <w:pPr>
            <w:pStyle w:val="57A9C1FDC9E8432396C554CBCAEC67AE"/>
          </w:pPr>
          <w:r w:rsidRPr="00AA526B">
            <w:rPr>
              <w:noProof/>
              <w:lang w:bidi="es-ES"/>
            </w:rPr>
            <w:t>Misión:</w:t>
          </w:r>
        </w:p>
      </w:docPartBody>
    </w:docPart>
    <w:docPart>
      <w:docPartPr>
        <w:name w:val="671D1E1B3C59414B900C17D1595347CA"/>
        <w:category>
          <w:name w:val="General"/>
          <w:gallery w:val="placeholder"/>
        </w:category>
        <w:types>
          <w:type w:val="bbPlcHdr"/>
        </w:types>
        <w:behaviors>
          <w:behavior w:val="content"/>
        </w:behaviors>
        <w:guid w:val="{1E821862-ACBE-4142-B4A2-B3116269A6F0}"/>
      </w:docPartPr>
      <w:docPartBody>
        <w:p w:rsidR="00000000" w:rsidRDefault="009A4489">
          <w:pPr>
            <w:pStyle w:val="671D1E1B3C59414B900C17D1595347CA"/>
          </w:pPr>
          <w:r w:rsidRPr="00AA526B">
            <w:rPr>
              <w:noProof/>
              <w:lang w:bidi="es-ES"/>
            </w:rPr>
            <w:t>¿Qué problema resolverá el negocio?</w:t>
          </w:r>
        </w:p>
      </w:docPartBody>
    </w:docPart>
    <w:docPart>
      <w:docPartPr>
        <w:name w:val="EFB100D4E68D4621A719E72BBFC3BD5F"/>
        <w:category>
          <w:name w:val="General"/>
          <w:gallery w:val="placeholder"/>
        </w:category>
        <w:types>
          <w:type w:val="bbPlcHdr"/>
        </w:types>
        <w:behaviors>
          <w:behavior w:val="content"/>
        </w:behaviors>
        <w:guid w:val="{0D8566E9-EDEC-4CBD-A5DC-ED9F3F7A637F}"/>
      </w:docPartPr>
      <w:docPartBody>
        <w:p w:rsidR="00000000" w:rsidRDefault="009A4489">
          <w:pPr>
            <w:pStyle w:val="EFB100D4E68D4621A719E72BBFC3BD5F"/>
          </w:pPr>
          <w:r w:rsidRPr="00AA526B">
            <w:rPr>
              <w:noProof/>
              <w:lang w:bidi="es-ES"/>
            </w:rPr>
            <w:t>Solución:</w:t>
          </w:r>
        </w:p>
      </w:docPartBody>
    </w:docPart>
    <w:docPart>
      <w:docPartPr>
        <w:name w:val="7B7FF1F4A4B34E98B60EFBD3CD533787"/>
        <w:category>
          <w:name w:val="General"/>
          <w:gallery w:val="placeholder"/>
        </w:category>
        <w:types>
          <w:type w:val="bbPlcHdr"/>
        </w:types>
        <w:behaviors>
          <w:behavior w:val="content"/>
        </w:behaviors>
        <w:guid w:val="{6742A25B-1C16-46F6-BCF3-4B18C1918CBD}"/>
      </w:docPartPr>
      <w:docPartBody>
        <w:p w:rsidR="00000000" w:rsidRDefault="009A4489">
          <w:pPr>
            <w:pStyle w:val="7B7FF1F4A4B34E98B60EFBD3CD533787"/>
          </w:pPr>
          <w:r w:rsidRPr="00AA526B">
            <w:rPr>
              <w:noProof/>
              <w:lang w:bidi="es-ES"/>
            </w:rPr>
            <w:t>¿Cómo resolverá el servicio de manera única el problema identificado?</w:t>
          </w:r>
        </w:p>
      </w:docPartBody>
    </w:docPart>
    <w:docPart>
      <w:docPartPr>
        <w:name w:val="F2874FC0C1A641BF9D751141570764D0"/>
        <w:category>
          <w:name w:val="General"/>
          <w:gallery w:val="placeholder"/>
        </w:category>
        <w:types>
          <w:type w:val="bbPlcHdr"/>
        </w:types>
        <w:behaviors>
          <w:behavior w:val="content"/>
        </w:behaviors>
        <w:guid w:val="{C168F2C3-5836-407E-9B5B-7A9214DDFCC3}"/>
      </w:docPartPr>
      <w:docPartBody>
        <w:p w:rsidR="00000000" w:rsidRDefault="009A4489">
          <w:pPr>
            <w:pStyle w:val="F2874FC0C1A641BF9D751141570764D0"/>
          </w:pPr>
          <w:r w:rsidRPr="00AA526B">
            <w:rPr>
              <w:noProof/>
              <w:lang w:bidi="es-ES"/>
            </w:rPr>
            <w:t>Enfoque en el mercado:</w:t>
          </w:r>
        </w:p>
      </w:docPartBody>
    </w:docPart>
    <w:docPart>
      <w:docPartPr>
        <w:name w:val="2BB65C9D93A14EAD998E48420FCBA790"/>
        <w:category>
          <w:name w:val="General"/>
          <w:gallery w:val="placeholder"/>
        </w:category>
        <w:types>
          <w:type w:val="bbPlcHdr"/>
        </w:types>
        <w:behaviors>
          <w:behavior w:val="content"/>
        </w:behaviors>
        <w:guid w:val="{7C4F4BB3-7D38-42E3-B9CB-B351F0EA81B7}"/>
      </w:docPartPr>
      <w:docPartBody>
        <w:p w:rsidR="00000000" w:rsidRDefault="009A4489">
          <w:pPr>
            <w:pStyle w:val="2BB65C9D93A14EAD998E48420FCBA790"/>
          </w:pPr>
          <w:r w:rsidRPr="00AA526B">
            <w:rPr>
              <w:noProof/>
              <w:lang w:bidi="es-ES"/>
            </w:rPr>
            <w:t xml:space="preserve">¿A qué mercado y a qué clientes ideales se </w:t>
          </w:r>
          <w:r w:rsidRPr="00AA526B">
            <w:rPr>
              <w:noProof/>
              <w:lang w:bidi="es-ES"/>
            </w:rPr>
            <w:t>dirigirá el negocio?</w:t>
          </w:r>
        </w:p>
      </w:docPartBody>
    </w:docPart>
    <w:docPart>
      <w:docPartPr>
        <w:name w:val="5C65D3D7D239477997B061DA61678CD0"/>
        <w:category>
          <w:name w:val="General"/>
          <w:gallery w:val="placeholder"/>
        </w:category>
        <w:types>
          <w:type w:val="bbPlcHdr"/>
        </w:types>
        <w:behaviors>
          <w:behavior w:val="content"/>
        </w:behaviors>
        <w:guid w:val="{F210E597-30BD-45FA-A536-8DEE1014895E}"/>
      </w:docPartPr>
      <w:docPartBody>
        <w:p w:rsidR="00000000" w:rsidRDefault="009A4489">
          <w:pPr>
            <w:pStyle w:val="5C65D3D7D239477997B061DA61678CD0"/>
          </w:pPr>
          <w:r w:rsidRPr="00AA526B">
            <w:rPr>
              <w:noProof/>
              <w:lang w:bidi="es-ES"/>
            </w:rPr>
            <w:t>Ventaja competitiva:</w:t>
          </w:r>
        </w:p>
      </w:docPartBody>
    </w:docPart>
    <w:docPart>
      <w:docPartPr>
        <w:name w:val="E57C7C8E8D124911BA209AB313488DC6"/>
        <w:category>
          <w:name w:val="General"/>
          <w:gallery w:val="placeholder"/>
        </w:category>
        <w:types>
          <w:type w:val="bbPlcHdr"/>
        </w:types>
        <w:behaviors>
          <w:behavior w:val="content"/>
        </w:behaviors>
        <w:guid w:val="{8051EFB8-ADD1-43A5-9581-1F6EE287FA26}"/>
      </w:docPartPr>
      <w:docPartBody>
        <w:p w:rsidR="00000000" w:rsidRDefault="009A4489">
          <w:pPr>
            <w:pStyle w:val="E57C7C8E8D124911BA209AB313488DC6"/>
          </w:pPr>
          <w:r w:rsidRPr="00AA526B">
            <w:rPr>
              <w:noProof/>
              <w:lang w:bidi="es-ES"/>
            </w:rPr>
            <w:t>¿Cómo pretende la empresa tener éxito frente a sus competidores?</w:t>
          </w:r>
        </w:p>
      </w:docPartBody>
    </w:docPart>
    <w:docPart>
      <w:docPartPr>
        <w:name w:val="5F3F22B0933B44E48E38B203B49C096B"/>
        <w:category>
          <w:name w:val="General"/>
          <w:gallery w:val="placeholder"/>
        </w:category>
        <w:types>
          <w:type w:val="bbPlcHdr"/>
        </w:types>
        <w:behaviors>
          <w:behavior w:val="content"/>
        </w:behaviors>
        <w:guid w:val="{CB743B03-FFAE-4D86-8B1E-FCEFAF22FF0C}"/>
      </w:docPartPr>
      <w:docPartBody>
        <w:p w:rsidR="00000000" w:rsidRDefault="009A4489">
          <w:pPr>
            <w:pStyle w:val="5F3F22B0933B44E48E38B203B49C096B"/>
          </w:pPr>
          <w:r w:rsidRPr="00AA526B">
            <w:rPr>
              <w:noProof/>
              <w:lang w:bidi="es-ES"/>
            </w:rPr>
            <w:t>Propiedad:</w:t>
          </w:r>
        </w:p>
      </w:docPartBody>
    </w:docPart>
    <w:docPart>
      <w:docPartPr>
        <w:name w:val="C733A62A95DE44F98D2794BAB7B73D53"/>
        <w:category>
          <w:name w:val="General"/>
          <w:gallery w:val="placeholder"/>
        </w:category>
        <w:types>
          <w:type w:val="bbPlcHdr"/>
        </w:types>
        <w:behaviors>
          <w:behavior w:val="content"/>
        </w:behaviors>
        <w:guid w:val="{BF492CF4-4354-411B-9A41-B10EF6F16869}"/>
      </w:docPartPr>
      <w:docPartBody>
        <w:p w:rsidR="00000000" w:rsidRDefault="009A4489">
          <w:pPr>
            <w:pStyle w:val="C733A62A95DE44F98D2794BAB7B73D53"/>
          </w:pPr>
          <w:r w:rsidRPr="00AA526B">
            <w:rPr>
              <w:noProof/>
              <w:lang w:bidi="es-ES"/>
            </w:rPr>
            <w:t xml:space="preserve">¿Quiénes son las principales partes interesadas en la empresa? </w:t>
          </w:r>
        </w:p>
      </w:docPartBody>
    </w:docPart>
    <w:docPart>
      <w:docPartPr>
        <w:name w:val="DD1C9130F0804DC2AF582450B11F2192"/>
        <w:category>
          <w:name w:val="General"/>
          <w:gallery w:val="placeholder"/>
        </w:category>
        <w:types>
          <w:type w:val="bbPlcHdr"/>
        </w:types>
        <w:behaviors>
          <w:behavior w:val="content"/>
        </w:behaviors>
        <w:guid w:val="{4A84BC97-5EE5-47FD-91F2-5BE9CCC71F43}"/>
      </w:docPartPr>
      <w:docPartBody>
        <w:p w:rsidR="00000000" w:rsidRDefault="009A4489">
          <w:pPr>
            <w:pStyle w:val="DD1C9130F0804DC2AF582450B11F2192"/>
          </w:pPr>
          <w:r w:rsidRPr="00AA526B">
            <w:rPr>
              <w:noProof/>
              <w:lang w:bidi="es-ES"/>
            </w:rPr>
            <w:t>Rentabilidad esperada:</w:t>
          </w:r>
        </w:p>
      </w:docPartBody>
    </w:docPart>
    <w:docPart>
      <w:docPartPr>
        <w:name w:val="4173326A123640118ABFFAF156475D70"/>
        <w:category>
          <w:name w:val="General"/>
          <w:gallery w:val="placeholder"/>
        </w:category>
        <w:types>
          <w:type w:val="bbPlcHdr"/>
        </w:types>
        <w:behaviors>
          <w:behavior w:val="content"/>
        </w:behaviors>
        <w:guid w:val="{A8F38552-78F3-4BE5-9309-717EB11E270A}"/>
      </w:docPartPr>
      <w:docPartBody>
        <w:p w:rsidR="00000000" w:rsidRDefault="009A4489">
          <w:pPr>
            <w:pStyle w:val="4173326A123640118ABFFAF156475D70"/>
          </w:pPr>
          <w:r w:rsidRPr="00AA526B">
            <w:rPr>
              <w:noProof/>
              <w:lang w:bidi="es-ES"/>
            </w:rPr>
            <w:t>¿Cuáles son los objetivos claves para los ingresos,</w:t>
          </w:r>
          <w:r w:rsidRPr="00AA526B">
            <w:rPr>
              <w:noProof/>
              <w:lang w:bidi="es-ES"/>
            </w:rPr>
            <w:t xml:space="preserve"> las ganancias, el crecimiento y los clientes?</w:t>
          </w:r>
        </w:p>
      </w:docPartBody>
    </w:docPart>
    <w:docPart>
      <w:docPartPr>
        <w:name w:val="89A32A58A06F4FC9AD0F7A25B8EB39B5"/>
        <w:category>
          <w:name w:val="General"/>
          <w:gallery w:val="placeholder"/>
        </w:category>
        <w:types>
          <w:type w:val="bbPlcHdr"/>
        </w:types>
        <w:behaviors>
          <w:behavior w:val="content"/>
        </w:behaviors>
        <w:guid w:val="{A6A647B3-575C-4262-A8AB-D7703BB89B2E}"/>
      </w:docPartPr>
      <w:docPartBody>
        <w:p w:rsidR="00000000" w:rsidRDefault="009A4489">
          <w:pPr>
            <w:pStyle w:val="89A32A58A06F4FC9AD0F7A25B8EB39B5"/>
          </w:pPr>
          <w:r w:rsidRPr="00D0337D">
            <w:rPr>
              <w:noProof/>
              <w:lang w:bidi="es-ES"/>
            </w:rPr>
            <w:t>Visión general de la compañía</w:t>
          </w:r>
        </w:p>
      </w:docPartBody>
    </w:docPart>
    <w:docPart>
      <w:docPartPr>
        <w:name w:val="9ED936CA248441B882C42B0DBFB7CFAE"/>
        <w:category>
          <w:name w:val="General"/>
          <w:gallery w:val="placeholder"/>
        </w:category>
        <w:types>
          <w:type w:val="bbPlcHdr"/>
        </w:types>
        <w:behaviors>
          <w:behavior w:val="content"/>
        </w:behaviors>
        <w:guid w:val="{29F740F9-B1D7-4C60-9DB2-13E192A2E771}"/>
      </w:docPartPr>
      <w:docPartBody>
        <w:p w:rsidR="0046180F" w:rsidRPr="00AA526B" w:rsidRDefault="009A4489" w:rsidP="00003408">
          <w:pPr>
            <w:rPr>
              <w:noProof/>
            </w:rPr>
          </w:pPr>
          <w:r w:rsidRPr="00AA526B">
            <w:rPr>
              <w:noProof/>
              <w:lang w:bidi="es-ES"/>
            </w:rPr>
            <w:t>La visión general de la compañía es un breve resumen del negocio al que se dirige, incluyendo lo que ofrece de manera única, la misión, cómo se inició, el posicionamiento en el me</w:t>
          </w:r>
          <w:r w:rsidRPr="00AA526B">
            <w:rPr>
              <w:noProof/>
              <w:lang w:bidi="es-ES"/>
            </w:rPr>
            <w:t>rcado, la estructura operativa y los objetivos financieros. Después de revisar esta sección, el lector debe tener un gran conocimiento de lo que el negocio se propone hacer y cómo está organizado.</w:t>
          </w:r>
        </w:p>
        <w:p w:rsidR="00000000" w:rsidRDefault="009A4489">
          <w:pPr>
            <w:pStyle w:val="9ED936CA248441B882C42B0DBFB7CFAE"/>
          </w:pPr>
          <w:r w:rsidRPr="00AA526B">
            <w:rPr>
              <w:noProof/>
              <w:lang w:bidi="es-ES"/>
            </w:rPr>
            <w:t>Esta sección no pretende ser larga. Sea breve y conciso. Es</w:t>
          </w:r>
          <w:r w:rsidRPr="00AA526B">
            <w:rPr>
              <w:noProof/>
              <w:lang w:bidi="es-ES"/>
            </w:rPr>
            <w:t>ta es la imagen del negocio. El tipo de negocio determinará qué de las siguientes secciones serán requeridas para el plan de negocios. Sólo incluya lo que sea necesario para representar adecuadamente a la empresa y eliminar cualquier otra cosa.</w:t>
          </w:r>
        </w:p>
      </w:docPartBody>
    </w:docPart>
    <w:docPart>
      <w:docPartPr>
        <w:name w:val="D7C41B74164B46B9ADA0EA1D7A1997A8"/>
        <w:category>
          <w:name w:val="General"/>
          <w:gallery w:val="placeholder"/>
        </w:category>
        <w:types>
          <w:type w:val="bbPlcHdr"/>
        </w:types>
        <w:behaviors>
          <w:behavior w:val="content"/>
        </w:behaviors>
        <w:guid w:val="{CD67C4CD-7BC7-4817-ABDA-02B249C6400E}"/>
      </w:docPartPr>
      <w:docPartBody>
        <w:p w:rsidR="00000000" w:rsidRDefault="009A4489">
          <w:pPr>
            <w:pStyle w:val="D7C41B74164B46B9ADA0EA1D7A1997A8"/>
          </w:pPr>
          <w:r w:rsidRPr="00AA526B">
            <w:rPr>
              <w:noProof/>
              <w:lang w:bidi="es-ES"/>
            </w:rPr>
            <w:t xml:space="preserve">Resumen de </w:t>
          </w:r>
          <w:r w:rsidRPr="00AA526B">
            <w:rPr>
              <w:noProof/>
              <w:lang w:bidi="es-ES"/>
            </w:rPr>
            <w:t>la empresa:</w:t>
          </w:r>
        </w:p>
      </w:docPartBody>
    </w:docPart>
    <w:docPart>
      <w:docPartPr>
        <w:name w:val="491240068F9C47C5ADF70B4B4926036C"/>
        <w:category>
          <w:name w:val="General"/>
          <w:gallery w:val="placeholder"/>
        </w:category>
        <w:types>
          <w:type w:val="bbPlcHdr"/>
        </w:types>
        <w:behaviors>
          <w:behavior w:val="content"/>
        </w:behaviors>
        <w:guid w:val="{8131D0B4-6A99-4B3F-A85E-107694B170E5}"/>
      </w:docPartPr>
      <w:docPartBody>
        <w:p w:rsidR="00000000" w:rsidRDefault="009A4489">
          <w:pPr>
            <w:pStyle w:val="491240068F9C47C5ADF70B4B4926036C"/>
          </w:pPr>
          <w:r w:rsidRPr="00AA526B">
            <w:rPr>
              <w:noProof/>
              <w:lang w:bidi="es-ES"/>
            </w:rPr>
            <w:t xml:space="preserve">Esta es la sección introductoria a la compañía, también conocida como el "argumento del ascensor" de lo que la compañía representa y se propone hacer. Incluya los objetivos de la empresa y algunos de los objetivos de corto plazo. Incluso si se </w:t>
          </w:r>
          <w:r w:rsidRPr="00AA526B">
            <w:rPr>
              <w:noProof/>
              <w:lang w:bidi="es-ES"/>
            </w:rPr>
            <w:t>trata de una empresa pequeña y orientada al servicio, el desarrollo de un resumen es un paso importante para explicar y enfocar el negocio principal.</w:t>
          </w:r>
        </w:p>
      </w:docPartBody>
    </w:docPart>
    <w:docPart>
      <w:docPartPr>
        <w:name w:val="E89265FA415F456AB0C8B0E980AC8F19"/>
        <w:category>
          <w:name w:val="General"/>
          <w:gallery w:val="placeholder"/>
        </w:category>
        <w:types>
          <w:type w:val="bbPlcHdr"/>
        </w:types>
        <w:behaviors>
          <w:behavior w:val="content"/>
        </w:behaviors>
        <w:guid w:val="{CAAB6359-EEC0-484D-AF25-9C2F4102ECC9}"/>
      </w:docPartPr>
      <w:docPartBody>
        <w:p w:rsidR="00000000" w:rsidRDefault="009A4489">
          <w:pPr>
            <w:pStyle w:val="E89265FA415F456AB0C8B0E980AC8F19"/>
          </w:pPr>
          <w:r w:rsidRPr="00AA526B">
            <w:rPr>
              <w:noProof/>
              <w:lang w:bidi="es-ES"/>
            </w:rPr>
            <w:t>Declaración de misión:</w:t>
          </w:r>
        </w:p>
      </w:docPartBody>
    </w:docPart>
    <w:docPart>
      <w:docPartPr>
        <w:name w:val="E54E2C9BEF66433FBB2AF97BF41E1A1E"/>
        <w:category>
          <w:name w:val="General"/>
          <w:gallery w:val="placeholder"/>
        </w:category>
        <w:types>
          <w:type w:val="bbPlcHdr"/>
        </w:types>
        <w:behaviors>
          <w:behavior w:val="content"/>
        </w:behaviors>
        <w:guid w:val="{EC2E070A-E9DC-4BE8-9B47-53F2082BB3B2}"/>
      </w:docPartPr>
      <w:docPartBody>
        <w:p w:rsidR="00000000" w:rsidRDefault="009A4489">
          <w:pPr>
            <w:pStyle w:val="E54E2C9BEF66433FBB2AF97BF41E1A1E"/>
          </w:pPr>
          <w:r w:rsidRPr="00AA526B">
            <w:rPr>
              <w:noProof/>
              <w:lang w:bidi="es-ES"/>
            </w:rPr>
            <w:t>Esta es una declaración breve sobre los principios rectores de la empresa y sobre l</w:t>
          </w:r>
          <w:r w:rsidRPr="00AA526B">
            <w:rPr>
              <w:noProof/>
              <w:lang w:bidi="es-ES"/>
            </w:rPr>
            <w:t>o que la empresa pretende hacer por sus clientes, empleados, propietarios y otras partes interesadas.</w:t>
          </w:r>
        </w:p>
      </w:docPartBody>
    </w:docPart>
    <w:docPart>
      <w:docPartPr>
        <w:name w:val="E013B8850253409396BD5341DA29C5C0"/>
        <w:category>
          <w:name w:val="General"/>
          <w:gallery w:val="placeholder"/>
        </w:category>
        <w:types>
          <w:type w:val="bbPlcHdr"/>
        </w:types>
        <w:behaviors>
          <w:behavior w:val="content"/>
        </w:behaviors>
        <w:guid w:val="{C48CA410-BD96-4FE5-9750-ECC49AF2D5AC}"/>
      </w:docPartPr>
      <w:docPartBody>
        <w:p w:rsidR="00000000" w:rsidRDefault="009A4489">
          <w:pPr>
            <w:pStyle w:val="E013B8850253409396BD5341DA29C5C0"/>
          </w:pPr>
          <w:r w:rsidRPr="00AA526B">
            <w:rPr>
              <w:noProof/>
              <w:lang w:bidi="es-ES"/>
            </w:rPr>
            <w:t>Historia de la compañía:</w:t>
          </w:r>
        </w:p>
      </w:docPartBody>
    </w:docPart>
    <w:docPart>
      <w:docPartPr>
        <w:name w:val="9ED2315BE7814FA2B8755E264254AC0C"/>
        <w:category>
          <w:name w:val="General"/>
          <w:gallery w:val="placeholder"/>
        </w:category>
        <w:types>
          <w:type w:val="bbPlcHdr"/>
        </w:types>
        <w:behaviors>
          <w:behavior w:val="content"/>
        </w:behaviors>
        <w:guid w:val="{DC70AA68-C08C-45B2-B632-23AB64AF2BCA}"/>
      </w:docPartPr>
      <w:docPartBody>
        <w:p w:rsidR="00000000" w:rsidRDefault="009A4489">
          <w:pPr>
            <w:pStyle w:val="9ED2315BE7814FA2B8755E264254AC0C"/>
          </w:pPr>
          <w:r w:rsidRPr="00AA526B">
            <w:rPr>
              <w:noProof/>
              <w:lang w:bidi="es-ES"/>
            </w:rPr>
            <w:t>Esto proporciona el trasfondo de la historia, especialmente la historia personal, de por qué se fundó el negocio. Utilice esta sección para dar a conocer la historia general de la empresa desde sus inicios y poner al lector al día sobre la situación actual</w:t>
          </w:r>
          <w:r w:rsidRPr="00AA526B">
            <w:rPr>
              <w:noProof/>
              <w:lang w:bidi="es-ES"/>
            </w:rPr>
            <w:t xml:space="preserve"> de la empresa en términos de ventas, beneficios, servicios clave y clientes. </w:t>
          </w:r>
        </w:p>
      </w:docPartBody>
    </w:docPart>
    <w:docPart>
      <w:docPartPr>
        <w:name w:val="A7882890199D4B28A5E46FB4BD50EA23"/>
        <w:category>
          <w:name w:val="General"/>
          <w:gallery w:val="placeholder"/>
        </w:category>
        <w:types>
          <w:type w:val="bbPlcHdr"/>
        </w:types>
        <w:behaviors>
          <w:behavior w:val="content"/>
        </w:behaviors>
        <w:guid w:val="{1ED72720-9C6C-4559-AEF1-DA51BC0B3828}"/>
      </w:docPartPr>
      <w:docPartBody>
        <w:p w:rsidR="00000000" w:rsidRDefault="009A4489">
          <w:pPr>
            <w:pStyle w:val="A7882890199D4B28A5E46FB4BD50EA23"/>
          </w:pPr>
          <w:r w:rsidRPr="00AA526B">
            <w:rPr>
              <w:noProof/>
              <w:lang w:bidi="es-ES"/>
            </w:rPr>
            <w:t>Mercados y servicios:</w:t>
          </w:r>
        </w:p>
      </w:docPartBody>
    </w:docPart>
    <w:docPart>
      <w:docPartPr>
        <w:name w:val="DE2C01A7CCA5441BA00935342ED295F4"/>
        <w:category>
          <w:name w:val="General"/>
          <w:gallery w:val="placeholder"/>
        </w:category>
        <w:types>
          <w:type w:val="bbPlcHdr"/>
        </w:types>
        <w:behaviors>
          <w:behavior w:val="content"/>
        </w:behaviors>
        <w:guid w:val="{D9BBAF8C-D4DA-4DD0-99CC-E1D0296F9547}"/>
      </w:docPartPr>
      <w:docPartBody>
        <w:p w:rsidR="00000000" w:rsidRDefault="009A4489">
          <w:pPr>
            <w:pStyle w:val="DE2C01A7CCA5441BA00935342ED295F4"/>
          </w:pPr>
          <w:r w:rsidRPr="00AA526B">
            <w:rPr>
              <w:noProof/>
              <w:lang w:bidi="es-ES"/>
            </w:rPr>
            <w:t>Esto apunta el mercado objetivo y las necesidades relacionadas que la empresa abordará. Incluya descripciones breves de los servicios ofrecidos y de los me</w:t>
          </w:r>
          <w:r w:rsidRPr="00AA526B">
            <w:rPr>
              <w:noProof/>
              <w:lang w:bidi="es-ES"/>
            </w:rPr>
            <w:t>rcados y tipos de clientes objetivo. Esta sección puede ser una visión general, ya que se harán sugerencias de más detalles en una sección posterior de este plan.</w:t>
          </w:r>
        </w:p>
      </w:docPartBody>
    </w:docPart>
    <w:docPart>
      <w:docPartPr>
        <w:name w:val="3EC144D2CD9E4235A6EDE22EB76D9B74"/>
        <w:category>
          <w:name w:val="General"/>
          <w:gallery w:val="placeholder"/>
        </w:category>
        <w:types>
          <w:type w:val="bbPlcHdr"/>
        </w:types>
        <w:behaviors>
          <w:behavior w:val="content"/>
        </w:behaviors>
        <w:guid w:val="{25EED48C-6A41-407A-9EA1-21650D022E49}"/>
      </w:docPartPr>
      <w:docPartBody>
        <w:p w:rsidR="00000000" w:rsidRDefault="009A4489">
          <w:pPr>
            <w:pStyle w:val="3EC144D2CD9E4235A6EDE22EB76D9B74"/>
          </w:pPr>
          <w:r w:rsidRPr="00AA526B">
            <w:rPr>
              <w:noProof/>
              <w:lang w:bidi="es-ES"/>
            </w:rPr>
            <w:t>Estructura operativa:</w:t>
          </w:r>
        </w:p>
      </w:docPartBody>
    </w:docPart>
    <w:docPart>
      <w:docPartPr>
        <w:name w:val="866DE90D794F4038830C8F5B602BCAA4"/>
        <w:category>
          <w:name w:val="General"/>
          <w:gallery w:val="placeholder"/>
        </w:category>
        <w:types>
          <w:type w:val="bbPlcHdr"/>
        </w:types>
        <w:behaviors>
          <w:behavior w:val="content"/>
        </w:behaviors>
        <w:guid w:val="{F243E307-B895-410B-A193-EE87BAEC2D3C}"/>
      </w:docPartPr>
      <w:docPartBody>
        <w:p w:rsidR="00000000" w:rsidRDefault="009A4489">
          <w:pPr>
            <w:pStyle w:val="866DE90D794F4038830C8F5B602BCAA4"/>
          </w:pPr>
          <w:r w:rsidRPr="00AA526B">
            <w:rPr>
              <w:noProof/>
              <w:lang w:bidi="es-ES"/>
            </w:rPr>
            <w:t>Describe los detalles operativos de la empresa. Enumere cualquier emple</w:t>
          </w:r>
          <w:r w:rsidRPr="00AA526B">
            <w:rPr>
              <w:noProof/>
              <w:lang w:bidi="es-ES"/>
            </w:rPr>
            <w:t>ado potencial que se necesite en la nómina para hacer que la empresa funcione.</w:t>
          </w:r>
        </w:p>
      </w:docPartBody>
    </w:docPart>
    <w:docPart>
      <w:docPartPr>
        <w:name w:val="AE60C12BEDC042808293C4C4C0AB5FE9"/>
        <w:category>
          <w:name w:val="General"/>
          <w:gallery w:val="placeholder"/>
        </w:category>
        <w:types>
          <w:type w:val="bbPlcHdr"/>
        </w:types>
        <w:behaviors>
          <w:behavior w:val="content"/>
        </w:behaviors>
        <w:guid w:val="{8AE9AF5A-1987-44AE-A113-A15D511A6DD1}"/>
      </w:docPartPr>
      <w:docPartBody>
        <w:p w:rsidR="00000000" w:rsidRDefault="009A4489">
          <w:pPr>
            <w:pStyle w:val="AE60C12BEDC042808293C4C4C0AB5FE9"/>
          </w:pPr>
          <w:r w:rsidRPr="00AA526B">
            <w:rPr>
              <w:noProof/>
              <w:lang w:bidi="es-ES"/>
            </w:rPr>
            <w:t>Objetivos financieros:</w:t>
          </w:r>
        </w:p>
      </w:docPartBody>
    </w:docPart>
    <w:docPart>
      <w:docPartPr>
        <w:name w:val="D907C042AC5E4606AC4AF7D26EEF5314"/>
        <w:category>
          <w:name w:val="General"/>
          <w:gallery w:val="placeholder"/>
        </w:category>
        <w:types>
          <w:type w:val="bbPlcHdr"/>
        </w:types>
        <w:behaviors>
          <w:behavior w:val="content"/>
        </w:behaviors>
        <w:guid w:val="{41085797-8A23-4F5F-A043-BD9851DEF87D}"/>
      </w:docPartPr>
      <w:docPartBody>
        <w:p w:rsidR="00000000" w:rsidRDefault="009A4489">
          <w:pPr>
            <w:pStyle w:val="D907C042AC5E4606AC4AF7D26EEF5314"/>
          </w:pPr>
          <w:r w:rsidRPr="00AA526B">
            <w:rPr>
              <w:noProof/>
              <w:lang w:bidi="es-ES"/>
            </w:rPr>
            <w:t>Describe el patrimonio inicial necesario, los ingresos y beneficios previstos, las previsiones y el presupuesto de la empresa.</w:t>
          </w:r>
        </w:p>
      </w:docPartBody>
    </w:docPart>
    <w:docPart>
      <w:docPartPr>
        <w:name w:val="914BBE15C87F4D9F988859A871C8340B"/>
        <w:category>
          <w:name w:val="General"/>
          <w:gallery w:val="placeholder"/>
        </w:category>
        <w:types>
          <w:type w:val="bbPlcHdr"/>
        </w:types>
        <w:behaviors>
          <w:behavior w:val="content"/>
        </w:behaviors>
        <w:guid w:val="{B568F528-5236-4464-B842-E7F60A07554C}"/>
      </w:docPartPr>
      <w:docPartBody>
        <w:p w:rsidR="00000000" w:rsidRDefault="009A4489">
          <w:pPr>
            <w:pStyle w:val="914BBE15C87F4D9F988859A871C8340B"/>
          </w:pPr>
          <w:r w:rsidRPr="00AA526B">
            <w:rPr>
              <w:noProof/>
              <w:lang w:bidi="es-ES"/>
            </w:rPr>
            <w:t>Descripción empresarial</w:t>
          </w:r>
        </w:p>
      </w:docPartBody>
    </w:docPart>
    <w:docPart>
      <w:docPartPr>
        <w:name w:val="FD916942A32F45EF9111EF2191B6019E"/>
        <w:category>
          <w:name w:val="General"/>
          <w:gallery w:val="placeholder"/>
        </w:category>
        <w:types>
          <w:type w:val="bbPlcHdr"/>
        </w:types>
        <w:behaviors>
          <w:behavior w:val="content"/>
        </w:behaviors>
        <w:guid w:val="{965A4A53-DED1-4AD9-B0F7-A8B4117F632A}"/>
      </w:docPartPr>
      <w:docPartBody>
        <w:p w:rsidR="0046180F" w:rsidRPr="00AA526B" w:rsidRDefault="009A4489" w:rsidP="00003408">
          <w:pPr>
            <w:rPr>
              <w:noProof/>
            </w:rPr>
          </w:pPr>
          <w:r w:rsidRPr="00AA526B">
            <w:rPr>
              <w:noProof/>
              <w:lang w:bidi="es-ES"/>
            </w:rPr>
            <w:t xml:space="preserve">En </w:t>
          </w:r>
          <w:r w:rsidRPr="00AA526B">
            <w:rPr>
              <w:noProof/>
              <w:lang w:bidi="es-ES"/>
            </w:rPr>
            <w:t xml:space="preserve">esta sección se enmarcará primero la oportunidad de negocio y se responderá a la pregunta: ¿qué problema(s) está tratando de resolver la empresa? Utilice un ejemplo de caso para describir el punto débil de los clientes y cómo se resuelve hoy en día. Si el </w:t>
          </w:r>
          <w:r w:rsidRPr="00AA526B">
            <w:rPr>
              <w:noProof/>
              <w:lang w:bidi="es-ES"/>
            </w:rPr>
            <w:t>servicio de la empresa aborda algo que el mercado aún no ha identificado como un problema (por ejemplo, una nueva aplicación móvil o una nueva línea de ropa), entonces también describa cómo la solución de la empresa reduce el estrés, ahorra dinero o trae s</w:t>
          </w:r>
          <w:r w:rsidRPr="00AA526B">
            <w:rPr>
              <w:noProof/>
              <w:lang w:bidi="es-ES"/>
            </w:rPr>
            <w:t>atisfacción al cliente.</w:t>
          </w:r>
        </w:p>
        <w:p w:rsidR="0046180F" w:rsidRPr="00AA526B" w:rsidRDefault="009A4489" w:rsidP="00003408">
          <w:pPr>
            <w:rPr>
              <w:noProof/>
            </w:rPr>
          </w:pPr>
          <w:r w:rsidRPr="00AA526B">
            <w:rPr>
              <w:noProof/>
              <w:lang w:bidi="es-ES"/>
            </w:rPr>
            <w:t xml:space="preserve">Después de enmarcar la oportunidad, describa el servicio en detalle y cómo es la solución que ofrece el negocio, cómo resuelve ese problema y qué beneficios recibirán los clientes. </w:t>
          </w:r>
        </w:p>
        <w:p w:rsidR="0046180F" w:rsidRPr="00AA526B" w:rsidRDefault="009A4489" w:rsidP="00003408">
          <w:pPr>
            <w:rPr>
              <w:noProof/>
            </w:rPr>
          </w:pPr>
          <w:r w:rsidRPr="00AA526B">
            <w:rPr>
              <w:noProof/>
              <w:lang w:bidi="es-ES"/>
            </w:rPr>
            <w:t>Esta sección también describe con más detalle cómo</w:t>
          </w:r>
          <w:r w:rsidRPr="00AA526B">
            <w:rPr>
              <w:noProof/>
              <w:lang w:bidi="es-ES"/>
            </w:rPr>
            <w:t xml:space="preserve"> se prestarán los servicios y la estructura de precios (por ejemplo, una tarifa fija frente a una tarifa por hora). Describa cómo la compañía planea diferenciarse de sus competidores. ¿Cuál es el mercado objetivo y cómo puede el cliente sacar provecho de s</w:t>
          </w:r>
          <w:r w:rsidRPr="00AA526B">
            <w:rPr>
              <w:noProof/>
              <w:lang w:bidi="es-ES"/>
            </w:rPr>
            <w:t>u oferta única?</w:t>
          </w:r>
        </w:p>
        <w:p w:rsidR="00000000" w:rsidRDefault="009A4489">
          <w:pPr>
            <w:pStyle w:val="FD916942A32F45EF9111EF2191B6019E"/>
          </w:pPr>
          <w:r w:rsidRPr="00AA526B">
            <w:rPr>
              <w:noProof/>
              <w:lang w:bidi="es-ES"/>
            </w:rPr>
            <w:t>Dependiendo del tipo de negocio, las siguientes secciones pueden o no ser necesarias. Incluya sólo las secciones pertinentes y elimine todo lo demás.</w:t>
          </w:r>
        </w:p>
      </w:docPartBody>
    </w:docPart>
    <w:docPart>
      <w:docPartPr>
        <w:name w:val="884A43EF07CA4296B209250C542131DA"/>
        <w:category>
          <w:name w:val="General"/>
          <w:gallery w:val="placeholder"/>
        </w:category>
        <w:types>
          <w:type w:val="bbPlcHdr"/>
        </w:types>
        <w:behaviors>
          <w:behavior w:val="content"/>
        </w:behaviors>
        <w:guid w:val="{20472214-A5EA-4F3F-B0E6-3BED4970BB77}"/>
      </w:docPartPr>
      <w:docPartBody>
        <w:p w:rsidR="00000000" w:rsidRDefault="009A4489">
          <w:pPr>
            <w:pStyle w:val="884A43EF07CA4296B209250C542131DA"/>
          </w:pPr>
          <w:r w:rsidRPr="00AA526B">
            <w:rPr>
              <w:noProof/>
              <w:lang w:bidi="es-ES"/>
            </w:rPr>
            <w:t>Oportunidad:</w:t>
          </w:r>
        </w:p>
      </w:docPartBody>
    </w:docPart>
    <w:docPart>
      <w:docPartPr>
        <w:name w:val="013D9ED77FB94B87B646C24B9A6B94EE"/>
        <w:category>
          <w:name w:val="General"/>
          <w:gallery w:val="placeholder"/>
        </w:category>
        <w:types>
          <w:type w:val="bbPlcHdr"/>
        </w:types>
        <w:behaviors>
          <w:behavior w:val="content"/>
        </w:behaviors>
        <w:guid w:val="{3974818D-60BC-433C-8EED-48DBCD5F0313}"/>
      </w:docPartPr>
      <w:docPartBody>
        <w:p w:rsidR="00000000" w:rsidRDefault="009A4489">
          <w:pPr>
            <w:pStyle w:val="013D9ED77FB94B87B646C24B9A6B94EE"/>
          </w:pPr>
          <w:r w:rsidRPr="00AA526B">
            <w:rPr>
              <w:noProof/>
              <w:lang w:bidi="es-ES"/>
            </w:rPr>
            <w:t>Describa el mercado actual para el servicio ofrecido por el negocio. A un alt</w:t>
          </w:r>
          <w:r w:rsidRPr="00AA526B">
            <w:rPr>
              <w:noProof/>
              <w:lang w:bidi="es-ES"/>
            </w:rPr>
            <w:t>o nivel, ¿cuál es el mercado y quiénes son sus participantes, si se trata de clientes comerciales o consumidores, cuál es la geografía específica, etc.? En la siguiente sección del plan se darán más detalles sobre el mercado. A continuación, describa el es</w:t>
          </w:r>
          <w:r w:rsidRPr="00AA526B">
            <w:rPr>
              <w:noProof/>
              <w:lang w:bidi="es-ES"/>
            </w:rPr>
            <w:t>tado actual de los servicios disponibles y la forma en que la empresa ofrecerá una mejor oferta. También discuta cualquier servicio adicional que la compañía planea ofrecer en el futuro.</w:t>
          </w:r>
        </w:p>
      </w:docPartBody>
    </w:docPart>
    <w:docPart>
      <w:docPartPr>
        <w:name w:val="84D68EE3FB42450FAF86A0DA10D361D8"/>
        <w:category>
          <w:name w:val="General"/>
          <w:gallery w:val="placeholder"/>
        </w:category>
        <w:types>
          <w:type w:val="bbPlcHdr"/>
        </w:types>
        <w:behaviors>
          <w:behavior w:val="content"/>
        </w:behaviors>
        <w:guid w:val="{4B255EC4-DABE-4A24-9DDA-534228F78759}"/>
      </w:docPartPr>
      <w:docPartBody>
        <w:p w:rsidR="00000000" w:rsidRDefault="009A4489">
          <w:pPr>
            <w:pStyle w:val="84D68EE3FB42450FAF86A0DA10D361D8"/>
          </w:pPr>
          <w:r w:rsidRPr="00AA526B">
            <w:rPr>
              <w:noProof/>
              <w:lang w:bidi="es-ES"/>
            </w:rPr>
            <w:t>Resumen de productos:</w:t>
          </w:r>
        </w:p>
      </w:docPartBody>
    </w:docPart>
    <w:docPart>
      <w:docPartPr>
        <w:name w:val="C592E7628D2248C6BDACB3CD2A650C52"/>
        <w:category>
          <w:name w:val="General"/>
          <w:gallery w:val="placeholder"/>
        </w:category>
        <w:types>
          <w:type w:val="bbPlcHdr"/>
        </w:types>
        <w:behaviors>
          <w:behavior w:val="content"/>
        </w:behaviors>
        <w:guid w:val="{479DFCAB-F083-42E7-88D0-033B523C97B8}"/>
      </w:docPartPr>
      <w:docPartBody>
        <w:p w:rsidR="00000000" w:rsidRDefault="009A4489">
          <w:pPr>
            <w:pStyle w:val="C592E7628D2248C6BDACB3CD2A650C52"/>
          </w:pPr>
          <w:r w:rsidRPr="00AA526B">
            <w:rPr>
              <w:noProof/>
              <w:lang w:bidi="es-ES"/>
            </w:rPr>
            <w:t>Describa las ofertas de servicios de la empresa</w:t>
          </w:r>
          <w:r w:rsidRPr="00AA526B">
            <w:rPr>
              <w:noProof/>
              <w:lang w:bidi="es-ES"/>
            </w:rPr>
            <w:t xml:space="preserve"> con el mayor detalle posible. Si es efectivo incluir fotos, este sería un buen lugar para colocarlas.</w:t>
          </w:r>
        </w:p>
      </w:docPartBody>
    </w:docPart>
    <w:docPart>
      <w:docPartPr>
        <w:name w:val="90CDD1CA007B4E0FBD2361A3CF4DDF84"/>
        <w:category>
          <w:name w:val="General"/>
          <w:gallery w:val="placeholder"/>
        </w:category>
        <w:types>
          <w:type w:val="bbPlcHdr"/>
        </w:types>
        <w:behaviors>
          <w:behavior w:val="content"/>
        </w:behaviors>
        <w:guid w:val="{92B1B819-7DD5-409C-B5EE-B4C06E551EC9}"/>
      </w:docPartPr>
      <w:docPartBody>
        <w:p w:rsidR="00000000" w:rsidRDefault="009A4489">
          <w:pPr>
            <w:pStyle w:val="90CDD1CA007B4E0FBD2361A3CF4DDF84"/>
          </w:pPr>
          <w:r w:rsidRPr="00AA526B">
            <w:rPr>
              <w:noProof/>
              <w:lang w:bidi="es-ES"/>
            </w:rPr>
            <w:t>Participantes clave:</w:t>
          </w:r>
        </w:p>
      </w:docPartBody>
    </w:docPart>
    <w:docPart>
      <w:docPartPr>
        <w:name w:val="B19BB5A6CFE44C078230998CB45D3BC3"/>
        <w:category>
          <w:name w:val="General"/>
          <w:gallery w:val="placeholder"/>
        </w:category>
        <w:types>
          <w:type w:val="bbPlcHdr"/>
        </w:types>
        <w:behaviors>
          <w:behavior w:val="content"/>
        </w:behaviors>
        <w:guid w:val="{A7B42E8F-676A-4099-A56F-0E97568C89B2}"/>
      </w:docPartPr>
      <w:docPartBody>
        <w:p w:rsidR="00000000" w:rsidRDefault="009A4489">
          <w:pPr>
            <w:pStyle w:val="B19BB5A6CFE44C078230998CB45D3BC3"/>
          </w:pPr>
          <w:r w:rsidRPr="00AA526B">
            <w:rPr>
              <w:noProof/>
              <w:lang w:bidi="es-ES"/>
            </w:rPr>
            <w:t xml:space="preserve">Identificar cualquier socio estratégico en el negocio, como proveedores críticos, distribuidores, socios de referencia, o cualquier </w:t>
          </w:r>
          <w:r w:rsidRPr="00AA526B">
            <w:rPr>
              <w:noProof/>
              <w:lang w:bidi="es-ES"/>
            </w:rPr>
            <w:t>otro. En algunas empresas, los productos se fabrican a medida y cualquier interrupción en su suministro afectará al negocio. Puede haber contribuyentes clave a los servicios ofrecidos, por lo que es importante identificarlos.</w:t>
          </w:r>
        </w:p>
      </w:docPartBody>
    </w:docPart>
    <w:docPart>
      <w:docPartPr>
        <w:name w:val="894C713B51AE4B94B34F5C9D706916C0"/>
        <w:category>
          <w:name w:val="General"/>
          <w:gallery w:val="placeholder"/>
        </w:category>
        <w:types>
          <w:type w:val="bbPlcHdr"/>
        </w:types>
        <w:behaviors>
          <w:behavior w:val="content"/>
        </w:behaviors>
        <w:guid w:val="{624A6B47-14B3-4904-A850-086B0641AAA7}"/>
      </w:docPartPr>
      <w:docPartBody>
        <w:p w:rsidR="00000000" w:rsidRDefault="009A4489">
          <w:pPr>
            <w:pStyle w:val="894C713B51AE4B94B34F5C9D706916C0"/>
          </w:pPr>
          <w:r w:rsidRPr="00AA526B">
            <w:rPr>
              <w:noProof/>
              <w:lang w:bidi="es-ES"/>
            </w:rPr>
            <w:t>Determinación de precios:</w:t>
          </w:r>
        </w:p>
      </w:docPartBody>
    </w:docPart>
    <w:docPart>
      <w:docPartPr>
        <w:name w:val="F74E40581B4445E59399EC88121BF4AB"/>
        <w:category>
          <w:name w:val="General"/>
          <w:gallery w:val="placeholder"/>
        </w:category>
        <w:types>
          <w:type w:val="bbPlcHdr"/>
        </w:types>
        <w:behaviors>
          <w:behavior w:val="content"/>
        </w:behaviors>
        <w:guid w:val="{581D93C8-05FA-4BFF-99E7-FA9F7BA3BEDA}"/>
      </w:docPartPr>
      <w:docPartBody>
        <w:p w:rsidR="00000000" w:rsidRDefault="009A4489">
          <w:pPr>
            <w:pStyle w:val="F74E40581B4445E59399EC88121BF4AB"/>
          </w:pPr>
          <w:r w:rsidRPr="00AA526B">
            <w:rPr>
              <w:noProof/>
              <w:lang w:bidi="es-ES"/>
            </w:rPr>
            <w:t>Prop</w:t>
          </w:r>
          <w:r w:rsidRPr="00AA526B">
            <w:rPr>
              <w:noProof/>
              <w:lang w:bidi="es-ES"/>
            </w:rPr>
            <w:t>orcione l precio del servicio, los proyectos de margen bruto y las vías de actualización. Describa por qué los precios de la compañía serán atractivos para el mercado objetivo. Tenga un indicador de los precios de la competencia y explique cómo el servicio</w:t>
          </w:r>
          <w:r w:rsidRPr="00AA526B">
            <w:rPr>
              <w:noProof/>
              <w:lang w:bidi="es-ES"/>
            </w:rPr>
            <w:t xml:space="preserve"> de la empresa es único para justificar su estructura de precios.</w:t>
          </w:r>
        </w:p>
      </w:docPartBody>
    </w:docPart>
    <w:docPart>
      <w:docPartPr>
        <w:name w:val="2739F9A10255487F8310B870E069E354"/>
        <w:category>
          <w:name w:val="General"/>
          <w:gallery w:val="placeholder"/>
        </w:category>
        <w:types>
          <w:type w:val="bbPlcHdr"/>
        </w:types>
        <w:behaviors>
          <w:behavior w:val="content"/>
        </w:behaviors>
        <w:guid w:val="{0525790E-4F56-4357-9A13-E281B29D6468}"/>
      </w:docPartPr>
      <w:docPartBody>
        <w:p w:rsidR="00000000" w:rsidRDefault="009A4489">
          <w:pPr>
            <w:pStyle w:val="2739F9A10255487F8310B870E069E354"/>
          </w:pPr>
          <w:r w:rsidRPr="00AA526B">
            <w:rPr>
              <w:noProof/>
              <w:lang w:bidi="es-ES"/>
            </w:rPr>
            <w:t xml:space="preserve">Observe la diferencia entre horas de trabajo y horas facturables. No todas las horas de trabajo son facturables. Si la empresa tiene empleados con diferentes niveles de </w:t>
          </w:r>
          <w:r w:rsidRPr="00AA526B">
            <w:rPr>
              <w:noProof/>
              <w:lang w:bidi="es-ES"/>
            </w:rPr>
            <w:t>competencia (por ejemplo, en un bufete de abogados, hay asociados, para legales, abogados, socios, etc.), indique las diferentes tasas de facturación.</w:t>
          </w:r>
        </w:p>
      </w:docPartBody>
    </w:docPart>
    <w:docPart>
      <w:docPartPr>
        <w:name w:val="1236FDB596E0405EA2A87B06B7AD4F00"/>
        <w:category>
          <w:name w:val="General"/>
          <w:gallery w:val="placeholder"/>
        </w:category>
        <w:types>
          <w:type w:val="bbPlcHdr"/>
        </w:types>
        <w:behaviors>
          <w:behavior w:val="content"/>
        </w:behaviors>
        <w:guid w:val="{6F6DFC0F-AACF-4045-A23E-395E74B01140}"/>
      </w:docPartPr>
      <w:docPartBody>
        <w:p w:rsidR="00000000" w:rsidRDefault="009A4489">
          <w:pPr>
            <w:pStyle w:val="1236FDB596E0405EA2A87B06B7AD4F00"/>
          </w:pPr>
          <w:r w:rsidRPr="00AA526B">
            <w:rPr>
              <w:noProof/>
              <w:lang w:bidi="es-ES"/>
            </w:rPr>
            <w:t xml:space="preserve">Comunique las tarifas claramente a los clientes y a los consumidores. Si hay posibles cargos adicionales </w:t>
          </w:r>
          <w:r w:rsidRPr="00AA526B">
            <w:rPr>
              <w:noProof/>
              <w:lang w:bidi="es-ES"/>
            </w:rPr>
            <w:t>que se repercutirán a los clientes, establezca y defina por adelantado.</w:t>
          </w:r>
        </w:p>
      </w:docPartBody>
    </w:docPart>
    <w:docPart>
      <w:docPartPr>
        <w:name w:val="237077BE94844654937FA60B1D1063CB"/>
        <w:category>
          <w:name w:val="General"/>
          <w:gallery w:val="placeholder"/>
        </w:category>
        <w:types>
          <w:type w:val="bbPlcHdr"/>
        </w:types>
        <w:behaviors>
          <w:behavior w:val="content"/>
        </w:behaviors>
        <w:guid w:val="{FD7F42DE-7BC3-4F6E-BEBB-8A50BAD3BBF1}"/>
      </w:docPartPr>
      <w:docPartBody>
        <w:p w:rsidR="00000000" w:rsidRDefault="009A4489">
          <w:pPr>
            <w:pStyle w:val="237077BE94844654937FA60B1D1063CB"/>
          </w:pPr>
          <w:r w:rsidRPr="00AA526B">
            <w:rPr>
              <w:noProof/>
              <w:lang w:bidi="es-ES"/>
            </w:rPr>
            <w:t>Análisis de mercado</w:t>
          </w:r>
        </w:p>
      </w:docPartBody>
    </w:docPart>
    <w:docPart>
      <w:docPartPr>
        <w:name w:val="5ECF5E9A94C74684AE236EEE1139C85E"/>
        <w:category>
          <w:name w:val="General"/>
          <w:gallery w:val="placeholder"/>
        </w:category>
        <w:types>
          <w:type w:val="bbPlcHdr"/>
        </w:types>
        <w:behaviors>
          <w:behavior w:val="content"/>
        </w:behaviors>
        <w:guid w:val="{2918FE7B-480E-415B-8425-E5D3C5276D32}"/>
      </w:docPartPr>
      <w:docPartBody>
        <w:p w:rsidR="0046180F" w:rsidRPr="00AA526B" w:rsidRDefault="009A4489" w:rsidP="00A41799">
          <w:pPr>
            <w:rPr>
              <w:noProof/>
            </w:rPr>
          </w:pPr>
          <w:r w:rsidRPr="00AA526B">
            <w:rPr>
              <w:noProof/>
              <w:lang w:bidi="es-ES"/>
            </w:rPr>
            <w:t>El análisis de mercado proporciona al lector una comprensión de lo bien que el negocio conoce y entiende su mercado y si es lo suficientemente grande para apoyar lo</w:t>
          </w:r>
          <w:r w:rsidRPr="00AA526B">
            <w:rPr>
              <w:noProof/>
              <w:lang w:bidi="es-ES"/>
            </w:rPr>
            <w:t xml:space="preserve">s objetivos del negocio. Esta sección proporciona una visión general de la industria en la que participará el negocio. Como esta sección se reduce al cliente ideal basado en la estrategia de negocio, el plan definirá el mercado objetivo. Una descripción y </w:t>
          </w:r>
          <w:r w:rsidRPr="00AA526B">
            <w:rPr>
              <w:noProof/>
              <w:lang w:bidi="es-ES"/>
            </w:rPr>
            <w:t xml:space="preserve">dimensionamiento detallado del mercado objetivo ayudará al lector a comprender el valor de mercado que persigue el negocio (el número de clientes potenciales multiplicado por el ingreso promedio del producto o servicio). </w:t>
          </w:r>
        </w:p>
        <w:p w:rsidR="0046180F" w:rsidRPr="00AA526B" w:rsidRDefault="009A4489" w:rsidP="00A41799">
          <w:pPr>
            <w:rPr>
              <w:noProof/>
            </w:rPr>
          </w:pPr>
          <w:r w:rsidRPr="00AA526B">
            <w:rPr>
              <w:noProof/>
              <w:lang w:bidi="es-ES"/>
            </w:rPr>
            <w:t>Al definir el mercado objetivo, el</w:t>
          </w:r>
          <w:r w:rsidRPr="00AA526B">
            <w:rPr>
              <w:noProof/>
              <w:lang w:bidi="es-ES"/>
            </w:rPr>
            <w:t xml:space="preserve"> plan identificará elementos clave como la ubicación geográfica, la demografía, las características del comprador, las necesidades del mercado objetivo y cómo se están satisfaciendo actualmente las necesidades del mercado. Si hay competidores directos, exp</w:t>
          </w:r>
          <w:r w:rsidRPr="00AA526B">
            <w:rPr>
              <w:noProof/>
              <w:lang w:bidi="es-ES"/>
            </w:rPr>
            <w:t xml:space="preserve">lique cómo se compara el servicio de la empresa con el de los competidores en términos de resolver los problemas de los consumidores. </w:t>
          </w:r>
        </w:p>
        <w:p w:rsidR="0046180F" w:rsidRPr="00AA526B" w:rsidRDefault="009A4489" w:rsidP="00A41799">
          <w:pPr>
            <w:rPr>
              <w:noProof/>
            </w:rPr>
          </w:pPr>
          <w:r w:rsidRPr="00AA526B">
            <w:rPr>
              <w:noProof/>
              <w:lang w:bidi="es-ES"/>
            </w:rPr>
            <w:t>Esta sección también puede incluir un análisis de fortalezas, debilidades, oportunidades y amenazas (FDOA), según sea nec</w:t>
          </w:r>
          <w:r w:rsidRPr="00AA526B">
            <w:rPr>
              <w:noProof/>
              <w:lang w:bidi="es-ES"/>
            </w:rPr>
            <w:t xml:space="preserve">esario para evaluar mejor la posición de la empresa frente a la competencia. </w:t>
          </w:r>
        </w:p>
        <w:p w:rsidR="00000000" w:rsidRDefault="009A4489">
          <w:pPr>
            <w:pStyle w:val="5ECF5E9A94C74684AE236EEE1139C85E"/>
          </w:pPr>
          <w:r w:rsidRPr="00AA526B">
            <w:rPr>
              <w:noProof/>
              <w:lang w:bidi="es-ES"/>
            </w:rPr>
            <w:t>Dependiendo del tipo de negocio, las siguientes secciones pueden o no ser necesarias. Incluya solamente lo necesario y quite todo lo demás.</w:t>
          </w:r>
        </w:p>
      </w:docPartBody>
    </w:docPart>
    <w:docPart>
      <w:docPartPr>
        <w:name w:val="4ED5D97C9E084A838945270A0510CF4A"/>
        <w:category>
          <w:name w:val="General"/>
          <w:gallery w:val="placeholder"/>
        </w:category>
        <w:types>
          <w:type w:val="bbPlcHdr"/>
        </w:types>
        <w:behaviors>
          <w:behavior w:val="content"/>
        </w:behaviors>
        <w:guid w:val="{B899F98D-8FFA-40EA-9499-9370FE366997}"/>
      </w:docPartPr>
      <w:docPartBody>
        <w:p w:rsidR="00000000" w:rsidRDefault="009A4489">
          <w:pPr>
            <w:pStyle w:val="4ED5D97C9E084A838945270A0510CF4A"/>
          </w:pPr>
          <w:r w:rsidRPr="00AA526B">
            <w:rPr>
              <w:noProof/>
              <w:lang w:bidi="es-ES"/>
            </w:rPr>
            <w:t>Tipo de industria:</w:t>
          </w:r>
        </w:p>
      </w:docPartBody>
    </w:docPart>
    <w:docPart>
      <w:docPartPr>
        <w:name w:val="628B26841BB54FB08DE2DEEB41991CF8"/>
        <w:category>
          <w:name w:val="General"/>
          <w:gallery w:val="placeholder"/>
        </w:category>
        <w:types>
          <w:type w:val="bbPlcHdr"/>
        </w:types>
        <w:behaviors>
          <w:behavior w:val="content"/>
        </w:behaviors>
        <w:guid w:val="{D7942533-8E9B-4F20-B9E5-0BD948CF78C7}"/>
      </w:docPartPr>
      <w:docPartBody>
        <w:p w:rsidR="00000000" w:rsidRDefault="009A4489">
          <w:pPr>
            <w:pStyle w:val="628B26841BB54FB08DE2DEEB41991CF8"/>
          </w:pPr>
          <w:r w:rsidRPr="00AA526B">
            <w:rPr>
              <w:noProof/>
              <w:lang w:bidi="es-ES"/>
            </w:rPr>
            <w:t>Comience con las de</w:t>
          </w:r>
          <w:r w:rsidRPr="00AA526B">
            <w:rPr>
              <w:noProof/>
              <w:lang w:bidi="es-ES"/>
            </w:rPr>
            <w:t xml:space="preserve">scripciones más amplias de la oportunidad de mercado. Por ejemplo, si la empresa prevista es una agencia de viajes, el tipo de industria sería el de servicios. En este mercado en particular, los ingresos globales se proyectan en más de 183 mil millones de </w:t>
          </w:r>
          <w:r w:rsidRPr="00AA526B">
            <w:rPr>
              <w:noProof/>
              <w:lang w:bidi="es-ES"/>
            </w:rPr>
            <w:t>dólares, pero la agencia local tendrá un mercado mucho más reducido. Identificar la clientela potencial en la geografía local de la empresa que pueda encajar en el grupo demográfico objetivo. Esta sección también identificará cualquier regulación de la ind</w:t>
          </w:r>
          <w:r w:rsidRPr="00AA526B">
            <w:rPr>
              <w:noProof/>
              <w:lang w:bidi="es-ES"/>
            </w:rPr>
            <w:t>ustria y evaluará las tendencias en el crecimiento y la estabilidad del mercado.</w:t>
          </w:r>
        </w:p>
      </w:docPartBody>
    </w:docPart>
    <w:docPart>
      <w:docPartPr>
        <w:name w:val="74EFD6F0E3C44143827D2D59CB17C587"/>
        <w:category>
          <w:name w:val="General"/>
          <w:gallery w:val="placeholder"/>
        </w:category>
        <w:types>
          <w:type w:val="bbPlcHdr"/>
        </w:types>
        <w:behaviors>
          <w:behavior w:val="content"/>
        </w:behaviors>
        <w:guid w:val="{B537FF89-0DC3-4E95-A6A2-C66B4644C8AF}"/>
      </w:docPartPr>
      <w:docPartBody>
        <w:p w:rsidR="00000000" w:rsidRDefault="009A4489">
          <w:pPr>
            <w:pStyle w:val="74EFD6F0E3C44143827D2D59CB17C587"/>
          </w:pPr>
          <w:r w:rsidRPr="00AA526B">
            <w:rPr>
              <w:noProof/>
              <w:lang w:bidi="es-ES"/>
            </w:rPr>
            <w:t>Segmentación del mercado:</w:t>
          </w:r>
        </w:p>
      </w:docPartBody>
    </w:docPart>
    <w:docPart>
      <w:docPartPr>
        <w:name w:val="F701C6585B534D3C8FABD2BA5048C041"/>
        <w:category>
          <w:name w:val="General"/>
          <w:gallery w:val="placeholder"/>
        </w:category>
        <w:types>
          <w:type w:val="bbPlcHdr"/>
        </w:types>
        <w:behaviors>
          <w:behavior w:val="content"/>
        </w:behaviors>
        <w:guid w:val="{71C73AAE-F31F-4C70-8BDB-41A66A201FB0}"/>
      </w:docPartPr>
      <w:docPartBody>
        <w:p w:rsidR="00000000" w:rsidRDefault="009A4489">
          <w:pPr>
            <w:pStyle w:val="F701C6585B534D3C8FABD2BA5048C041"/>
          </w:pPr>
          <w:r w:rsidRPr="00AA526B">
            <w:rPr>
              <w:noProof/>
              <w:lang w:bidi="es-ES"/>
            </w:rPr>
            <w:t>En esta sección se definen los principales segmentos de mercado y aquellos a los que se dirige el negocio en la actualidad. Un segmento de mercado es</w:t>
          </w:r>
          <w:r w:rsidRPr="00AA526B">
            <w:rPr>
              <w:noProof/>
              <w:lang w:bidi="es-ES"/>
            </w:rPr>
            <w:t xml:space="preserve"> un grupo de personas (u otros negocios) dentro de la industria, identifican segmentos más pequeños, tales como viajes de lujo o cruceros exóticos. El mercado también puede ser segmentado por criterios como calidad, precio, gama de productos, geografía, de</w:t>
          </w:r>
          <w:r w:rsidRPr="00AA526B">
            <w:rPr>
              <w:noProof/>
              <w:lang w:bidi="es-ES"/>
            </w:rPr>
            <w:t>mografía y otros. Algunos otros elementos a considerar para responder a preguntas como: ¿El segmento está creciendo, encogiéndose o se mantendrá plano durante los próximos años? ¿Qué porcentaje del mercado será accesible? ¿Qué cuota de mercado se prevé par</w:t>
          </w:r>
          <w:r w:rsidRPr="00AA526B">
            <w:rPr>
              <w:noProof/>
              <w:lang w:bidi="es-ES"/>
            </w:rPr>
            <w:t>a los próximos 2-3 años? Los gráficos se utilizan mejor en una sección como ésta para mostrar el crecimiento (gráfico lineal) o porcentajes de mercados o grupos (gráfico circular).</w:t>
          </w:r>
        </w:p>
      </w:docPartBody>
    </w:docPart>
    <w:docPart>
      <w:docPartPr>
        <w:name w:val="7F9FCE0C5EA444D18A537FD9317D959A"/>
        <w:category>
          <w:name w:val="General"/>
          <w:gallery w:val="placeholder"/>
        </w:category>
        <w:types>
          <w:type w:val="bbPlcHdr"/>
        </w:types>
        <w:behaviors>
          <w:behavior w:val="content"/>
        </w:behaviors>
        <w:guid w:val="{ED5F3C7C-0C9F-49E3-9DBF-BC3629C6E55D}"/>
      </w:docPartPr>
      <w:docPartBody>
        <w:p w:rsidR="00000000" w:rsidRDefault="009A4489">
          <w:pPr>
            <w:pStyle w:val="7F9FCE0C5EA444D18A537FD9317D959A"/>
          </w:pPr>
          <w:r w:rsidRPr="00AA526B">
            <w:rPr>
              <w:noProof/>
              <w:lang w:bidi="es-ES"/>
            </w:rPr>
            <w:t>Competencia:</w:t>
          </w:r>
        </w:p>
      </w:docPartBody>
    </w:docPart>
    <w:docPart>
      <w:docPartPr>
        <w:name w:val="AB133AFE45C1420FAA05DDAD8A95982F"/>
        <w:category>
          <w:name w:val="General"/>
          <w:gallery w:val="placeholder"/>
        </w:category>
        <w:types>
          <w:type w:val="bbPlcHdr"/>
        </w:types>
        <w:behaviors>
          <w:behavior w:val="content"/>
        </w:behaviors>
        <w:guid w:val="{FB9EC188-8398-4031-87DA-4FF1B5CA0815}"/>
      </w:docPartPr>
      <w:docPartBody>
        <w:p w:rsidR="00000000" w:rsidRDefault="009A4489">
          <w:pPr>
            <w:pStyle w:val="AB133AFE45C1420FAA05DDAD8A95982F"/>
          </w:pPr>
          <w:r w:rsidRPr="00AA526B">
            <w:rPr>
              <w:noProof/>
              <w:lang w:bidi="es-ES"/>
            </w:rPr>
            <w:t>Todos los negocios compiten de una manera u otra. Puede tratar</w:t>
          </w:r>
          <w:r w:rsidRPr="00AA526B">
            <w:rPr>
              <w:noProof/>
              <w:lang w:bidi="es-ES"/>
            </w:rPr>
            <w:t>se de competidores directos específicos, o puede ser con la forma en la que los clientes han hecho las cosas durante mucho tiempo. Al identificar a la competencia, identifique quién más está prestando servicios para resolver el mismo problema que la empres</w:t>
          </w:r>
          <w:r w:rsidRPr="00AA526B">
            <w:rPr>
              <w:noProof/>
              <w:lang w:bidi="es-ES"/>
            </w:rPr>
            <w:t>a desea abordar.</w:t>
          </w:r>
        </w:p>
      </w:docPartBody>
    </w:docPart>
    <w:docPart>
      <w:docPartPr>
        <w:name w:val="E172309BBD5846A5B80327150DA5F268"/>
        <w:category>
          <w:name w:val="General"/>
          <w:gallery w:val="placeholder"/>
        </w:category>
        <w:types>
          <w:type w:val="bbPlcHdr"/>
        </w:types>
        <w:behaviors>
          <w:behavior w:val="content"/>
        </w:behaviors>
        <w:guid w:val="{03D00A35-4F20-41EF-9C02-ACB3CBF1D201}"/>
      </w:docPartPr>
      <w:docPartBody>
        <w:p w:rsidR="00000000" w:rsidRDefault="009A4489">
          <w:pPr>
            <w:pStyle w:val="E172309BBD5846A5B80327150DA5F268"/>
          </w:pPr>
          <w:r w:rsidRPr="00AA526B">
            <w:rPr>
              <w:noProof/>
              <w:lang w:bidi="es-ES"/>
            </w:rPr>
            <w:t>Análisis FDOA:</w:t>
          </w:r>
        </w:p>
      </w:docPartBody>
    </w:docPart>
    <w:docPart>
      <w:docPartPr>
        <w:name w:val="A516BEAF0AD54FDA99F620188F0AC929"/>
        <w:category>
          <w:name w:val="General"/>
          <w:gallery w:val="placeholder"/>
        </w:category>
        <w:types>
          <w:type w:val="bbPlcHdr"/>
        </w:types>
        <w:behaviors>
          <w:behavior w:val="content"/>
        </w:behaviors>
        <w:guid w:val="{DF2AF9B7-5A96-4881-BA2F-0116F837FFC1}"/>
      </w:docPartPr>
      <w:docPartBody>
        <w:p w:rsidR="00000000" w:rsidRDefault="009A4489">
          <w:pPr>
            <w:pStyle w:val="A516BEAF0AD54FDA99F620188F0AC929"/>
          </w:pPr>
          <w:r w:rsidRPr="00AA526B">
            <w:rPr>
              <w:noProof/>
              <w:lang w:bidi="es-ES"/>
            </w:rPr>
            <w:t>Se puede incluir un análisis FDOA completando las casillas siguientes para evaluar las fortalezas y debilidades del entorno empresarial actual (interno) y las oportunidades y amenazas (externo). Este es un buen ejercicio par</w:t>
          </w:r>
          <w:r w:rsidRPr="00AA526B">
            <w:rPr>
              <w:noProof/>
              <w:lang w:bidi="es-ES"/>
            </w:rPr>
            <w:t>a realizar anualmente. Después de completar el análisis, proporcione ideas sobre: cómo las fortalezas del negocio pueden ayudar a maximizar las oportunidades y minimizar las amenazas; cómo sus debilidades pueden ralentizar la capacidad de la empresa para c</w:t>
          </w:r>
          <w:r w:rsidRPr="00AA526B">
            <w:rPr>
              <w:noProof/>
              <w:lang w:bidi="es-ES"/>
            </w:rPr>
            <w:t>apitalizar las oportunidades; y cómo las debilidades del negocio pueden exponerlo a amenazas.</w:t>
          </w:r>
        </w:p>
      </w:docPartBody>
    </w:docPart>
    <w:docPart>
      <w:docPartPr>
        <w:name w:val="1EF1403920164CFFAEDB62F0FAA40870"/>
        <w:category>
          <w:name w:val="General"/>
          <w:gallery w:val="placeholder"/>
        </w:category>
        <w:types>
          <w:type w:val="bbPlcHdr"/>
        </w:types>
        <w:behaviors>
          <w:behavior w:val="content"/>
        </w:behaviors>
        <w:guid w:val="{C78D9EF1-2BF0-4FC3-BC96-73F8535854DA}"/>
      </w:docPartPr>
      <w:docPartBody>
        <w:p w:rsidR="00000000" w:rsidRDefault="009A4489">
          <w:pPr>
            <w:pStyle w:val="1EF1403920164CFFAEDB62F0FAA40870"/>
          </w:pPr>
          <w:r w:rsidRPr="00AA526B">
            <w:rPr>
              <w:noProof/>
              <w:lang w:bidi="es-ES"/>
            </w:rPr>
            <w:t>FORTALEZAS</w:t>
          </w:r>
        </w:p>
      </w:docPartBody>
    </w:docPart>
    <w:docPart>
      <w:docPartPr>
        <w:name w:val="03D96DB0BDBA4752825784FFC4D81E5A"/>
        <w:category>
          <w:name w:val="General"/>
          <w:gallery w:val="placeholder"/>
        </w:category>
        <w:types>
          <w:type w:val="bbPlcHdr"/>
        </w:types>
        <w:behaviors>
          <w:behavior w:val="content"/>
        </w:behaviors>
        <w:guid w:val="{2C44832D-C05A-4229-B11F-9E67F1B03303}"/>
      </w:docPartPr>
      <w:docPartBody>
        <w:p w:rsidR="0046180F" w:rsidRPr="00AA526B" w:rsidRDefault="009A4489" w:rsidP="0046180F">
          <w:pPr>
            <w:spacing w:after="0" w:line="216" w:lineRule="auto"/>
            <w:ind w:left="284" w:hanging="284"/>
            <w:rPr>
              <w:noProof/>
            </w:rPr>
          </w:pPr>
          <w:r w:rsidRPr="00AA526B">
            <w:rPr>
              <w:noProof/>
              <w:lang w:bidi="es-ES"/>
            </w:rPr>
            <w:t>Ventaja</w:t>
          </w:r>
        </w:p>
        <w:p w:rsidR="0046180F" w:rsidRPr="00AA526B" w:rsidRDefault="009A4489" w:rsidP="0046180F">
          <w:pPr>
            <w:spacing w:after="0" w:line="216" w:lineRule="auto"/>
            <w:ind w:left="284" w:hanging="284"/>
            <w:rPr>
              <w:noProof/>
            </w:rPr>
          </w:pPr>
          <w:r w:rsidRPr="00AA526B">
            <w:rPr>
              <w:noProof/>
              <w:lang w:bidi="es-ES"/>
            </w:rPr>
            <w:t>Capacidades</w:t>
          </w:r>
        </w:p>
        <w:p w:rsidR="0046180F" w:rsidRPr="00AA526B" w:rsidRDefault="009A4489" w:rsidP="0046180F">
          <w:pPr>
            <w:spacing w:after="0" w:line="216" w:lineRule="auto"/>
            <w:ind w:left="284" w:hanging="284"/>
            <w:rPr>
              <w:noProof/>
            </w:rPr>
          </w:pPr>
          <w:r w:rsidRPr="00AA526B">
            <w:rPr>
              <w:noProof/>
              <w:lang w:bidi="es-ES"/>
            </w:rPr>
            <w:t>Activos, personas</w:t>
          </w:r>
        </w:p>
        <w:p w:rsidR="0046180F" w:rsidRPr="00AA526B" w:rsidRDefault="009A4489" w:rsidP="0046180F">
          <w:pPr>
            <w:spacing w:after="0" w:line="216" w:lineRule="auto"/>
            <w:ind w:left="284" w:hanging="284"/>
            <w:rPr>
              <w:noProof/>
            </w:rPr>
          </w:pPr>
          <w:r w:rsidRPr="00AA526B">
            <w:rPr>
              <w:noProof/>
              <w:lang w:bidi="es-ES"/>
            </w:rPr>
            <w:t>Experiencia</w:t>
          </w:r>
        </w:p>
        <w:p w:rsidR="0046180F" w:rsidRPr="00AA526B" w:rsidRDefault="009A4489" w:rsidP="0046180F">
          <w:pPr>
            <w:spacing w:after="0" w:line="216" w:lineRule="auto"/>
            <w:ind w:left="284" w:hanging="284"/>
            <w:rPr>
              <w:noProof/>
            </w:rPr>
          </w:pPr>
          <w:r w:rsidRPr="00AA526B">
            <w:rPr>
              <w:noProof/>
              <w:lang w:bidi="es-ES"/>
            </w:rPr>
            <w:t>Reservas financieras</w:t>
          </w:r>
        </w:p>
        <w:p w:rsidR="0046180F" w:rsidRPr="00AA526B" w:rsidRDefault="009A4489" w:rsidP="0046180F">
          <w:pPr>
            <w:spacing w:after="0" w:line="216" w:lineRule="auto"/>
            <w:ind w:left="284" w:hanging="284"/>
            <w:rPr>
              <w:noProof/>
            </w:rPr>
          </w:pPr>
          <w:r w:rsidRPr="00AA526B">
            <w:rPr>
              <w:noProof/>
              <w:lang w:bidi="es-ES"/>
            </w:rPr>
            <w:t>Propuesta de valor</w:t>
          </w:r>
        </w:p>
        <w:p w:rsidR="00000000" w:rsidRDefault="009A4489">
          <w:pPr>
            <w:pStyle w:val="03D96DB0BDBA4752825784FFC4D81E5A"/>
          </w:pPr>
          <w:r w:rsidRPr="00AA526B">
            <w:rPr>
              <w:noProof/>
              <w:lang w:bidi="es-ES"/>
            </w:rPr>
            <w:t>Precio, valor y calidad</w:t>
          </w:r>
        </w:p>
      </w:docPartBody>
    </w:docPart>
    <w:docPart>
      <w:docPartPr>
        <w:name w:val="A06EA14B5FFB4B75B675E837A84D725B"/>
        <w:category>
          <w:name w:val="General"/>
          <w:gallery w:val="placeholder"/>
        </w:category>
        <w:types>
          <w:type w:val="bbPlcHdr"/>
        </w:types>
        <w:behaviors>
          <w:behavior w:val="content"/>
        </w:behaviors>
        <w:guid w:val="{CD8B6DED-AC5D-4E8D-B138-AC4F1ECBA549}"/>
      </w:docPartPr>
      <w:docPartBody>
        <w:p w:rsidR="00000000" w:rsidRDefault="009A4489">
          <w:pPr>
            <w:pStyle w:val="A06EA14B5FFB4B75B675E837A84D725B"/>
          </w:pPr>
          <w:r w:rsidRPr="00AA526B">
            <w:rPr>
              <w:noProof/>
              <w:lang w:bidi="es-ES"/>
            </w:rPr>
            <w:t>DEBILIDADES</w:t>
          </w:r>
        </w:p>
      </w:docPartBody>
    </w:docPart>
    <w:docPart>
      <w:docPartPr>
        <w:name w:val="1EC858A7699742E09E838B4CA8289696"/>
        <w:category>
          <w:name w:val="General"/>
          <w:gallery w:val="placeholder"/>
        </w:category>
        <w:types>
          <w:type w:val="bbPlcHdr"/>
        </w:types>
        <w:behaviors>
          <w:behavior w:val="content"/>
        </w:behaviors>
        <w:guid w:val="{F9DA67D2-33CB-4B53-9297-12AA054ED716}"/>
      </w:docPartPr>
      <w:docPartBody>
        <w:p w:rsidR="0046180F" w:rsidRPr="00AA526B" w:rsidRDefault="009A4489" w:rsidP="0046180F">
          <w:pPr>
            <w:spacing w:after="0" w:line="216" w:lineRule="auto"/>
            <w:ind w:left="284" w:hanging="284"/>
            <w:rPr>
              <w:noProof/>
            </w:rPr>
          </w:pPr>
          <w:r w:rsidRPr="00AA526B">
            <w:rPr>
              <w:noProof/>
              <w:lang w:bidi="es-ES"/>
            </w:rPr>
            <w:t>Desventajas</w:t>
          </w:r>
        </w:p>
        <w:p w:rsidR="0046180F" w:rsidRPr="00AA526B" w:rsidRDefault="009A4489" w:rsidP="0046180F">
          <w:pPr>
            <w:spacing w:after="0" w:line="216" w:lineRule="auto"/>
            <w:ind w:left="284" w:hanging="284"/>
            <w:rPr>
              <w:noProof/>
            </w:rPr>
          </w:pPr>
          <w:r w:rsidRPr="00AA526B">
            <w:rPr>
              <w:noProof/>
              <w:lang w:bidi="es-ES"/>
            </w:rPr>
            <w:t>Diferencia en capacidades</w:t>
          </w:r>
        </w:p>
        <w:p w:rsidR="0046180F" w:rsidRPr="00AA526B" w:rsidRDefault="009A4489" w:rsidP="0046180F">
          <w:pPr>
            <w:spacing w:after="0" w:line="216" w:lineRule="auto"/>
            <w:ind w:left="284" w:hanging="284"/>
            <w:rPr>
              <w:noProof/>
            </w:rPr>
          </w:pPr>
          <w:r w:rsidRPr="00AA526B">
            <w:rPr>
              <w:noProof/>
              <w:lang w:bidi="es-ES"/>
            </w:rPr>
            <w:t>Flujo de efectivo</w:t>
          </w:r>
        </w:p>
        <w:p w:rsidR="0046180F" w:rsidRPr="00AA526B" w:rsidRDefault="009A4489" w:rsidP="0046180F">
          <w:pPr>
            <w:spacing w:after="0" w:line="216" w:lineRule="auto"/>
            <w:ind w:left="284" w:hanging="284"/>
            <w:rPr>
              <w:noProof/>
            </w:rPr>
          </w:pPr>
          <w:r w:rsidRPr="00AA526B">
            <w:rPr>
              <w:noProof/>
              <w:lang w:bidi="es-ES"/>
            </w:rPr>
            <w:t>Proveedores</w:t>
          </w:r>
        </w:p>
        <w:p w:rsidR="0046180F" w:rsidRPr="00AA526B" w:rsidRDefault="009A4489" w:rsidP="0046180F">
          <w:pPr>
            <w:spacing w:after="0" w:line="216" w:lineRule="auto"/>
            <w:ind w:left="284" w:hanging="284"/>
            <w:rPr>
              <w:noProof/>
            </w:rPr>
          </w:pPr>
          <w:r w:rsidRPr="00AA526B">
            <w:rPr>
              <w:noProof/>
              <w:lang w:bidi="es-ES"/>
            </w:rPr>
            <w:t>Experiencia</w:t>
          </w:r>
        </w:p>
        <w:p w:rsidR="0046180F" w:rsidRPr="00AA526B" w:rsidRDefault="009A4489" w:rsidP="0046180F">
          <w:pPr>
            <w:spacing w:after="0" w:line="216" w:lineRule="auto"/>
            <w:ind w:left="284" w:hanging="284"/>
            <w:rPr>
              <w:noProof/>
            </w:rPr>
          </w:pPr>
          <w:r w:rsidRPr="00AA526B">
            <w:rPr>
              <w:noProof/>
              <w:lang w:bidi="es-ES"/>
            </w:rPr>
            <w:t>Áreas para mejorar</w:t>
          </w:r>
        </w:p>
        <w:p w:rsidR="00000000" w:rsidRDefault="009A4489">
          <w:pPr>
            <w:pStyle w:val="1EC858A7699742E09E838B4CA8289696"/>
          </w:pPr>
          <w:r w:rsidRPr="00AA526B">
            <w:rPr>
              <w:noProof/>
              <w:lang w:bidi="es-ES"/>
            </w:rPr>
            <w:t>Causas de pérdida de ventas</w:t>
          </w:r>
        </w:p>
      </w:docPartBody>
    </w:docPart>
    <w:docPart>
      <w:docPartPr>
        <w:name w:val="080AE802382648FD863E4FAC2F562D12"/>
        <w:category>
          <w:name w:val="General"/>
          <w:gallery w:val="placeholder"/>
        </w:category>
        <w:types>
          <w:type w:val="bbPlcHdr"/>
        </w:types>
        <w:behaviors>
          <w:behavior w:val="content"/>
        </w:behaviors>
        <w:guid w:val="{0CC00447-5DD4-4C99-9051-D8917A39B95B}"/>
      </w:docPartPr>
      <w:docPartBody>
        <w:p w:rsidR="00000000" w:rsidRDefault="009A4489">
          <w:pPr>
            <w:pStyle w:val="080AE802382648FD863E4FAC2F562D12"/>
          </w:pPr>
          <w:r w:rsidRPr="00AA526B">
            <w:rPr>
              <w:noProof/>
              <w:lang w:bidi="es-ES"/>
            </w:rPr>
            <w:t>OPORTUNIDADES</w:t>
          </w:r>
        </w:p>
      </w:docPartBody>
    </w:docPart>
    <w:docPart>
      <w:docPartPr>
        <w:name w:val="0B8F28CC7DC24A7E9CDA24666EE5D9C2"/>
        <w:category>
          <w:name w:val="General"/>
          <w:gallery w:val="placeholder"/>
        </w:category>
        <w:types>
          <w:type w:val="bbPlcHdr"/>
        </w:types>
        <w:behaviors>
          <w:behavior w:val="content"/>
        </w:behaviors>
        <w:guid w:val="{1BDD0BBB-3A72-48AC-93AC-EBF78EA24F21}"/>
      </w:docPartPr>
      <w:docPartBody>
        <w:p w:rsidR="0046180F" w:rsidRPr="00AA526B" w:rsidRDefault="009A4489" w:rsidP="0046180F">
          <w:pPr>
            <w:spacing w:after="0" w:line="216" w:lineRule="auto"/>
            <w:ind w:left="284" w:hanging="284"/>
            <w:rPr>
              <w:noProof/>
            </w:rPr>
          </w:pPr>
          <w:r w:rsidRPr="00AA526B">
            <w:rPr>
              <w:noProof/>
              <w:lang w:bidi="es-ES"/>
            </w:rPr>
            <w:t>Áreas para mejorar</w:t>
          </w:r>
        </w:p>
        <w:p w:rsidR="0046180F" w:rsidRPr="00AA526B" w:rsidRDefault="009A4489" w:rsidP="0046180F">
          <w:pPr>
            <w:spacing w:after="0" w:line="216" w:lineRule="auto"/>
            <w:ind w:left="284" w:hanging="284"/>
            <w:rPr>
              <w:noProof/>
            </w:rPr>
          </w:pPr>
          <w:r w:rsidRPr="00AA526B">
            <w:rPr>
              <w:noProof/>
              <w:lang w:bidi="es-ES"/>
            </w:rPr>
            <w:t>Nuevos segmentos</w:t>
          </w:r>
        </w:p>
        <w:p w:rsidR="0046180F" w:rsidRPr="00AA526B" w:rsidRDefault="009A4489" w:rsidP="0046180F">
          <w:pPr>
            <w:spacing w:after="0" w:line="216" w:lineRule="auto"/>
            <w:ind w:left="284" w:hanging="284"/>
            <w:rPr>
              <w:noProof/>
            </w:rPr>
          </w:pPr>
          <w:r w:rsidRPr="00AA526B">
            <w:rPr>
              <w:noProof/>
              <w:lang w:bidi="es-ES"/>
            </w:rPr>
            <w:t>Tendencias del sector</w:t>
          </w:r>
        </w:p>
        <w:p w:rsidR="0046180F" w:rsidRPr="00AA526B" w:rsidRDefault="009A4489" w:rsidP="0046180F">
          <w:pPr>
            <w:spacing w:after="0" w:line="216" w:lineRule="auto"/>
            <w:ind w:left="284" w:hanging="284"/>
            <w:rPr>
              <w:noProof/>
            </w:rPr>
          </w:pPr>
          <w:r w:rsidRPr="00AA526B">
            <w:rPr>
              <w:noProof/>
              <w:lang w:bidi="es-ES"/>
            </w:rPr>
            <w:t>Nuevos productos</w:t>
          </w:r>
        </w:p>
        <w:p w:rsidR="0046180F" w:rsidRPr="00AA526B" w:rsidRDefault="009A4489" w:rsidP="0046180F">
          <w:pPr>
            <w:spacing w:after="0" w:line="216" w:lineRule="auto"/>
            <w:ind w:left="284" w:hanging="284"/>
            <w:rPr>
              <w:noProof/>
            </w:rPr>
          </w:pPr>
          <w:r w:rsidRPr="00AA526B">
            <w:rPr>
              <w:noProof/>
              <w:lang w:bidi="es-ES"/>
            </w:rPr>
            <w:t>Nuevas innovaciones</w:t>
          </w:r>
        </w:p>
        <w:p w:rsidR="00000000" w:rsidRDefault="009A4489">
          <w:pPr>
            <w:pStyle w:val="0B8F28CC7DC24A7E9CDA24666EE5D9C2"/>
          </w:pPr>
          <w:r w:rsidRPr="00AA526B">
            <w:rPr>
              <w:noProof/>
              <w:lang w:bidi="es-ES"/>
            </w:rPr>
            <w:t>Asociación clave</w:t>
          </w:r>
        </w:p>
      </w:docPartBody>
    </w:docPart>
    <w:docPart>
      <w:docPartPr>
        <w:name w:val="C109D9A5DC2F4E3180D415ADDB069511"/>
        <w:category>
          <w:name w:val="General"/>
          <w:gallery w:val="placeholder"/>
        </w:category>
        <w:types>
          <w:type w:val="bbPlcHdr"/>
        </w:types>
        <w:behaviors>
          <w:behavior w:val="content"/>
        </w:behaviors>
        <w:guid w:val="{86636FF9-89C5-4F47-AE59-4BF1EC6C25FE}"/>
      </w:docPartPr>
      <w:docPartBody>
        <w:p w:rsidR="00000000" w:rsidRDefault="009A4489">
          <w:pPr>
            <w:pStyle w:val="C109D9A5DC2F4E3180D415ADDB069511"/>
          </w:pPr>
          <w:r w:rsidRPr="00AA526B">
            <w:rPr>
              <w:noProof/>
              <w:lang w:bidi="es-ES"/>
            </w:rPr>
            <w:t>AMENAZAS</w:t>
          </w:r>
        </w:p>
      </w:docPartBody>
    </w:docPart>
    <w:docPart>
      <w:docPartPr>
        <w:name w:val="6B09C4D31C994A0391E264646AE51E2B"/>
        <w:category>
          <w:name w:val="General"/>
          <w:gallery w:val="placeholder"/>
        </w:category>
        <w:types>
          <w:type w:val="bbPlcHdr"/>
        </w:types>
        <w:behaviors>
          <w:behavior w:val="content"/>
        </w:behaviors>
        <w:guid w:val="{5CE36D6E-9852-4DF4-8155-0FA5499D4AAE}"/>
      </w:docPartPr>
      <w:docPartBody>
        <w:p w:rsidR="0046180F" w:rsidRPr="00AA526B" w:rsidRDefault="009A4489" w:rsidP="0046180F">
          <w:pPr>
            <w:spacing w:after="0" w:line="240" w:lineRule="auto"/>
            <w:ind w:left="284" w:hanging="284"/>
            <w:rPr>
              <w:noProof/>
            </w:rPr>
          </w:pPr>
          <w:r w:rsidRPr="00AA526B">
            <w:rPr>
              <w:noProof/>
              <w:lang w:bidi="es-ES"/>
            </w:rPr>
            <w:t>Movimi</w:t>
          </w:r>
          <w:r w:rsidRPr="00AA526B">
            <w:rPr>
              <w:noProof/>
              <w:lang w:bidi="es-ES"/>
            </w:rPr>
            <w:t>ento económico</w:t>
          </w:r>
        </w:p>
        <w:p w:rsidR="0046180F" w:rsidRPr="00AA526B" w:rsidRDefault="009A4489" w:rsidP="0046180F">
          <w:pPr>
            <w:spacing w:after="0" w:line="240" w:lineRule="auto"/>
            <w:ind w:left="284" w:hanging="284"/>
            <w:rPr>
              <w:noProof/>
            </w:rPr>
          </w:pPr>
          <w:r w:rsidRPr="00AA526B">
            <w:rPr>
              <w:noProof/>
              <w:lang w:bidi="es-ES"/>
            </w:rPr>
            <w:t>Obstáculos enfrentados</w:t>
          </w:r>
        </w:p>
        <w:p w:rsidR="0046180F" w:rsidRPr="00AA526B" w:rsidRDefault="009A4489" w:rsidP="0046180F">
          <w:pPr>
            <w:spacing w:after="0" w:line="240" w:lineRule="auto"/>
            <w:ind w:left="284" w:hanging="284"/>
            <w:rPr>
              <w:noProof/>
            </w:rPr>
          </w:pPr>
          <w:r w:rsidRPr="00AA526B">
            <w:rPr>
              <w:noProof/>
              <w:lang w:bidi="es-ES"/>
            </w:rPr>
            <w:t>Acciones de competidores</w:t>
          </w:r>
        </w:p>
        <w:p w:rsidR="0046180F" w:rsidRPr="00AA526B" w:rsidRDefault="009A4489" w:rsidP="0046180F">
          <w:pPr>
            <w:spacing w:after="0" w:line="240" w:lineRule="auto"/>
            <w:ind w:left="284" w:hanging="284"/>
            <w:rPr>
              <w:noProof/>
            </w:rPr>
          </w:pPr>
          <w:r w:rsidRPr="00AA526B">
            <w:rPr>
              <w:noProof/>
              <w:lang w:bidi="es-ES"/>
            </w:rPr>
            <w:t>Impactos políticos</w:t>
          </w:r>
        </w:p>
        <w:p w:rsidR="0046180F" w:rsidRPr="00AA526B" w:rsidRDefault="009A4489" w:rsidP="0046180F">
          <w:pPr>
            <w:spacing w:after="0" w:line="240" w:lineRule="auto"/>
            <w:ind w:left="284" w:hanging="284"/>
            <w:rPr>
              <w:noProof/>
            </w:rPr>
          </w:pPr>
          <w:r w:rsidRPr="00AA526B">
            <w:rPr>
              <w:noProof/>
              <w:lang w:bidi="es-ES"/>
            </w:rPr>
            <w:t>Efectos medioambientales</w:t>
          </w:r>
        </w:p>
        <w:p w:rsidR="0046180F" w:rsidRPr="00AA526B" w:rsidRDefault="009A4489" w:rsidP="0046180F">
          <w:pPr>
            <w:spacing w:after="0" w:line="240" w:lineRule="auto"/>
            <w:ind w:left="284" w:hanging="284"/>
            <w:rPr>
              <w:noProof/>
            </w:rPr>
          </w:pPr>
          <w:r w:rsidRPr="00AA526B">
            <w:rPr>
              <w:noProof/>
              <w:lang w:bidi="es-ES"/>
            </w:rPr>
            <w:t>Pérdida de personal clave</w:t>
          </w:r>
        </w:p>
        <w:p w:rsidR="00000000" w:rsidRDefault="009A4489">
          <w:pPr>
            <w:pStyle w:val="6B09C4D31C994A0391E264646AE51E2B"/>
          </w:pPr>
          <w:r w:rsidRPr="00AA526B">
            <w:rPr>
              <w:noProof/>
              <w:lang w:bidi="es-ES"/>
            </w:rPr>
            <w:t>Demanda del mercado</w:t>
          </w:r>
        </w:p>
      </w:docPartBody>
    </w:docPart>
    <w:docPart>
      <w:docPartPr>
        <w:name w:val="5412427A0B6B4351B814D0D4524F3AD2"/>
        <w:category>
          <w:name w:val="General"/>
          <w:gallery w:val="placeholder"/>
        </w:category>
        <w:types>
          <w:type w:val="bbPlcHdr"/>
        </w:types>
        <w:behaviors>
          <w:behavior w:val="content"/>
        </w:behaviors>
        <w:guid w:val="{48DA8EC1-C532-4FFD-BA8E-33D0E1352798}"/>
      </w:docPartPr>
      <w:docPartBody>
        <w:p w:rsidR="00000000" w:rsidRDefault="009A4489">
          <w:pPr>
            <w:pStyle w:val="5412427A0B6B4351B814D0D4524F3AD2"/>
          </w:pPr>
          <w:r w:rsidRPr="00AA526B">
            <w:rPr>
              <w:noProof/>
              <w:lang w:bidi="es-ES"/>
            </w:rPr>
            <w:t>Plan de funcionamiento</w:t>
          </w:r>
        </w:p>
      </w:docPartBody>
    </w:docPart>
    <w:docPart>
      <w:docPartPr>
        <w:name w:val="8C5B4A46BAFC43DB891B9239B6FD5250"/>
        <w:category>
          <w:name w:val="General"/>
          <w:gallery w:val="placeholder"/>
        </w:category>
        <w:types>
          <w:type w:val="bbPlcHdr"/>
        </w:types>
        <w:behaviors>
          <w:behavior w:val="content"/>
        </w:behaviors>
        <w:guid w:val="{9D95FC15-A546-4C34-8DC4-53BC48F1310E}"/>
      </w:docPartPr>
      <w:docPartBody>
        <w:p w:rsidR="0046180F" w:rsidRPr="00AA526B" w:rsidRDefault="009A4489" w:rsidP="00A41799">
          <w:pPr>
            <w:rPr>
              <w:noProof/>
            </w:rPr>
          </w:pPr>
          <w:r w:rsidRPr="00AA526B">
            <w:rPr>
              <w:noProof/>
              <w:lang w:bidi="es-ES"/>
            </w:rPr>
            <w:t xml:space="preserve">Además, es necesario describir cómo la compañía actualmente y </w:t>
          </w:r>
          <w:r w:rsidRPr="00AA526B">
            <w:rPr>
              <w:noProof/>
              <w:lang w:bidi="es-ES"/>
            </w:rPr>
            <w:t>continuará desarrollando y manteniendo una base de clientes leales. Esta sección incluye responsabilidades de gestión con fechas y presupuestos, y se asegura de que los resultados puedan ser rastreados. ¿Cuáles son las fases previstas para el crecimiento f</w:t>
          </w:r>
          <w:r w:rsidRPr="00AA526B">
            <w:rPr>
              <w:noProof/>
              <w:lang w:bidi="es-ES"/>
            </w:rPr>
            <w:t>uturo y las capacidades que se necesitan para lograr el crecimiento?</w:t>
          </w:r>
        </w:p>
        <w:p w:rsidR="0046180F" w:rsidRPr="00AA526B" w:rsidRDefault="009A4489" w:rsidP="00A41799">
          <w:pPr>
            <w:rPr>
              <w:noProof/>
            </w:rPr>
          </w:pPr>
          <w:r w:rsidRPr="00AA526B">
            <w:rPr>
              <w:noProof/>
              <w:lang w:bidi="es-ES"/>
            </w:rPr>
            <w:t>El plan operativo describe cómo funciona el negocio. Dependiendo del tipo de negocio, los elementos importantes de este plan deben incluir la forma en que la empresa llevará los servicios</w:t>
          </w:r>
          <w:r w:rsidRPr="00AA526B">
            <w:rPr>
              <w:noProof/>
              <w:lang w:bidi="es-ES"/>
            </w:rPr>
            <w:t xml:space="preserve"> al mercado y cómo apoyará a los clientes. Es la logística, la tecnología, el bloqueo y el abordaje básico del negocio.</w:t>
          </w:r>
        </w:p>
        <w:p w:rsidR="00000000" w:rsidRDefault="009A4489">
          <w:pPr>
            <w:pStyle w:val="8C5B4A46BAFC43DB891B9239B6FD5250"/>
          </w:pPr>
          <w:r w:rsidRPr="00AA526B">
            <w:rPr>
              <w:noProof/>
              <w:lang w:bidi="es-ES"/>
            </w:rPr>
            <w:t>Dependiendo del tipo de negocio, las siguientes secciones pueden o no ser necesarias. Solo incluya lo que necesita y remueva todo lo dem</w:t>
          </w:r>
          <w:r w:rsidRPr="00AA526B">
            <w:rPr>
              <w:noProof/>
              <w:lang w:bidi="es-ES"/>
            </w:rPr>
            <w:t>ás. Recuerde: intente mantener el plan de negocios lo más corto posible. Los detalles excesivos en esta sección podrían fácilmente hacer que el plan sea demasiado largo.</w:t>
          </w:r>
        </w:p>
      </w:docPartBody>
    </w:docPart>
    <w:docPart>
      <w:docPartPr>
        <w:name w:val="DC9F80D3413E4FB89A0E104FD2D08A72"/>
        <w:category>
          <w:name w:val="General"/>
          <w:gallery w:val="placeholder"/>
        </w:category>
        <w:types>
          <w:type w:val="bbPlcHdr"/>
        </w:types>
        <w:behaviors>
          <w:behavior w:val="content"/>
        </w:behaviors>
        <w:guid w:val="{EB3B8D4F-A243-4BD7-82CE-309DBD2C90CF}"/>
      </w:docPartPr>
      <w:docPartBody>
        <w:p w:rsidR="00000000" w:rsidRDefault="009A4489">
          <w:pPr>
            <w:pStyle w:val="DC9F80D3413E4FB89A0E104FD2D08A72"/>
          </w:pPr>
          <w:r w:rsidRPr="00AA526B">
            <w:rPr>
              <w:noProof/>
              <w:lang w:bidi="es-ES"/>
            </w:rPr>
            <w:t>Cumplimiento de pedidos:</w:t>
          </w:r>
        </w:p>
      </w:docPartBody>
    </w:docPart>
    <w:docPart>
      <w:docPartPr>
        <w:name w:val="DF366DDA1776473B88FDE04E8C4196CC"/>
        <w:category>
          <w:name w:val="General"/>
          <w:gallery w:val="placeholder"/>
        </w:category>
        <w:types>
          <w:type w:val="bbPlcHdr"/>
        </w:types>
        <w:behaviors>
          <w:behavior w:val="content"/>
        </w:behaviors>
        <w:guid w:val="{BCFC51FD-641B-4815-9446-88E90619D66F}"/>
      </w:docPartPr>
      <w:docPartBody>
        <w:p w:rsidR="00000000" w:rsidRDefault="009A4489">
          <w:pPr>
            <w:pStyle w:val="DF366DDA1776473B88FDE04E8C4196CC"/>
          </w:pPr>
          <w:r w:rsidRPr="00AA526B">
            <w:rPr>
              <w:noProof/>
              <w:lang w:bidi="es-ES"/>
            </w:rPr>
            <w:t>Describir los procedimientos de la empresa para la prestación</w:t>
          </w:r>
          <w:r w:rsidRPr="00AA526B">
            <w:rPr>
              <w:noProof/>
              <w:lang w:bidi="es-ES"/>
            </w:rPr>
            <w:t xml:space="preserve"> de servicios a sus clientes. Como empresa de servicios, determine cómo hacer un seguimiento de la base de clientes, la forma de comunicación y la mejor manera de gestionar las ventas y los datos.</w:t>
          </w:r>
        </w:p>
      </w:docPartBody>
    </w:docPart>
    <w:docPart>
      <w:docPartPr>
        <w:name w:val="76442BCE5BC04ECEB9262201F4B38E83"/>
        <w:category>
          <w:name w:val="General"/>
          <w:gallery w:val="placeholder"/>
        </w:category>
        <w:types>
          <w:type w:val="bbPlcHdr"/>
        </w:types>
        <w:behaviors>
          <w:behavior w:val="content"/>
        </w:behaviors>
        <w:guid w:val="{BEB510FB-9B06-4901-90AD-7D05527A2C12}"/>
      </w:docPartPr>
      <w:docPartBody>
        <w:p w:rsidR="00000000" w:rsidRDefault="009A4489">
          <w:pPr>
            <w:pStyle w:val="76442BCE5BC04ECEB9262201F4B38E83"/>
          </w:pPr>
          <w:r w:rsidRPr="00AA526B">
            <w:rPr>
              <w:noProof/>
              <w:lang w:bidi="es-ES"/>
            </w:rPr>
            <w:t>Pago:</w:t>
          </w:r>
        </w:p>
      </w:docPartBody>
    </w:docPart>
    <w:docPart>
      <w:docPartPr>
        <w:name w:val="3338F617ACBF42609D4D3D117FF29A89"/>
        <w:category>
          <w:name w:val="General"/>
          <w:gallery w:val="placeholder"/>
        </w:category>
        <w:types>
          <w:type w:val="bbPlcHdr"/>
        </w:types>
        <w:behaviors>
          <w:behavior w:val="content"/>
        </w:behaviors>
        <w:guid w:val="{E54C3267-57E5-4031-9631-8713FEC6F090}"/>
      </w:docPartPr>
      <w:docPartBody>
        <w:p w:rsidR="00000000" w:rsidRDefault="009A4489">
          <w:pPr>
            <w:pStyle w:val="3338F617ACBF42609D4D3D117FF29A89"/>
          </w:pPr>
          <w:r w:rsidRPr="00AA526B">
            <w:rPr>
              <w:noProof/>
              <w:lang w:bidi="es-ES"/>
            </w:rPr>
            <w:t>Describa las condiciones de pago estándar y las forma</w:t>
          </w:r>
          <w:r w:rsidRPr="00AA526B">
            <w:rPr>
              <w:noProof/>
              <w:lang w:bidi="es-ES"/>
            </w:rPr>
            <w:t xml:space="preserve">s de pago aceptadas. Describa los planes de precios (tarifas de servicio únicas, tarifas por hora, recargos y cualquier otra tarifa) y cualquier impacto en el flujo de caja. </w:t>
          </w:r>
        </w:p>
      </w:docPartBody>
    </w:docPart>
    <w:docPart>
      <w:docPartPr>
        <w:name w:val="95EF2329404C4E9ABFCB8274DED4AAFB"/>
        <w:category>
          <w:name w:val="General"/>
          <w:gallery w:val="placeholder"/>
        </w:category>
        <w:types>
          <w:type w:val="bbPlcHdr"/>
        </w:types>
        <w:behaviors>
          <w:behavior w:val="content"/>
        </w:behaviors>
        <w:guid w:val="{31442201-40A3-4478-BD25-93D27635E4F2}"/>
      </w:docPartPr>
      <w:docPartBody>
        <w:p w:rsidR="00000000" w:rsidRDefault="009A4489">
          <w:pPr>
            <w:pStyle w:val="95EF2329404C4E9ABFCB8274DED4AAFB"/>
          </w:pPr>
          <w:r w:rsidRPr="00AA526B">
            <w:rPr>
              <w:noProof/>
              <w:lang w:bidi="es-ES"/>
            </w:rPr>
            <w:t>Tecnología:</w:t>
          </w:r>
        </w:p>
      </w:docPartBody>
    </w:docPart>
    <w:docPart>
      <w:docPartPr>
        <w:name w:val="C7B9650BDB1C4978AB0D1CE1E6BE3DA8"/>
        <w:category>
          <w:name w:val="General"/>
          <w:gallery w:val="placeholder"/>
        </w:category>
        <w:types>
          <w:type w:val="bbPlcHdr"/>
        </w:types>
        <w:behaviors>
          <w:behavior w:val="content"/>
        </w:behaviors>
        <w:guid w:val="{CB1E0526-0CE0-420E-B6AF-5C4716D2056F}"/>
      </w:docPartPr>
      <w:docPartBody>
        <w:p w:rsidR="00000000" w:rsidRDefault="009A4489">
          <w:pPr>
            <w:pStyle w:val="C7B9650BDB1C4978AB0D1CE1E6BE3DA8"/>
          </w:pPr>
          <w:r w:rsidRPr="00AA526B">
            <w:rPr>
              <w:noProof/>
              <w:lang w:bidi="es-ES"/>
            </w:rPr>
            <w:t>Si la tecnología es crítica para el negocio, ya sea que forme parte d</w:t>
          </w:r>
          <w:r w:rsidRPr="00AA526B">
            <w:rPr>
              <w:noProof/>
              <w:lang w:bidi="es-ES"/>
            </w:rPr>
            <w:t xml:space="preserve">e la oferta de servicios o sea fundamental para la prestación de un servicio, describa las tecnologías clave utilizadas que son de propiedad exclusiva. Si los datos del negocio (empresa o cliente) están en riesgo, describa el plan de seguridad de datos en </w:t>
          </w:r>
          <w:r w:rsidRPr="00AA526B">
            <w:rPr>
              <w:noProof/>
              <w:lang w:bidi="es-ES"/>
            </w:rPr>
            <w:t>vigor, así como cualquier copia de seguridad o recuperación en caso de desastre o interrupción.</w:t>
          </w:r>
        </w:p>
      </w:docPartBody>
    </w:docPart>
    <w:docPart>
      <w:docPartPr>
        <w:name w:val="AA8C0F40DEFA4C3ABEA6B6DBA1F84EE9"/>
        <w:category>
          <w:name w:val="General"/>
          <w:gallery w:val="placeholder"/>
        </w:category>
        <w:types>
          <w:type w:val="bbPlcHdr"/>
        </w:types>
        <w:behaviors>
          <w:behavior w:val="content"/>
        </w:behaviors>
        <w:guid w:val="{34BE856E-B585-4F2E-AF30-36A60649FC92}"/>
      </w:docPartPr>
      <w:docPartBody>
        <w:p w:rsidR="00000000" w:rsidRDefault="009A4489">
          <w:pPr>
            <w:pStyle w:val="AA8C0F40DEFA4C3ABEA6B6DBA1F84EE9"/>
          </w:pPr>
          <w:r w:rsidRPr="00AA526B">
            <w:rPr>
              <w:noProof/>
              <w:lang w:bidi="es-ES"/>
            </w:rPr>
            <w:t>Clientes clave:</w:t>
          </w:r>
        </w:p>
      </w:docPartBody>
    </w:docPart>
    <w:docPart>
      <w:docPartPr>
        <w:name w:val="7D4EC2C0D50B4B91B4B47758033E50AB"/>
        <w:category>
          <w:name w:val="General"/>
          <w:gallery w:val="placeholder"/>
        </w:category>
        <w:types>
          <w:type w:val="bbPlcHdr"/>
        </w:types>
        <w:behaviors>
          <w:behavior w:val="content"/>
        </w:behaviors>
        <w:guid w:val="{F4E9680C-2FE7-4503-B2B1-2273BB2949E8}"/>
      </w:docPartPr>
      <w:docPartBody>
        <w:p w:rsidR="00000000" w:rsidRDefault="009A4489">
          <w:pPr>
            <w:pStyle w:val="7D4EC2C0D50B4B91B4B47758033E50AB"/>
          </w:pPr>
          <w:r w:rsidRPr="00AA526B">
            <w:rPr>
              <w:noProof/>
              <w:lang w:bidi="es-ES"/>
            </w:rPr>
            <w:t>Identificar cualquier cliente que sea importante para el éxito del negocio debido a una asociación, volumen o camino hacia un nuevo mercado. Ide</w:t>
          </w:r>
          <w:r w:rsidRPr="00AA526B">
            <w:rPr>
              <w:noProof/>
              <w:lang w:bidi="es-ES"/>
            </w:rPr>
            <w:t>ntifique también a los clientes que aporten más del 10% de los ingresos de la empresa.</w:t>
          </w:r>
        </w:p>
      </w:docPartBody>
    </w:docPart>
    <w:docPart>
      <w:docPartPr>
        <w:name w:val="78EB5DEB45004146838A455692E8E830"/>
        <w:category>
          <w:name w:val="General"/>
          <w:gallery w:val="placeholder"/>
        </w:category>
        <w:types>
          <w:type w:val="bbPlcHdr"/>
        </w:types>
        <w:behaviors>
          <w:behavior w:val="content"/>
        </w:behaviors>
        <w:guid w:val="{728B787F-569E-49AF-AC33-BC5EEA0AA803}"/>
      </w:docPartPr>
      <w:docPartBody>
        <w:p w:rsidR="00000000" w:rsidRDefault="009A4489">
          <w:pPr>
            <w:pStyle w:val="78EB5DEB45004146838A455692E8E830"/>
          </w:pPr>
          <w:r w:rsidRPr="00AA526B">
            <w:rPr>
              <w:noProof/>
              <w:lang w:bidi="es-ES"/>
            </w:rPr>
            <w:t>Empleados clave y organización:</w:t>
          </w:r>
        </w:p>
      </w:docPartBody>
    </w:docPart>
    <w:docPart>
      <w:docPartPr>
        <w:name w:val="21282123BB434A5985418357C745649D"/>
        <w:category>
          <w:name w:val="General"/>
          <w:gallery w:val="placeholder"/>
        </w:category>
        <w:types>
          <w:type w:val="bbPlcHdr"/>
        </w:types>
        <w:behaviors>
          <w:behavior w:val="content"/>
        </w:behaviors>
        <w:guid w:val="{DD1A7012-CFC2-4835-AF52-BB32B923883F}"/>
      </w:docPartPr>
      <w:docPartBody>
        <w:p w:rsidR="00000000" w:rsidRDefault="009A4489">
          <w:pPr>
            <w:pStyle w:val="21282123BB434A5985418357C745649D"/>
          </w:pPr>
          <w:r w:rsidRPr="00AA526B">
            <w:rPr>
              <w:noProof/>
              <w:lang w:bidi="es-ES"/>
            </w:rPr>
            <w:t>Describa todas las habilidades o experiencias únicas necesarias para el equipo actual. Si es necesario, describa cualquier proceso de rec</w:t>
          </w:r>
          <w:r w:rsidRPr="00AA526B">
            <w:rPr>
              <w:noProof/>
              <w:lang w:bidi="es-ES"/>
            </w:rPr>
            <w:t>lutamiento o capacitación de propiedad exclusiva que se haya implementado. Haga una lista de los empleados clave que son necesarios para el éxito. Incluya un organigrama para apoyar esta sección.</w:t>
          </w:r>
        </w:p>
      </w:docPartBody>
    </w:docPart>
    <w:docPart>
      <w:docPartPr>
        <w:name w:val="C7A0E381B9F1432BB5A8A2D50992C7D5"/>
        <w:category>
          <w:name w:val="General"/>
          <w:gallery w:val="placeholder"/>
        </w:category>
        <w:types>
          <w:type w:val="bbPlcHdr"/>
        </w:types>
        <w:behaviors>
          <w:behavior w:val="content"/>
        </w:behaviors>
        <w:guid w:val="{E852A966-9151-4E3F-94EE-6801054A52B2}"/>
      </w:docPartPr>
      <w:docPartBody>
        <w:p w:rsidR="00000000" w:rsidRDefault="009A4489">
          <w:pPr>
            <w:pStyle w:val="C7A0E381B9F1432BB5A8A2D50992C7D5"/>
          </w:pPr>
          <w:r w:rsidRPr="00AA526B">
            <w:rPr>
              <w:noProof/>
              <w:lang w:bidi="es-ES"/>
            </w:rPr>
            <w:t>Instalaciones:</w:t>
          </w:r>
        </w:p>
      </w:docPartBody>
    </w:docPart>
    <w:docPart>
      <w:docPartPr>
        <w:name w:val="4BD97CF3E81C474E804C90D58839F1FC"/>
        <w:category>
          <w:name w:val="General"/>
          <w:gallery w:val="placeholder"/>
        </w:category>
        <w:types>
          <w:type w:val="bbPlcHdr"/>
        </w:types>
        <w:behaviors>
          <w:behavior w:val="content"/>
        </w:behaviors>
        <w:guid w:val="{0EB942A7-708B-48C5-953A-7FD77863024B}"/>
      </w:docPartPr>
      <w:docPartBody>
        <w:p w:rsidR="00000000" w:rsidRDefault="009A4489">
          <w:pPr>
            <w:pStyle w:val="4BD97CF3E81C474E804C90D58839F1FC"/>
          </w:pPr>
          <w:r w:rsidRPr="00AA526B">
            <w:rPr>
              <w:noProof/>
              <w:lang w:bidi="es-ES"/>
            </w:rPr>
            <w:t>Describa el tipo de instalación comercial, ya</w:t>
          </w:r>
          <w:r w:rsidRPr="00AA526B">
            <w:rPr>
              <w:noProof/>
              <w:lang w:bidi="es-ES"/>
            </w:rPr>
            <w:t xml:space="preserve"> sea arrendada, de propiedad o compartida. Proporcione una lista de las ubicaciones de las empresas, su propósito y los planes futuros para estas instalaciones. Si no hay instalaciones, y los planes de negocio para comprarlas o arrendarlas, incluya eso en </w:t>
          </w:r>
          <w:r w:rsidRPr="00AA526B">
            <w:rPr>
              <w:noProof/>
              <w:lang w:bidi="es-ES"/>
            </w:rPr>
            <w:t>este plan.</w:t>
          </w:r>
        </w:p>
      </w:docPartBody>
    </w:docPart>
    <w:docPart>
      <w:docPartPr>
        <w:name w:val="EF33027551F14E349489497639D3C0B1"/>
        <w:category>
          <w:name w:val="General"/>
          <w:gallery w:val="placeholder"/>
        </w:category>
        <w:types>
          <w:type w:val="bbPlcHdr"/>
        </w:types>
        <w:behaviors>
          <w:behavior w:val="content"/>
        </w:behaviors>
        <w:guid w:val="{4E518B80-CB12-45F8-9DD4-CAE61C5D36E2}"/>
      </w:docPartPr>
      <w:docPartBody>
        <w:p w:rsidR="00000000" w:rsidRDefault="009A4489">
          <w:pPr>
            <w:pStyle w:val="EF33027551F14E349489497639D3C0B1"/>
          </w:pPr>
          <w:r w:rsidRPr="00AA526B">
            <w:rPr>
              <w:noProof/>
              <w:lang w:bidi="es-ES"/>
            </w:rPr>
            <w:t xml:space="preserve">Plan de marketing y ventas </w:t>
          </w:r>
        </w:p>
      </w:docPartBody>
    </w:docPart>
    <w:docPart>
      <w:docPartPr>
        <w:name w:val="0C65AD821CE5443D8DD1FC3AB33F2B79"/>
        <w:category>
          <w:name w:val="General"/>
          <w:gallery w:val="placeholder"/>
        </w:category>
        <w:types>
          <w:type w:val="bbPlcHdr"/>
        </w:types>
        <w:behaviors>
          <w:behavior w:val="content"/>
        </w:behaviors>
        <w:guid w:val="{03CCA4A2-05FD-4F83-A640-9BAE8727DDD0}"/>
      </w:docPartPr>
      <w:docPartBody>
        <w:p w:rsidR="00000000" w:rsidRDefault="009A4489">
          <w:pPr>
            <w:pStyle w:val="0C65AD821CE5443D8DD1FC3AB33F2B79"/>
          </w:pPr>
          <w:r w:rsidRPr="00AA526B">
            <w:rPr>
              <w:noProof/>
              <w:lang w:bidi="es-ES"/>
            </w:rPr>
            <w:t>Promover el negocio, ya sea a través de la generación de clientes potenciales o tráfico a un sitio web o tienda, es una de las funciones más importantes de cualquier negocio. En esta sección del plan, proporcione deta</w:t>
          </w:r>
          <w:r w:rsidRPr="00AA526B">
            <w:rPr>
              <w:noProof/>
              <w:lang w:bidi="es-ES"/>
            </w:rPr>
            <w:t>lles de la comercialización prevista del negocio. Describa los mensajes y canales clave utilizados para generar clientes potenciales y promover el negocio. Esta sección también debe describir cualquier estrategia de ventas. Dependiendo del tipo de negocio,</w:t>
          </w:r>
          <w:r w:rsidRPr="00AA526B">
            <w:rPr>
              <w:noProof/>
              <w:lang w:bidi="es-ES"/>
            </w:rPr>
            <w:t xml:space="preserve"> las siguientes secciones pueden o no ser necesarias. Solo incluya lo que necesita y remueva todo lo demás.</w:t>
          </w:r>
        </w:p>
      </w:docPartBody>
    </w:docPart>
    <w:docPart>
      <w:docPartPr>
        <w:name w:val="5F1D533398E843C68E6BF07B6D6B8D3B"/>
        <w:category>
          <w:name w:val="General"/>
          <w:gallery w:val="placeholder"/>
        </w:category>
        <w:types>
          <w:type w:val="bbPlcHdr"/>
        </w:types>
        <w:behaviors>
          <w:behavior w:val="content"/>
        </w:behaviors>
        <w:guid w:val="{A158AA23-1F41-411B-986B-77B72FCAC7F4}"/>
      </w:docPartPr>
      <w:docPartBody>
        <w:p w:rsidR="00000000" w:rsidRDefault="009A4489">
          <w:pPr>
            <w:pStyle w:val="5F1D533398E843C68E6BF07B6D6B8D3B"/>
          </w:pPr>
          <w:r w:rsidRPr="00AA526B">
            <w:rPr>
              <w:noProof/>
              <w:lang w:bidi="es-ES"/>
            </w:rPr>
            <w:t>Mensajes clave:</w:t>
          </w:r>
        </w:p>
      </w:docPartBody>
    </w:docPart>
    <w:docPart>
      <w:docPartPr>
        <w:name w:val="7EC5967FD1AD4FE795EC034BA10181CA"/>
        <w:category>
          <w:name w:val="General"/>
          <w:gallery w:val="placeholder"/>
        </w:category>
        <w:types>
          <w:type w:val="bbPlcHdr"/>
        </w:types>
        <w:behaviors>
          <w:behavior w:val="content"/>
        </w:behaviors>
        <w:guid w:val="{C049B357-1A97-4291-AC4E-ED5CD26F97B1}"/>
      </w:docPartPr>
      <w:docPartBody>
        <w:p w:rsidR="00000000" w:rsidRDefault="009A4489">
          <w:pPr>
            <w:pStyle w:val="7EC5967FD1AD4FE795EC034BA10181CA"/>
          </w:pPr>
          <w:r w:rsidRPr="00AA526B">
            <w:rPr>
              <w:noProof/>
              <w:lang w:bidi="es-ES"/>
            </w:rPr>
            <w:t>Describir los mensajes clave que elevarán los servicios a los ojos de los clientes objetivo. Si hay ejemplos de imágenes colaterales</w:t>
          </w:r>
          <w:r w:rsidRPr="00AA526B">
            <w:rPr>
              <w:noProof/>
              <w:lang w:bidi="es-ES"/>
            </w:rPr>
            <w:t xml:space="preserve"> o gráficas de algunos mensajes, incluya los mismos.</w:t>
          </w:r>
        </w:p>
      </w:docPartBody>
    </w:docPart>
    <w:docPart>
      <w:docPartPr>
        <w:name w:val="B69613FC434743378EECB4C8613E004E"/>
        <w:category>
          <w:name w:val="General"/>
          <w:gallery w:val="placeholder"/>
        </w:category>
        <w:types>
          <w:type w:val="bbPlcHdr"/>
        </w:types>
        <w:behaviors>
          <w:behavior w:val="content"/>
        </w:behaviors>
        <w:guid w:val="{B598A6F0-0799-4816-8679-43D5FCBCF286}"/>
      </w:docPartPr>
      <w:docPartBody>
        <w:p w:rsidR="00000000" w:rsidRDefault="009A4489">
          <w:pPr>
            <w:pStyle w:val="B69613FC434743378EECB4C8613E004E"/>
          </w:pPr>
          <w:r w:rsidRPr="00AA526B">
            <w:rPr>
              <w:noProof/>
              <w:lang w:bidi="es-ES"/>
            </w:rPr>
            <w:t>Actividades de marketing:</w:t>
          </w:r>
        </w:p>
      </w:docPartBody>
    </w:docPart>
    <w:docPart>
      <w:docPartPr>
        <w:name w:val="A45F715F121A436EA54D48700C6D4742"/>
        <w:category>
          <w:name w:val="General"/>
          <w:gallery w:val="placeholder"/>
        </w:category>
        <w:types>
          <w:type w:val="bbPlcHdr"/>
        </w:types>
        <w:behaviors>
          <w:behavior w:val="content"/>
        </w:behaviors>
        <w:guid w:val="{4CD3786F-C33C-411D-8EFF-EE3B3EB0C1F7}"/>
      </w:docPartPr>
      <w:docPartBody>
        <w:p w:rsidR="00000000" w:rsidRDefault="009A4489">
          <w:pPr>
            <w:pStyle w:val="A45F715F121A436EA54D48700C6D4742"/>
          </w:pPr>
          <w:r w:rsidRPr="00AA526B">
            <w:rPr>
              <w:noProof/>
              <w:lang w:bidi="es-ES"/>
            </w:rPr>
            <w:t xml:space="preserve">¿Cuál de las siguientes opciones de promoción ofrece a la empresa la mejor oportunidad de reconocimiento de productos, clientes potenciales calificados, tráfico de </w:t>
          </w:r>
          <w:r w:rsidRPr="00AA526B">
            <w:rPr>
              <w:noProof/>
              <w:lang w:bidi="es-ES"/>
            </w:rPr>
            <w:t>tiendas o citas?</w:t>
          </w:r>
        </w:p>
      </w:docPartBody>
    </w:docPart>
    <w:docPart>
      <w:docPartPr>
        <w:name w:val="C47E570F0FD64BD6A180B6B076CF2C29"/>
        <w:category>
          <w:name w:val="General"/>
          <w:gallery w:val="placeholder"/>
        </w:category>
        <w:types>
          <w:type w:val="bbPlcHdr"/>
        </w:types>
        <w:behaviors>
          <w:behavior w:val="content"/>
        </w:behaviors>
        <w:guid w:val="{50D70A06-570C-4E9E-956E-FAA6463D027C}"/>
      </w:docPartPr>
      <w:docPartBody>
        <w:p w:rsidR="0046180F" w:rsidRPr="00AA526B" w:rsidRDefault="009A4489" w:rsidP="00A41799">
          <w:pPr>
            <w:pStyle w:val="Listaconvietas2"/>
            <w:rPr>
              <w:noProof/>
            </w:rPr>
          </w:pPr>
          <w:r w:rsidRPr="00AA526B">
            <w:rPr>
              <w:noProof/>
              <w:lang w:bidi="es-ES"/>
            </w:rPr>
            <w:t>Publicidad multimedia (periódicos, revistas, televisión, radio)</w:t>
          </w:r>
        </w:p>
        <w:p w:rsidR="0046180F" w:rsidRPr="00AA526B" w:rsidRDefault="009A4489" w:rsidP="00A41799">
          <w:pPr>
            <w:pStyle w:val="Listaconvietas2"/>
            <w:rPr>
              <w:noProof/>
            </w:rPr>
          </w:pPr>
          <w:r w:rsidRPr="00AA526B">
            <w:rPr>
              <w:noProof/>
              <w:lang w:bidi="es-ES"/>
            </w:rPr>
            <w:t>Correo directo</w:t>
          </w:r>
        </w:p>
        <w:p w:rsidR="0046180F" w:rsidRPr="00AA526B" w:rsidRDefault="009A4489" w:rsidP="00A41799">
          <w:pPr>
            <w:pStyle w:val="Listaconvietas2"/>
            <w:rPr>
              <w:noProof/>
            </w:rPr>
          </w:pPr>
          <w:r w:rsidRPr="00AA526B">
            <w:rPr>
              <w:noProof/>
              <w:lang w:bidi="es-ES"/>
            </w:rPr>
            <w:t>Llamada telefónica</w:t>
          </w:r>
        </w:p>
        <w:p w:rsidR="0046180F" w:rsidRPr="00AA526B" w:rsidRDefault="009A4489" w:rsidP="00A41799">
          <w:pPr>
            <w:pStyle w:val="Listaconvietas2"/>
            <w:rPr>
              <w:noProof/>
            </w:rPr>
          </w:pPr>
          <w:r w:rsidRPr="00AA526B">
            <w:rPr>
              <w:noProof/>
              <w:lang w:bidi="es-ES"/>
            </w:rPr>
            <w:t>Seminarios o conferencias de negocios</w:t>
          </w:r>
        </w:p>
        <w:p w:rsidR="0046180F" w:rsidRPr="00AA526B" w:rsidRDefault="009A4489" w:rsidP="00A41799">
          <w:pPr>
            <w:pStyle w:val="Listaconvietas2"/>
            <w:rPr>
              <w:noProof/>
            </w:rPr>
          </w:pPr>
          <w:r w:rsidRPr="00AA526B">
            <w:rPr>
              <w:noProof/>
              <w:lang w:bidi="es-ES"/>
            </w:rPr>
            <w:t>Publicidad conjunta con otras empresas</w:t>
          </w:r>
        </w:p>
        <w:p w:rsidR="0046180F" w:rsidRPr="00AA526B" w:rsidRDefault="009A4489" w:rsidP="00A41799">
          <w:pPr>
            <w:pStyle w:val="Listaconvietas2"/>
            <w:rPr>
              <w:noProof/>
            </w:rPr>
          </w:pPr>
          <w:r w:rsidRPr="00AA526B">
            <w:rPr>
              <w:noProof/>
              <w:lang w:bidi="es-ES"/>
            </w:rPr>
            <w:t>Boca a boca o señalización fija</w:t>
          </w:r>
        </w:p>
        <w:p w:rsidR="0046180F" w:rsidRPr="00AA526B" w:rsidRDefault="009A4489" w:rsidP="00A41799">
          <w:pPr>
            <w:pStyle w:val="Listaconvietas2"/>
            <w:rPr>
              <w:noProof/>
            </w:rPr>
          </w:pPr>
          <w:r w:rsidRPr="00AA526B">
            <w:rPr>
              <w:noProof/>
              <w:lang w:bidi="es-ES"/>
            </w:rPr>
            <w:t xml:space="preserve">Marketing digital como </w:t>
          </w:r>
          <w:r w:rsidRPr="00AA526B">
            <w:rPr>
              <w:noProof/>
              <w:lang w:bidi="es-ES"/>
            </w:rPr>
            <w:t>medios sociales, email marketing, SEO o blogs</w:t>
          </w:r>
        </w:p>
        <w:p w:rsidR="0046180F" w:rsidRPr="00AA526B" w:rsidRDefault="009A4489" w:rsidP="00A41799">
          <w:pPr>
            <w:pStyle w:val="Listaconvietas2"/>
            <w:rPr>
              <w:noProof/>
            </w:rPr>
          </w:pPr>
          <w:r w:rsidRPr="00AA526B">
            <w:rPr>
              <w:noProof/>
              <w:lang w:bidi="es-ES"/>
            </w:rPr>
            <w:t>Proporcionar consultas gratuitas limitadas (tales como precios de trabajo gratuitos para los contratistas, consultas gratuitas de paisajismo para los paisajistas u opiniones gratuitas sobre precios para los age</w:t>
          </w:r>
          <w:r w:rsidRPr="00AA526B">
            <w:rPr>
              <w:noProof/>
              <w:lang w:bidi="es-ES"/>
            </w:rPr>
            <w:t xml:space="preserve">ntes de bienes raíces). </w:t>
          </w:r>
        </w:p>
        <w:p w:rsidR="0046180F" w:rsidRPr="00AA526B" w:rsidRDefault="009A4489" w:rsidP="00A41799">
          <w:pPr>
            <w:pStyle w:val="Listaconvietas2"/>
            <w:rPr>
              <w:noProof/>
            </w:rPr>
          </w:pPr>
          <w:r w:rsidRPr="00AA526B">
            <w:rPr>
              <w:noProof/>
              <w:lang w:bidi="es-ES"/>
            </w:rPr>
            <w:t>Patrocinar equipos deportivos locales u otros eventos comunitarios</w:t>
          </w:r>
        </w:p>
        <w:p w:rsidR="0046180F" w:rsidRPr="00AA526B" w:rsidRDefault="009A4489" w:rsidP="00A41799">
          <w:pPr>
            <w:pStyle w:val="Listaconvietas2"/>
            <w:rPr>
              <w:noProof/>
            </w:rPr>
          </w:pPr>
          <w:r w:rsidRPr="00AA526B">
            <w:rPr>
              <w:noProof/>
              <w:lang w:bidi="es-ES"/>
            </w:rPr>
            <w:t>Dar charlas informativas gratuitas ya sea en las oficinas comerciales o para empresas locales que ofrecen servicios complementarios (por ejemplo, un agente de biene</w:t>
          </w:r>
          <w:r w:rsidRPr="00AA526B">
            <w:rPr>
              <w:noProof/>
              <w:lang w:bidi="es-ES"/>
            </w:rPr>
            <w:t>s raíces que ofrece seminarios sobre cómo preparar una casa para llevarla al mercado).</w:t>
          </w:r>
        </w:p>
        <w:p w:rsidR="00000000" w:rsidRDefault="009A4489">
          <w:pPr>
            <w:pStyle w:val="C47E570F0FD64BD6A180B6B076CF2C29"/>
          </w:pPr>
          <w:r w:rsidRPr="00AA526B">
            <w:rPr>
              <w:noProof/>
              <w:lang w:bidi="es-ES"/>
            </w:rPr>
            <w:t>Hacer trabajo gratis para organizaciones sin fines de lucro locales (como una agencia de publicidad que diseña el sitio web de un mercado agrícola local de forma gratuit</w:t>
          </w:r>
          <w:r w:rsidRPr="00AA526B">
            <w:rPr>
              <w:noProof/>
              <w:lang w:bidi="es-ES"/>
            </w:rPr>
            <w:t>a).</w:t>
          </w:r>
        </w:p>
      </w:docPartBody>
    </w:docPart>
    <w:docPart>
      <w:docPartPr>
        <w:name w:val="FC072B317DBA4E88922483C4C56E79AF"/>
        <w:category>
          <w:name w:val="General"/>
          <w:gallery w:val="placeholder"/>
        </w:category>
        <w:types>
          <w:type w:val="bbPlcHdr"/>
        </w:types>
        <w:behaviors>
          <w:behavior w:val="content"/>
        </w:behaviors>
        <w:guid w:val="{875A97C3-D88C-4AFD-A85A-2594A8A55428}"/>
      </w:docPartPr>
      <w:docPartBody>
        <w:p w:rsidR="00000000" w:rsidRDefault="009A4489">
          <w:pPr>
            <w:pStyle w:val="FC072B317DBA4E88922483C4C56E79AF"/>
          </w:pPr>
          <w:r w:rsidRPr="00AA526B">
            <w:rPr>
              <w:noProof/>
              <w:lang w:bidi="es-ES"/>
            </w:rPr>
            <w:t>Estrategia de ventas:</w:t>
          </w:r>
        </w:p>
      </w:docPartBody>
    </w:docPart>
    <w:docPart>
      <w:docPartPr>
        <w:name w:val="213703BDAF1442D9AFDF18D380183983"/>
        <w:category>
          <w:name w:val="General"/>
          <w:gallery w:val="placeholder"/>
        </w:category>
        <w:types>
          <w:type w:val="bbPlcHdr"/>
        </w:types>
        <w:behaviors>
          <w:behavior w:val="content"/>
        </w:behaviors>
        <w:guid w:val="{66548C48-8F56-44E1-8D6E-1D59F0D13160}"/>
      </w:docPartPr>
      <w:docPartBody>
        <w:p w:rsidR="00000000" w:rsidRDefault="009A4489">
          <w:pPr>
            <w:pStyle w:val="213703BDAF1442D9AFDF18D380183983"/>
          </w:pPr>
          <w:r w:rsidRPr="00AA526B">
            <w:rPr>
              <w:noProof/>
              <w:lang w:bidi="es-ES"/>
            </w:rPr>
            <w:t>Si es necesario, ¿cuál será su método de ventas? ¿Habrá responsables de ventas contratados a tiempo completo, ventas por contrato u otro enfoque? Muchas empresas de servicios individuales dependen en gran medida del boca a boca. T</w:t>
          </w:r>
          <w:r w:rsidRPr="00AA526B">
            <w:rPr>
              <w:noProof/>
              <w:lang w:bidi="es-ES"/>
            </w:rPr>
            <w:t>enga esto en cuenta al desarrollar la estrategia de ventas.</w:t>
          </w:r>
        </w:p>
      </w:docPartBody>
    </w:docPart>
    <w:docPart>
      <w:docPartPr>
        <w:name w:val="DA3280FFA7CC4E629F1877D4DC3F1D4A"/>
        <w:category>
          <w:name w:val="General"/>
          <w:gallery w:val="placeholder"/>
        </w:category>
        <w:types>
          <w:type w:val="bbPlcHdr"/>
        </w:types>
        <w:behaviors>
          <w:behavior w:val="content"/>
        </w:behaviors>
        <w:guid w:val="{7A6E67BC-A7E6-4FC9-8CA9-52C0424FEE63}"/>
      </w:docPartPr>
      <w:docPartBody>
        <w:p w:rsidR="00000000" w:rsidRDefault="009A4489">
          <w:pPr>
            <w:pStyle w:val="DA3280FFA7CC4E629F1877D4DC3F1D4A"/>
          </w:pPr>
          <w:r w:rsidRPr="00AA526B">
            <w:rPr>
              <w:noProof/>
              <w:lang w:bidi="es-ES"/>
            </w:rPr>
            <w:t>Plan financiero</w:t>
          </w:r>
        </w:p>
      </w:docPartBody>
    </w:docPart>
    <w:docPart>
      <w:docPartPr>
        <w:name w:val="1C4B7FA81ADB4972A8F74BCFB1852916"/>
        <w:category>
          <w:name w:val="General"/>
          <w:gallery w:val="placeholder"/>
        </w:category>
        <w:types>
          <w:type w:val="bbPlcHdr"/>
        </w:types>
        <w:behaviors>
          <w:behavior w:val="content"/>
        </w:behaviors>
        <w:guid w:val="{257BE9D3-18A6-4ABC-8CF2-1B4A5D74C59F}"/>
      </w:docPartPr>
      <w:docPartBody>
        <w:p w:rsidR="0046180F" w:rsidRPr="00AA526B" w:rsidRDefault="009A4489" w:rsidP="00A41799">
          <w:pPr>
            <w:rPr>
              <w:noProof/>
            </w:rPr>
          </w:pPr>
          <w:r w:rsidRPr="00AA526B">
            <w:rPr>
              <w:noProof/>
              <w:lang w:bidi="es-ES"/>
            </w:rPr>
            <w:t>Crear un plan financiero es dónde se encuentran todos los planes de negocios. Hasta este punto, se han identificado el mercado objetivo, los clientes objetivos y los precios. Estos</w:t>
          </w:r>
          <w:r w:rsidRPr="00AA526B">
            <w:rPr>
              <w:noProof/>
              <w:lang w:bidi="es-ES"/>
            </w:rPr>
            <w:t xml:space="preserve"> ítems, junto con las suposiciones, ayudarán a estimar el pronóstico de ventas de la compañía. El otro lado del negocio será el de los gastos esperados. Esto es importante sobre una base continua para ver cuando el negocio es rentable. También es important</w:t>
          </w:r>
          <w:r w:rsidRPr="00AA526B">
            <w:rPr>
              <w:noProof/>
              <w:lang w:bidi="es-ES"/>
            </w:rPr>
            <w:t xml:space="preserve">e saber qué gastos deberán financiarse antes de que se reciban las ventas de los clientes o el efectivo que generan. </w:t>
          </w:r>
        </w:p>
        <w:p w:rsidR="00000000" w:rsidRDefault="009A4489">
          <w:pPr>
            <w:pStyle w:val="1C4B7FA81ADB4972A8F74BCFB1852916"/>
          </w:pPr>
          <w:r w:rsidRPr="00AA526B">
            <w:rPr>
              <w:noProof/>
              <w:lang w:bidi="es-ES"/>
            </w:rPr>
            <w:t xml:space="preserve">Como mínimo, esta sección debe incluir los costos iniciales estimados y las ganancias y pérdidas proyectadas, junto con un resumen de las </w:t>
          </w:r>
          <w:r w:rsidRPr="00AA526B">
            <w:rPr>
              <w:noProof/>
              <w:lang w:bidi="es-ES"/>
            </w:rPr>
            <w:t>suposiciones que se están haciendo con estas proyecciones. Las suposiciones deben incluir las ventas iniciales y continuas, junto con el calendario de estas entradas.</w:t>
          </w:r>
        </w:p>
      </w:docPartBody>
    </w:docPart>
    <w:docPart>
      <w:docPartPr>
        <w:name w:val="1155E465187142FB96404361FCB5EABD"/>
        <w:category>
          <w:name w:val="General"/>
          <w:gallery w:val="placeholder"/>
        </w:category>
        <w:types>
          <w:type w:val="bbPlcHdr"/>
        </w:types>
        <w:behaviors>
          <w:behavior w:val="content"/>
        </w:behaviors>
        <w:guid w:val="{3A66DA8C-2C43-4B60-9D3F-7336BB88D0FF}"/>
      </w:docPartPr>
      <w:docPartBody>
        <w:p w:rsidR="00000000" w:rsidRDefault="009A4489">
          <w:pPr>
            <w:pStyle w:val="1155E465187142FB96404361FCB5EABD"/>
          </w:pPr>
          <w:r w:rsidRPr="00AA526B">
            <w:rPr>
              <w:noProof/>
              <w:lang w:bidi="es-ES"/>
            </w:rPr>
            <w:t>Costos iniciales proyectados:</w:t>
          </w:r>
        </w:p>
      </w:docPartBody>
    </w:docPart>
    <w:docPart>
      <w:docPartPr>
        <w:name w:val="950115D658424036B573D5E14F1A5A1A"/>
        <w:category>
          <w:name w:val="General"/>
          <w:gallery w:val="placeholder"/>
        </w:category>
        <w:types>
          <w:type w:val="bbPlcHdr"/>
        </w:types>
        <w:behaviors>
          <w:behavior w:val="content"/>
        </w:behaviors>
        <w:guid w:val="{5633E213-5082-47DE-AB3B-E4AFF88CC585}"/>
      </w:docPartPr>
      <w:docPartBody>
        <w:p w:rsidR="00000000" w:rsidRDefault="009A4489">
          <w:pPr>
            <w:pStyle w:val="950115D658424036B573D5E14F1A5A1A"/>
          </w:pPr>
          <w:r w:rsidRPr="00AA526B">
            <w:rPr>
              <w:noProof/>
              <w:lang w:bidi="es-ES"/>
            </w:rPr>
            <w:t>La siguiente tabla muestra un ejemplo de los elementos de c</w:t>
          </w:r>
          <w:r w:rsidRPr="00AA526B">
            <w:rPr>
              <w:noProof/>
              <w:lang w:bidi="es-ES"/>
            </w:rPr>
            <w:t>osto continuo y único que el negocio podría necesitar para abrir. Muchos negocios son pagados a crédito con el tiempo y no tienen efectivo que llegue inmediatamente. Es necesario hacer suposiciones acerca de cuántos meses de artículos recurrentes, además d</w:t>
          </w:r>
          <w:r w:rsidRPr="00AA526B">
            <w:rPr>
              <w:noProof/>
              <w:lang w:bidi="es-ES"/>
            </w:rPr>
            <w:t>e los gastos únicos, para estimar cuándo comenzará a llegar el efectivo a la compañía. Para empezar, la empresa tendrá que financiar con ahorros o una inversión inicial. Hay una tabla en blanco en el apéndice para completar las posibles proyecciones de cos</w:t>
          </w:r>
          <w:r w:rsidRPr="00AA526B">
            <w:rPr>
              <w:noProof/>
              <w:lang w:bidi="es-ES"/>
            </w:rPr>
            <w:t>tos iniciales.</w:t>
          </w:r>
        </w:p>
      </w:docPartBody>
    </w:docPart>
    <w:docPart>
      <w:docPartPr>
        <w:name w:val="D6A6AA77CCF64D0099F491D24286D063"/>
        <w:category>
          <w:name w:val="General"/>
          <w:gallery w:val="placeholder"/>
        </w:category>
        <w:types>
          <w:type w:val="bbPlcHdr"/>
        </w:types>
        <w:behaviors>
          <w:behavior w:val="content"/>
        </w:behaviors>
        <w:guid w:val="{1DAC2296-019F-41E1-AAD5-D7A9E9834DB7}"/>
      </w:docPartPr>
      <w:docPartBody>
        <w:p w:rsidR="00000000" w:rsidRDefault="009A4489">
          <w:pPr>
            <w:pStyle w:val="D6A6AA77CCF64D0099F491D24286D063"/>
          </w:pPr>
          <w:r w:rsidRPr="00AA526B">
            <w:rPr>
              <w:noProof/>
              <w:lang w:bidi="es-ES"/>
            </w:rPr>
            <w:t>COSTOS DE INICIO</w:t>
          </w:r>
        </w:p>
      </w:docPartBody>
    </w:docPart>
    <w:docPart>
      <w:docPartPr>
        <w:name w:val="DD944F5A45CB4F0B808CE4A0332569A3"/>
        <w:category>
          <w:name w:val="General"/>
          <w:gallery w:val="placeholder"/>
        </w:category>
        <w:types>
          <w:type w:val="bbPlcHdr"/>
        </w:types>
        <w:behaviors>
          <w:behavior w:val="content"/>
        </w:behaviors>
        <w:guid w:val="{6FE1A9B1-6077-46D7-A1A4-39B87F441408}"/>
      </w:docPartPr>
      <w:docPartBody>
        <w:p w:rsidR="00000000" w:rsidRDefault="009A4489">
          <w:pPr>
            <w:pStyle w:val="DD944F5A45CB4F0B808CE4A0332569A3"/>
          </w:pPr>
          <w:r w:rsidRPr="00AA526B">
            <w:rPr>
              <w:noProof/>
              <w:lang w:bidi="es-ES"/>
            </w:rPr>
            <w:t>Su agencia basada en Office</w:t>
          </w:r>
        </w:p>
      </w:docPartBody>
    </w:docPart>
    <w:docPart>
      <w:docPartPr>
        <w:name w:val="34C60FA1E57D4AFD9FC4D340381A49E1"/>
        <w:category>
          <w:name w:val="General"/>
          <w:gallery w:val="placeholder"/>
        </w:category>
        <w:types>
          <w:type w:val="bbPlcHdr"/>
        </w:types>
        <w:behaviors>
          <w:behavior w:val="content"/>
        </w:behaviors>
        <w:guid w:val="{E0A7BF73-9C58-4DAC-9EA1-21514AA0F541}"/>
      </w:docPartPr>
      <w:docPartBody>
        <w:p w:rsidR="00000000" w:rsidRDefault="009A4489">
          <w:pPr>
            <w:pStyle w:val="34C60FA1E57D4AFD9FC4D340381A49E1"/>
          </w:pPr>
          <w:r w:rsidRPr="00AA526B">
            <w:rPr>
              <w:noProof/>
              <w:lang w:bidi="es-ES"/>
            </w:rPr>
            <w:t>1 de enero de 20xx</w:t>
          </w:r>
        </w:p>
      </w:docPartBody>
    </w:docPart>
    <w:docPart>
      <w:docPartPr>
        <w:name w:val="BB4DD3D460DB4F7D9E2715E15162C4EE"/>
        <w:category>
          <w:name w:val="General"/>
          <w:gallery w:val="placeholder"/>
        </w:category>
        <w:types>
          <w:type w:val="bbPlcHdr"/>
        </w:types>
        <w:behaviors>
          <w:behavior w:val="content"/>
        </w:behaviors>
        <w:guid w:val="{C77AE236-C7CF-4922-8BD4-455888445EE1}"/>
      </w:docPartPr>
      <w:docPartBody>
        <w:p w:rsidR="00000000" w:rsidRDefault="009A4489">
          <w:pPr>
            <w:pStyle w:val="BB4DD3D460DB4F7D9E2715E15162C4EE"/>
          </w:pPr>
          <w:r w:rsidRPr="00AA526B">
            <w:rPr>
              <w:noProof/>
              <w:lang w:bidi="es-ES"/>
            </w:rPr>
            <w:t>ARTÍCULOS DE COSTES</w:t>
          </w:r>
        </w:p>
      </w:docPartBody>
    </w:docPart>
    <w:docPart>
      <w:docPartPr>
        <w:name w:val="BD6ADA77A387498C84518E80090504BD"/>
        <w:category>
          <w:name w:val="General"/>
          <w:gallery w:val="placeholder"/>
        </w:category>
        <w:types>
          <w:type w:val="bbPlcHdr"/>
        </w:types>
        <w:behaviors>
          <w:behavior w:val="content"/>
        </w:behaviors>
        <w:guid w:val="{D5408756-55B4-4A80-8511-23A8B0D04C74}"/>
      </w:docPartPr>
      <w:docPartBody>
        <w:p w:rsidR="00000000" w:rsidRDefault="009A4489">
          <w:pPr>
            <w:pStyle w:val="BD6ADA77A387498C84518E80090504BD"/>
          </w:pPr>
          <w:r w:rsidRPr="00AA526B">
            <w:rPr>
              <w:noProof/>
              <w:lang w:bidi="es-ES"/>
            </w:rPr>
            <w:t>MESES</w:t>
          </w:r>
        </w:p>
      </w:docPartBody>
    </w:docPart>
    <w:docPart>
      <w:docPartPr>
        <w:name w:val="8BF8F060825E42ABACF49509AB59CB25"/>
        <w:category>
          <w:name w:val="General"/>
          <w:gallery w:val="placeholder"/>
        </w:category>
        <w:types>
          <w:type w:val="bbPlcHdr"/>
        </w:types>
        <w:behaviors>
          <w:behavior w:val="content"/>
        </w:behaviors>
        <w:guid w:val="{92107A3A-9884-4ADC-9809-35324339EDAE}"/>
      </w:docPartPr>
      <w:docPartBody>
        <w:p w:rsidR="00000000" w:rsidRDefault="009A4489">
          <w:pPr>
            <w:pStyle w:val="8BF8F060825E42ABACF49509AB59CB25"/>
          </w:pPr>
          <w:r w:rsidRPr="00AA526B">
            <w:rPr>
              <w:noProof/>
              <w:lang w:bidi="es-ES"/>
            </w:rPr>
            <w:t>COSTO/MES</w:t>
          </w:r>
        </w:p>
      </w:docPartBody>
    </w:docPart>
    <w:docPart>
      <w:docPartPr>
        <w:name w:val="9705F9A97AF6457E8AB997DB3D11FA06"/>
        <w:category>
          <w:name w:val="General"/>
          <w:gallery w:val="placeholder"/>
        </w:category>
        <w:types>
          <w:type w:val="bbPlcHdr"/>
        </w:types>
        <w:behaviors>
          <w:behavior w:val="content"/>
        </w:behaviors>
        <w:guid w:val="{961EA587-7942-4D3C-B083-37A56A1451FA}"/>
      </w:docPartPr>
      <w:docPartBody>
        <w:p w:rsidR="00000000" w:rsidRDefault="009A4489">
          <w:pPr>
            <w:pStyle w:val="9705F9A97AF6457E8AB997DB3D11FA06"/>
          </w:pPr>
          <w:r w:rsidRPr="00AA526B">
            <w:rPr>
              <w:noProof/>
              <w:lang w:bidi="es-ES"/>
            </w:rPr>
            <w:t>COSTOS ÚNICOS</w:t>
          </w:r>
        </w:p>
      </w:docPartBody>
    </w:docPart>
    <w:docPart>
      <w:docPartPr>
        <w:name w:val="9CFC026511A64B5AADEAD636D063F20E"/>
        <w:category>
          <w:name w:val="General"/>
          <w:gallery w:val="placeholder"/>
        </w:category>
        <w:types>
          <w:type w:val="bbPlcHdr"/>
        </w:types>
        <w:behaviors>
          <w:behavior w:val="content"/>
        </w:behaviors>
        <w:guid w:val="{02936ADD-70DD-4C0E-B194-11EC79465765}"/>
      </w:docPartPr>
      <w:docPartBody>
        <w:p w:rsidR="00000000" w:rsidRDefault="009A4489">
          <w:pPr>
            <w:pStyle w:val="9CFC026511A64B5AADEAD636D063F20E"/>
          </w:pPr>
          <w:r w:rsidRPr="00AA526B">
            <w:rPr>
              <w:noProof/>
              <w:lang w:bidi="es-ES"/>
            </w:rPr>
            <w:t>COSTO TOTAL</w:t>
          </w:r>
        </w:p>
      </w:docPartBody>
    </w:docPart>
    <w:docPart>
      <w:docPartPr>
        <w:name w:val="C8C020A86C134AA3A741F887420C7270"/>
        <w:category>
          <w:name w:val="General"/>
          <w:gallery w:val="placeholder"/>
        </w:category>
        <w:types>
          <w:type w:val="bbPlcHdr"/>
        </w:types>
        <w:behaviors>
          <w:behavior w:val="content"/>
        </w:behaviors>
        <w:guid w:val="{8CB053C7-F981-4BEA-A98D-ED320FAF876A}"/>
      </w:docPartPr>
      <w:docPartBody>
        <w:p w:rsidR="00000000" w:rsidRDefault="009A4489">
          <w:pPr>
            <w:pStyle w:val="C8C020A86C134AA3A741F887420C7270"/>
          </w:pPr>
          <w:r w:rsidRPr="00AA526B">
            <w:rPr>
              <w:noProof/>
              <w:lang w:bidi="es-ES"/>
            </w:rPr>
            <w:t>Publicidad y marketing</w:t>
          </w:r>
        </w:p>
      </w:docPartBody>
    </w:docPart>
    <w:docPart>
      <w:docPartPr>
        <w:name w:val="132ACDF2D2A341B59F09621029F93BD0"/>
        <w:category>
          <w:name w:val="General"/>
          <w:gallery w:val="placeholder"/>
        </w:category>
        <w:types>
          <w:type w:val="bbPlcHdr"/>
        </w:types>
        <w:behaviors>
          <w:behavior w:val="content"/>
        </w:behaviors>
        <w:guid w:val="{5F5F94FF-276D-4FE9-967F-26B9A476CF24}"/>
      </w:docPartPr>
      <w:docPartBody>
        <w:p w:rsidR="00000000" w:rsidRDefault="009A4489">
          <w:pPr>
            <w:pStyle w:val="132ACDF2D2A341B59F09621029F93BD0"/>
          </w:pPr>
          <w:r w:rsidRPr="00AA526B">
            <w:rPr>
              <w:noProof/>
              <w:lang w:bidi="es-ES"/>
            </w:rPr>
            <w:t>3</w:t>
          </w:r>
        </w:p>
      </w:docPartBody>
    </w:docPart>
    <w:docPart>
      <w:docPartPr>
        <w:name w:val="5AF8746A7A9E47B68F3FB01436C91469"/>
        <w:category>
          <w:name w:val="General"/>
          <w:gallery w:val="placeholder"/>
        </w:category>
        <w:types>
          <w:type w:val="bbPlcHdr"/>
        </w:types>
        <w:behaviors>
          <w:behavior w:val="content"/>
        </w:behaviors>
        <w:guid w:val="{7D474271-89D4-4F4A-94EC-7CE6B7319399}"/>
      </w:docPartPr>
      <w:docPartBody>
        <w:p w:rsidR="00000000" w:rsidRDefault="009A4489">
          <w:pPr>
            <w:pStyle w:val="5AF8746A7A9E47B68F3FB01436C91469"/>
          </w:pPr>
          <w:r w:rsidRPr="00AA526B">
            <w:rPr>
              <w:noProof/>
              <w:lang w:bidi="es-ES"/>
            </w:rPr>
            <w:t>300 €</w:t>
          </w:r>
        </w:p>
      </w:docPartBody>
    </w:docPart>
    <w:docPart>
      <w:docPartPr>
        <w:name w:val="9185F5C715FE4BF9B70068177966BA0D"/>
        <w:category>
          <w:name w:val="General"/>
          <w:gallery w:val="placeholder"/>
        </w:category>
        <w:types>
          <w:type w:val="bbPlcHdr"/>
        </w:types>
        <w:behaviors>
          <w:behavior w:val="content"/>
        </w:behaviors>
        <w:guid w:val="{E967B234-391C-49D8-A63C-016821F93BCE}"/>
      </w:docPartPr>
      <w:docPartBody>
        <w:p w:rsidR="00000000" w:rsidRDefault="009A4489">
          <w:pPr>
            <w:pStyle w:val="9185F5C715FE4BF9B70068177966BA0D"/>
          </w:pPr>
          <w:r w:rsidRPr="00AA526B">
            <w:rPr>
              <w:noProof/>
              <w:lang w:bidi="es-ES"/>
            </w:rPr>
            <w:t>2</w:t>
          </w:r>
          <w:r>
            <w:rPr>
              <w:noProof/>
              <w:lang w:bidi="es-ES"/>
            </w:rPr>
            <w:t xml:space="preserve"> </w:t>
          </w:r>
          <w:r w:rsidRPr="00AA526B">
            <w:rPr>
              <w:noProof/>
              <w:lang w:bidi="es-ES"/>
            </w:rPr>
            <w:t>000 €</w:t>
          </w:r>
        </w:p>
      </w:docPartBody>
    </w:docPart>
    <w:docPart>
      <w:docPartPr>
        <w:name w:val="FA939519756B4C58B2C55CC47CBD5DF4"/>
        <w:category>
          <w:name w:val="General"/>
          <w:gallery w:val="placeholder"/>
        </w:category>
        <w:types>
          <w:type w:val="bbPlcHdr"/>
        </w:types>
        <w:behaviors>
          <w:behavior w:val="content"/>
        </w:behaviors>
        <w:guid w:val="{C088463D-EA16-492E-9914-A67F3DA4A80C}"/>
      </w:docPartPr>
      <w:docPartBody>
        <w:p w:rsidR="00000000" w:rsidRDefault="009A4489">
          <w:pPr>
            <w:pStyle w:val="FA939519756B4C58B2C55CC47CBD5DF4"/>
          </w:pPr>
          <w:r w:rsidRPr="00AA526B">
            <w:rPr>
              <w:noProof/>
              <w:lang w:bidi="es-ES"/>
            </w:rPr>
            <w:t>2 900 €</w:t>
          </w:r>
        </w:p>
      </w:docPartBody>
    </w:docPart>
    <w:docPart>
      <w:docPartPr>
        <w:name w:val="8024285751754D278553AC8A5C4F223A"/>
        <w:category>
          <w:name w:val="General"/>
          <w:gallery w:val="placeholder"/>
        </w:category>
        <w:types>
          <w:type w:val="bbPlcHdr"/>
        </w:types>
        <w:behaviors>
          <w:behavior w:val="content"/>
        </w:behaviors>
        <w:guid w:val="{2AD3FE4A-E88D-4D8E-8250-159BBA53C379}"/>
      </w:docPartPr>
      <w:docPartBody>
        <w:p w:rsidR="00000000" w:rsidRDefault="009A4489">
          <w:pPr>
            <w:pStyle w:val="8024285751754D278553AC8A5C4F223A"/>
          </w:pPr>
          <w:r w:rsidRPr="00AA526B">
            <w:rPr>
              <w:noProof/>
              <w:lang w:bidi="es-ES"/>
            </w:rPr>
            <w:t>Salarios de los empleados*</w:t>
          </w:r>
        </w:p>
      </w:docPartBody>
    </w:docPart>
    <w:docPart>
      <w:docPartPr>
        <w:name w:val="AB0C72F64A6443E4899A7BF131A585A6"/>
        <w:category>
          <w:name w:val="General"/>
          <w:gallery w:val="placeholder"/>
        </w:category>
        <w:types>
          <w:type w:val="bbPlcHdr"/>
        </w:types>
        <w:behaviors>
          <w:behavior w:val="content"/>
        </w:behaviors>
        <w:guid w:val="{4039DE33-8C73-4899-91A1-B937FE576DA2}"/>
      </w:docPartPr>
      <w:docPartBody>
        <w:p w:rsidR="00000000" w:rsidRDefault="009A4489">
          <w:pPr>
            <w:pStyle w:val="AB0C72F64A6443E4899A7BF131A585A6"/>
          </w:pPr>
          <w:r w:rsidRPr="00AA526B">
            <w:rPr>
              <w:noProof/>
              <w:lang w:bidi="es-ES"/>
            </w:rPr>
            <w:t>4</w:t>
          </w:r>
        </w:p>
      </w:docPartBody>
    </w:docPart>
    <w:docPart>
      <w:docPartPr>
        <w:name w:val="6B21FEF928224059A6318827C08CAC0F"/>
        <w:category>
          <w:name w:val="General"/>
          <w:gallery w:val="placeholder"/>
        </w:category>
        <w:types>
          <w:type w:val="bbPlcHdr"/>
        </w:types>
        <w:behaviors>
          <w:behavior w:val="content"/>
        </w:behaviors>
        <w:guid w:val="{342B917D-8B27-4855-B36A-26DE7B432598}"/>
      </w:docPartPr>
      <w:docPartBody>
        <w:p w:rsidR="00000000" w:rsidRDefault="009A4489">
          <w:pPr>
            <w:pStyle w:val="6B21FEF928224059A6318827C08CAC0F"/>
          </w:pPr>
          <w:r w:rsidRPr="00AA526B">
            <w:rPr>
              <w:noProof/>
              <w:lang w:bidi="es-ES"/>
            </w:rPr>
            <w:t>500 €</w:t>
          </w:r>
        </w:p>
      </w:docPartBody>
    </w:docPart>
    <w:docPart>
      <w:docPartPr>
        <w:name w:val="AB4E8868A43F4CCC881FE801D9126109"/>
        <w:category>
          <w:name w:val="General"/>
          <w:gallery w:val="placeholder"/>
        </w:category>
        <w:types>
          <w:type w:val="bbPlcHdr"/>
        </w:types>
        <w:behaviors>
          <w:behavior w:val="content"/>
        </w:behaviors>
        <w:guid w:val="{137E88CB-BC72-4D2A-B2EF-AA6D897E59A5}"/>
      </w:docPartPr>
      <w:docPartBody>
        <w:p w:rsidR="00000000" w:rsidRDefault="009A4489">
          <w:pPr>
            <w:pStyle w:val="AB4E8868A43F4CCC881FE801D9126109"/>
          </w:pPr>
          <w:r w:rsidRPr="00AA526B">
            <w:rPr>
              <w:noProof/>
              <w:lang w:bidi="es-ES"/>
            </w:rPr>
            <w:t>2 €</w:t>
          </w:r>
        </w:p>
      </w:docPartBody>
    </w:docPart>
    <w:docPart>
      <w:docPartPr>
        <w:name w:val="F334D8ED365B46C1BDC6B06BCC623759"/>
        <w:category>
          <w:name w:val="General"/>
          <w:gallery w:val="placeholder"/>
        </w:category>
        <w:types>
          <w:type w:val="bbPlcHdr"/>
        </w:types>
        <w:behaviors>
          <w:behavior w:val="content"/>
        </w:behaviors>
        <w:guid w:val="{0BCC1194-A365-45E4-A6D0-7C73A6F733DF}"/>
      </w:docPartPr>
      <w:docPartBody>
        <w:p w:rsidR="00000000" w:rsidRDefault="009A4489">
          <w:pPr>
            <w:pStyle w:val="F334D8ED365B46C1BDC6B06BCC623759"/>
          </w:pPr>
          <w:r w:rsidRPr="00AA526B">
            <w:rPr>
              <w:noProof/>
              <w:lang w:bidi="es-ES"/>
            </w:rPr>
            <w:t>2 002 €</w:t>
          </w:r>
        </w:p>
      </w:docPartBody>
    </w:docPart>
    <w:docPart>
      <w:docPartPr>
        <w:name w:val="2D4B7748281543D9BB23F950924DEB8A"/>
        <w:category>
          <w:name w:val="General"/>
          <w:gallery w:val="placeholder"/>
        </w:category>
        <w:types>
          <w:type w:val="bbPlcHdr"/>
        </w:types>
        <w:behaviors>
          <w:behavior w:val="content"/>
        </w:behaviors>
        <w:guid w:val="{5248AC02-4D46-4B16-A17F-E14F6A97B213}"/>
      </w:docPartPr>
      <w:docPartBody>
        <w:p w:rsidR="00000000" w:rsidRDefault="009A4489">
          <w:pPr>
            <w:pStyle w:val="2D4B7748281543D9BB23F950924DEB8A"/>
          </w:pPr>
          <w:r w:rsidRPr="00AA526B">
            <w:rPr>
              <w:noProof/>
              <w:lang w:bidi="es-ES"/>
            </w:rPr>
            <w:t>Beneficios e impuestos de las nóminas de los empleados</w:t>
          </w:r>
        </w:p>
      </w:docPartBody>
    </w:docPart>
    <w:docPart>
      <w:docPartPr>
        <w:name w:val="5AE7F82C148E464FA238C503E5287D75"/>
        <w:category>
          <w:name w:val="General"/>
          <w:gallery w:val="placeholder"/>
        </w:category>
        <w:types>
          <w:type w:val="bbPlcHdr"/>
        </w:types>
        <w:behaviors>
          <w:behavior w:val="content"/>
        </w:behaviors>
        <w:guid w:val="{FA65CE06-ABB9-4332-9C19-2BF5582119F7}"/>
      </w:docPartPr>
      <w:docPartBody>
        <w:p w:rsidR="00000000" w:rsidRDefault="009A4489">
          <w:pPr>
            <w:pStyle w:val="5AE7F82C148E464FA238C503E5287D75"/>
          </w:pPr>
          <w:r w:rsidRPr="00AA526B">
            <w:rPr>
              <w:noProof/>
              <w:lang w:bidi="es-ES"/>
            </w:rPr>
            <w:t>4</w:t>
          </w:r>
        </w:p>
      </w:docPartBody>
    </w:docPart>
    <w:docPart>
      <w:docPartPr>
        <w:name w:val="D84492BE173048A2A0A0FD217294B722"/>
        <w:category>
          <w:name w:val="General"/>
          <w:gallery w:val="placeholder"/>
        </w:category>
        <w:types>
          <w:type w:val="bbPlcHdr"/>
        </w:types>
        <w:behaviors>
          <w:behavior w:val="content"/>
        </w:behaviors>
        <w:guid w:val="{4F89D0E5-6017-4A77-97EB-92EBA9B89F70}"/>
      </w:docPartPr>
      <w:docPartBody>
        <w:p w:rsidR="00000000" w:rsidRDefault="009A4489">
          <w:pPr>
            <w:pStyle w:val="D84492BE173048A2A0A0FD217294B722"/>
          </w:pPr>
          <w:r w:rsidRPr="00AA526B">
            <w:rPr>
              <w:noProof/>
              <w:lang w:bidi="es-ES"/>
            </w:rPr>
            <w:t>100 €</w:t>
          </w:r>
        </w:p>
      </w:docPartBody>
    </w:docPart>
    <w:docPart>
      <w:docPartPr>
        <w:name w:val="3E0CA3DAEAC34795886A0B65FC492CAF"/>
        <w:category>
          <w:name w:val="General"/>
          <w:gallery w:val="placeholder"/>
        </w:category>
        <w:types>
          <w:type w:val="bbPlcHdr"/>
        </w:types>
        <w:behaviors>
          <w:behavior w:val="content"/>
        </w:behaviors>
        <w:guid w:val="{5945A159-300D-4497-9964-C36DD94C32A7}"/>
      </w:docPartPr>
      <w:docPartBody>
        <w:p w:rsidR="00000000" w:rsidRDefault="009A4489">
          <w:pPr>
            <w:pStyle w:val="3E0CA3DAEAC34795886A0B65FC492CAF"/>
          </w:pPr>
          <w:r w:rsidRPr="00AA526B">
            <w:rPr>
              <w:noProof/>
              <w:lang w:bidi="es-ES"/>
            </w:rPr>
            <w:t>1 500 €</w:t>
          </w:r>
        </w:p>
      </w:docPartBody>
    </w:docPart>
    <w:docPart>
      <w:docPartPr>
        <w:name w:val="9066F0FB6CE841DF9FDDEC0B64D5E5F3"/>
        <w:category>
          <w:name w:val="General"/>
          <w:gallery w:val="placeholder"/>
        </w:category>
        <w:types>
          <w:type w:val="bbPlcHdr"/>
        </w:types>
        <w:behaviors>
          <w:behavior w:val="content"/>
        </w:behaviors>
        <w:guid w:val="{10CC1FA1-AFD6-4BD6-8192-9DDA9DF9C458}"/>
      </w:docPartPr>
      <w:docPartBody>
        <w:p w:rsidR="00000000" w:rsidRDefault="009A4489">
          <w:pPr>
            <w:pStyle w:val="9066F0FB6CE841DF9FDDEC0B64D5E5F3"/>
          </w:pPr>
          <w:r w:rsidRPr="00AA526B">
            <w:rPr>
              <w:noProof/>
              <w:lang w:bidi="es-ES"/>
            </w:rPr>
            <w:t>1 600 €</w:t>
          </w:r>
        </w:p>
      </w:docPartBody>
    </w:docPart>
    <w:docPart>
      <w:docPartPr>
        <w:name w:val="C4781C03D76149A791D33A75573A54AC"/>
        <w:category>
          <w:name w:val="General"/>
          <w:gallery w:val="placeholder"/>
        </w:category>
        <w:types>
          <w:type w:val="bbPlcHdr"/>
        </w:types>
        <w:behaviors>
          <w:behavior w:val="content"/>
        </w:behaviors>
        <w:guid w:val="{51800894-5E82-48C4-A65A-D8B686E1760D}"/>
      </w:docPartPr>
      <w:docPartBody>
        <w:p w:rsidR="00000000" w:rsidRDefault="009A4489">
          <w:pPr>
            <w:pStyle w:val="C4781C03D76149A791D33A75573A54AC"/>
          </w:pPr>
          <w:r w:rsidRPr="00AA526B">
            <w:rPr>
              <w:noProof/>
              <w:lang w:bidi="es-ES"/>
            </w:rPr>
            <w:t xml:space="preserve">Pagos de </w:t>
          </w:r>
          <w:r w:rsidRPr="00AA526B">
            <w:rPr>
              <w:noProof/>
              <w:lang w:bidi="es-ES"/>
            </w:rPr>
            <w:t>renta/Alquiler/Servicios Públicos</w:t>
          </w:r>
        </w:p>
      </w:docPartBody>
    </w:docPart>
    <w:docPart>
      <w:docPartPr>
        <w:name w:val="BE17FD443D29454AB8F9DE8C0F9FC148"/>
        <w:category>
          <w:name w:val="General"/>
          <w:gallery w:val="placeholder"/>
        </w:category>
        <w:types>
          <w:type w:val="bbPlcHdr"/>
        </w:types>
        <w:behaviors>
          <w:behavior w:val="content"/>
        </w:behaviors>
        <w:guid w:val="{A502552F-18B9-4927-AFFF-657EEFCA320E}"/>
      </w:docPartPr>
      <w:docPartBody>
        <w:p w:rsidR="00000000" w:rsidRDefault="009A4489">
          <w:pPr>
            <w:pStyle w:val="BE17FD443D29454AB8F9DE8C0F9FC148"/>
          </w:pPr>
          <w:r w:rsidRPr="00AA526B">
            <w:rPr>
              <w:noProof/>
              <w:lang w:bidi="es-ES"/>
            </w:rPr>
            <w:t>4</w:t>
          </w:r>
        </w:p>
      </w:docPartBody>
    </w:docPart>
    <w:docPart>
      <w:docPartPr>
        <w:name w:val="5B09153AE15C43E98E179213B138B189"/>
        <w:category>
          <w:name w:val="General"/>
          <w:gallery w:val="placeholder"/>
        </w:category>
        <w:types>
          <w:type w:val="bbPlcHdr"/>
        </w:types>
        <w:behaviors>
          <w:behavior w:val="content"/>
        </w:behaviors>
        <w:guid w:val="{CC50AB9E-3793-455E-A929-8A6729822AD6}"/>
      </w:docPartPr>
      <w:docPartBody>
        <w:p w:rsidR="00000000" w:rsidRDefault="009A4489">
          <w:pPr>
            <w:pStyle w:val="5B09153AE15C43E98E179213B138B189"/>
          </w:pPr>
          <w:r w:rsidRPr="00AA526B">
            <w:rPr>
              <w:noProof/>
              <w:lang w:bidi="es-ES"/>
            </w:rPr>
            <w:t>750 €</w:t>
          </w:r>
        </w:p>
      </w:docPartBody>
    </w:docPart>
    <w:docPart>
      <w:docPartPr>
        <w:name w:val="D78D1F9D51844A00AC74DE052A4A6980"/>
        <w:category>
          <w:name w:val="General"/>
          <w:gallery w:val="placeholder"/>
        </w:category>
        <w:types>
          <w:type w:val="bbPlcHdr"/>
        </w:types>
        <w:behaviors>
          <w:behavior w:val="content"/>
        </w:behaviors>
        <w:guid w:val="{DEE3500A-AD26-460B-A70C-62040E503B60}"/>
      </w:docPartPr>
      <w:docPartBody>
        <w:p w:rsidR="00000000" w:rsidRDefault="009A4489">
          <w:pPr>
            <w:pStyle w:val="D78D1F9D51844A00AC74DE052A4A6980"/>
          </w:pPr>
          <w:r w:rsidRPr="00AA526B">
            <w:rPr>
              <w:noProof/>
              <w:lang w:bidi="es-ES"/>
            </w:rPr>
            <w:t>2 500 €</w:t>
          </w:r>
        </w:p>
      </w:docPartBody>
    </w:docPart>
    <w:docPart>
      <w:docPartPr>
        <w:name w:val="4DF288D90FBE47208F5242E501416F83"/>
        <w:category>
          <w:name w:val="General"/>
          <w:gallery w:val="placeholder"/>
        </w:category>
        <w:types>
          <w:type w:val="bbPlcHdr"/>
        </w:types>
        <w:behaviors>
          <w:behavior w:val="content"/>
        </w:behaviors>
        <w:guid w:val="{670F3DD8-A26F-44BA-A959-41F5CF1C4065}"/>
      </w:docPartPr>
      <w:docPartBody>
        <w:p w:rsidR="00000000" w:rsidRDefault="009A4489">
          <w:pPr>
            <w:pStyle w:val="4DF288D90FBE47208F5242E501416F83"/>
          </w:pPr>
          <w:r w:rsidRPr="00AA526B">
            <w:rPr>
              <w:noProof/>
              <w:lang w:bidi="es-ES"/>
            </w:rPr>
            <w:t>5 500 €</w:t>
          </w:r>
        </w:p>
      </w:docPartBody>
    </w:docPart>
    <w:docPart>
      <w:docPartPr>
        <w:name w:val="59A73A6943684C75AC7D25F5D1B4FE7A"/>
        <w:category>
          <w:name w:val="General"/>
          <w:gallery w:val="placeholder"/>
        </w:category>
        <w:types>
          <w:type w:val="bbPlcHdr"/>
        </w:types>
        <w:behaviors>
          <w:behavior w:val="content"/>
        </w:behaviors>
        <w:guid w:val="{CF1BBAF4-4865-4F9A-89FD-5119CEAF8182}"/>
      </w:docPartPr>
      <w:docPartBody>
        <w:p w:rsidR="00000000" w:rsidRDefault="009A4489">
          <w:pPr>
            <w:pStyle w:val="59A73A6943684C75AC7D25F5D1B4FE7A"/>
          </w:pPr>
          <w:r w:rsidRPr="00AA526B">
            <w:rPr>
              <w:noProof/>
              <w:lang w:bidi="es-ES"/>
            </w:rPr>
            <w:t>Franqueo/envío</w:t>
          </w:r>
        </w:p>
      </w:docPartBody>
    </w:docPart>
    <w:docPart>
      <w:docPartPr>
        <w:name w:val="DA851C6FD2C54501B2AA3F18DE2A7973"/>
        <w:category>
          <w:name w:val="General"/>
          <w:gallery w:val="placeholder"/>
        </w:category>
        <w:types>
          <w:type w:val="bbPlcHdr"/>
        </w:types>
        <w:behaviors>
          <w:behavior w:val="content"/>
        </w:behaviors>
        <w:guid w:val="{08DCACE7-C08B-4014-85E7-77084CCDD420}"/>
      </w:docPartPr>
      <w:docPartBody>
        <w:p w:rsidR="00000000" w:rsidRDefault="009A4489">
          <w:pPr>
            <w:pStyle w:val="DA851C6FD2C54501B2AA3F18DE2A7973"/>
          </w:pPr>
          <w:r w:rsidRPr="00AA526B">
            <w:rPr>
              <w:noProof/>
              <w:lang w:bidi="es-ES"/>
            </w:rPr>
            <w:t>1</w:t>
          </w:r>
        </w:p>
      </w:docPartBody>
    </w:docPart>
    <w:docPart>
      <w:docPartPr>
        <w:name w:val="06E9F24280DD4B42B50289B8B3485272"/>
        <w:category>
          <w:name w:val="General"/>
          <w:gallery w:val="placeholder"/>
        </w:category>
        <w:types>
          <w:type w:val="bbPlcHdr"/>
        </w:types>
        <w:behaviors>
          <w:behavior w:val="content"/>
        </w:behaviors>
        <w:guid w:val="{5273C06E-2AB4-4833-910A-56BF0436EBD0}"/>
      </w:docPartPr>
      <w:docPartBody>
        <w:p w:rsidR="00000000" w:rsidRDefault="009A4489">
          <w:pPr>
            <w:pStyle w:val="06E9F24280DD4B42B50289B8B3485272"/>
          </w:pPr>
          <w:r w:rsidRPr="00AA526B">
            <w:rPr>
              <w:noProof/>
              <w:lang w:bidi="es-ES"/>
            </w:rPr>
            <w:t>25 €</w:t>
          </w:r>
        </w:p>
      </w:docPartBody>
    </w:docPart>
    <w:docPart>
      <w:docPartPr>
        <w:name w:val="3E2E534AB52D43A4BB29ABF07D711292"/>
        <w:category>
          <w:name w:val="General"/>
          <w:gallery w:val="placeholder"/>
        </w:category>
        <w:types>
          <w:type w:val="bbPlcHdr"/>
        </w:types>
        <w:behaviors>
          <w:behavior w:val="content"/>
        </w:behaviors>
        <w:guid w:val="{E3900C7C-17D6-4E62-96EC-2DF0C46FD64E}"/>
      </w:docPartPr>
      <w:docPartBody>
        <w:p w:rsidR="00000000" w:rsidRDefault="009A4489">
          <w:pPr>
            <w:pStyle w:val="3E2E534AB52D43A4BB29ABF07D711292"/>
          </w:pPr>
          <w:r w:rsidRPr="00AA526B">
            <w:rPr>
              <w:noProof/>
              <w:lang w:bidi="es-ES"/>
            </w:rPr>
            <w:t>25 €</w:t>
          </w:r>
        </w:p>
      </w:docPartBody>
    </w:docPart>
    <w:docPart>
      <w:docPartPr>
        <w:name w:val="AF3E56EF74B649A79A82DA2611F683B7"/>
        <w:category>
          <w:name w:val="General"/>
          <w:gallery w:val="placeholder"/>
        </w:category>
        <w:types>
          <w:type w:val="bbPlcHdr"/>
        </w:types>
        <w:behaviors>
          <w:behavior w:val="content"/>
        </w:behaviors>
        <w:guid w:val="{9A82BFF1-CBBF-4B24-8297-6E15579BC3A3}"/>
      </w:docPartPr>
      <w:docPartBody>
        <w:p w:rsidR="00000000" w:rsidRDefault="009A4489">
          <w:pPr>
            <w:pStyle w:val="AF3E56EF74B649A79A82DA2611F683B7"/>
          </w:pPr>
          <w:r w:rsidRPr="00AA526B">
            <w:rPr>
              <w:noProof/>
              <w:lang w:bidi="es-ES"/>
            </w:rPr>
            <w:t>50 €</w:t>
          </w:r>
        </w:p>
      </w:docPartBody>
    </w:docPart>
    <w:docPart>
      <w:docPartPr>
        <w:name w:val="AADDCDE383844515BD6D0F2E7238E387"/>
        <w:category>
          <w:name w:val="General"/>
          <w:gallery w:val="placeholder"/>
        </w:category>
        <w:types>
          <w:type w:val="bbPlcHdr"/>
        </w:types>
        <w:behaviors>
          <w:behavior w:val="content"/>
        </w:behaviors>
        <w:guid w:val="{37AD738E-8A27-45E5-A9D9-60FCCA0A86DA}"/>
      </w:docPartPr>
      <w:docPartBody>
        <w:p w:rsidR="00000000" w:rsidRDefault="009A4489">
          <w:pPr>
            <w:pStyle w:val="AADDCDE383844515BD6D0F2E7238E387"/>
          </w:pPr>
          <w:r w:rsidRPr="00AA526B">
            <w:rPr>
              <w:noProof/>
              <w:lang w:bidi="es-ES"/>
            </w:rPr>
            <w:t>Comunicaciones/teléfono</w:t>
          </w:r>
        </w:p>
      </w:docPartBody>
    </w:docPart>
    <w:docPart>
      <w:docPartPr>
        <w:name w:val="77EEDFFAF5B048BBB7D40F9DF219B017"/>
        <w:category>
          <w:name w:val="General"/>
          <w:gallery w:val="placeholder"/>
        </w:category>
        <w:types>
          <w:type w:val="bbPlcHdr"/>
        </w:types>
        <w:behaviors>
          <w:behavior w:val="content"/>
        </w:behaviors>
        <w:guid w:val="{AC1D5783-52AC-4DD6-89EB-C6718F4D1311}"/>
      </w:docPartPr>
      <w:docPartBody>
        <w:p w:rsidR="00000000" w:rsidRDefault="009A4489">
          <w:pPr>
            <w:pStyle w:val="77EEDFFAF5B048BBB7D40F9DF219B017"/>
          </w:pPr>
          <w:r w:rsidRPr="00AA526B">
            <w:rPr>
              <w:noProof/>
              <w:lang w:bidi="es-ES"/>
            </w:rPr>
            <w:t>4</w:t>
          </w:r>
        </w:p>
      </w:docPartBody>
    </w:docPart>
    <w:docPart>
      <w:docPartPr>
        <w:name w:val="EEB8FB041C47497CB69ED5661722951A"/>
        <w:category>
          <w:name w:val="General"/>
          <w:gallery w:val="placeholder"/>
        </w:category>
        <w:types>
          <w:type w:val="bbPlcHdr"/>
        </w:types>
        <w:behaviors>
          <w:behavior w:val="content"/>
        </w:behaviors>
        <w:guid w:val="{600A337C-1A93-49A1-A514-DD18B00906E0}"/>
      </w:docPartPr>
      <w:docPartBody>
        <w:p w:rsidR="00000000" w:rsidRDefault="009A4489">
          <w:pPr>
            <w:pStyle w:val="EEB8FB041C47497CB69ED5661722951A"/>
          </w:pPr>
          <w:r w:rsidRPr="00AA526B">
            <w:rPr>
              <w:noProof/>
              <w:lang w:bidi="es-ES"/>
            </w:rPr>
            <w:t>70 €</w:t>
          </w:r>
        </w:p>
      </w:docPartBody>
    </w:docPart>
    <w:docPart>
      <w:docPartPr>
        <w:name w:val="17322003B9EE48C4AFAD2FB64E1112E2"/>
        <w:category>
          <w:name w:val="General"/>
          <w:gallery w:val="placeholder"/>
        </w:category>
        <w:types>
          <w:type w:val="bbPlcHdr"/>
        </w:types>
        <w:behaviors>
          <w:behavior w:val="content"/>
        </w:behaviors>
        <w:guid w:val="{F02A7477-D959-4997-B775-18BE7990E9F9}"/>
      </w:docPartPr>
      <w:docPartBody>
        <w:p w:rsidR="00000000" w:rsidRDefault="009A4489">
          <w:pPr>
            <w:pStyle w:val="17322003B9EE48C4AFAD2FB64E1112E2"/>
          </w:pPr>
          <w:r w:rsidRPr="00AA526B">
            <w:rPr>
              <w:noProof/>
              <w:lang w:bidi="es-ES"/>
            </w:rPr>
            <w:t>280 €</w:t>
          </w:r>
        </w:p>
      </w:docPartBody>
    </w:docPart>
    <w:docPart>
      <w:docPartPr>
        <w:name w:val="89DC96291C1E43EC84A8E4342C10A946"/>
        <w:category>
          <w:name w:val="General"/>
          <w:gallery w:val="placeholder"/>
        </w:category>
        <w:types>
          <w:type w:val="bbPlcHdr"/>
        </w:types>
        <w:behaviors>
          <w:behavior w:val="content"/>
        </w:behaviors>
        <w:guid w:val="{D32F4AA6-9811-405A-9943-BEAFEEB81DFB}"/>
      </w:docPartPr>
      <w:docPartBody>
        <w:p w:rsidR="00000000" w:rsidRDefault="009A4489">
          <w:pPr>
            <w:pStyle w:val="89DC96291C1E43EC84A8E4342C10A946"/>
          </w:pPr>
          <w:r w:rsidRPr="00AA526B">
            <w:rPr>
              <w:noProof/>
              <w:lang w:bidi="es-ES"/>
            </w:rPr>
            <w:t>560 €</w:t>
          </w:r>
        </w:p>
      </w:docPartBody>
    </w:docPart>
    <w:docPart>
      <w:docPartPr>
        <w:name w:val="14C89FC59EF34F4390DA87324813692D"/>
        <w:category>
          <w:name w:val="General"/>
          <w:gallery w:val="placeholder"/>
        </w:category>
        <w:types>
          <w:type w:val="bbPlcHdr"/>
        </w:types>
        <w:behaviors>
          <w:behavior w:val="content"/>
        </w:behaviors>
        <w:guid w:val="{70354A61-8C78-4923-8CF6-63992A54095F}"/>
      </w:docPartPr>
      <w:docPartBody>
        <w:p w:rsidR="00000000" w:rsidRDefault="009A4489">
          <w:pPr>
            <w:pStyle w:val="14C89FC59EF34F4390DA87324813692D"/>
          </w:pPr>
          <w:r w:rsidRPr="00AA526B">
            <w:rPr>
              <w:noProof/>
              <w:lang w:bidi="es-ES"/>
            </w:rPr>
            <w:t>Equipos informáticos</w:t>
          </w:r>
        </w:p>
      </w:docPartBody>
    </w:docPart>
    <w:docPart>
      <w:docPartPr>
        <w:name w:val="0198E6919B5B4DAA9BD7B88C500F2654"/>
        <w:category>
          <w:name w:val="General"/>
          <w:gallery w:val="placeholder"/>
        </w:category>
        <w:types>
          <w:type w:val="bbPlcHdr"/>
        </w:types>
        <w:behaviors>
          <w:behavior w:val="content"/>
        </w:behaviors>
        <w:guid w:val="{E828646C-C158-4F00-AAEA-BA9C231EB68D}"/>
      </w:docPartPr>
      <w:docPartBody>
        <w:p w:rsidR="00000000" w:rsidRDefault="009A4489">
          <w:pPr>
            <w:pStyle w:val="0198E6919B5B4DAA9BD7B88C500F2654"/>
          </w:pPr>
          <w:r w:rsidRPr="00AA526B">
            <w:rPr>
              <w:noProof/>
              <w:lang w:bidi="es-ES"/>
            </w:rPr>
            <w:t>0 €</w:t>
          </w:r>
        </w:p>
      </w:docPartBody>
    </w:docPart>
    <w:docPart>
      <w:docPartPr>
        <w:name w:val="419EFABE52844938B174300288B4366E"/>
        <w:category>
          <w:name w:val="General"/>
          <w:gallery w:val="placeholder"/>
        </w:category>
        <w:types>
          <w:type w:val="bbPlcHdr"/>
        </w:types>
        <w:behaviors>
          <w:behavior w:val="content"/>
        </w:behaviors>
        <w:guid w:val="{8719C2FF-632F-4022-AE0C-AFD79A4D4556}"/>
      </w:docPartPr>
      <w:docPartBody>
        <w:p w:rsidR="00000000" w:rsidRDefault="009A4489">
          <w:pPr>
            <w:pStyle w:val="419EFABE52844938B174300288B4366E"/>
          </w:pPr>
          <w:r w:rsidRPr="00AA526B">
            <w:rPr>
              <w:noProof/>
              <w:lang w:bidi="es-ES"/>
            </w:rPr>
            <w:t>1</w:t>
          </w:r>
          <w:r>
            <w:rPr>
              <w:noProof/>
              <w:lang w:bidi="es-ES"/>
            </w:rPr>
            <w:t xml:space="preserve"> </w:t>
          </w:r>
          <w:r w:rsidRPr="00AA526B">
            <w:rPr>
              <w:noProof/>
              <w:lang w:bidi="es-ES"/>
            </w:rPr>
            <w:t>500 €</w:t>
          </w:r>
        </w:p>
      </w:docPartBody>
    </w:docPart>
    <w:docPart>
      <w:docPartPr>
        <w:name w:val="43A3779B1F074E5488BF91791CA01FAA"/>
        <w:category>
          <w:name w:val="General"/>
          <w:gallery w:val="placeholder"/>
        </w:category>
        <w:types>
          <w:type w:val="bbPlcHdr"/>
        </w:types>
        <w:behaviors>
          <w:behavior w:val="content"/>
        </w:behaviors>
        <w:guid w:val="{0837E6FA-849E-4934-9863-A8CCFE51CB7D}"/>
      </w:docPartPr>
      <w:docPartBody>
        <w:p w:rsidR="00000000" w:rsidRDefault="009A4489">
          <w:pPr>
            <w:pStyle w:val="43A3779B1F074E5488BF91791CA01FAA"/>
          </w:pPr>
          <w:r w:rsidRPr="00AA526B">
            <w:rPr>
              <w:noProof/>
              <w:lang w:bidi="es-ES"/>
            </w:rPr>
            <w:t>1 500 €</w:t>
          </w:r>
        </w:p>
      </w:docPartBody>
    </w:docPart>
    <w:docPart>
      <w:docPartPr>
        <w:name w:val="304AD301760A4A30ACB5B102A5FB70E8"/>
        <w:category>
          <w:name w:val="General"/>
          <w:gallery w:val="placeholder"/>
        </w:category>
        <w:types>
          <w:type w:val="bbPlcHdr"/>
        </w:types>
        <w:behaviors>
          <w:behavior w:val="content"/>
        </w:behaviors>
        <w:guid w:val="{D80B6E98-0936-46D8-B60C-5391C2E395B1}"/>
      </w:docPartPr>
      <w:docPartBody>
        <w:p w:rsidR="00000000" w:rsidRDefault="009A4489">
          <w:pPr>
            <w:pStyle w:val="304AD301760A4A30ACB5B102A5FB70E8"/>
          </w:pPr>
          <w:r w:rsidRPr="00AA526B">
            <w:rPr>
              <w:noProof/>
              <w:lang w:bidi="es-ES"/>
            </w:rPr>
            <w:t>Software de equipo</w:t>
          </w:r>
        </w:p>
      </w:docPartBody>
    </w:docPart>
    <w:docPart>
      <w:docPartPr>
        <w:name w:val="7F5626C85A154C2796A2DC6B0C7F7650"/>
        <w:category>
          <w:name w:val="General"/>
          <w:gallery w:val="placeholder"/>
        </w:category>
        <w:types>
          <w:type w:val="bbPlcHdr"/>
        </w:types>
        <w:behaviors>
          <w:behavior w:val="content"/>
        </w:behaviors>
        <w:guid w:val="{287E00F4-0DA3-4A45-A39B-F1E53D0DAC04}"/>
      </w:docPartPr>
      <w:docPartBody>
        <w:p w:rsidR="00000000" w:rsidRDefault="009A4489">
          <w:pPr>
            <w:pStyle w:val="7F5626C85A154C2796A2DC6B0C7F7650"/>
          </w:pPr>
          <w:r w:rsidRPr="00AA526B">
            <w:rPr>
              <w:noProof/>
              <w:lang w:bidi="es-ES"/>
            </w:rPr>
            <w:t>0 €</w:t>
          </w:r>
        </w:p>
      </w:docPartBody>
    </w:docPart>
    <w:docPart>
      <w:docPartPr>
        <w:name w:val="ED9483E052E24AFC845321591CABD8D5"/>
        <w:category>
          <w:name w:val="General"/>
          <w:gallery w:val="placeholder"/>
        </w:category>
        <w:types>
          <w:type w:val="bbPlcHdr"/>
        </w:types>
        <w:behaviors>
          <w:behavior w:val="content"/>
        </w:behaviors>
        <w:guid w:val="{2AC2B4C8-C82E-413C-ABBE-D7405681F952}"/>
      </w:docPartPr>
      <w:docPartBody>
        <w:p w:rsidR="00000000" w:rsidRDefault="009A4489">
          <w:pPr>
            <w:pStyle w:val="ED9483E052E24AFC845321591CABD8D5"/>
          </w:pPr>
          <w:r w:rsidRPr="00AA526B">
            <w:rPr>
              <w:noProof/>
              <w:lang w:bidi="es-ES"/>
            </w:rPr>
            <w:t>300 €</w:t>
          </w:r>
        </w:p>
      </w:docPartBody>
    </w:docPart>
    <w:docPart>
      <w:docPartPr>
        <w:name w:val="053C73BD9B3E44EA8662B0A5D714D630"/>
        <w:category>
          <w:name w:val="General"/>
          <w:gallery w:val="placeholder"/>
        </w:category>
        <w:types>
          <w:type w:val="bbPlcHdr"/>
        </w:types>
        <w:behaviors>
          <w:behavior w:val="content"/>
        </w:behaviors>
        <w:guid w:val="{58E16A1D-920F-49B3-9733-A66D68E485E4}"/>
      </w:docPartPr>
      <w:docPartBody>
        <w:p w:rsidR="00000000" w:rsidRDefault="009A4489">
          <w:pPr>
            <w:pStyle w:val="053C73BD9B3E44EA8662B0A5D714D630"/>
          </w:pPr>
          <w:r w:rsidRPr="00AA526B">
            <w:rPr>
              <w:noProof/>
              <w:lang w:bidi="es-ES"/>
            </w:rPr>
            <w:t>300 €</w:t>
          </w:r>
        </w:p>
      </w:docPartBody>
    </w:docPart>
    <w:docPart>
      <w:docPartPr>
        <w:name w:val="B66FB929F7674EAFA18AB45D65C523C9"/>
        <w:category>
          <w:name w:val="General"/>
          <w:gallery w:val="placeholder"/>
        </w:category>
        <w:types>
          <w:type w:val="bbPlcHdr"/>
        </w:types>
        <w:behaviors>
          <w:behavior w:val="content"/>
        </w:behaviors>
        <w:guid w:val="{A4810736-FB63-479D-87A9-EF012C8BEB38}"/>
      </w:docPartPr>
      <w:docPartBody>
        <w:p w:rsidR="00000000" w:rsidRDefault="009A4489">
          <w:pPr>
            <w:pStyle w:val="B66FB929F7674EAFA18AB45D65C523C9"/>
          </w:pPr>
          <w:r w:rsidRPr="00AA526B">
            <w:rPr>
              <w:noProof/>
              <w:lang w:bidi="es-ES"/>
            </w:rPr>
            <w:t>Seguro</w:t>
          </w:r>
        </w:p>
      </w:docPartBody>
    </w:docPart>
    <w:docPart>
      <w:docPartPr>
        <w:name w:val="BAE8709F79B84634B5831FE31FA20F98"/>
        <w:category>
          <w:name w:val="General"/>
          <w:gallery w:val="placeholder"/>
        </w:category>
        <w:types>
          <w:type w:val="bbPlcHdr"/>
        </w:types>
        <w:behaviors>
          <w:behavior w:val="content"/>
        </w:behaviors>
        <w:guid w:val="{08C4115D-E8BA-42E3-8C8A-96797F14D280}"/>
      </w:docPartPr>
      <w:docPartBody>
        <w:p w:rsidR="00000000" w:rsidRDefault="009A4489">
          <w:pPr>
            <w:pStyle w:val="BAE8709F79B84634B5831FE31FA20F98"/>
          </w:pPr>
          <w:r w:rsidRPr="00AA526B">
            <w:rPr>
              <w:noProof/>
              <w:lang w:bidi="es-ES"/>
            </w:rPr>
            <w:t>0</w:t>
          </w:r>
          <w:r w:rsidRPr="00AA526B">
            <w:rPr>
              <w:noProof/>
              <w:lang w:bidi="es-ES"/>
            </w:rPr>
            <w:t xml:space="preserve"> €</w:t>
          </w:r>
        </w:p>
      </w:docPartBody>
    </w:docPart>
    <w:docPart>
      <w:docPartPr>
        <w:name w:val="03B01D1A19FD43E9ADE90729D40A3FA8"/>
        <w:category>
          <w:name w:val="General"/>
          <w:gallery w:val="placeholder"/>
        </w:category>
        <w:types>
          <w:type w:val="bbPlcHdr"/>
        </w:types>
        <w:behaviors>
          <w:behavior w:val="content"/>
        </w:behaviors>
        <w:guid w:val="{E71D1196-540E-42B7-A349-91A401355A89}"/>
      </w:docPartPr>
      <w:docPartBody>
        <w:p w:rsidR="00000000" w:rsidRDefault="009A4489">
          <w:pPr>
            <w:pStyle w:val="03B01D1A19FD43E9ADE90729D40A3FA8"/>
          </w:pPr>
          <w:r w:rsidRPr="00AA526B">
            <w:rPr>
              <w:noProof/>
              <w:lang w:bidi="es-ES"/>
            </w:rPr>
            <w:t>60 €</w:t>
          </w:r>
        </w:p>
      </w:docPartBody>
    </w:docPart>
    <w:docPart>
      <w:docPartPr>
        <w:name w:val="390748282E7946B698E41234135C8AB6"/>
        <w:category>
          <w:name w:val="General"/>
          <w:gallery w:val="placeholder"/>
        </w:category>
        <w:types>
          <w:type w:val="bbPlcHdr"/>
        </w:types>
        <w:behaviors>
          <w:behavior w:val="content"/>
        </w:behaviors>
        <w:guid w:val="{3D9D73C4-A280-4550-A155-7C608F35D6DB}"/>
      </w:docPartPr>
      <w:docPartBody>
        <w:p w:rsidR="00000000" w:rsidRDefault="009A4489">
          <w:pPr>
            <w:pStyle w:val="390748282E7946B698E41234135C8AB6"/>
          </w:pPr>
          <w:r w:rsidRPr="00AA526B">
            <w:rPr>
              <w:noProof/>
              <w:lang w:bidi="es-ES"/>
            </w:rPr>
            <w:t>60 €</w:t>
          </w:r>
        </w:p>
      </w:docPartBody>
    </w:docPart>
    <w:docPart>
      <w:docPartPr>
        <w:name w:val="028D2A70380A46C7B858A466DA9C85C4"/>
        <w:category>
          <w:name w:val="General"/>
          <w:gallery w:val="placeholder"/>
        </w:category>
        <w:types>
          <w:type w:val="bbPlcHdr"/>
        </w:types>
        <w:behaviors>
          <w:behavior w:val="content"/>
        </w:behaviors>
        <w:guid w:val="{9407EACF-30A3-440B-8F2B-7D8DC3FA1286}"/>
      </w:docPartPr>
      <w:docPartBody>
        <w:p w:rsidR="00000000" w:rsidRDefault="009A4489">
          <w:pPr>
            <w:pStyle w:val="028D2A70380A46C7B858A466DA9C85C4"/>
          </w:pPr>
          <w:r w:rsidRPr="00AA526B">
            <w:rPr>
              <w:noProof/>
              <w:lang w:bidi="es-ES"/>
            </w:rPr>
            <w:t>Gastos de intereses</w:t>
          </w:r>
        </w:p>
      </w:docPartBody>
    </w:docPart>
    <w:docPart>
      <w:docPartPr>
        <w:name w:val="EF0053084F9643038C6FBB7EDEDB23EB"/>
        <w:category>
          <w:name w:val="General"/>
          <w:gallery w:val="placeholder"/>
        </w:category>
        <w:types>
          <w:type w:val="bbPlcHdr"/>
        </w:types>
        <w:behaviors>
          <w:behavior w:val="content"/>
        </w:behaviors>
        <w:guid w:val="{4CAB2566-B7F8-4F48-AA79-06FAC4AA2B73}"/>
      </w:docPartPr>
      <w:docPartBody>
        <w:p w:rsidR="00000000" w:rsidRDefault="009A4489">
          <w:pPr>
            <w:pStyle w:val="EF0053084F9643038C6FBB7EDEDB23EB"/>
          </w:pPr>
          <w:r w:rsidRPr="00AA526B">
            <w:rPr>
              <w:noProof/>
              <w:lang w:bidi="es-ES"/>
            </w:rPr>
            <w:t>0 €</w:t>
          </w:r>
        </w:p>
      </w:docPartBody>
    </w:docPart>
    <w:docPart>
      <w:docPartPr>
        <w:name w:val="6090199664064312968C580A05FCD1FE"/>
        <w:category>
          <w:name w:val="General"/>
          <w:gallery w:val="placeholder"/>
        </w:category>
        <w:types>
          <w:type w:val="bbPlcHdr"/>
        </w:types>
        <w:behaviors>
          <w:behavior w:val="content"/>
        </w:behaviors>
        <w:guid w:val="{B1B03BDC-1F97-4DE5-8C20-56402FF18FA9}"/>
      </w:docPartPr>
      <w:docPartBody>
        <w:p w:rsidR="00000000" w:rsidRDefault="009A4489">
          <w:pPr>
            <w:pStyle w:val="6090199664064312968C580A05FCD1FE"/>
          </w:pPr>
          <w:r w:rsidRPr="00AA526B">
            <w:rPr>
              <w:noProof/>
              <w:lang w:bidi="es-ES"/>
            </w:rPr>
            <w:t>0 €</w:t>
          </w:r>
        </w:p>
      </w:docPartBody>
    </w:docPart>
    <w:docPart>
      <w:docPartPr>
        <w:name w:val="E47EC303301F4CB080C8A258C52BEF73"/>
        <w:category>
          <w:name w:val="General"/>
          <w:gallery w:val="placeholder"/>
        </w:category>
        <w:types>
          <w:type w:val="bbPlcHdr"/>
        </w:types>
        <w:behaviors>
          <w:behavior w:val="content"/>
        </w:behaviors>
        <w:guid w:val="{11C03D42-3422-4CA6-BAB7-289AB3D15B76}"/>
      </w:docPartPr>
      <w:docPartBody>
        <w:p w:rsidR="00000000" w:rsidRDefault="009A4489">
          <w:pPr>
            <w:pStyle w:val="E47EC303301F4CB080C8A258C52BEF73"/>
          </w:pPr>
          <w:r w:rsidRPr="00AA526B">
            <w:rPr>
              <w:noProof/>
              <w:lang w:bidi="es-ES"/>
            </w:rPr>
            <w:t>0 €</w:t>
          </w:r>
        </w:p>
      </w:docPartBody>
    </w:docPart>
    <w:docPart>
      <w:docPartPr>
        <w:name w:val="4747BBB99FCF423E8BCCA160FF0571A2"/>
        <w:category>
          <w:name w:val="General"/>
          <w:gallery w:val="placeholder"/>
        </w:category>
        <w:types>
          <w:type w:val="bbPlcHdr"/>
        </w:types>
        <w:behaviors>
          <w:behavior w:val="content"/>
        </w:behaviors>
        <w:guid w:val="{ABFBDB31-353B-434F-ADD1-603722570E2D}"/>
      </w:docPartPr>
      <w:docPartBody>
        <w:p w:rsidR="00000000" w:rsidRDefault="009A4489">
          <w:pPr>
            <w:pStyle w:val="4747BBB99FCF423E8BCCA160FF0571A2"/>
          </w:pPr>
          <w:r w:rsidRPr="00AA526B">
            <w:rPr>
              <w:noProof/>
              <w:lang w:bidi="es-ES"/>
            </w:rPr>
            <w:t>Cargos por servicios bancarios</w:t>
          </w:r>
        </w:p>
      </w:docPartBody>
    </w:docPart>
    <w:docPart>
      <w:docPartPr>
        <w:name w:val="55B6E4BA67D442F29BEFA53176EB17F9"/>
        <w:category>
          <w:name w:val="General"/>
          <w:gallery w:val="placeholder"/>
        </w:category>
        <w:types>
          <w:type w:val="bbPlcHdr"/>
        </w:types>
        <w:behaviors>
          <w:behavior w:val="content"/>
        </w:behaviors>
        <w:guid w:val="{92F4D426-465F-4D52-A117-8503BD44A7D8}"/>
      </w:docPartPr>
      <w:docPartBody>
        <w:p w:rsidR="00000000" w:rsidRDefault="009A4489">
          <w:pPr>
            <w:pStyle w:val="55B6E4BA67D442F29BEFA53176EB17F9"/>
          </w:pPr>
          <w:r w:rsidRPr="00AA526B">
            <w:rPr>
              <w:noProof/>
              <w:lang w:bidi="es-ES"/>
            </w:rPr>
            <w:t>0 €</w:t>
          </w:r>
        </w:p>
      </w:docPartBody>
    </w:docPart>
    <w:docPart>
      <w:docPartPr>
        <w:name w:val="27000745CC7D44DEB5B0C6A633983E58"/>
        <w:category>
          <w:name w:val="General"/>
          <w:gallery w:val="placeholder"/>
        </w:category>
        <w:types>
          <w:type w:val="bbPlcHdr"/>
        </w:types>
        <w:behaviors>
          <w:behavior w:val="content"/>
        </w:behaviors>
        <w:guid w:val="{36BDC682-B503-436D-AFF5-0DE3AD758A22}"/>
      </w:docPartPr>
      <w:docPartBody>
        <w:p w:rsidR="00000000" w:rsidRDefault="009A4489">
          <w:pPr>
            <w:pStyle w:val="27000745CC7D44DEB5B0C6A633983E58"/>
          </w:pPr>
          <w:r w:rsidRPr="00AA526B">
            <w:rPr>
              <w:noProof/>
              <w:lang w:bidi="es-ES"/>
            </w:rPr>
            <w:t>0 €</w:t>
          </w:r>
        </w:p>
      </w:docPartBody>
    </w:docPart>
    <w:docPart>
      <w:docPartPr>
        <w:name w:val="8F1137405D7C4FFE8D50AE86762FCF9A"/>
        <w:category>
          <w:name w:val="General"/>
          <w:gallery w:val="placeholder"/>
        </w:category>
        <w:types>
          <w:type w:val="bbPlcHdr"/>
        </w:types>
        <w:behaviors>
          <w:behavior w:val="content"/>
        </w:behaviors>
        <w:guid w:val="{4FDC145B-2DCF-4BF3-8059-B954F26AC547}"/>
      </w:docPartPr>
      <w:docPartBody>
        <w:p w:rsidR="00000000" w:rsidRDefault="009A4489">
          <w:pPr>
            <w:pStyle w:val="8F1137405D7C4FFE8D50AE86762FCF9A"/>
          </w:pPr>
          <w:r w:rsidRPr="00AA526B">
            <w:rPr>
              <w:noProof/>
              <w:lang w:bidi="es-ES"/>
            </w:rPr>
            <w:t>0 €</w:t>
          </w:r>
        </w:p>
      </w:docPartBody>
    </w:docPart>
    <w:docPart>
      <w:docPartPr>
        <w:name w:val="D8E0D0F747F5469BB498048B2B84E246"/>
        <w:category>
          <w:name w:val="General"/>
          <w:gallery w:val="placeholder"/>
        </w:category>
        <w:types>
          <w:type w:val="bbPlcHdr"/>
        </w:types>
        <w:behaviors>
          <w:behavior w:val="content"/>
        </w:behaviors>
        <w:guid w:val="{D997C916-C135-4769-A36C-7C1AC338D332}"/>
      </w:docPartPr>
      <w:docPartBody>
        <w:p w:rsidR="00000000" w:rsidRDefault="009A4489">
          <w:pPr>
            <w:pStyle w:val="D8E0D0F747F5469BB498048B2B84E246"/>
          </w:pPr>
          <w:r w:rsidRPr="00AA526B">
            <w:rPr>
              <w:noProof/>
              <w:lang w:bidi="es-ES"/>
            </w:rPr>
            <w:t>Suministros</w:t>
          </w:r>
        </w:p>
      </w:docPartBody>
    </w:docPart>
    <w:docPart>
      <w:docPartPr>
        <w:name w:val="9836C0B609614941B92886E8FCB5F75A"/>
        <w:category>
          <w:name w:val="General"/>
          <w:gallery w:val="placeholder"/>
        </w:category>
        <w:types>
          <w:type w:val="bbPlcHdr"/>
        </w:types>
        <w:behaviors>
          <w:behavior w:val="content"/>
        </w:behaviors>
        <w:guid w:val="{F955161B-AA21-4F0F-9861-A81D36D710FB}"/>
      </w:docPartPr>
      <w:docPartBody>
        <w:p w:rsidR="00000000" w:rsidRDefault="009A4489">
          <w:pPr>
            <w:pStyle w:val="9836C0B609614941B92886E8FCB5F75A"/>
          </w:pPr>
          <w:r w:rsidRPr="00AA526B">
            <w:rPr>
              <w:noProof/>
              <w:lang w:bidi="es-ES"/>
            </w:rPr>
            <w:t>0 €</w:t>
          </w:r>
        </w:p>
      </w:docPartBody>
    </w:docPart>
    <w:docPart>
      <w:docPartPr>
        <w:name w:val="77A8E991AC77436DAD9E783F7392C929"/>
        <w:category>
          <w:name w:val="General"/>
          <w:gallery w:val="placeholder"/>
        </w:category>
        <w:types>
          <w:type w:val="bbPlcHdr"/>
        </w:types>
        <w:behaviors>
          <w:behavior w:val="content"/>
        </w:behaviors>
        <w:guid w:val="{FAB81F72-A7CC-4D12-8833-1519C1135DE8}"/>
      </w:docPartPr>
      <w:docPartBody>
        <w:p w:rsidR="00000000" w:rsidRDefault="009A4489">
          <w:pPr>
            <w:pStyle w:val="77A8E991AC77436DAD9E783F7392C929"/>
          </w:pPr>
          <w:r w:rsidRPr="00AA526B">
            <w:rPr>
              <w:noProof/>
              <w:lang w:bidi="es-ES"/>
            </w:rPr>
            <w:t>0 €</w:t>
          </w:r>
        </w:p>
      </w:docPartBody>
    </w:docPart>
    <w:docPart>
      <w:docPartPr>
        <w:name w:val="19A457E665CC42F7B19B0702800590DC"/>
        <w:category>
          <w:name w:val="General"/>
          <w:gallery w:val="placeholder"/>
        </w:category>
        <w:types>
          <w:type w:val="bbPlcHdr"/>
        </w:types>
        <w:behaviors>
          <w:behavior w:val="content"/>
        </w:behaviors>
        <w:guid w:val="{2241DCF1-7204-4A69-BF61-C7E2662AABC7}"/>
      </w:docPartPr>
      <w:docPartBody>
        <w:p w:rsidR="00000000" w:rsidRDefault="009A4489">
          <w:pPr>
            <w:pStyle w:val="19A457E665CC42F7B19B0702800590DC"/>
          </w:pPr>
          <w:r w:rsidRPr="00AA526B">
            <w:rPr>
              <w:noProof/>
              <w:lang w:bidi="es-ES"/>
            </w:rPr>
            <w:t>0 €</w:t>
          </w:r>
        </w:p>
      </w:docPartBody>
    </w:docPart>
    <w:docPart>
      <w:docPartPr>
        <w:name w:val="AB575F71713347E1A21B394BDE3EDA1A"/>
        <w:category>
          <w:name w:val="General"/>
          <w:gallery w:val="placeholder"/>
        </w:category>
        <w:types>
          <w:type w:val="bbPlcHdr"/>
        </w:types>
        <w:behaviors>
          <w:behavior w:val="content"/>
        </w:behaviors>
        <w:guid w:val="{857E24BD-CBD5-4A3E-AE9C-693F4EF2355B}"/>
      </w:docPartPr>
      <w:docPartBody>
        <w:p w:rsidR="00000000" w:rsidRDefault="009A4489">
          <w:pPr>
            <w:pStyle w:val="AB575F71713347E1A21B394BDE3EDA1A"/>
          </w:pPr>
          <w:r w:rsidRPr="00AA526B">
            <w:rPr>
              <w:noProof/>
              <w:lang w:bidi="es-ES"/>
            </w:rPr>
            <w:t>Viajes y entretenimiento</w:t>
          </w:r>
        </w:p>
      </w:docPartBody>
    </w:docPart>
    <w:docPart>
      <w:docPartPr>
        <w:name w:val="2609891471E94EA0851DBC70B673BFB5"/>
        <w:category>
          <w:name w:val="General"/>
          <w:gallery w:val="placeholder"/>
        </w:category>
        <w:types>
          <w:type w:val="bbPlcHdr"/>
        </w:types>
        <w:behaviors>
          <w:behavior w:val="content"/>
        </w:behaviors>
        <w:guid w:val="{57F1F0F8-3458-4AF9-916E-801AF69D76CE}"/>
      </w:docPartPr>
      <w:docPartBody>
        <w:p w:rsidR="00000000" w:rsidRDefault="009A4489">
          <w:pPr>
            <w:pStyle w:val="2609891471E94EA0851DBC70B673BFB5"/>
          </w:pPr>
          <w:r w:rsidRPr="00AA526B">
            <w:rPr>
              <w:noProof/>
              <w:lang w:bidi="es-ES"/>
            </w:rPr>
            <w:t>0 €</w:t>
          </w:r>
        </w:p>
      </w:docPartBody>
    </w:docPart>
    <w:docPart>
      <w:docPartPr>
        <w:name w:val="944391500E484E268ECC590E87FE9D7F"/>
        <w:category>
          <w:name w:val="General"/>
          <w:gallery w:val="placeholder"/>
        </w:category>
        <w:types>
          <w:type w:val="bbPlcHdr"/>
        </w:types>
        <w:behaviors>
          <w:behavior w:val="content"/>
        </w:behaviors>
        <w:guid w:val="{3340EEC9-1658-42F7-A2AF-05B5B8936D88}"/>
      </w:docPartPr>
      <w:docPartBody>
        <w:p w:rsidR="00000000" w:rsidRDefault="009A4489">
          <w:pPr>
            <w:pStyle w:val="944391500E484E268ECC590E87FE9D7F"/>
          </w:pPr>
          <w:r w:rsidRPr="00AA526B">
            <w:rPr>
              <w:noProof/>
              <w:lang w:bidi="es-ES"/>
            </w:rPr>
            <w:t>0 €</w:t>
          </w:r>
        </w:p>
      </w:docPartBody>
    </w:docPart>
    <w:docPart>
      <w:docPartPr>
        <w:name w:val="6F673215680545B1B6D850FC4609C5B4"/>
        <w:category>
          <w:name w:val="General"/>
          <w:gallery w:val="placeholder"/>
        </w:category>
        <w:types>
          <w:type w:val="bbPlcHdr"/>
        </w:types>
        <w:behaviors>
          <w:behavior w:val="content"/>
        </w:behaviors>
        <w:guid w:val="{5203EB64-4300-470F-8449-658CB7BD5633}"/>
      </w:docPartPr>
      <w:docPartBody>
        <w:p w:rsidR="00000000" w:rsidRDefault="009A4489">
          <w:pPr>
            <w:pStyle w:val="6F673215680545B1B6D850FC4609C5B4"/>
          </w:pPr>
          <w:r w:rsidRPr="00AA526B">
            <w:rPr>
              <w:noProof/>
              <w:lang w:bidi="es-ES"/>
            </w:rPr>
            <w:t>0 €</w:t>
          </w:r>
        </w:p>
      </w:docPartBody>
    </w:docPart>
    <w:docPart>
      <w:docPartPr>
        <w:name w:val="6B9EE399425243E2AAF839E28EE054C5"/>
        <w:category>
          <w:name w:val="General"/>
          <w:gallery w:val="placeholder"/>
        </w:category>
        <w:types>
          <w:type w:val="bbPlcHdr"/>
        </w:types>
        <w:behaviors>
          <w:behavior w:val="content"/>
        </w:behaviors>
        <w:guid w:val="{59BA844E-87D4-4189-9784-026D5A77A382}"/>
      </w:docPartPr>
      <w:docPartBody>
        <w:p w:rsidR="00000000" w:rsidRDefault="009A4489">
          <w:pPr>
            <w:pStyle w:val="6B9EE399425243E2AAF839E28EE054C5"/>
          </w:pPr>
          <w:r w:rsidRPr="00AA526B">
            <w:rPr>
              <w:noProof/>
              <w:lang w:bidi="es-ES"/>
            </w:rPr>
            <w:t>Equipamiento</w:t>
          </w:r>
        </w:p>
      </w:docPartBody>
    </w:docPart>
    <w:docPart>
      <w:docPartPr>
        <w:name w:val="0C46567B4E0C4CB7B7D048D6D9EF3EA2"/>
        <w:category>
          <w:name w:val="General"/>
          <w:gallery w:val="placeholder"/>
        </w:category>
        <w:types>
          <w:type w:val="bbPlcHdr"/>
        </w:types>
        <w:behaviors>
          <w:behavior w:val="content"/>
        </w:behaviors>
        <w:guid w:val="{22738766-B100-42D9-9672-699BD96692D6}"/>
      </w:docPartPr>
      <w:docPartBody>
        <w:p w:rsidR="00000000" w:rsidRDefault="009A4489">
          <w:pPr>
            <w:pStyle w:val="0C46567B4E0C4CB7B7D048D6D9EF3EA2"/>
          </w:pPr>
          <w:r w:rsidRPr="00AA526B">
            <w:rPr>
              <w:noProof/>
              <w:lang w:bidi="es-ES"/>
            </w:rPr>
            <w:t>0 €</w:t>
          </w:r>
        </w:p>
      </w:docPartBody>
    </w:docPart>
    <w:docPart>
      <w:docPartPr>
        <w:name w:val="9B469560C3794333A45BB6EBEA006F6C"/>
        <w:category>
          <w:name w:val="General"/>
          <w:gallery w:val="placeholder"/>
        </w:category>
        <w:types>
          <w:type w:val="bbPlcHdr"/>
        </w:types>
        <w:behaviors>
          <w:behavior w:val="content"/>
        </w:behaviors>
        <w:guid w:val="{0988FBD9-7A97-4824-A1C2-DE9841DF0679}"/>
      </w:docPartPr>
      <w:docPartBody>
        <w:p w:rsidR="00000000" w:rsidRDefault="009A4489">
          <w:pPr>
            <w:pStyle w:val="9B469560C3794333A45BB6EBEA006F6C"/>
          </w:pPr>
          <w:r w:rsidRPr="00AA526B">
            <w:rPr>
              <w:noProof/>
              <w:lang w:bidi="es-ES"/>
            </w:rPr>
            <w:t>2 500 €</w:t>
          </w:r>
        </w:p>
      </w:docPartBody>
    </w:docPart>
    <w:docPart>
      <w:docPartPr>
        <w:name w:val="D97A90F460F940A298DAC3DCED417E9E"/>
        <w:category>
          <w:name w:val="General"/>
          <w:gallery w:val="placeholder"/>
        </w:category>
        <w:types>
          <w:type w:val="bbPlcHdr"/>
        </w:types>
        <w:behaviors>
          <w:behavior w:val="content"/>
        </w:behaviors>
        <w:guid w:val="{0C995F07-8B5D-4AD2-9182-007DA42DDAA8}"/>
      </w:docPartPr>
      <w:docPartBody>
        <w:p w:rsidR="00000000" w:rsidRDefault="009A4489">
          <w:pPr>
            <w:pStyle w:val="D97A90F460F940A298DAC3DCED417E9E"/>
          </w:pPr>
          <w:r w:rsidRPr="00AA526B">
            <w:rPr>
              <w:noProof/>
              <w:lang w:bidi="es-ES"/>
            </w:rPr>
            <w:t>2 500 €</w:t>
          </w:r>
        </w:p>
      </w:docPartBody>
    </w:docPart>
    <w:docPart>
      <w:docPartPr>
        <w:name w:val="F1E9B50422384A78BBF101474574FF56"/>
        <w:category>
          <w:name w:val="General"/>
          <w:gallery w:val="placeholder"/>
        </w:category>
        <w:types>
          <w:type w:val="bbPlcHdr"/>
        </w:types>
        <w:behaviors>
          <w:behavior w:val="content"/>
        </w:behaviors>
        <w:guid w:val="{AE59B38F-F19E-42DD-8D5A-F3357ECE496B}"/>
      </w:docPartPr>
      <w:docPartBody>
        <w:p w:rsidR="00000000" w:rsidRDefault="009A4489">
          <w:pPr>
            <w:pStyle w:val="F1E9B50422384A78BBF101474574FF56"/>
          </w:pPr>
          <w:r w:rsidRPr="00AA526B">
            <w:rPr>
              <w:noProof/>
              <w:lang w:bidi="es-ES"/>
            </w:rPr>
            <w:t>Muebles y accesorios</w:t>
          </w:r>
        </w:p>
      </w:docPartBody>
    </w:docPart>
    <w:docPart>
      <w:docPartPr>
        <w:name w:val="F6C4935D68BD4B2499D16699C5AE913A"/>
        <w:category>
          <w:name w:val="General"/>
          <w:gallery w:val="placeholder"/>
        </w:category>
        <w:types>
          <w:type w:val="bbPlcHdr"/>
        </w:types>
        <w:behaviors>
          <w:behavior w:val="content"/>
        </w:behaviors>
        <w:guid w:val="{16C88A87-264F-4011-81F7-8955FDA7A484}"/>
      </w:docPartPr>
      <w:docPartBody>
        <w:p w:rsidR="00000000" w:rsidRDefault="009A4489">
          <w:pPr>
            <w:pStyle w:val="F6C4935D68BD4B2499D16699C5AE913A"/>
          </w:pPr>
          <w:r w:rsidRPr="00AA526B">
            <w:rPr>
              <w:noProof/>
              <w:lang w:bidi="es-ES"/>
            </w:rPr>
            <w:t>0 €</w:t>
          </w:r>
        </w:p>
      </w:docPartBody>
    </w:docPart>
    <w:docPart>
      <w:docPartPr>
        <w:name w:val="86BC2769E2C242A4964B0403919618B3"/>
        <w:category>
          <w:name w:val="General"/>
          <w:gallery w:val="placeholder"/>
        </w:category>
        <w:types>
          <w:type w:val="bbPlcHdr"/>
        </w:types>
        <w:behaviors>
          <w:behavior w:val="content"/>
        </w:behaviors>
        <w:guid w:val="{2C98D9F9-8A4F-403D-BAEC-7EF5059428A5}"/>
      </w:docPartPr>
      <w:docPartBody>
        <w:p w:rsidR="00000000" w:rsidRDefault="009A4489">
          <w:pPr>
            <w:pStyle w:val="86BC2769E2C242A4964B0403919618B3"/>
          </w:pPr>
          <w:r w:rsidRPr="00AA526B">
            <w:rPr>
              <w:noProof/>
              <w:lang w:bidi="es-ES"/>
            </w:rPr>
            <w:t>0 €</w:t>
          </w:r>
        </w:p>
      </w:docPartBody>
    </w:docPart>
    <w:docPart>
      <w:docPartPr>
        <w:name w:val="A71ACE097B2543D7B177FE10811682B1"/>
        <w:category>
          <w:name w:val="General"/>
          <w:gallery w:val="placeholder"/>
        </w:category>
        <w:types>
          <w:type w:val="bbPlcHdr"/>
        </w:types>
        <w:behaviors>
          <w:behavior w:val="content"/>
        </w:behaviors>
        <w:guid w:val="{B7EB8E24-6F92-49A5-B8AB-31F6B91F5734}"/>
      </w:docPartPr>
      <w:docPartBody>
        <w:p w:rsidR="00000000" w:rsidRDefault="009A4489">
          <w:pPr>
            <w:pStyle w:val="A71ACE097B2543D7B177FE10811682B1"/>
          </w:pPr>
          <w:r w:rsidRPr="00AA526B">
            <w:rPr>
              <w:noProof/>
              <w:lang w:bidi="es-ES"/>
            </w:rPr>
            <w:t>0 €</w:t>
          </w:r>
        </w:p>
      </w:docPartBody>
    </w:docPart>
    <w:docPart>
      <w:docPartPr>
        <w:name w:val="7B2679BE103547DB947ACC15C07FEDA3"/>
        <w:category>
          <w:name w:val="General"/>
          <w:gallery w:val="placeholder"/>
        </w:category>
        <w:types>
          <w:type w:val="bbPlcHdr"/>
        </w:types>
        <w:behaviors>
          <w:behavior w:val="content"/>
        </w:behaviors>
        <w:guid w:val="{04E9A997-628B-4F30-9D96-723D20242D02}"/>
      </w:docPartPr>
      <w:docPartBody>
        <w:p w:rsidR="00000000" w:rsidRDefault="009A4489">
          <w:pPr>
            <w:pStyle w:val="7B2679BE103547DB947ACC15C07FEDA3"/>
          </w:pPr>
          <w:r w:rsidRPr="00AA526B">
            <w:rPr>
              <w:noProof/>
              <w:lang w:bidi="es-ES"/>
            </w:rPr>
            <w:t xml:space="preserve">Mejoras en </w:t>
          </w:r>
          <w:r w:rsidRPr="00AA526B">
            <w:rPr>
              <w:noProof/>
              <w:lang w:bidi="es-ES"/>
            </w:rPr>
            <w:t>alquileres</w:t>
          </w:r>
        </w:p>
      </w:docPartBody>
    </w:docPart>
    <w:docPart>
      <w:docPartPr>
        <w:name w:val="DA5A013748CB4B06ADAC9346DBDF344E"/>
        <w:category>
          <w:name w:val="General"/>
          <w:gallery w:val="placeholder"/>
        </w:category>
        <w:types>
          <w:type w:val="bbPlcHdr"/>
        </w:types>
        <w:behaviors>
          <w:behavior w:val="content"/>
        </w:behaviors>
        <w:guid w:val="{DEEBFC13-50D3-4FFD-8970-6CDD78F2C475}"/>
      </w:docPartPr>
      <w:docPartBody>
        <w:p w:rsidR="00000000" w:rsidRDefault="009A4489">
          <w:pPr>
            <w:pStyle w:val="DA5A013748CB4B06ADAC9346DBDF344E"/>
          </w:pPr>
          <w:r w:rsidRPr="00AA526B">
            <w:rPr>
              <w:noProof/>
              <w:lang w:bidi="es-ES"/>
            </w:rPr>
            <w:t>0 €</w:t>
          </w:r>
        </w:p>
      </w:docPartBody>
    </w:docPart>
    <w:docPart>
      <w:docPartPr>
        <w:name w:val="84ED58806BBC4637AB3890302C161065"/>
        <w:category>
          <w:name w:val="General"/>
          <w:gallery w:val="placeholder"/>
        </w:category>
        <w:types>
          <w:type w:val="bbPlcHdr"/>
        </w:types>
        <w:behaviors>
          <w:behavior w:val="content"/>
        </w:behaviors>
        <w:guid w:val="{76B7BF19-904E-48ED-B3BD-C6F20A633B29}"/>
      </w:docPartPr>
      <w:docPartBody>
        <w:p w:rsidR="00000000" w:rsidRDefault="009A4489">
          <w:pPr>
            <w:pStyle w:val="84ED58806BBC4637AB3890302C161065"/>
          </w:pPr>
          <w:r w:rsidRPr="00AA526B">
            <w:rPr>
              <w:noProof/>
              <w:lang w:bidi="es-ES"/>
            </w:rPr>
            <w:t>0 €</w:t>
          </w:r>
        </w:p>
      </w:docPartBody>
    </w:docPart>
    <w:docPart>
      <w:docPartPr>
        <w:name w:val="A8F09334DB4C414BA6ED0057CF0C4C80"/>
        <w:category>
          <w:name w:val="General"/>
          <w:gallery w:val="placeholder"/>
        </w:category>
        <w:types>
          <w:type w:val="bbPlcHdr"/>
        </w:types>
        <w:behaviors>
          <w:behavior w:val="content"/>
        </w:behaviors>
        <w:guid w:val="{BD3BA48E-FD18-49D0-A04A-F77116537BF0}"/>
      </w:docPartPr>
      <w:docPartBody>
        <w:p w:rsidR="00000000" w:rsidRDefault="009A4489">
          <w:pPr>
            <w:pStyle w:val="A8F09334DB4C414BA6ED0057CF0C4C80"/>
          </w:pPr>
          <w:r w:rsidRPr="00AA526B">
            <w:rPr>
              <w:noProof/>
              <w:lang w:bidi="es-ES"/>
            </w:rPr>
            <w:t>0 €</w:t>
          </w:r>
        </w:p>
      </w:docPartBody>
    </w:docPart>
    <w:docPart>
      <w:docPartPr>
        <w:name w:val="2E2BF062FD044F49B9BE2C1FD590EC8F"/>
        <w:category>
          <w:name w:val="General"/>
          <w:gallery w:val="placeholder"/>
        </w:category>
        <w:types>
          <w:type w:val="bbPlcHdr"/>
        </w:types>
        <w:behaviors>
          <w:behavior w:val="content"/>
        </w:behaviors>
        <w:guid w:val="{8E046430-5F2E-4DB8-A677-6D2509D908A4}"/>
      </w:docPartPr>
      <w:docPartBody>
        <w:p w:rsidR="00000000" w:rsidRDefault="009A4489">
          <w:pPr>
            <w:pStyle w:val="2E2BF062FD044F49B9BE2C1FD590EC8F"/>
          </w:pPr>
          <w:r w:rsidRPr="00AA526B">
            <w:rPr>
              <w:noProof/>
              <w:lang w:bidi="es-ES"/>
            </w:rPr>
            <w:t>Depósito(s) de seguridad</w:t>
          </w:r>
        </w:p>
      </w:docPartBody>
    </w:docPart>
    <w:docPart>
      <w:docPartPr>
        <w:name w:val="988E5DBE238940EAB124D3B34A528F8E"/>
        <w:category>
          <w:name w:val="General"/>
          <w:gallery w:val="placeholder"/>
        </w:category>
        <w:types>
          <w:type w:val="bbPlcHdr"/>
        </w:types>
        <w:behaviors>
          <w:behavior w:val="content"/>
        </w:behaviors>
        <w:guid w:val="{3D8B6A5F-EDB6-4449-854F-45E1AF20CAA0}"/>
      </w:docPartPr>
      <w:docPartBody>
        <w:p w:rsidR="00000000" w:rsidRDefault="009A4489">
          <w:pPr>
            <w:pStyle w:val="988E5DBE238940EAB124D3B34A528F8E"/>
          </w:pPr>
          <w:r w:rsidRPr="00AA526B">
            <w:rPr>
              <w:noProof/>
              <w:lang w:bidi="es-ES"/>
            </w:rPr>
            <w:t>0 €</w:t>
          </w:r>
        </w:p>
      </w:docPartBody>
    </w:docPart>
    <w:docPart>
      <w:docPartPr>
        <w:name w:val="88CDED82E06A4947B75DC0E329084FFE"/>
        <w:category>
          <w:name w:val="General"/>
          <w:gallery w:val="placeholder"/>
        </w:category>
        <w:types>
          <w:type w:val="bbPlcHdr"/>
        </w:types>
        <w:behaviors>
          <w:behavior w:val="content"/>
        </w:behaviors>
        <w:guid w:val="{3F8CEE53-23C1-4E0E-925A-FB6B582FE309}"/>
      </w:docPartPr>
      <w:docPartBody>
        <w:p w:rsidR="00000000" w:rsidRDefault="009A4489">
          <w:pPr>
            <w:pStyle w:val="88CDED82E06A4947B75DC0E329084FFE"/>
          </w:pPr>
          <w:r w:rsidRPr="00AA526B">
            <w:rPr>
              <w:noProof/>
              <w:lang w:bidi="es-ES"/>
            </w:rPr>
            <w:t>0 €</w:t>
          </w:r>
        </w:p>
      </w:docPartBody>
    </w:docPart>
    <w:docPart>
      <w:docPartPr>
        <w:name w:val="C78AF186BBC94072B23B82F7DB5FB800"/>
        <w:category>
          <w:name w:val="General"/>
          <w:gallery w:val="placeholder"/>
        </w:category>
        <w:types>
          <w:type w:val="bbPlcHdr"/>
        </w:types>
        <w:behaviors>
          <w:behavior w:val="content"/>
        </w:behaviors>
        <w:guid w:val="{FC85CEA3-47C0-4990-AC52-875F82BA4C72}"/>
      </w:docPartPr>
      <w:docPartBody>
        <w:p w:rsidR="00000000" w:rsidRDefault="009A4489">
          <w:pPr>
            <w:pStyle w:val="C78AF186BBC94072B23B82F7DB5FB800"/>
          </w:pPr>
          <w:r w:rsidRPr="00AA526B">
            <w:rPr>
              <w:noProof/>
              <w:lang w:bidi="es-ES"/>
            </w:rPr>
            <w:t>0 €</w:t>
          </w:r>
        </w:p>
      </w:docPartBody>
    </w:docPart>
    <w:docPart>
      <w:docPartPr>
        <w:name w:val="990ED4F9EEC8407A8A4C32153D911934"/>
        <w:category>
          <w:name w:val="General"/>
          <w:gallery w:val="placeholder"/>
        </w:category>
        <w:types>
          <w:type w:val="bbPlcHdr"/>
        </w:types>
        <w:behaviors>
          <w:behavior w:val="content"/>
        </w:behaviors>
        <w:guid w:val="{CE346456-2FFB-426E-832C-B0DBFACC602D}"/>
      </w:docPartPr>
      <w:docPartBody>
        <w:p w:rsidR="00000000" w:rsidRDefault="009A4489">
          <w:pPr>
            <w:pStyle w:val="990ED4F9EEC8407A8A4C32153D911934"/>
          </w:pPr>
          <w:r w:rsidRPr="00AA526B">
            <w:rPr>
              <w:noProof/>
              <w:lang w:bidi="es-ES"/>
            </w:rPr>
            <w:t>Licencias del negocio/permisos/tarifas</w:t>
          </w:r>
        </w:p>
      </w:docPartBody>
    </w:docPart>
    <w:docPart>
      <w:docPartPr>
        <w:name w:val="0042F1D4DEC04087A1CE42C3BF57A70B"/>
        <w:category>
          <w:name w:val="General"/>
          <w:gallery w:val="placeholder"/>
        </w:category>
        <w:types>
          <w:type w:val="bbPlcHdr"/>
        </w:types>
        <w:behaviors>
          <w:behavior w:val="content"/>
        </w:behaviors>
        <w:guid w:val="{02D8E22F-6ECC-4A70-BE13-5E04C91A635E}"/>
      </w:docPartPr>
      <w:docPartBody>
        <w:p w:rsidR="00000000" w:rsidRDefault="009A4489">
          <w:pPr>
            <w:pStyle w:val="0042F1D4DEC04087A1CE42C3BF57A70B"/>
          </w:pPr>
          <w:r w:rsidRPr="00AA526B">
            <w:rPr>
              <w:noProof/>
              <w:lang w:bidi="es-ES"/>
            </w:rPr>
            <w:t>0 €</w:t>
          </w:r>
        </w:p>
      </w:docPartBody>
    </w:docPart>
    <w:docPart>
      <w:docPartPr>
        <w:name w:val="95E7BFDF6F734BD29673FEDFF862F594"/>
        <w:category>
          <w:name w:val="General"/>
          <w:gallery w:val="placeholder"/>
        </w:category>
        <w:types>
          <w:type w:val="bbPlcHdr"/>
        </w:types>
        <w:behaviors>
          <w:behavior w:val="content"/>
        </w:behaviors>
        <w:guid w:val="{EABBA3FE-B820-4D34-A07E-6B7086DABA4B}"/>
      </w:docPartPr>
      <w:docPartBody>
        <w:p w:rsidR="00000000" w:rsidRDefault="009A4489">
          <w:pPr>
            <w:pStyle w:val="95E7BFDF6F734BD29673FEDFF862F594"/>
          </w:pPr>
          <w:r w:rsidRPr="00AA526B">
            <w:rPr>
              <w:noProof/>
              <w:lang w:bidi="es-ES"/>
            </w:rPr>
            <w:t>5</w:t>
          </w:r>
          <w:r>
            <w:rPr>
              <w:noProof/>
              <w:lang w:bidi="es-ES"/>
            </w:rPr>
            <w:t xml:space="preserve"> </w:t>
          </w:r>
          <w:r w:rsidRPr="00AA526B">
            <w:rPr>
              <w:noProof/>
              <w:lang w:bidi="es-ES"/>
            </w:rPr>
            <w:t xml:space="preserve">000 € </w:t>
          </w:r>
        </w:p>
      </w:docPartBody>
    </w:docPart>
    <w:docPart>
      <w:docPartPr>
        <w:name w:val="B041361DAF474C02BBEAB558419FA1A6"/>
        <w:category>
          <w:name w:val="General"/>
          <w:gallery w:val="placeholder"/>
        </w:category>
        <w:types>
          <w:type w:val="bbPlcHdr"/>
        </w:types>
        <w:behaviors>
          <w:behavior w:val="content"/>
        </w:behaviors>
        <w:guid w:val="{A2D4BECE-41F8-444C-945D-F355DBE22E45}"/>
      </w:docPartPr>
      <w:docPartBody>
        <w:p w:rsidR="00000000" w:rsidRDefault="009A4489">
          <w:pPr>
            <w:pStyle w:val="B041361DAF474C02BBEAB558419FA1A6"/>
          </w:pPr>
          <w:r w:rsidRPr="00AA526B">
            <w:rPr>
              <w:noProof/>
              <w:lang w:bidi="es-ES"/>
            </w:rPr>
            <w:t>5 000 €</w:t>
          </w:r>
        </w:p>
      </w:docPartBody>
    </w:docPart>
    <w:docPart>
      <w:docPartPr>
        <w:name w:val="AA91878A982C4EA8820F0F7C57D4A2B3"/>
        <w:category>
          <w:name w:val="General"/>
          <w:gallery w:val="placeholder"/>
        </w:category>
        <w:types>
          <w:type w:val="bbPlcHdr"/>
        </w:types>
        <w:behaviors>
          <w:behavior w:val="content"/>
        </w:behaviors>
        <w:guid w:val="{17069E63-F24C-4F23-BA74-B2E77C6577BF}"/>
      </w:docPartPr>
      <w:docPartBody>
        <w:p w:rsidR="00000000" w:rsidRDefault="009A4489">
          <w:pPr>
            <w:pStyle w:val="AA91878A982C4EA8820F0F7C57D4A2B3"/>
          </w:pPr>
          <w:r w:rsidRPr="00AA526B">
            <w:rPr>
              <w:noProof/>
              <w:lang w:bidi="es-ES"/>
            </w:rPr>
            <w:t>Servicios profesionales: asuntos legales, contabilidad</w:t>
          </w:r>
        </w:p>
      </w:docPartBody>
    </w:docPart>
    <w:docPart>
      <w:docPartPr>
        <w:name w:val="BE6C335D52D94031A821CD10F885A1CA"/>
        <w:category>
          <w:name w:val="General"/>
          <w:gallery w:val="placeholder"/>
        </w:category>
        <w:types>
          <w:type w:val="bbPlcHdr"/>
        </w:types>
        <w:behaviors>
          <w:behavior w:val="content"/>
        </w:behaviors>
        <w:guid w:val="{60C0F321-B6A8-4C42-9768-3B4CA6C4945F}"/>
      </w:docPartPr>
      <w:docPartBody>
        <w:p w:rsidR="00000000" w:rsidRDefault="009A4489">
          <w:pPr>
            <w:pStyle w:val="BE6C335D52D94031A821CD10F885A1CA"/>
          </w:pPr>
          <w:r w:rsidRPr="00AA526B">
            <w:rPr>
              <w:noProof/>
              <w:lang w:bidi="es-ES"/>
            </w:rPr>
            <w:t>0 €</w:t>
          </w:r>
        </w:p>
      </w:docPartBody>
    </w:docPart>
    <w:docPart>
      <w:docPartPr>
        <w:name w:val="52669696E35F4413ACE8BE181CB02F39"/>
        <w:category>
          <w:name w:val="General"/>
          <w:gallery w:val="placeholder"/>
        </w:category>
        <w:types>
          <w:type w:val="bbPlcHdr"/>
        </w:types>
        <w:behaviors>
          <w:behavior w:val="content"/>
        </w:behaviors>
        <w:guid w:val="{99EC9624-67DA-4465-80F2-790245C8F914}"/>
      </w:docPartPr>
      <w:docPartBody>
        <w:p w:rsidR="00000000" w:rsidRDefault="009A4489">
          <w:pPr>
            <w:pStyle w:val="52669696E35F4413ACE8BE181CB02F39"/>
          </w:pPr>
          <w:r w:rsidRPr="00AA526B">
            <w:rPr>
              <w:noProof/>
              <w:lang w:bidi="es-ES"/>
            </w:rPr>
            <w:t>1</w:t>
          </w:r>
          <w:r>
            <w:rPr>
              <w:noProof/>
              <w:lang w:bidi="es-ES"/>
            </w:rPr>
            <w:t xml:space="preserve"> </w:t>
          </w:r>
          <w:r w:rsidRPr="00AA526B">
            <w:rPr>
              <w:noProof/>
              <w:lang w:bidi="es-ES"/>
            </w:rPr>
            <w:t>500 €</w:t>
          </w:r>
        </w:p>
      </w:docPartBody>
    </w:docPart>
    <w:docPart>
      <w:docPartPr>
        <w:name w:val="E41F6CFB2C8E4EA4AE343CEAECC9C0C8"/>
        <w:category>
          <w:name w:val="General"/>
          <w:gallery w:val="placeholder"/>
        </w:category>
        <w:types>
          <w:type w:val="bbPlcHdr"/>
        </w:types>
        <w:behaviors>
          <w:behavior w:val="content"/>
        </w:behaviors>
        <w:guid w:val="{1B72D601-4863-4A94-AC9A-BBF67301D941}"/>
      </w:docPartPr>
      <w:docPartBody>
        <w:p w:rsidR="00000000" w:rsidRDefault="009A4489">
          <w:pPr>
            <w:pStyle w:val="E41F6CFB2C8E4EA4AE343CEAECC9C0C8"/>
          </w:pPr>
          <w:r w:rsidRPr="00AA526B">
            <w:rPr>
              <w:noProof/>
              <w:lang w:bidi="es-ES"/>
            </w:rPr>
            <w:t>1 500 €</w:t>
          </w:r>
        </w:p>
      </w:docPartBody>
    </w:docPart>
    <w:docPart>
      <w:docPartPr>
        <w:name w:val="CD308A08A58A46CB8131C085449E537A"/>
        <w:category>
          <w:name w:val="General"/>
          <w:gallery w:val="placeholder"/>
        </w:category>
        <w:types>
          <w:type w:val="bbPlcHdr"/>
        </w:types>
        <w:behaviors>
          <w:behavior w:val="content"/>
        </w:behaviors>
        <w:guid w:val="{2BA4CB32-97CA-46AA-8184-116F8A39C7C8}"/>
      </w:docPartPr>
      <w:docPartBody>
        <w:p w:rsidR="00000000" w:rsidRDefault="009A4489">
          <w:pPr>
            <w:pStyle w:val="CD308A08A58A46CB8131C085449E537A"/>
          </w:pPr>
          <w:r w:rsidRPr="00AA526B">
            <w:rPr>
              <w:noProof/>
              <w:lang w:bidi="es-ES"/>
            </w:rPr>
            <w:t>Consultor(es)</w:t>
          </w:r>
        </w:p>
      </w:docPartBody>
    </w:docPart>
    <w:docPart>
      <w:docPartPr>
        <w:name w:val="20EE3828E3174ED2AB46D39CA28BED1D"/>
        <w:category>
          <w:name w:val="General"/>
          <w:gallery w:val="placeholder"/>
        </w:category>
        <w:types>
          <w:type w:val="bbPlcHdr"/>
        </w:types>
        <w:behaviors>
          <w:behavior w:val="content"/>
        </w:behaviors>
        <w:guid w:val="{3EBD5695-7BF6-476F-8EBD-C1078F9FD8CA}"/>
      </w:docPartPr>
      <w:docPartBody>
        <w:p w:rsidR="00000000" w:rsidRDefault="009A4489">
          <w:pPr>
            <w:pStyle w:val="20EE3828E3174ED2AB46D39CA28BED1D"/>
          </w:pPr>
          <w:r w:rsidRPr="00AA526B">
            <w:rPr>
              <w:noProof/>
              <w:lang w:bidi="es-ES"/>
            </w:rPr>
            <w:t>0 €</w:t>
          </w:r>
        </w:p>
      </w:docPartBody>
    </w:docPart>
    <w:docPart>
      <w:docPartPr>
        <w:name w:val="5555D3B0B408441C9CE66C5D166DC148"/>
        <w:category>
          <w:name w:val="General"/>
          <w:gallery w:val="placeholder"/>
        </w:category>
        <w:types>
          <w:type w:val="bbPlcHdr"/>
        </w:types>
        <w:behaviors>
          <w:behavior w:val="content"/>
        </w:behaviors>
        <w:guid w:val="{FDBAC043-481C-463A-954C-E1C1227FF098}"/>
      </w:docPartPr>
      <w:docPartBody>
        <w:p w:rsidR="00000000" w:rsidRDefault="009A4489">
          <w:pPr>
            <w:pStyle w:val="5555D3B0B408441C9CE66C5D166DC148"/>
          </w:pPr>
          <w:r w:rsidRPr="00AA526B">
            <w:rPr>
              <w:noProof/>
              <w:lang w:bidi="es-ES"/>
            </w:rPr>
            <w:t>0 €</w:t>
          </w:r>
        </w:p>
      </w:docPartBody>
    </w:docPart>
    <w:docPart>
      <w:docPartPr>
        <w:name w:val="BA9497FFC47941FEB7744EE36163CD66"/>
        <w:category>
          <w:name w:val="General"/>
          <w:gallery w:val="placeholder"/>
        </w:category>
        <w:types>
          <w:type w:val="bbPlcHdr"/>
        </w:types>
        <w:behaviors>
          <w:behavior w:val="content"/>
        </w:behaviors>
        <w:guid w:val="{6A3927B1-18CA-4E47-8DBF-38AA949A2E4B}"/>
      </w:docPartPr>
      <w:docPartBody>
        <w:p w:rsidR="00000000" w:rsidRDefault="009A4489">
          <w:pPr>
            <w:pStyle w:val="BA9497FFC47941FEB7744EE36163CD66"/>
          </w:pPr>
          <w:r w:rsidRPr="00AA526B">
            <w:rPr>
              <w:noProof/>
              <w:lang w:bidi="es-ES"/>
            </w:rPr>
            <w:t>0 €</w:t>
          </w:r>
        </w:p>
      </w:docPartBody>
    </w:docPart>
    <w:docPart>
      <w:docPartPr>
        <w:name w:val="070094444FFF4D1C971DF95A88DDC74F"/>
        <w:category>
          <w:name w:val="General"/>
          <w:gallery w:val="placeholder"/>
        </w:category>
        <w:types>
          <w:type w:val="bbPlcHdr"/>
        </w:types>
        <w:behaviors>
          <w:behavior w:val="content"/>
        </w:behaviors>
        <w:guid w:val="{AD887DAB-A212-47C5-B89D-6B3E44C10ED4}"/>
      </w:docPartPr>
      <w:docPartBody>
        <w:p w:rsidR="00000000" w:rsidRDefault="009A4489">
          <w:pPr>
            <w:pStyle w:val="070094444FFF4D1C971DF95A88DDC74F"/>
          </w:pPr>
          <w:r w:rsidRPr="00AA526B">
            <w:rPr>
              <w:noProof/>
              <w:lang w:bidi="es-ES"/>
            </w:rPr>
            <w:t>Inventario</w:t>
          </w:r>
        </w:p>
      </w:docPartBody>
    </w:docPart>
    <w:docPart>
      <w:docPartPr>
        <w:name w:val="6A5EC1A7D4904092B7227B4A930F4329"/>
        <w:category>
          <w:name w:val="General"/>
          <w:gallery w:val="placeholder"/>
        </w:category>
        <w:types>
          <w:type w:val="bbPlcHdr"/>
        </w:types>
        <w:behaviors>
          <w:behavior w:val="content"/>
        </w:behaviors>
        <w:guid w:val="{D2571E5D-7D96-41F9-9AF4-A93F7BDF0B4B}"/>
      </w:docPartPr>
      <w:docPartBody>
        <w:p w:rsidR="00000000" w:rsidRDefault="009A4489">
          <w:pPr>
            <w:pStyle w:val="6A5EC1A7D4904092B7227B4A930F4329"/>
          </w:pPr>
          <w:r w:rsidRPr="00AA526B">
            <w:rPr>
              <w:noProof/>
              <w:lang w:bidi="es-ES"/>
            </w:rPr>
            <w:t>0 €</w:t>
          </w:r>
        </w:p>
      </w:docPartBody>
    </w:docPart>
    <w:docPart>
      <w:docPartPr>
        <w:name w:val="929EA5B8AE30403FB0CFD3A64E90E628"/>
        <w:category>
          <w:name w:val="General"/>
          <w:gallery w:val="placeholder"/>
        </w:category>
        <w:types>
          <w:type w:val="bbPlcHdr"/>
        </w:types>
        <w:behaviors>
          <w:behavior w:val="content"/>
        </w:behaviors>
        <w:guid w:val="{E005A5D0-EBCF-49BF-9FD5-0E4010594694}"/>
      </w:docPartPr>
      <w:docPartBody>
        <w:p w:rsidR="00000000" w:rsidRDefault="009A4489">
          <w:pPr>
            <w:pStyle w:val="929EA5B8AE30403FB0CFD3A64E90E628"/>
          </w:pPr>
          <w:r w:rsidRPr="00AA526B">
            <w:rPr>
              <w:noProof/>
              <w:lang w:bidi="es-ES"/>
            </w:rPr>
            <w:t>0 €</w:t>
          </w:r>
        </w:p>
      </w:docPartBody>
    </w:docPart>
    <w:docPart>
      <w:docPartPr>
        <w:name w:val="B0DE24A1641B4980ACD67251DE1BAE04"/>
        <w:category>
          <w:name w:val="General"/>
          <w:gallery w:val="placeholder"/>
        </w:category>
        <w:types>
          <w:type w:val="bbPlcHdr"/>
        </w:types>
        <w:behaviors>
          <w:behavior w:val="content"/>
        </w:behaviors>
        <w:guid w:val="{EF8E2902-CFAA-42F1-95ED-1D4AAE87B710}"/>
      </w:docPartPr>
      <w:docPartBody>
        <w:p w:rsidR="00000000" w:rsidRDefault="009A4489">
          <w:pPr>
            <w:pStyle w:val="B0DE24A1641B4980ACD67251DE1BAE04"/>
          </w:pPr>
          <w:r w:rsidRPr="00AA526B">
            <w:rPr>
              <w:noProof/>
              <w:lang w:bidi="es-ES"/>
            </w:rPr>
            <w:t>0 €</w:t>
          </w:r>
        </w:p>
      </w:docPartBody>
    </w:docPart>
    <w:docPart>
      <w:docPartPr>
        <w:name w:val="843D1F6E8B984B27A4AD0E2095526A1D"/>
        <w:category>
          <w:name w:val="General"/>
          <w:gallery w:val="placeholder"/>
        </w:category>
        <w:types>
          <w:type w:val="bbPlcHdr"/>
        </w:types>
        <w:behaviors>
          <w:behavior w:val="content"/>
        </w:behaviors>
        <w:guid w:val="{84A50828-8775-414A-9BD6-425014EDD874}"/>
      </w:docPartPr>
      <w:docPartBody>
        <w:p w:rsidR="00000000" w:rsidRDefault="009A4489">
          <w:pPr>
            <w:pStyle w:val="843D1F6E8B984B27A4AD0E2095526A1D"/>
          </w:pPr>
          <w:r w:rsidRPr="00AA526B">
            <w:rPr>
              <w:noProof/>
              <w:lang w:bidi="es-ES"/>
            </w:rPr>
            <w:t>Efectivo en mano (capital circulante)</w:t>
          </w:r>
        </w:p>
      </w:docPartBody>
    </w:docPart>
    <w:docPart>
      <w:docPartPr>
        <w:name w:val="7BBEBCA3A8F6460BAAE784C0A88DC1BF"/>
        <w:category>
          <w:name w:val="General"/>
          <w:gallery w:val="placeholder"/>
        </w:category>
        <w:types>
          <w:type w:val="bbPlcHdr"/>
        </w:types>
        <w:behaviors>
          <w:behavior w:val="content"/>
        </w:behaviors>
        <w:guid w:val="{890AF4D7-DBAF-42A6-A13D-33EBF2915438}"/>
      </w:docPartPr>
      <w:docPartBody>
        <w:p w:rsidR="00000000" w:rsidRDefault="009A4489">
          <w:pPr>
            <w:pStyle w:val="7BBEBCA3A8F6460BAAE784C0A88DC1BF"/>
          </w:pPr>
          <w:r w:rsidRPr="00AA526B">
            <w:rPr>
              <w:noProof/>
              <w:lang w:bidi="es-ES"/>
            </w:rPr>
            <w:t>0 €</w:t>
          </w:r>
        </w:p>
      </w:docPartBody>
    </w:docPart>
    <w:docPart>
      <w:docPartPr>
        <w:name w:val="24EE27A47C3347908A37DF5BEE1EED3B"/>
        <w:category>
          <w:name w:val="General"/>
          <w:gallery w:val="placeholder"/>
        </w:category>
        <w:types>
          <w:type w:val="bbPlcHdr"/>
        </w:types>
        <w:behaviors>
          <w:behavior w:val="content"/>
        </w:behaviors>
        <w:guid w:val="{153A7F07-7DB0-432A-8605-1C9110C338AA}"/>
      </w:docPartPr>
      <w:docPartBody>
        <w:p w:rsidR="00000000" w:rsidRDefault="009A4489">
          <w:pPr>
            <w:pStyle w:val="24EE27A47C3347908A37DF5BEE1EED3B"/>
          </w:pPr>
          <w:r w:rsidRPr="00AA526B">
            <w:rPr>
              <w:noProof/>
              <w:lang w:bidi="es-ES"/>
            </w:rPr>
            <w:t>1</w:t>
          </w:r>
          <w:r>
            <w:rPr>
              <w:noProof/>
              <w:lang w:bidi="es-ES"/>
            </w:rPr>
            <w:t xml:space="preserve"> </w:t>
          </w:r>
          <w:r w:rsidRPr="00AA526B">
            <w:rPr>
              <w:noProof/>
              <w:lang w:bidi="es-ES"/>
            </w:rPr>
            <w:t xml:space="preserve">000 € </w:t>
          </w:r>
        </w:p>
      </w:docPartBody>
    </w:docPart>
    <w:docPart>
      <w:docPartPr>
        <w:name w:val="FEA2ED5C9DB54E24928641E4BF26934D"/>
        <w:category>
          <w:name w:val="General"/>
          <w:gallery w:val="placeholder"/>
        </w:category>
        <w:types>
          <w:type w:val="bbPlcHdr"/>
        </w:types>
        <w:behaviors>
          <w:behavior w:val="content"/>
        </w:behaviors>
        <w:guid w:val="{55266E7D-2336-4303-9F53-E85C67703372}"/>
      </w:docPartPr>
      <w:docPartBody>
        <w:p w:rsidR="00000000" w:rsidRDefault="009A4489">
          <w:pPr>
            <w:pStyle w:val="FEA2ED5C9DB54E24928641E4BF26934D"/>
          </w:pPr>
          <w:r w:rsidRPr="00AA526B">
            <w:rPr>
              <w:noProof/>
              <w:lang w:bidi="es-ES"/>
            </w:rPr>
            <w:t>1 000 €</w:t>
          </w:r>
        </w:p>
      </w:docPartBody>
    </w:docPart>
    <w:docPart>
      <w:docPartPr>
        <w:name w:val="56F139BB42AC44389C0E8F62705DE0F7"/>
        <w:category>
          <w:name w:val="General"/>
          <w:gallery w:val="placeholder"/>
        </w:category>
        <w:types>
          <w:type w:val="bbPlcHdr"/>
        </w:types>
        <w:behaviors>
          <w:behavior w:val="content"/>
        </w:behaviors>
        <w:guid w:val="{F559530E-5E34-4A4B-8655-C34DC9FC6CF9}"/>
      </w:docPartPr>
      <w:docPartBody>
        <w:p w:rsidR="00000000" w:rsidRDefault="009A4489">
          <w:pPr>
            <w:pStyle w:val="56F139BB42AC44389C0E8F62705DE0F7"/>
          </w:pPr>
          <w:r w:rsidRPr="00AA526B">
            <w:rPr>
              <w:noProof/>
              <w:lang w:bidi="es-ES"/>
            </w:rPr>
            <w:t>Varios</w:t>
          </w:r>
        </w:p>
      </w:docPartBody>
    </w:docPart>
    <w:docPart>
      <w:docPartPr>
        <w:name w:val="9708AD0ED7B2494E9A7654B526CBE055"/>
        <w:category>
          <w:name w:val="General"/>
          <w:gallery w:val="placeholder"/>
        </w:category>
        <w:types>
          <w:type w:val="bbPlcHdr"/>
        </w:types>
        <w:behaviors>
          <w:behavior w:val="content"/>
        </w:behaviors>
        <w:guid w:val="{EB83797B-792C-4099-BB27-238A35D6FFBB}"/>
      </w:docPartPr>
      <w:docPartBody>
        <w:p w:rsidR="00000000" w:rsidRDefault="009A4489">
          <w:pPr>
            <w:pStyle w:val="9708AD0ED7B2494E9A7654B526CBE055"/>
          </w:pPr>
          <w:r w:rsidRPr="00AA526B">
            <w:rPr>
              <w:noProof/>
              <w:lang w:bidi="es-ES"/>
            </w:rPr>
            <w:t>0 €</w:t>
          </w:r>
        </w:p>
      </w:docPartBody>
    </w:docPart>
    <w:docPart>
      <w:docPartPr>
        <w:name w:val="37EBB6CFB9364416BF517EB1A3B8175C"/>
        <w:category>
          <w:name w:val="General"/>
          <w:gallery w:val="placeholder"/>
        </w:category>
        <w:types>
          <w:type w:val="bbPlcHdr"/>
        </w:types>
        <w:behaviors>
          <w:behavior w:val="content"/>
        </w:behaviors>
        <w:guid w:val="{6239832D-2E0D-4E67-B5E5-0341EDF7BFCB}"/>
      </w:docPartPr>
      <w:docPartBody>
        <w:p w:rsidR="00000000" w:rsidRDefault="009A4489">
          <w:pPr>
            <w:pStyle w:val="37EBB6CFB9364416BF517EB1A3B8175C"/>
          </w:pPr>
          <w:r w:rsidRPr="00AA526B">
            <w:rPr>
              <w:noProof/>
              <w:lang w:bidi="es-ES"/>
            </w:rPr>
            <w:t>2 000 €</w:t>
          </w:r>
        </w:p>
      </w:docPartBody>
    </w:docPart>
    <w:docPart>
      <w:docPartPr>
        <w:name w:val="F6D17A051FCE4D09BB640D8FFF2D0FF1"/>
        <w:category>
          <w:name w:val="General"/>
          <w:gallery w:val="placeholder"/>
        </w:category>
        <w:types>
          <w:type w:val="bbPlcHdr"/>
        </w:types>
        <w:behaviors>
          <w:behavior w:val="content"/>
        </w:behaviors>
        <w:guid w:val="{ACE8A506-4D0F-4007-9AA3-55587A4D568E}"/>
      </w:docPartPr>
      <w:docPartBody>
        <w:p w:rsidR="00000000" w:rsidRDefault="009A4489">
          <w:pPr>
            <w:pStyle w:val="F6D17A051FCE4D09BB640D8FFF2D0FF1"/>
          </w:pPr>
          <w:r w:rsidRPr="00AA526B">
            <w:rPr>
              <w:noProof/>
              <w:lang w:bidi="es-ES"/>
            </w:rPr>
            <w:t>2 000 €</w:t>
          </w:r>
        </w:p>
      </w:docPartBody>
    </w:docPart>
    <w:docPart>
      <w:docPartPr>
        <w:name w:val="6C2E9C692BA2418ABCC575C596640432"/>
        <w:category>
          <w:name w:val="General"/>
          <w:gallery w:val="placeholder"/>
        </w:category>
        <w:types>
          <w:type w:val="bbPlcHdr"/>
        </w:types>
        <w:behaviors>
          <w:behavior w:val="content"/>
        </w:behaviors>
        <w:guid w:val="{8C4546FD-2AB4-40F2-BB44-EA1EE1F3867C}"/>
      </w:docPartPr>
      <w:docPartBody>
        <w:p w:rsidR="00000000" w:rsidRDefault="009A4489">
          <w:pPr>
            <w:pStyle w:val="6C2E9C692BA2418ABCC575C596640432"/>
          </w:pPr>
          <w:r w:rsidRPr="00D0337D">
            <w:rPr>
              <w:noProof/>
              <w:sz w:val="16"/>
              <w:szCs w:val="16"/>
              <w:lang w:bidi="es-ES"/>
            </w:rPr>
            <w:t>PRESUPUESTO INICIAL ESTIMADO</w:t>
          </w:r>
        </w:p>
      </w:docPartBody>
    </w:docPart>
    <w:docPart>
      <w:docPartPr>
        <w:name w:val="AAD845BA513A4AB3AEEBFA23CE3A2CD3"/>
        <w:category>
          <w:name w:val="General"/>
          <w:gallery w:val="placeholder"/>
        </w:category>
        <w:types>
          <w:type w:val="bbPlcHdr"/>
        </w:types>
        <w:behaviors>
          <w:behavior w:val="content"/>
        </w:behaviors>
        <w:guid w:val="{D903A65C-B02C-4A1B-9E3C-763ACC9C37AB}"/>
      </w:docPartPr>
      <w:docPartBody>
        <w:p w:rsidR="00000000" w:rsidRDefault="009A4489">
          <w:pPr>
            <w:pStyle w:val="AAD845BA513A4AB3AEEBFA23CE3A2CD3"/>
          </w:pPr>
          <w:r w:rsidRPr="002308B2">
            <w:rPr>
              <w:noProof/>
              <w:sz w:val="16"/>
              <w:szCs w:val="16"/>
              <w:lang w:bidi="es-ES"/>
            </w:rPr>
            <w:t>26 472 €</w:t>
          </w:r>
        </w:p>
      </w:docPartBody>
    </w:docPart>
    <w:docPart>
      <w:docPartPr>
        <w:name w:val="D3185355484049E8AD437E676FFB2F23"/>
        <w:category>
          <w:name w:val="General"/>
          <w:gallery w:val="placeholder"/>
        </w:category>
        <w:types>
          <w:type w:val="bbPlcHdr"/>
        </w:types>
        <w:behaviors>
          <w:behavior w:val="content"/>
        </w:behaviors>
        <w:guid w:val="{1FC47D9F-D268-4BCF-9660-ADAC650AFCDE}"/>
      </w:docPartPr>
      <w:docPartBody>
        <w:p w:rsidR="00000000" w:rsidRDefault="009A4489">
          <w:pPr>
            <w:pStyle w:val="D3185355484049E8AD437E676FFB2F23"/>
          </w:pPr>
          <w:r w:rsidRPr="00AA526B">
            <w:rPr>
              <w:noProof/>
              <w:lang w:bidi="es-ES"/>
            </w:rPr>
            <w:t xml:space="preserve">*Basado en empleados a tiempo parcial. Esto puede cambiar una vez que alcance su punto de </w:t>
          </w:r>
          <w:r w:rsidRPr="00AA526B">
            <w:rPr>
              <w:noProof/>
              <w:lang w:bidi="es-ES"/>
            </w:rPr>
            <w:t>referencia de crecimiento.</w:t>
          </w:r>
        </w:p>
      </w:docPartBody>
    </w:docPart>
    <w:docPart>
      <w:docPartPr>
        <w:name w:val="736949DFD85B44C5A214428B61FB0298"/>
        <w:category>
          <w:name w:val="General"/>
          <w:gallery w:val="placeholder"/>
        </w:category>
        <w:types>
          <w:type w:val="bbPlcHdr"/>
        </w:types>
        <w:behaviors>
          <w:behavior w:val="content"/>
        </w:behaviors>
        <w:guid w:val="{EF44D569-BA4A-40FE-A99A-E18F44450E11}"/>
      </w:docPartPr>
      <w:docPartBody>
        <w:p w:rsidR="00000000" w:rsidRDefault="009A4489">
          <w:pPr>
            <w:pStyle w:val="736949DFD85B44C5A214428B61FB0298"/>
          </w:pPr>
          <w:r w:rsidRPr="00603190">
            <w:rPr>
              <w:b/>
              <w:noProof/>
              <w:sz w:val="19"/>
              <w:szCs w:val="19"/>
              <w:lang w:bidi="es-ES"/>
            </w:rPr>
            <w:t>Modelo de pérdidas y ganancias proyectadas:</w:t>
          </w:r>
        </w:p>
      </w:docPartBody>
    </w:docPart>
    <w:docPart>
      <w:docPartPr>
        <w:name w:val="86533CCD0AD444FCB56CA7EBED36399C"/>
        <w:category>
          <w:name w:val="General"/>
          <w:gallery w:val="placeholder"/>
        </w:category>
        <w:types>
          <w:type w:val="bbPlcHdr"/>
        </w:types>
        <w:behaviors>
          <w:behavior w:val="content"/>
        </w:behaviors>
        <w:guid w:val="{487E5F78-627F-4C24-A7F9-731F8A68EAFD}"/>
      </w:docPartPr>
      <w:docPartBody>
        <w:p w:rsidR="00000000" w:rsidRDefault="009A4489">
          <w:pPr>
            <w:pStyle w:val="86533CCD0AD444FCB56CA7EBED36399C"/>
          </w:pPr>
          <w:r w:rsidRPr="00AA526B">
            <w:rPr>
              <w:noProof/>
              <w:sz w:val="19"/>
              <w:szCs w:val="19"/>
              <w:lang w:bidi="es-ES"/>
            </w:rPr>
            <w:t>El modelo a continuación muestra un ejemplo de las proyecciones que una pequeña empresa está pronosticando para sus primeros 12 meses de operaciones. La parte superior de la tabla muestra las venta</w:t>
          </w:r>
          <w:r w:rsidRPr="00AA526B">
            <w:rPr>
              <w:noProof/>
              <w:sz w:val="19"/>
              <w:szCs w:val="19"/>
              <w:lang w:bidi="es-ES"/>
            </w:rPr>
            <w:t>s proyectadas y la ganancia bruta. Este es un buen lugar para empezar a crear el pronóstico de ventas de la compañía. La siguiente sección detalla los gastos recurrentes que el negocio está proyectando para los mismos meses. Éstos deben ser consistentes co</w:t>
          </w:r>
          <w:r w:rsidRPr="00AA526B">
            <w:rPr>
              <w:noProof/>
              <w:sz w:val="19"/>
              <w:szCs w:val="19"/>
              <w:lang w:bidi="es-ES"/>
            </w:rPr>
            <w:t>n los costos iniciales estimados que se completaron en la sección anterior. En la parte inferior de este modelo, se podrá ver cuándo la empresa se está volviendo rentable y qué partidas de gasto son las que más impactan en su rentabilidad. Hay una tabla en</w:t>
          </w:r>
          <w:r w:rsidRPr="00AA526B">
            <w:rPr>
              <w:noProof/>
              <w:sz w:val="19"/>
              <w:szCs w:val="19"/>
              <w:lang w:bidi="es-ES"/>
            </w:rPr>
            <w:t xml:space="preserve"> blanco en el apéndice para completar las proyecciones de los costos iniciales del negocio.</w:t>
          </w:r>
        </w:p>
      </w:docPartBody>
    </w:docPart>
    <w:docPart>
      <w:docPartPr>
        <w:name w:val="F1EB19E3F9224B0883168BAD52DD4F32"/>
        <w:category>
          <w:name w:val="General"/>
          <w:gallery w:val="placeholder"/>
        </w:category>
        <w:types>
          <w:type w:val="bbPlcHdr"/>
        </w:types>
        <w:behaviors>
          <w:behavior w:val="content"/>
        </w:behaviors>
        <w:guid w:val="{E4FD2739-5C36-4406-AD79-2211B39BD5E2}"/>
      </w:docPartPr>
      <w:docPartBody>
        <w:p w:rsidR="00000000" w:rsidRDefault="009A4489">
          <w:pPr>
            <w:pStyle w:val="F1EB19E3F9224B0883168BAD52DD4F32"/>
          </w:pPr>
          <w:r w:rsidRPr="00AA526B">
            <w:rPr>
              <w:noProof/>
              <w:lang w:bidi="es-ES"/>
            </w:rPr>
            <w:t>COSTOS DE INICIO</w:t>
          </w:r>
        </w:p>
      </w:docPartBody>
    </w:docPart>
    <w:docPart>
      <w:docPartPr>
        <w:name w:val="2F0189FE3B4B405C8CE4E4CE87F4B5C5"/>
        <w:category>
          <w:name w:val="General"/>
          <w:gallery w:val="placeholder"/>
        </w:category>
        <w:types>
          <w:type w:val="bbPlcHdr"/>
        </w:types>
        <w:behaviors>
          <w:behavior w:val="content"/>
        </w:behaviors>
        <w:guid w:val="{686EA2EF-1F93-41EB-933A-991F657369B1}"/>
      </w:docPartPr>
      <w:docPartBody>
        <w:p w:rsidR="00000000" w:rsidRDefault="009A4489">
          <w:pPr>
            <w:pStyle w:val="2F0189FE3B4B405C8CE4E4CE87F4B5C5"/>
          </w:pPr>
          <w:r w:rsidRPr="00AA526B">
            <w:rPr>
              <w:noProof/>
              <w:lang w:bidi="es-ES"/>
            </w:rPr>
            <w:t>Su agencia basada en Office</w:t>
          </w:r>
        </w:p>
      </w:docPartBody>
    </w:docPart>
    <w:docPart>
      <w:docPartPr>
        <w:name w:val="F76A02FEDEC049C0836CC69C8FD132BF"/>
        <w:category>
          <w:name w:val="General"/>
          <w:gallery w:val="placeholder"/>
        </w:category>
        <w:types>
          <w:type w:val="bbPlcHdr"/>
        </w:types>
        <w:behaviors>
          <w:behavior w:val="content"/>
        </w:behaviors>
        <w:guid w:val="{00E6C741-E914-410C-9A9C-EBC4FA5A71F6}"/>
      </w:docPartPr>
      <w:docPartBody>
        <w:p w:rsidR="00000000" w:rsidRDefault="009A4489">
          <w:pPr>
            <w:pStyle w:val="F76A02FEDEC049C0836CC69C8FD132BF"/>
          </w:pPr>
          <w:r w:rsidRPr="00AA526B">
            <w:rPr>
              <w:noProof/>
              <w:lang w:bidi="es-ES"/>
            </w:rPr>
            <w:t>1 de enero de 20xx</w:t>
          </w:r>
        </w:p>
      </w:docPartBody>
    </w:docPart>
    <w:docPart>
      <w:docPartPr>
        <w:name w:val="C6142EED737642AFBED5F9507093CB0F"/>
        <w:category>
          <w:name w:val="General"/>
          <w:gallery w:val="placeholder"/>
        </w:category>
        <w:types>
          <w:type w:val="bbPlcHdr"/>
        </w:types>
        <w:behaviors>
          <w:behavior w:val="content"/>
        </w:behaviors>
        <w:guid w:val="{62F0A57C-AFA2-40C0-A7B7-1BBA54CCE216}"/>
      </w:docPartPr>
      <w:docPartBody>
        <w:p w:rsidR="00000000" w:rsidRDefault="009A4489">
          <w:pPr>
            <w:pStyle w:val="C6142EED737642AFBED5F9507093CB0F"/>
          </w:pPr>
          <w:r w:rsidRPr="002308B2">
            <w:rPr>
              <w:noProof/>
              <w:sz w:val="16"/>
              <w:szCs w:val="16"/>
              <w:lang w:bidi="es-ES"/>
            </w:rPr>
            <w:t>INGRESOS</w:t>
          </w:r>
        </w:p>
      </w:docPartBody>
    </w:docPart>
    <w:docPart>
      <w:docPartPr>
        <w:name w:val="BDC3D26C45D8402EB3A08A73F36E12B6"/>
        <w:category>
          <w:name w:val="General"/>
          <w:gallery w:val="placeholder"/>
        </w:category>
        <w:types>
          <w:type w:val="bbPlcHdr"/>
        </w:types>
        <w:behaviors>
          <w:behavior w:val="content"/>
        </w:behaviors>
        <w:guid w:val="{6DAC2839-15B2-451E-8A85-3061D3473AA8}"/>
      </w:docPartPr>
      <w:docPartBody>
        <w:p w:rsidR="00000000" w:rsidRDefault="009A4489">
          <w:pPr>
            <w:pStyle w:val="BDC3D26C45D8402EB3A08A73F36E12B6"/>
          </w:pPr>
          <w:r w:rsidRPr="002308B2">
            <w:rPr>
              <w:noProof/>
              <w:sz w:val="16"/>
              <w:szCs w:val="16"/>
              <w:lang w:bidi="es-ES"/>
            </w:rPr>
            <w:t>ENE</w:t>
          </w:r>
        </w:p>
      </w:docPartBody>
    </w:docPart>
    <w:docPart>
      <w:docPartPr>
        <w:name w:val="AF6ECF4D16594C358391BAAD89B810BC"/>
        <w:category>
          <w:name w:val="General"/>
          <w:gallery w:val="placeholder"/>
        </w:category>
        <w:types>
          <w:type w:val="bbPlcHdr"/>
        </w:types>
        <w:behaviors>
          <w:behavior w:val="content"/>
        </w:behaviors>
        <w:guid w:val="{E81BE7A7-9910-404E-A761-6EB934771389}"/>
      </w:docPartPr>
      <w:docPartBody>
        <w:p w:rsidR="00000000" w:rsidRDefault="009A4489">
          <w:pPr>
            <w:pStyle w:val="AF6ECF4D16594C358391BAAD89B810BC"/>
          </w:pPr>
          <w:r w:rsidRPr="002308B2">
            <w:rPr>
              <w:noProof/>
              <w:sz w:val="16"/>
              <w:szCs w:val="16"/>
              <w:lang w:bidi="es-ES"/>
            </w:rPr>
            <w:t>FEB</w:t>
          </w:r>
        </w:p>
      </w:docPartBody>
    </w:docPart>
    <w:docPart>
      <w:docPartPr>
        <w:name w:val="37DCD1B037D04E0A942FABF556069D84"/>
        <w:category>
          <w:name w:val="General"/>
          <w:gallery w:val="placeholder"/>
        </w:category>
        <w:types>
          <w:type w:val="bbPlcHdr"/>
        </w:types>
        <w:behaviors>
          <w:behavior w:val="content"/>
        </w:behaviors>
        <w:guid w:val="{6F79FD94-2170-49CF-9EF1-07AFF0F3E593}"/>
      </w:docPartPr>
      <w:docPartBody>
        <w:p w:rsidR="00000000" w:rsidRDefault="009A4489">
          <w:pPr>
            <w:pStyle w:val="37DCD1B037D04E0A942FABF556069D84"/>
          </w:pPr>
          <w:r w:rsidRPr="002308B2">
            <w:rPr>
              <w:noProof/>
              <w:sz w:val="16"/>
              <w:szCs w:val="16"/>
              <w:lang w:bidi="es-ES"/>
            </w:rPr>
            <w:t>MAR</w:t>
          </w:r>
        </w:p>
      </w:docPartBody>
    </w:docPart>
    <w:docPart>
      <w:docPartPr>
        <w:name w:val="84EB2B1677BF49B5BD0669ED8BF9F90B"/>
        <w:category>
          <w:name w:val="General"/>
          <w:gallery w:val="placeholder"/>
        </w:category>
        <w:types>
          <w:type w:val="bbPlcHdr"/>
        </w:types>
        <w:behaviors>
          <w:behavior w:val="content"/>
        </w:behaviors>
        <w:guid w:val="{52FAD3C5-0EA3-47D1-979B-9780D9AD497C}"/>
      </w:docPartPr>
      <w:docPartBody>
        <w:p w:rsidR="00000000" w:rsidRDefault="009A4489">
          <w:pPr>
            <w:pStyle w:val="84EB2B1677BF49B5BD0669ED8BF9F90B"/>
          </w:pPr>
          <w:r w:rsidRPr="002308B2">
            <w:rPr>
              <w:noProof/>
              <w:sz w:val="16"/>
              <w:szCs w:val="16"/>
              <w:lang w:bidi="es-ES"/>
            </w:rPr>
            <w:t>ABR</w:t>
          </w:r>
        </w:p>
      </w:docPartBody>
    </w:docPart>
    <w:docPart>
      <w:docPartPr>
        <w:name w:val="4BB243134B5E4F8589CF9B18749776D8"/>
        <w:category>
          <w:name w:val="General"/>
          <w:gallery w:val="placeholder"/>
        </w:category>
        <w:types>
          <w:type w:val="bbPlcHdr"/>
        </w:types>
        <w:behaviors>
          <w:behavior w:val="content"/>
        </w:behaviors>
        <w:guid w:val="{F40B7CC9-17CC-4A0F-A6EA-730DEC8C293B}"/>
      </w:docPartPr>
      <w:docPartBody>
        <w:p w:rsidR="00000000" w:rsidRDefault="009A4489">
          <w:pPr>
            <w:pStyle w:val="4BB243134B5E4F8589CF9B18749776D8"/>
          </w:pPr>
          <w:r w:rsidRPr="002308B2">
            <w:rPr>
              <w:noProof/>
              <w:sz w:val="16"/>
              <w:szCs w:val="16"/>
              <w:lang w:bidi="es-ES"/>
            </w:rPr>
            <w:t>MAY</w:t>
          </w:r>
        </w:p>
      </w:docPartBody>
    </w:docPart>
    <w:docPart>
      <w:docPartPr>
        <w:name w:val="F66FF9B148454562AC25D996B1C750CE"/>
        <w:category>
          <w:name w:val="General"/>
          <w:gallery w:val="placeholder"/>
        </w:category>
        <w:types>
          <w:type w:val="bbPlcHdr"/>
        </w:types>
        <w:behaviors>
          <w:behavior w:val="content"/>
        </w:behaviors>
        <w:guid w:val="{D5A7B5B3-0243-4EA4-A42C-8D38F3854F38}"/>
      </w:docPartPr>
      <w:docPartBody>
        <w:p w:rsidR="00000000" w:rsidRDefault="009A4489">
          <w:pPr>
            <w:pStyle w:val="F66FF9B148454562AC25D996B1C750CE"/>
          </w:pPr>
          <w:r w:rsidRPr="002308B2">
            <w:rPr>
              <w:noProof/>
              <w:sz w:val="16"/>
              <w:szCs w:val="16"/>
              <w:lang w:bidi="es-ES"/>
            </w:rPr>
            <w:t>JUN</w:t>
          </w:r>
        </w:p>
      </w:docPartBody>
    </w:docPart>
    <w:docPart>
      <w:docPartPr>
        <w:name w:val="69B992F0154749B3A475900141502F33"/>
        <w:category>
          <w:name w:val="General"/>
          <w:gallery w:val="placeholder"/>
        </w:category>
        <w:types>
          <w:type w:val="bbPlcHdr"/>
        </w:types>
        <w:behaviors>
          <w:behavior w:val="content"/>
        </w:behaviors>
        <w:guid w:val="{B94F2773-CE1B-426A-8CE5-1A71F32508F4}"/>
      </w:docPartPr>
      <w:docPartBody>
        <w:p w:rsidR="00000000" w:rsidRDefault="009A4489">
          <w:pPr>
            <w:pStyle w:val="69B992F0154749B3A475900141502F33"/>
          </w:pPr>
          <w:r w:rsidRPr="002308B2">
            <w:rPr>
              <w:noProof/>
              <w:sz w:val="16"/>
              <w:szCs w:val="16"/>
              <w:lang w:bidi="es-ES"/>
            </w:rPr>
            <w:t>JUL</w:t>
          </w:r>
        </w:p>
      </w:docPartBody>
    </w:docPart>
    <w:docPart>
      <w:docPartPr>
        <w:name w:val="346BCF278FA445568A5383D702160E8D"/>
        <w:category>
          <w:name w:val="General"/>
          <w:gallery w:val="placeholder"/>
        </w:category>
        <w:types>
          <w:type w:val="bbPlcHdr"/>
        </w:types>
        <w:behaviors>
          <w:behavior w:val="content"/>
        </w:behaviors>
        <w:guid w:val="{51382256-17C1-4A59-96B0-4135F9C19FD4}"/>
      </w:docPartPr>
      <w:docPartBody>
        <w:p w:rsidR="00000000" w:rsidRDefault="009A4489">
          <w:pPr>
            <w:pStyle w:val="346BCF278FA445568A5383D702160E8D"/>
          </w:pPr>
          <w:r w:rsidRPr="002308B2">
            <w:rPr>
              <w:noProof/>
              <w:sz w:val="16"/>
              <w:szCs w:val="16"/>
              <w:lang w:bidi="es-ES"/>
            </w:rPr>
            <w:t>AGO</w:t>
          </w:r>
        </w:p>
      </w:docPartBody>
    </w:docPart>
    <w:docPart>
      <w:docPartPr>
        <w:name w:val="51DC49C4D65741B29750B5D2D9393344"/>
        <w:category>
          <w:name w:val="General"/>
          <w:gallery w:val="placeholder"/>
        </w:category>
        <w:types>
          <w:type w:val="bbPlcHdr"/>
        </w:types>
        <w:behaviors>
          <w:behavior w:val="content"/>
        </w:behaviors>
        <w:guid w:val="{D9FB33FF-2539-4EB1-92A2-C49CF304FAEE}"/>
      </w:docPartPr>
      <w:docPartBody>
        <w:p w:rsidR="00000000" w:rsidRDefault="009A4489">
          <w:pPr>
            <w:pStyle w:val="51DC49C4D65741B29750B5D2D9393344"/>
          </w:pPr>
          <w:r w:rsidRPr="002308B2">
            <w:rPr>
              <w:noProof/>
              <w:sz w:val="16"/>
              <w:szCs w:val="16"/>
              <w:lang w:bidi="es-ES"/>
            </w:rPr>
            <w:t>SEP</w:t>
          </w:r>
        </w:p>
      </w:docPartBody>
    </w:docPart>
    <w:docPart>
      <w:docPartPr>
        <w:name w:val="6F0671C660504CFBB64143E5D1E3A7F3"/>
        <w:category>
          <w:name w:val="General"/>
          <w:gallery w:val="placeholder"/>
        </w:category>
        <w:types>
          <w:type w:val="bbPlcHdr"/>
        </w:types>
        <w:behaviors>
          <w:behavior w:val="content"/>
        </w:behaviors>
        <w:guid w:val="{04076A1F-0500-4D0F-8852-C959850CB347}"/>
      </w:docPartPr>
      <w:docPartBody>
        <w:p w:rsidR="00000000" w:rsidRDefault="009A4489">
          <w:pPr>
            <w:pStyle w:val="6F0671C660504CFBB64143E5D1E3A7F3"/>
          </w:pPr>
          <w:r w:rsidRPr="002308B2">
            <w:rPr>
              <w:noProof/>
              <w:sz w:val="16"/>
              <w:szCs w:val="16"/>
              <w:lang w:bidi="es-ES"/>
            </w:rPr>
            <w:t>OCT</w:t>
          </w:r>
        </w:p>
      </w:docPartBody>
    </w:docPart>
    <w:docPart>
      <w:docPartPr>
        <w:name w:val="3BA22C16398549BE8F3C018151CA669B"/>
        <w:category>
          <w:name w:val="General"/>
          <w:gallery w:val="placeholder"/>
        </w:category>
        <w:types>
          <w:type w:val="bbPlcHdr"/>
        </w:types>
        <w:behaviors>
          <w:behavior w:val="content"/>
        </w:behaviors>
        <w:guid w:val="{8D3CB3E0-6EFF-483F-869B-694D1B0EDBA7}"/>
      </w:docPartPr>
      <w:docPartBody>
        <w:p w:rsidR="00000000" w:rsidRDefault="009A4489">
          <w:pPr>
            <w:pStyle w:val="3BA22C16398549BE8F3C018151CA669B"/>
          </w:pPr>
          <w:r w:rsidRPr="002308B2">
            <w:rPr>
              <w:noProof/>
              <w:sz w:val="16"/>
              <w:szCs w:val="16"/>
              <w:lang w:bidi="es-ES"/>
            </w:rPr>
            <w:t>NOV</w:t>
          </w:r>
        </w:p>
      </w:docPartBody>
    </w:docPart>
    <w:docPart>
      <w:docPartPr>
        <w:name w:val="3A7C911956924C73865E41277AF2483D"/>
        <w:category>
          <w:name w:val="General"/>
          <w:gallery w:val="placeholder"/>
        </w:category>
        <w:types>
          <w:type w:val="bbPlcHdr"/>
        </w:types>
        <w:behaviors>
          <w:behavior w:val="content"/>
        </w:behaviors>
        <w:guid w:val="{DC18D8A6-E98E-4868-9AF9-595E10D293B1}"/>
      </w:docPartPr>
      <w:docPartBody>
        <w:p w:rsidR="00000000" w:rsidRDefault="009A4489">
          <w:pPr>
            <w:pStyle w:val="3A7C911956924C73865E41277AF2483D"/>
          </w:pPr>
          <w:r w:rsidRPr="002308B2">
            <w:rPr>
              <w:noProof/>
              <w:sz w:val="16"/>
              <w:szCs w:val="16"/>
              <w:lang w:bidi="es-ES"/>
            </w:rPr>
            <w:t>DIC</w:t>
          </w:r>
        </w:p>
      </w:docPartBody>
    </w:docPart>
    <w:docPart>
      <w:docPartPr>
        <w:name w:val="95A93FBBD6904A018AA1375DD251359B"/>
        <w:category>
          <w:name w:val="General"/>
          <w:gallery w:val="placeholder"/>
        </w:category>
        <w:types>
          <w:type w:val="bbPlcHdr"/>
        </w:types>
        <w:behaviors>
          <w:behavior w:val="content"/>
        </w:behaviors>
        <w:guid w:val="{E2D9D972-93CE-43EB-AFA0-2977752E93DE}"/>
      </w:docPartPr>
      <w:docPartBody>
        <w:p w:rsidR="00000000" w:rsidRDefault="009A4489">
          <w:pPr>
            <w:pStyle w:val="95A93FBBD6904A018AA1375DD251359B"/>
          </w:pPr>
          <w:r w:rsidRPr="002308B2">
            <w:rPr>
              <w:noProof/>
              <w:sz w:val="16"/>
              <w:szCs w:val="16"/>
              <w:lang w:bidi="es-ES"/>
            </w:rPr>
            <w:t>AÑO HASTA LA FECHA</w:t>
          </w:r>
        </w:p>
      </w:docPartBody>
    </w:docPart>
    <w:docPart>
      <w:docPartPr>
        <w:name w:val="81AAAD9A868C4B648116D52998137C3E"/>
        <w:category>
          <w:name w:val="General"/>
          <w:gallery w:val="placeholder"/>
        </w:category>
        <w:types>
          <w:type w:val="bbPlcHdr"/>
        </w:types>
        <w:behaviors>
          <w:behavior w:val="content"/>
        </w:behaviors>
        <w:guid w:val="{0C1B6D38-3026-4A24-ABD0-F4D106FBBBE4}"/>
      </w:docPartPr>
      <w:docPartBody>
        <w:p w:rsidR="00000000" w:rsidRDefault="009A4489">
          <w:pPr>
            <w:pStyle w:val="81AAAD9A868C4B648116D52998137C3E"/>
          </w:pPr>
          <w:r w:rsidRPr="00AA526B">
            <w:rPr>
              <w:noProof/>
              <w:lang w:bidi="es-ES"/>
            </w:rPr>
            <w:t>Ventas estimadas</w:t>
          </w:r>
        </w:p>
      </w:docPartBody>
    </w:docPart>
    <w:docPart>
      <w:docPartPr>
        <w:name w:val="B43CADB6E4AA4A0488FA1DB84D173FC5"/>
        <w:category>
          <w:name w:val="General"/>
          <w:gallery w:val="placeholder"/>
        </w:category>
        <w:types>
          <w:type w:val="bbPlcHdr"/>
        </w:types>
        <w:behaviors>
          <w:behavior w:val="content"/>
        </w:behaviors>
        <w:guid w:val="{A8466D45-EA6A-48B7-AC64-CAA4E7250B53}"/>
      </w:docPartPr>
      <w:docPartBody>
        <w:p w:rsidR="00000000" w:rsidRDefault="009A4489">
          <w:pPr>
            <w:pStyle w:val="B43CADB6E4AA4A0488FA1DB84D173FC5"/>
          </w:pPr>
          <w:r w:rsidRPr="00AA526B">
            <w:rPr>
              <w:noProof/>
              <w:lang w:bidi="es-ES"/>
            </w:rPr>
            <w:t>5 000 €</w:t>
          </w:r>
        </w:p>
      </w:docPartBody>
    </w:docPart>
    <w:docPart>
      <w:docPartPr>
        <w:name w:val="F21CB9152CFB40228B0448C8FC24FE97"/>
        <w:category>
          <w:name w:val="General"/>
          <w:gallery w:val="placeholder"/>
        </w:category>
        <w:types>
          <w:type w:val="bbPlcHdr"/>
        </w:types>
        <w:behaviors>
          <w:behavior w:val="content"/>
        </w:behaviors>
        <w:guid w:val="{1E125CB0-C50B-448D-968C-D8695C30C197}"/>
      </w:docPartPr>
      <w:docPartBody>
        <w:p w:rsidR="00000000" w:rsidRDefault="009A4489">
          <w:pPr>
            <w:pStyle w:val="F21CB9152CFB40228B0448C8FC24FE97"/>
          </w:pPr>
          <w:r w:rsidRPr="00AA526B">
            <w:rPr>
              <w:noProof/>
              <w:lang w:bidi="es-ES"/>
            </w:rPr>
            <w:t>13 000 €</w:t>
          </w:r>
        </w:p>
      </w:docPartBody>
    </w:docPart>
    <w:docPart>
      <w:docPartPr>
        <w:name w:val="F8B3FDBDC165493B86DFA5261007443C"/>
        <w:category>
          <w:name w:val="General"/>
          <w:gallery w:val="placeholder"/>
        </w:category>
        <w:types>
          <w:type w:val="bbPlcHdr"/>
        </w:types>
        <w:behaviors>
          <w:behavior w:val="content"/>
        </w:behaviors>
        <w:guid w:val="{1F346DCD-8B22-4955-97FF-49F7A14CE180}"/>
      </w:docPartPr>
      <w:docPartBody>
        <w:p w:rsidR="00000000" w:rsidRDefault="009A4489">
          <w:pPr>
            <w:pStyle w:val="F8B3FDBDC165493B86DFA5261007443C"/>
          </w:pPr>
          <w:r w:rsidRPr="00AA526B">
            <w:rPr>
              <w:noProof/>
              <w:lang w:bidi="es-ES"/>
            </w:rPr>
            <w:t>16 000 €</w:t>
          </w:r>
        </w:p>
      </w:docPartBody>
    </w:docPart>
    <w:docPart>
      <w:docPartPr>
        <w:name w:val="6E4142F739614E1488B067E53F5186D0"/>
        <w:category>
          <w:name w:val="General"/>
          <w:gallery w:val="placeholder"/>
        </w:category>
        <w:types>
          <w:type w:val="bbPlcHdr"/>
        </w:types>
        <w:behaviors>
          <w:behavior w:val="content"/>
        </w:behaviors>
        <w:guid w:val="{B8CA1794-C99F-42D3-A544-87922A1C7CCF}"/>
      </w:docPartPr>
      <w:docPartBody>
        <w:p w:rsidR="00000000" w:rsidRDefault="009A4489">
          <w:pPr>
            <w:pStyle w:val="6E4142F739614E1488B067E53F5186D0"/>
          </w:pPr>
          <w:r w:rsidRPr="00AA526B">
            <w:rPr>
              <w:noProof/>
              <w:lang w:bidi="es-ES"/>
            </w:rPr>
            <w:t>7</w:t>
          </w:r>
          <w:r>
            <w:rPr>
              <w:noProof/>
              <w:lang w:bidi="es-ES"/>
            </w:rPr>
            <w:t xml:space="preserve"> </w:t>
          </w:r>
          <w:r w:rsidRPr="00AA526B">
            <w:rPr>
              <w:noProof/>
              <w:lang w:bidi="es-ES"/>
            </w:rPr>
            <w:t>000 €</w:t>
          </w:r>
        </w:p>
      </w:docPartBody>
    </w:docPart>
    <w:docPart>
      <w:docPartPr>
        <w:name w:val="4E27BB1E95CE4A28B28C9DEFCA8091DC"/>
        <w:category>
          <w:name w:val="General"/>
          <w:gallery w:val="placeholder"/>
        </w:category>
        <w:types>
          <w:type w:val="bbPlcHdr"/>
        </w:types>
        <w:behaviors>
          <w:behavior w:val="content"/>
        </w:behaviors>
        <w:guid w:val="{BDA0B83D-E77D-4A90-B82B-98657D689134}"/>
      </w:docPartPr>
      <w:docPartBody>
        <w:p w:rsidR="00000000" w:rsidRDefault="009A4489">
          <w:pPr>
            <w:pStyle w:val="4E27BB1E95CE4A28B28C9DEFCA8091DC"/>
          </w:pPr>
          <w:r w:rsidRPr="00AA526B">
            <w:rPr>
              <w:noProof/>
              <w:lang w:bidi="es-ES"/>
            </w:rPr>
            <w:t>14 500 €</w:t>
          </w:r>
        </w:p>
      </w:docPartBody>
    </w:docPart>
    <w:docPart>
      <w:docPartPr>
        <w:name w:val="C06BB918A2DA4D77BE25C161A3CAEEE2"/>
        <w:category>
          <w:name w:val="General"/>
          <w:gallery w:val="placeholder"/>
        </w:category>
        <w:types>
          <w:type w:val="bbPlcHdr"/>
        </w:types>
        <w:behaviors>
          <w:behavior w:val="content"/>
        </w:behaviors>
        <w:guid w:val="{7CC9D261-982C-475C-82F7-4BCA1F9F9019}"/>
      </w:docPartPr>
      <w:docPartBody>
        <w:p w:rsidR="00000000" w:rsidRDefault="009A4489">
          <w:pPr>
            <w:pStyle w:val="C06BB918A2DA4D77BE25C161A3CAEEE2"/>
          </w:pPr>
          <w:r w:rsidRPr="00AA526B">
            <w:rPr>
              <w:noProof/>
              <w:lang w:bidi="es-ES"/>
            </w:rPr>
            <w:t>16 400 €</w:t>
          </w:r>
        </w:p>
      </w:docPartBody>
    </w:docPart>
    <w:docPart>
      <w:docPartPr>
        <w:name w:val="F9FC001990424CEFAD7CCE0FC2A89CAF"/>
        <w:category>
          <w:name w:val="General"/>
          <w:gallery w:val="placeholder"/>
        </w:category>
        <w:types>
          <w:type w:val="bbPlcHdr"/>
        </w:types>
        <w:behaviors>
          <w:behavior w:val="content"/>
        </w:behaviors>
        <w:guid w:val="{A3613386-A2DC-482D-9395-7E82D9FF6260}"/>
      </w:docPartPr>
      <w:docPartBody>
        <w:p w:rsidR="00000000" w:rsidRDefault="009A4489">
          <w:pPr>
            <w:pStyle w:val="F9FC001990424CEFAD7CCE0FC2A89CAF"/>
          </w:pPr>
          <w:r w:rsidRPr="00AA526B">
            <w:rPr>
              <w:noProof/>
              <w:lang w:bidi="es-ES"/>
            </w:rPr>
            <w:t>22 500 €</w:t>
          </w:r>
        </w:p>
      </w:docPartBody>
    </w:docPart>
    <w:docPart>
      <w:docPartPr>
        <w:name w:val="20E476D3531F42BFB23CFB1ABD903551"/>
        <w:category>
          <w:name w:val="General"/>
          <w:gallery w:val="placeholder"/>
        </w:category>
        <w:types>
          <w:type w:val="bbPlcHdr"/>
        </w:types>
        <w:behaviors>
          <w:behavior w:val="content"/>
        </w:behaviors>
        <w:guid w:val="{4AB3A606-8A18-4D7C-9B90-8E515F1A28BE}"/>
      </w:docPartPr>
      <w:docPartBody>
        <w:p w:rsidR="00000000" w:rsidRDefault="009A4489">
          <w:pPr>
            <w:pStyle w:val="20E476D3531F42BFB23CFB1ABD903551"/>
          </w:pPr>
          <w:r w:rsidRPr="00AA526B">
            <w:rPr>
              <w:noProof/>
              <w:lang w:bidi="es-ES"/>
            </w:rPr>
            <w:t>23 125 €</w:t>
          </w:r>
        </w:p>
      </w:docPartBody>
    </w:docPart>
    <w:docPart>
      <w:docPartPr>
        <w:name w:val="33DD780A9ACE418AAFB8C0BC6DF6BC84"/>
        <w:category>
          <w:name w:val="General"/>
          <w:gallery w:val="placeholder"/>
        </w:category>
        <w:types>
          <w:type w:val="bbPlcHdr"/>
        </w:types>
        <w:behaviors>
          <w:behavior w:val="content"/>
        </w:behaviors>
        <w:guid w:val="{C8B1098C-8687-4641-B09B-90672C706708}"/>
      </w:docPartPr>
      <w:docPartBody>
        <w:p w:rsidR="00000000" w:rsidRDefault="009A4489">
          <w:pPr>
            <w:pStyle w:val="33DD780A9ACE418AAFB8C0BC6DF6BC84"/>
          </w:pPr>
          <w:r w:rsidRPr="00AA526B">
            <w:rPr>
              <w:noProof/>
              <w:lang w:bidi="es-ES"/>
            </w:rPr>
            <w:t>24 549 €</w:t>
          </w:r>
        </w:p>
      </w:docPartBody>
    </w:docPart>
    <w:docPart>
      <w:docPartPr>
        <w:name w:val="30C0D012F64D438F9D41ED30EFABAB67"/>
        <w:category>
          <w:name w:val="General"/>
          <w:gallery w:val="placeholder"/>
        </w:category>
        <w:types>
          <w:type w:val="bbPlcHdr"/>
        </w:types>
        <w:behaviors>
          <w:behavior w:val="content"/>
        </w:behaviors>
        <w:guid w:val="{699C6415-3D09-4A15-BB58-6BB3A8AFEA30}"/>
      </w:docPartPr>
      <w:docPartBody>
        <w:p w:rsidR="00000000" w:rsidRDefault="009A4489">
          <w:pPr>
            <w:pStyle w:val="30C0D012F64D438F9D41ED30EFABAB67"/>
          </w:pPr>
          <w:r w:rsidRPr="00AA526B">
            <w:rPr>
              <w:noProof/>
              <w:lang w:bidi="es-ES"/>
            </w:rPr>
            <w:t>22 000 €</w:t>
          </w:r>
        </w:p>
      </w:docPartBody>
    </w:docPart>
    <w:docPart>
      <w:docPartPr>
        <w:name w:val="46D46F9C4DE142A0B10208C744B6CCC2"/>
        <w:category>
          <w:name w:val="General"/>
          <w:gallery w:val="placeholder"/>
        </w:category>
        <w:types>
          <w:type w:val="bbPlcHdr"/>
        </w:types>
        <w:behaviors>
          <w:behavior w:val="content"/>
        </w:behaviors>
        <w:guid w:val="{2038AECE-7CED-49D1-8052-FB48D1CD7CD3}"/>
      </w:docPartPr>
      <w:docPartBody>
        <w:p w:rsidR="00000000" w:rsidRDefault="009A4489">
          <w:pPr>
            <w:pStyle w:val="46D46F9C4DE142A0B10208C744B6CCC2"/>
          </w:pPr>
          <w:r w:rsidRPr="00AA526B">
            <w:rPr>
              <w:noProof/>
              <w:lang w:bidi="es-ES"/>
            </w:rPr>
            <w:t>25 000 €</w:t>
          </w:r>
        </w:p>
      </w:docPartBody>
    </w:docPart>
    <w:docPart>
      <w:docPartPr>
        <w:name w:val="BEF22C94FACD4951BEE8FEE3832DD9DB"/>
        <w:category>
          <w:name w:val="General"/>
          <w:gallery w:val="placeholder"/>
        </w:category>
        <w:types>
          <w:type w:val="bbPlcHdr"/>
        </w:types>
        <w:behaviors>
          <w:behavior w:val="content"/>
        </w:behaviors>
        <w:guid w:val="{30B83425-8DB6-470B-A9B0-347AC3ABC431}"/>
      </w:docPartPr>
      <w:docPartBody>
        <w:p w:rsidR="00000000" w:rsidRDefault="009A4489">
          <w:pPr>
            <w:pStyle w:val="BEF22C94FACD4951BEE8FEE3832DD9DB"/>
          </w:pPr>
          <w:r w:rsidRPr="00AA526B">
            <w:rPr>
              <w:noProof/>
              <w:lang w:bidi="es-ES"/>
            </w:rPr>
            <w:t>27 349 €</w:t>
          </w:r>
        </w:p>
      </w:docPartBody>
    </w:docPart>
    <w:docPart>
      <w:docPartPr>
        <w:name w:val="354E77E3632640BCBACD9216CE2C992E"/>
        <w:category>
          <w:name w:val="General"/>
          <w:gallery w:val="placeholder"/>
        </w:category>
        <w:types>
          <w:type w:val="bbPlcHdr"/>
        </w:types>
        <w:behaviors>
          <w:behavior w:val="content"/>
        </w:behaviors>
        <w:guid w:val="{6D213254-8C8C-4C99-8D79-5B743587D9EA}"/>
      </w:docPartPr>
      <w:docPartBody>
        <w:p w:rsidR="00000000" w:rsidRDefault="009A4489">
          <w:pPr>
            <w:pStyle w:val="354E77E3632640BCBACD9216CE2C992E"/>
          </w:pPr>
          <w:r w:rsidRPr="00AA526B">
            <w:rPr>
              <w:noProof/>
              <w:lang w:bidi="es-ES"/>
            </w:rPr>
            <w:t>216 423 €</w:t>
          </w:r>
        </w:p>
      </w:docPartBody>
    </w:docPart>
    <w:docPart>
      <w:docPartPr>
        <w:name w:val="9F393A2F0EA64EDEB006C82FC9FBB4CA"/>
        <w:category>
          <w:name w:val="General"/>
          <w:gallery w:val="placeholder"/>
        </w:category>
        <w:types>
          <w:type w:val="bbPlcHdr"/>
        </w:types>
        <w:behaviors>
          <w:behavior w:val="content"/>
        </w:behaviors>
        <w:guid w:val="{4EF7C510-5FB8-4874-B440-081CE89BAD32}"/>
      </w:docPartPr>
      <w:docPartBody>
        <w:p w:rsidR="00000000" w:rsidRDefault="009A4489">
          <w:pPr>
            <w:pStyle w:val="9F393A2F0EA64EDEB006C82FC9FBB4CA"/>
          </w:pPr>
          <w:r w:rsidRPr="00AA526B">
            <w:rPr>
              <w:noProof/>
              <w:lang w:bidi="es-ES"/>
            </w:rPr>
            <w:t>Menos devoluciones y descuentos</w:t>
          </w:r>
        </w:p>
      </w:docPartBody>
    </w:docPart>
    <w:docPart>
      <w:docPartPr>
        <w:name w:val="516A2238A2C44284AB9C6BF7877BEC78"/>
        <w:category>
          <w:name w:val="General"/>
          <w:gallery w:val="placeholder"/>
        </w:category>
        <w:types>
          <w:type w:val="bbPlcHdr"/>
        </w:types>
        <w:behaviors>
          <w:behavior w:val="content"/>
        </w:behaviors>
        <w:guid w:val="{3642AB2A-8828-448E-8AA4-016BACACC633}"/>
      </w:docPartPr>
      <w:docPartBody>
        <w:p w:rsidR="00000000" w:rsidRDefault="009A4489">
          <w:pPr>
            <w:pStyle w:val="516A2238A2C44284AB9C6BF7877BEC78"/>
          </w:pPr>
          <w:r w:rsidRPr="00AA526B">
            <w:rPr>
              <w:noProof/>
              <w:lang w:bidi="es-ES"/>
            </w:rPr>
            <w:t>0 €</w:t>
          </w:r>
        </w:p>
      </w:docPartBody>
    </w:docPart>
    <w:docPart>
      <w:docPartPr>
        <w:name w:val="6BEB2DF209114C1D8B0F73712D18B99D"/>
        <w:category>
          <w:name w:val="General"/>
          <w:gallery w:val="placeholder"/>
        </w:category>
        <w:types>
          <w:type w:val="bbPlcHdr"/>
        </w:types>
        <w:behaviors>
          <w:behavior w:val="content"/>
        </w:behaviors>
        <w:guid w:val="{95C9A20D-3882-4D75-94A4-A6D08A4E1288}"/>
      </w:docPartPr>
      <w:docPartBody>
        <w:p w:rsidR="00000000" w:rsidRDefault="009A4489">
          <w:pPr>
            <w:pStyle w:val="6BEB2DF209114C1D8B0F73712D18B99D"/>
          </w:pPr>
          <w:r w:rsidRPr="00AA526B">
            <w:rPr>
              <w:noProof/>
              <w:lang w:bidi="es-ES"/>
            </w:rPr>
            <w:t>(350 €)</w:t>
          </w:r>
        </w:p>
      </w:docPartBody>
    </w:docPart>
    <w:docPart>
      <w:docPartPr>
        <w:name w:val="544A7D6ECCA744CE9203970C365387FE"/>
        <w:category>
          <w:name w:val="General"/>
          <w:gallery w:val="placeholder"/>
        </w:category>
        <w:types>
          <w:type w:val="bbPlcHdr"/>
        </w:types>
        <w:behaviors>
          <w:behavior w:val="content"/>
        </w:behaviors>
        <w:guid w:val="{B22CC500-CB2C-40CF-A169-D6BAC6B6E270}"/>
      </w:docPartPr>
      <w:docPartBody>
        <w:p w:rsidR="00000000" w:rsidRDefault="009A4489">
          <w:pPr>
            <w:pStyle w:val="544A7D6ECCA744CE9203970C365387FE"/>
          </w:pPr>
          <w:r w:rsidRPr="00AA526B">
            <w:rPr>
              <w:noProof/>
              <w:lang w:bidi="es-ES"/>
            </w:rPr>
            <w:t>0 €</w:t>
          </w:r>
        </w:p>
      </w:docPartBody>
    </w:docPart>
    <w:docPart>
      <w:docPartPr>
        <w:name w:val="409C2525A529425AA92CD3AB1A78180C"/>
        <w:category>
          <w:name w:val="General"/>
          <w:gallery w:val="placeholder"/>
        </w:category>
        <w:types>
          <w:type w:val="bbPlcHdr"/>
        </w:types>
        <w:behaviors>
          <w:behavior w:val="content"/>
        </w:behaviors>
        <w:guid w:val="{D9B825EE-F08E-4D7F-93DF-6F8EEB90DAA7}"/>
      </w:docPartPr>
      <w:docPartBody>
        <w:p w:rsidR="00000000" w:rsidRDefault="009A4489">
          <w:pPr>
            <w:pStyle w:val="409C2525A529425AA92CD3AB1A78180C"/>
          </w:pPr>
          <w:r w:rsidRPr="00AA526B">
            <w:rPr>
              <w:noProof/>
              <w:lang w:bidi="es-ES"/>
            </w:rPr>
            <w:t>(206 €)</w:t>
          </w:r>
        </w:p>
      </w:docPartBody>
    </w:docPart>
    <w:docPart>
      <w:docPartPr>
        <w:name w:val="6B01BC3A4F4B4C06A542E997CC2B566F"/>
        <w:category>
          <w:name w:val="General"/>
          <w:gallery w:val="placeholder"/>
        </w:category>
        <w:types>
          <w:type w:val="bbPlcHdr"/>
        </w:types>
        <w:behaviors>
          <w:behavior w:val="content"/>
        </w:behaviors>
        <w:guid w:val="{BD50DFB9-FEED-4D0B-8EA7-BDE203608AC3}"/>
      </w:docPartPr>
      <w:docPartBody>
        <w:p w:rsidR="00000000" w:rsidRDefault="009A4489">
          <w:pPr>
            <w:pStyle w:val="6B01BC3A4F4B4C06A542E997CC2B566F"/>
          </w:pPr>
          <w:r w:rsidRPr="00AA526B">
            <w:rPr>
              <w:noProof/>
              <w:lang w:bidi="es-ES"/>
            </w:rPr>
            <w:t>(234 €)</w:t>
          </w:r>
        </w:p>
      </w:docPartBody>
    </w:docPart>
    <w:docPart>
      <w:docPartPr>
        <w:name w:val="C49D0F572BC5477C8F66F2428758F72A"/>
        <w:category>
          <w:name w:val="General"/>
          <w:gallery w:val="placeholder"/>
        </w:category>
        <w:types>
          <w:type w:val="bbPlcHdr"/>
        </w:types>
        <w:behaviors>
          <w:behavior w:val="content"/>
        </w:behaviors>
        <w:guid w:val="{BA87051C-0657-4345-84AB-D969C1CF5583}"/>
      </w:docPartPr>
      <w:docPartBody>
        <w:p w:rsidR="00000000" w:rsidRDefault="009A4489">
          <w:pPr>
            <w:pStyle w:val="C49D0F572BC5477C8F66F2428758F72A"/>
          </w:pPr>
          <w:r w:rsidRPr="00AA526B">
            <w:rPr>
              <w:noProof/>
              <w:lang w:bidi="es-ES"/>
            </w:rPr>
            <w:t>0 €</w:t>
          </w:r>
        </w:p>
      </w:docPartBody>
    </w:docPart>
    <w:docPart>
      <w:docPartPr>
        <w:name w:val="EC40C9AD409E46939716C4DCFF12C47B"/>
        <w:category>
          <w:name w:val="General"/>
          <w:gallery w:val="placeholder"/>
        </w:category>
        <w:types>
          <w:type w:val="bbPlcHdr"/>
        </w:types>
        <w:behaviors>
          <w:behavior w:val="content"/>
        </w:behaviors>
        <w:guid w:val="{0E06F314-5AD9-4D26-AD44-EDC7E7ADFE3C}"/>
      </w:docPartPr>
      <w:docPartBody>
        <w:p w:rsidR="00000000" w:rsidRDefault="009A4489">
          <w:pPr>
            <w:pStyle w:val="EC40C9AD409E46939716C4DCFF12C47B"/>
          </w:pPr>
          <w:r w:rsidRPr="00AA526B">
            <w:rPr>
              <w:noProof/>
              <w:lang w:bidi="es-ES"/>
            </w:rPr>
            <w:t>0 €</w:t>
          </w:r>
        </w:p>
      </w:docPartBody>
    </w:docPart>
    <w:docPart>
      <w:docPartPr>
        <w:name w:val="07CFBC9D5E0D43A09D7C99FB440A9EE5"/>
        <w:category>
          <w:name w:val="General"/>
          <w:gallery w:val="placeholder"/>
        </w:category>
        <w:types>
          <w:type w:val="bbPlcHdr"/>
        </w:types>
        <w:behaviors>
          <w:behavior w:val="content"/>
        </w:behaviors>
        <w:guid w:val="{6E7CE52E-BCE3-4B0E-9823-D080FB5BB974}"/>
      </w:docPartPr>
      <w:docPartBody>
        <w:p w:rsidR="00000000" w:rsidRDefault="009A4489">
          <w:pPr>
            <w:pStyle w:val="07CFBC9D5E0D43A09D7C99FB440A9EE5"/>
          </w:pPr>
          <w:r w:rsidRPr="00AA526B">
            <w:rPr>
              <w:noProof/>
              <w:lang w:bidi="es-ES"/>
            </w:rPr>
            <w:t>(280 €)</w:t>
          </w:r>
        </w:p>
      </w:docPartBody>
    </w:docPart>
    <w:docPart>
      <w:docPartPr>
        <w:name w:val="571B9651421D428BB4D39E56A7513BEA"/>
        <w:category>
          <w:name w:val="General"/>
          <w:gallery w:val="placeholder"/>
        </w:category>
        <w:types>
          <w:type w:val="bbPlcHdr"/>
        </w:types>
        <w:behaviors>
          <w:behavior w:val="content"/>
        </w:behaviors>
        <w:guid w:val="{985E003A-7875-40B7-B6F5-6AE54E883854}"/>
      </w:docPartPr>
      <w:docPartBody>
        <w:p w:rsidR="00000000" w:rsidRDefault="009A4489">
          <w:pPr>
            <w:pStyle w:val="571B9651421D428BB4D39E56A7513BEA"/>
          </w:pPr>
          <w:r w:rsidRPr="00AA526B">
            <w:rPr>
              <w:noProof/>
              <w:lang w:bidi="es-ES"/>
            </w:rPr>
            <w:t>(1</w:t>
          </w:r>
          <w:r>
            <w:rPr>
              <w:noProof/>
              <w:lang w:bidi="es-ES"/>
            </w:rPr>
            <w:t xml:space="preserve"> </w:t>
          </w:r>
          <w:r w:rsidRPr="00AA526B">
            <w:rPr>
              <w:noProof/>
              <w:lang w:bidi="es-ES"/>
            </w:rPr>
            <w:t>200 €)</w:t>
          </w:r>
        </w:p>
      </w:docPartBody>
    </w:docPart>
    <w:docPart>
      <w:docPartPr>
        <w:name w:val="93F4BE6975784AD8B8C821D4EA64019F"/>
        <w:category>
          <w:name w:val="General"/>
          <w:gallery w:val="placeholder"/>
        </w:category>
        <w:types>
          <w:type w:val="bbPlcHdr"/>
        </w:types>
        <w:behaviors>
          <w:behavior w:val="content"/>
        </w:behaviors>
        <w:guid w:val="{1E38DC8D-6C7F-4247-8861-AC6A1C26E435}"/>
      </w:docPartPr>
      <w:docPartBody>
        <w:p w:rsidR="00000000" w:rsidRDefault="009A4489">
          <w:pPr>
            <w:pStyle w:val="93F4BE6975784AD8B8C821D4EA64019F"/>
          </w:pPr>
          <w:r w:rsidRPr="00AA526B">
            <w:rPr>
              <w:noProof/>
              <w:lang w:bidi="es-ES"/>
            </w:rPr>
            <w:t>(1 600 €)</w:t>
          </w:r>
        </w:p>
      </w:docPartBody>
    </w:docPart>
    <w:docPart>
      <w:docPartPr>
        <w:name w:val="5837FF0B67934BAA89ACFB3C9EA6703D"/>
        <w:category>
          <w:name w:val="General"/>
          <w:gallery w:val="placeholder"/>
        </w:category>
        <w:types>
          <w:type w:val="bbPlcHdr"/>
        </w:types>
        <w:behaviors>
          <w:behavior w:val="content"/>
        </w:behaviors>
        <w:guid w:val="{EE11B2F6-2B2C-4777-8990-8DE9197AFB0B}"/>
      </w:docPartPr>
      <w:docPartBody>
        <w:p w:rsidR="00000000" w:rsidRDefault="009A4489">
          <w:pPr>
            <w:pStyle w:val="5837FF0B67934BAA89ACFB3C9EA6703D"/>
          </w:pPr>
          <w:r w:rsidRPr="00AA526B">
            <w:rPr>
              <w:noProof/>
              <w:lang w:bidi="es-ES"/>
            </w:rPr>
            <w:t>0 €</w:t>
          </w:r>
        </w:p>
      </w:docPartBody>
    </w:docPart>
    <w:docPart>
      <w:docPartPr>
        <w:name w:val="B042B4D2473D4770B54DE7B2BA18D0B5"/>
        <w:category>
          <w:name w:val="General"/>
          <w:gallery w:val="placeholder"/>
        </w:category>
        <w:types>
          <w:type w:val="bbPlcHdr"/>
        </w:types>
        <w:behaviors>
          <w:behavior w:val="content"/>
        </w:behaviors>
        <w:guid w:val="{2858B88E-5AE7-4CD3-911C-3F73E1C09556}"/>
      </w:docPartPr>
      <w:docPartBody>
        <w:p w:rsidR="00000000" w:rsidRDefault="009A4489">
          <w:pPr>
            <w:pStyle w:val="B042B4D2473D4770B54DE7B2BA18D0B5"/>
          </w:pPr>
          <w:r w:rsidRPr="00AA526B">
            <w:rPr>
              <w:noProof/>
              <w:lang w:bidi="es-ES"/>
            </w:rPr>
            <w:t>(2 400 €)</w:t>
          </w:r>
        </w:p>
      </w:docPartBody>
    </w:docPart>
    <w:docPart>
      <w:docPartPr>
        <w:name w:val="2D3303D06C544A919CED2C3AEA66C4D9"/>
        <w:category>
          <w:name w:val="General"/>
          <w:gallery w:val="placeholder"/>
        </w:category>
        <w:types>
          <w:type w:val="bbPlcHdr"/>
        </w:types>
        <w:behaviors>
          <w:behavior w:val="content"/>
        </w:behaviors>
        <w:guid w:val="{150387D8-AB35-48F3-874A-DE980578BC25}"/>
      </w:docPartPr>
      <w:docPartBody>
        <w:p w:rsidR="00000000" w:rsidRDefault="009A4489">
          <w:pPr>
            <w:pStyle w:val="2D3303D06C544A919CED2C3AEA66C4D9"/>
          </w:pPr>
          <w:r w:rsidRPr="00AA526B">
            <w:rPr>
              <w:noProof/>
              <w:lang w:bidi="es-ES"/>
            </w:rPr>
            <w:t>(6 270 €)</w:t>
          </w:r>
        </w:p>
      </w:docPartBody>
    </w:docPart>
    <w:docPart>
      <w:docPartPr>
        <w:name w:val="1D28154FB49A4D4F94FECF40A58757B2"/>
        <w:category>
          <w:name w:val="General"/>
          <w:gallery w:val="placeholder"/>
        </w:category>
        <w:types>
          <w:type w:val="bbPlcHdr"/>
        </w:types>
        <w:behaviors>
          <w:behavior w:val="content"/>
        </w:behaviors>
        <w:guid w:val="{89AD9CFB-006F-45AB-A058-E0065CC1672E}"/>
      </w:docPartPr>
      <w:docPartBody>
        <w:p w:rsidR="00000000" w:rsidRDefault="009A4489">
          <w:pPr>
            <w:pStyle w:val="1D28154FB49A4D4F94FECF40A58757B2"/>
          </w:pPr>
          <w:r w:rsidRPr="00AA526B">
            <w:rPr>
              <w:noProof/>
              <w:lang w:bidi="es-ES"/>
            </w:rPr>
            <w:t>Ingresos por servicios</w:t>
          </w:r>
        </w:p>
      </w:docPartBody>
    </w:docPart>
    <w:docPart>
      <w:docPartPr>
        <w:name w:val="A57BD26CF347484A839AE9D8F1F848C4"/>
        <w:category>
          <w:name w:val="General"/>
          <w:gallery w:val="placeholder"/>
        </w:category>
        <w:types>
          <w:type w:val="bbPlcHdr"/>
        </w:types>
        <w:behaviors>
          <w:behavior w:val="content"/>
        </w:behaviors>
        <w:guid w:val="{6E34B426-3BB2-4981-8791-2252E43A8076}"/>
      </w:docPartPr>
      <w:docPartBody>
        <w:p w:rsidR="00000000" w:rsidRDefault="009A4489">
          <w:pPr>
            <w:pStyle w:val="A57BD26CF347484A839AE9D8F1F848C4"/>
          </w:pPr>
          <w:r w:rsidRPr="00AA526B">
            <w:rPr>
              <w:noProof/>
              <w:lang w:bidi="es-ES"/>
            </w:rPr>
            <w:t>0 €</w:t>
          </w:r>
        </w:p>
      </w:docPartBody>
    </w:docPart>
    <w:docPart>
      <w:docPartPr>
        <w:name w:val="C650F6B0CC864A8A8D2259B7A5D083C2"/>
        <w:category>
          <w:name w:val="General"/>
          <w:gallery w:val="placeholder"/>
        </w:category>
        <w:types>
          <w:type w:val="bbPlcHdr"/>
        </w:types>
        <w:behaviors>
          <w:behavior w:val="content"/>
        </w:behaviors>
        <w:guid w:val="{37439E0A-DA9C-444B-B8BA-2E5E0E625C89}"/>
      </w:docPartPr>
      <w:docPartBody>
        <w:p w:rsidR="00000000" w:rsidRDefault="009A4489">
          <w:pPr>
            <w:pStyle w:val="C650F6B0CC864A8A8D2259B7A5D083C2"/>
          </w:pPr>
          <w:r w:rsidRPr="00AA526B">
            <w:rPr>
              <w:noProof/>
              <w:lang w:bidi="es-ES"/>
            </w:rPr>
            <w:t>0 €</w:t>
          </w:r>
        </w:p>
      </w:docPartBody>
    </w:docPart>
    <w:docPart>
      <w:docPartPr>
        <w:name w:val="FEB779A0986041449F8B83080E86D4D1"/>
        <w:category>
          <w:name w:val="General"/>
          <w:gallery w:val="placeholder"/>
        </w:category>
        <w:types>
          <w:type w:val="bbPlcHdr"/>
        </w:types>
        <w:behaviors>
          <w:behavior w:val="content"/>
        </w:behaviors>
        <w:guid w:val="{E579C5D1-DF8C-48FF-A644-E91B658A4283}"/>
      </w:docPartPr>
      <w:docPartBody>
        <w:p w:rsidR="00000000" w:rsidRDefault="009A4489">
          <w:pPr>
            <w:pStyle w:val="FEB779A0986041449F8B83080E86D4D1"/>
          </w:pPr>
          <w:r w:rsidRPr="00AA526B">
            <w:rPr>
              <w:noProof/>
              <w:lang w:bidi="es-ES"/>
            </w:rPr>
            <w:t>0 €</w:t>
          </w:r>
        </w:p>
      </w:docPartBody>
    </w:docPart>
    <w:docPart>
      <w:docPartPr>
        <w:name w:val="5DB82099A656493F99EA1EFB5A340C38"/>
        <w:category>
          <w:name w:val="General"/>
          <w:gallery w:val="placeholder"/>
        </w:category>
        <w:types>
          <w:type w:val="bbPlcHdr"/>
        </w:types>
        <w:behaviors>
          <w:behavior w:val="content"/>
        </w:behaviors>
        <w:guid w:val="{CDBDBB7D-F8C6-471D-9165-607F11B92236}"/>
      </w:docPartPr>
      <w:docPartBody>
        <w:p w:rsidR="00000000" w:rsidRDefault="009A4489">
          <w:pPr>
            <w:pStyle w:val="5DB82099A656493F99EA1EFB5A340C38"/>
          </w:pPr>
          <w:r w:rsidRPr="00AA526B">
            <w:rPr>
              <w:noProof/>
              <w:lang w:bidi="es-ES"/>
            </w:rPr>
            <w:t>0 €</w:t>
          </w:r>
        </w:p>
      </w:docPartBody>
    </w:docPart>
    <w:docPart>
      <w:docPartPr>
        <w:name w:val="B372608ED65C4964BFDC40272D209907"/>
        <w:category>
          <w:name w:val="General"/>
          <w:gallery w:val="placeholder"/>
        </w:category>
        <w:types>
          <w:type w:val="bbPlcHdr"/>
        </w:types>
        <w:behaviors>
          <w:behavior w:val="content"/>
        </w:behaviors>
        <w:guid w:val="{1EABF185-AFB4-4C52-BDA7-41C64CD6A020}"/>
      </w:docPartPr>
      <w:docPartBody>
        <w:p w:rsidR="00000000" w:rsidRDefault="009A4489">
          <w:pPr>
            <w:pStyle w:val="B372608ED65C4964BFDC40272D209907"/>
          </w:pPr>
          <w:r w:rsidRPr="00AA526B">
            <w:rPr>
              <w:noProof/>
              <w:lang w:bidi="es-ES"/>
            </w:rPr>
            <w:t>0</w:t>
          </w:r>
          <w:r w:rsidRPr="00AA526B">
            <w:rPr>
              <w:noProof/>
              <w:lang w:bidi="es-ES"/>
            </w:rPr>
            <w:t xml:space="preserve"> €</w:t>
          </w:r>
        </w:p>
      </w:docPartBody>
    </w:docPart>
    <w:docPart>
      <w:docPartPr>
        <w:name w:val="66E41D5376004E94B9165590621E18AA"/>
        <w:category>
          <w:name w:val="General"/>
          <w:gallery w:val="placeholder"/>
        </w:category>
        <w:types>
          <w:type w:val="bbPlcHdr"/>
        </w:types>
        <w:behaviors>
          <w:behavior w:val="content"/>
        </w:behaviors>
        <w:guid w:val="{4A5D9A21-9301-4AAB-9E92-FC1F17A2BE6C}"/>
      </w:docPartPr>
      <w:docPartBody>
        <w:p w:rsidR="00000000" w:rsidRDefault="009A4489">
          <w:pPr>
            <w:pStyle w:val="66E41D5376004E94B9165590621E18AA"/>
          </w:pPr>
          <w:r w:rsidRPr="00AA526B">
            <w:rPr>
              <w:noProof/>
              <w:lang w:bidi="es-ES"/>
            </w:rPr>
            <w:t>250 €</w:t>
          </w:r>
        </w:p>
      </w:docPartBody>
    </w:docPart>
    <w:docPart>
      <w:docPartPr>
        <w:name w:val="63F18574C97D48469575CDFE3FF39519"/>
        <w:category>
          <w:name w:val="General"/>
          <w:gallery w:val="placeholder"/>
        </w:category>
        <w:types>
          <w:type w:val="bbPlcHdr"/>
        </w:types>
        <w:behaviors>
          <w:behavior w:val="content"/>
        </w:behaviors>
        <w:guid w:val="{BB15D1B3-9C38-4251-BDFB-56A671E0DDE9}"/>
      </w:docPartPr>
      <w:docPartBody>
        <w:p w:rsidR="00000000" w:rsidRDefault="009A4489">
          <w:pPr>
            <w:pStyle w:val="63F18574C97D48469575CDFE3FF39519"/>
          </w:pPr>
          <w:r w:rsidRPr="00AA526B">
            <w:rPr>
              <w:noProof/>
              <w:lang w:bidi="es-ES"/>
            </w:rPr>
            <w:t>350 €</w:t>
          </w:r>
        </w:p>
      </w:docPartBody>
    </w:docPart>
    <w:docPart>
      <w:docPartPr>
        <w:name w:val="F9A4FB6824BD4E45BE74DA130676451E"/>
        <w:category>
          <w:name w:val="General"/>
          <w:gallery w:val="placeholder"/>
        </w:category>
        <w:types>
          <w:type w:val="bbPlcHdr"/>
        </w:types>
        <w:behaviors>
          <w:behavior w:val="content"/>
        </w:behaviors>
        <w:guid w:val="{8BBCAD01-E3C8-48DA-9727-9C3C52CD1BBE}"/>
      </w:docPartPr>
      <w:docPartBody>
        <w:p w:rsidR="00000000" w:rsidRDefault="009A4489">
          <w:pPr>
            <w:pStyle w:val="F9A4FB6824BD4E45BE74DA130676451E"/>
          </w:pPr>
          <w:r w:rsidRPr="00AA526B">
            <w:rPr>
              <w:noProof/>
              <w:lang w:bidi="es-ES"/>
            </w:rPr>
            <w:t>100 €</w:t>
          </w:r>
        </w:p>
      </w:docPartBody>
    </w:docPart>
    <w:docPart>
      <w:docPartPr>
        <w:name w:val="39315952D93B488CA1A9DE948BC15F2A"/>
        <w:category>
          <w:name w:val="General"/>
          <w:gallery w:val="placeholder"/>
        </w:category>
        <w:types>
          <w:type w:val="bbPlcHdr"/>
        </w:types>
        <w:behaviors>
          <w:behavior w:val="content"/>
        </w:behaviors>
        <w:guid w:val="{8D2ED486-DBED-43FF-A574-2F5219159127}"/>
      </w:docPartPr>
      <w:docPartBody>
        <w:p w:rsidR="00000000" w:rsidRDefault="009A4489">
          <w:pPr>
            <w:pStyle w:val="39315952D93B488CA1A9DE948BC15F2A"/>
          </w:pPr>
          <w:r w:rsidRPr="00AA526B">
            <w:rPr>
              <w:noProof/>
              <w:lang w:bidi="es-ES"/>
            </w:rPr>
            <w:t>0 €</w:t>
          </w:r>
        </w:p>
      </w:docPartBody>
    </w:docPart>
    <w:docPart>
      <w:docPartPr>
        <w:name w:val="5A8E75B0EFF4425E9813DC6AB3525052"/>
        <w:category>
          <w:name w:val="General"/>
          <w:gallery w:val="placeholder"/>
        </w:category>
        <w:types>
          <w:type w:val="bbPlcHdr"/>
        </w:types>
        <w:behaviors>
          <w:behavior w:val="content"/>
        </w:behaviors>
        <w:guid w:val="{9AC3C761-A5FF-4F73-98F8-2C8012E1FC96}"/>
      </w:docPartPr>
      <w:docPartBody>
        <w:p w:rsidR="00000000" w:rsidRDefault="009A4489">
          <w:pPr>
            <w:pStyle w:val="5A8E75B0EFF4425E9813DC6AB3525052"/>
          </w:pPr>
          <w:r w:rsidRPr="00AA526B">
            <w:rPr>
              <w:noProof/>
              <w:lang w:bidi="es-ES"/>
            </w:rPr>
            <w:t>0 €</w:t>
          </w:r>
        </w:p>
      </w:docPartBody>
    </w:docPart>
    <w:docPart>
      <w:docPartPr>
        <w:name w:val="B939F378879144E1B3782FB675139A09"/>
        <w:category>
          <w:name w:val="General"/>
          <w:gallery w:val="placeholder"/>
        </w:category>
        <w:types>
          <w:type w:val="bbPlcHdr"/>
        </w:types>
        <w:behaviors>
          <w:behavior w:val="content"/>
        </w:behaviors>
        <w:guid w:val="{4126EB9D-41C6-4C4E-A9EC-910DFB4DAB51}"/>
      </w:docPartPr>
      <w:docPartBody>
        <w:p w:rsidR="00000000" w:rsidRDefault="009A4489">
          <w:pPr>
            <w:pStyle w:val="B939F378879144E1B3782FB675139A09"/>
          </w:pPr>
          <w:r w:rsidRPr="00AA526B">
            <w:rPr>
              <w:noProof/>
              <w:lang w:bidi="es-ES"/>
            </w:rPr>
            <w:t>1</w:t>
          </w:r>
          <w:r>
            <w:rPr>
              <w:noProof/>
              <w:lang w:bidi="es-ES"/>
            </w:rPr>
            <w:t xml:space="preserve"> </w:t>
          </w:r>
          <w:r w:rsidRPr="00AA526B">
            <w:rPr>
              <w:noProof/>
              <w:lang w:bidi="es-ES"/>
            </w:rPr>
            <w:t>245 €</w:t>
          </w:r>
        </w:p>
      </w:docPartBody>
    </w:docPart>
    <w:docPart>
      <w:docPartPr>
        <w:name w:val="69EC9770708E4592AE26DDA51862BDDD"/>
        <w:category>
          <w:name w:val="General"/>
          <w:gallery w:val="placeholder"/>
        </w:category>
        <w:types>
          <w:type w:val="bbPlcHdr"/>
        </w:types>
        <w:behaviors>
          <w:behavior w:val="content"/>
        </w:behaviors>
        <w:guid w:val="{3A809545-D59D-4DFA-B1B5-639EDAD72AD2}"/>
      </w:docPartPr>
      <w:docPartBody>
        <w:p w:rsidR="00000000" w:rsidRDefault="009A4489">
          <w:pPr>
            <w:pStyle w:val="69EC9770708E4592AE26DDA51862BDDD"/>
          </w:pPr>
          <w:r w:rsidRPr="00AA526B">
            <w:rPr>
              <w:noProof/>
              <w:lang w:bidi="es-ES"/>
            </w:rPr>
            <w:t>1</w:t>
          </w:r>
          <w:r>
            <w:rPr>
              <w:noProof/>
              <w:lang w:bidi="es-ES"/>
            </w:rPr>
            <w:t xml:space="preserve"> </w:t>
          </w:r>
          <w:r w:rsidRPr="00AA526B">
            <w:rPr>
              <w:noProof/>
              <w:lang w:bidi="es-ES"/>
            </w:rPr>
            <w:t>360 €</w:t>
          </w:r>
        </w:p>
      </w:docPartBody>
    </w:docPart>
    <w:docPart>
      <w:docPartPr>
        <w:name w:val="4777D83AEC104A30A8A995DCDC83EC54"/>
        <w:category>
          <w:name w:val="General"/>
          <w:gallery w:val="placeholder"/>
        </w:category>
        <w:types>
          <w:type w:val="bbPlcHdr"/>
        </w:types>
        <w:behaviors>
          <w:behavior w:val="content"/>
        </w:behaviors>
        <w:guid w:val="{55ECA418-C3E2-4477-A52D-39CF9EE715F1}"/>
      </w:docPartPr>
      <w:docPartBody>
        <w:p w:rsidR="00000000" w:rsidRDefault="009A4489">
          <w:pPr>
            <w:pStyle w:val="4777D83AEC104A30A8A995DCDC83EC54"/>
          </w:pPr>
          <w:r w:rsidRPr="00AA526B">
            <w:rPr>
              <w:noProof/>
              <w:lang w:bidi="es-ES"/>
            </w:rPr>
            <w:t>3</w:t>
          </w:r>
          <w:r>
            <w:rPr>
              <w:noProof/>
              <w:lang w:bidi="es-ES"/>
            </w:rPr>
            <w:t xml:space="preserve"> </w:t>
          </w:r>
          <w:r w:rsidRPr="00AA526B">
            <w:rPr>
              <w:noProof/>
              <w:lang w:bidi="es-ES"/>
            </w:rPr>
            <w:t>305 €</w:t>
          </w:r>
        </w:p>
      </w:docPartBody>
    </w:docPart>
    <w:docPart>
      <w:docPartPr>
        <w:name w:val="8E3FF6396FF74148959D325195E9B991"/>
        <w:category>
          <w:name w:val="General"/>
          <w:gallery w:val="placeholder"/>
        </w:category>
        <w:types>
          <w:type w:val="bbPlcHdr"/>
        </w:types>
        <w:behaviors>
          <w:behavior w:val="content"/>
        </w:behaviors>
        <w:guid w:val="{9BE10C5C-6463-49BE-8062-1575BFED38B9}"/>
      </w:docPartPr>
      <w:docPartBody>
        <w:p w:rsidR="00000000" w:rsidRDefault="009A4489">
          <w:pPr>
            <w:pStyle w:val="8E3FF6396FF74148959D325195E9B991"/>
          </w:pPr>
          <w:r w:rsidRPr="00AA526B">
            <w:rPr>
              <w:noProof/>
              <w:lang w:bidi="es-ES"/>
            </w:rPr>
            <w:t xml:space="preserve">Otros </w:t>
          </w:r>
          <w:r w:rsidRPr="00AA526B">
            <w:rPr>
              <w:noProof/>
              <w:lang w:bidi="es-ES"/>
            </w:rPr>
            <w:t>ingresos</w:t>
          </w:r>
        </w:p>
      </w:docPartBody>
    </w:docPart>
    <w:docPart>
      <w:docPartPr>
        <w:name w:val="8A3DC77FCDE540B386652743F6794F83"/>
        <w:category>
          <w:name w:val="General"/>
          <w:gallery w:val="placeholder"/>
        </w:category>
        <w:types>
          <w:type w:val="bbPlcHdr"/>
        </w:types>
        <w:behaviors>
          <w:behavior w:val="content"/>
        </w:behaviors>
        <w:guid w:val="{F24EF2FE-D917-47B1-B95A-324DD2CF9E9C}"/>
      </w:docPartPr>
      <w:docPartBody>
        <w:p w:rsidR="00000000" w:rsidRDefault="009A4489">
          <w:pPr>
            <w:pStyle w:val="8A3DC77FCDE540B386652743F6794F83"/>
          </w:pPr>
          <w:r w:rsidRPr="00AA526B">
            <w:rPr>
              <w:noProof/>
              <w:lang w:bidi="es-ES"/>
            </w:rPr>
            <w:t>0 €</w:t>
          </w:r>
        </w:p>
      </w:docPartBody>
    </w:docPart>
    <w:docPart>
      <w:docPartPr>
        <w:name w:val="01B8FF801112408CA6C8B76422AFB6C6"/>
        <w:category>
          <w:name w:val="General"/>
          <w:gallery w:val="placeholder"/>
        </w:category>
        <w:types>
          <w:type w:val="bbPlcHdr"/>
        </w:types>
        <w:behaviors>
          <w:behavior w:val="content"/>
        </w:behaviors>
        <w:guid w:val="{64024327-CDB2-4495-89BA-6DE597C01323}"/>
      </w:docPartPr>
      <w:docPartBody>
        <w:p w:rsidR="00000000" w:rsidRDefault="009A4489">
          <w:pPr>
            <w:pStyle w:val="01B8FF801112408CA6C8B76422AFB6C6"/>
          </w:pPr>
          <w:r w:rsidRPr="00AA526B">
            <w:rPr>
              <w:noProof/>
              <w:lang w:bidi="es-ES"/>
            </w:rPr>
            <w:t>0 €</w:t>
          </w:r>
        </w:p>
      </w:docPartBody>
    </w:docPart>
    <w:docPart>
      <w:docPartPr>
        <w:name w:val="97AADFCF9AAD4BFDB580A4126C277859"/>
        <w:category>
          <w:name w:val="General"/>
          <w:gallery w:val="placeholder"/>
        </w:category>
        <w:types>
          <w:type w:val="bbPlcHdr"/>
        </w:types>
        <w:behaviors>
          <w:behavior w:val="content"/>
        </w:behaviors>
        <w:guid w:val="{97E11123-712F-4CEE-AC7E-1A95D53B90E6}"/>
      </w:docPartPr>
      <w:docPartBody>
        <w:p w:rsidR="00000000" w:rsidRDefault="009A4489">
          <w:pPr>
            <w:pStyle w:val="97AADFCF9AAD4BFDB580A4126C277859"/>
          </w:pPr>
          <w:r w:rsidRPr="00AA526B">
            <w:rPr>
              <w:noProof/>
              <w:lang w:bidi="es-ES"/>
            </w:rPr>
            <w:t>0 €</w:t>
          </w:r>
        </w:p>
      </w:docPartBody>
    </w:docPart>
    <w:docPart>
      <w:docPartPr>
        <w:name w:val="298D59A941F447C7B33163519D52A14C"/>
        <w:category>
          <w:name w:val="General"/>
          <w:gallery w:val="placeholder"/>
        </w:category>
        <w:types>
          <w:type w:val="bbPlcHdr"/>
        </w:types>
        <w:behaviors>
          <w:behavior w:val="content"/>
        </w:behaviors>
        <w:guid w:val="{BCE652AB-6CE2-451C-AEFD-9CB22CD73544}"/>
      </w:docPartPr>
      <w:docPartBody>
        <w:p w:rsidR="00000000" w:rsidRDefault="009A4489">
          <w:pPr>
            <w:pStyle w:val="298D59A941F447C7B33163519D52A14C"/>
          </w:pPr>
          <w:r w:rsidRPr="00AA526B">
            <w:rPr>
              <w:noProof/>
              <w:lang w:bidi="es-ES"/>
            </w:rPr>
            <w:t>0 €</w:t>
          </w:r>
        </w:p>
      </w:docPartBody>
    </w:docPart>
    <w:docPart>
      <w:docPartPr>
        <w:name w:val="686698DD141E49D2BD7B0C8E26391C6B"/>
        <w:category>
          <w:name w:val="General"/>
          <w:gallery w:val="placeholder"/>
        </w:category>
        <w:types>
          <w:type w:val="bbPlcHdr"/>
        </w:types>
        <w:behaviors>
          <w:behavior w:val="content"/>
        </w:behaviors>
        <w:guid w:val="{E522A1E6-FEB8-4ABE-83FB-49EFF1CD5912}"/>
      </w:docPartPr>
      <w:docPartBody>
        <w:p w:rsidR="00000000" w:rsidRDefault="009A4489">
          <w:pPr>
            <w:pStyle w:val="686698DD141E49D2BD7B0C8E26391C6B"/>
          </w:pPr>
          <w:r w:rsidRPr="00AA526B">
            <w:rPr>
              <w:noProof/>
              <w:lang w:bidi="es-ES"/>
            </w:rPr>
            <w:t>0 €</w:t>
          </w:r>
        </w:p>
      </w:docPartBody>
    </w:docPart>
    <w:docPart>
      <w:docPartPr>
        <w:name w:val="D4A47423BB454F81AF0022160147BAC5"/>
        <w:category>
          <w:name w:val="General"/>
          <w:gallery w:val="placeholder"/>
        </w:category>
        <w:types>
          <w:type w:val="bbPlcHdr"/>
        </w:types>
        <w:behaviors>
          <w:behavior w:val="content"/>
        </w:behaviors>
        <w:guid w:val="{DA61B820-29E2-4020-A43E-5ADE54D6C687}"/>
      </w:docPartPr>
      <w:docPartBody>
        <w:p w:rsidR="00000000" w:rsidRDefault="009A4489">
          <w:pPr>
            <w:pStyle w:val="D4A47423BB454F81AF0022160147BAC5"/>
          </w:pPr>
          <w:r w:rsidRPr="00AA526B">
            <w:rPr>
              <w:noProof/>
              <w:lang w:bidi="es-ES"/>
            </w:rPr>
            <w:t>0 €</w:t>
          </w:r>
        </w:p>
      </w:docPartBody>
    </w:docPart>
    <w:docPart>
      <w:docPartPr>
        <w:name w:val="2EC6C0CBF2964FD8B397CAAF38B6316A"/>
        <w:category>
          <w:name w:val="General"/>
          <w:gallery w:val="placeholder"/>
        </w:category>
        <w:types>
          <w:type w:val="bbPlcHdr"/>
        </w:types>
        <w:behaviors>
          <w:behavior w:val="content"/>
        </w:behaviors>
        <w:guid w:val="{E75543FD-E5BC-45BF-A0E4-064FC9664EEF}"/>
      </w:docPartPr>
      <w:docPartBody>
        <w:p w:rsidR="00000000" w:rsidRDefault="009A4489">
          <w:pPr>
            <w:pStyle w:val="2EC6C0CBF2964FD8B397CAAF38B6316A"/>
          </w:pPr>
          <w:r w:rsidRPr="00AA526B">
            <w:rPr>
              <w:noProof/>
              <w:lang w:bidi="es-ES"/>
            </w:rPr>
            <w:t>0 €</w:t>
          </w:r>
        </w:p>
      </w:docPartBody>
    </w:docPart>
    <w:docPart>
      <w:docPartPr>
        <w:name w:val="A69C09D74F65469D985B75BD626073DF"/>
        <w:category>
          <w:name w:val="General"/>
          <w:gallery w:val="placeholder"/>
        </w:category>
        <w:types>
          <w:type w:val="bbPlcHdr"/>
        </w:types>
        <w:behaviors>
          <w:behavior w:val="content"/>
        </w:behaviors>
        <w:guid w:val="{1B4A9283-31CC-49AE-B973-04875CFFB4FE}"/>
      </w:docPartPr>
      <w:docPartBody>
        <w:p w:rsidR="00000000" w:rsidRDefault="009A4489">
          <w:pPr>
            <w:pStyle w:val="A69C09D74F65469D985B75BD626073DF"/>
          </w:pPr>
          <w:r w:rsidRPr="00AA526B">
            <w:rPr>
              <w:noProof/>
              <w:lang w:bidi="es-ES"/>
            </w:rPr>
            <w:t>1</w:t>
          </w:r>
          <w:r>
            <w:rPr>
              <w:noProof/>
              <w:lang w:bidi="es-ES"/>
            </w:rPr>
            <w:t xml:space="preserve"> </w:t>
          </w:r>
          <w:r w:rsidRPr="00AA526B">
            <w:rPr>
              <w:noProof/>
              <w:lang w:bidi="es-ES"/>
            </w:rPr>
            <w:t>500 €</w:t>
          </w:r>
        </w:p>
      </w:docPartBody>
    </w:docPart>
    <w:docPart>
      <w:docPartPr>
        <w:name w:val="97D03A2779514044AF7F22E8EB61A8CC"/>
        <w:category>
          <w:name w:val="General"/>
          <w:gallery w:val="placeholder"/>
        </w:category>
        <w:types>
          <w:type w:val="bbPlcHdr"/>
        </w:types>
        <w:behaviors>
          <w:behavior w:val="content"/>
        </w:behaviors>
        <w:guid w:val="{9461FF93-B66A-45E1-B763-A778E9FF82E0}"/>
      </w:docPartPr>
      <w:docPartBody>
        <w:p w:rsidR="00000000" w:rsidRDefault="009A4489">
          <w:pPr>
            <w:pStyle w:val="97D03A2779514044AF7F22E8EB61A8CC"/>
          </w:pPr>
          <w:r w:rsidRPr="00AA526B">
            <w:rPr>
              <w:noProof/>
              <w:lang w:bidi="es-ES"/>
            </w:rPr>
            <w:t>0 €</w:t>
          </w:r>
        </w:p>
      </w:docPartBody>
    </w:docPart>
    <w:docPart>
      <w:docPartPr>
        <w:name w:val="E10EEC9F620045E4BF421AEC157277D7"/>
        <w:category>
          <w:name w:val="General"/>
          <w:gallery w:val="placeholder"/>
        </w:category>
        <w:types>
          <w:type w:val="bbPlcHdr"/>
        </w:types>
        <w:behaviors>
          <w:behavior w:val="content"/>
        </w:behaviors>
        <w:guid w:val="{455BE14D-F9FF-46FE-A1D6-C8605A2AB7AA}"/>
      </w:docPartPr>
      <w:docPartBody>
        <w:p w:rsidR="00000000" w:rsidRDefault="009A4489">
          <w:pPr>
            <w:pStyle w:val="E10EEC9F620045E4BF421AEC157277D7"/>
          </w:pPr>
          <w:r w:rsidRPr="00AA526B">
            <w:rPr>
              <w:noProof/>
              <w:lang w:bidi="es-ES"/>
            </w:rPr>
            <w:t>0 €</w:t>
          </w:r>
        </w:p>
      </w:docPartBody>
    </w:docPart>
    <w:docPart>
      <w:docPartPr>
        <w:name w:val="AF0107F455C94A21B05090F27E89A981"/>
        <w:category>
          <w:name w:val="General"/>
          <w:gallery w:val="placeholder"/>
        </w:category>
        <w:types>
          <w:type w:val="bbPlcHdr"/>
        </w:types>
        <w:behaviors>
          <w:behavior w:val="content"/>
        </w:behaviors>
        <w:guid w:val="{8C2D31E0-7A93-4024-A254-9844615FB6CC}"/>
      </w:docPartPr>
      <w:docPartBody>
        <w:p w:rsidR="00000000" w:rsidRDefault="009A4489">
          <w:pPr>
            <w:pStyle w:val="AF0107F455C94A21B05090F27E89A981"/>
          </w:pPr>
          <w:r w:rsidRPr="00AA526B">
            <w:rPr>
              <w:noProof/>
              <w:lang w:bidi="es-ES"/>
            </w:rPr>
            <w:t>0 €</w:t>
          </w:r>
        </w:p>
      </w:docPartBody>
    </w:docPart>
    <w:docPart>
      <w:docPartPr>
        <w:name w:val="C30E9B2F6DC04C70933B9D8D556276D0"/>
        <w:category>
          <w:name w:val="General"/>
          <w:gallery w:val="placeholder"/>
        </w:category>
        <w:types>
          <w:type w:val="bbPlcHdr"/>
        </w:types>
        <w:behaviors>
          <w:behavior w:val="content"/>
        </w:behaviors>
        <w:guid w:val="{31A10AD3-85E2-41A6-A268-A830E7AD0BDA}"/>
      </w:docPartPr>
      <w:docPartBody>
        <w:p w:rsidR="00000000" w:rsidRDefault="009A4489">
          <w:pPr>
            <w:pStyle w:val="C30E9B2F6DC04C70933B9D8D556276D0"/>
          </w:pPr>
          <w:r w:rsidRPr="00AA526B">
            <w:rPr>
              <w:noProof/>
              <w:lang w:bidi="es-ES"/>
            </w:rPr>
            <w:t>0 €</w:t>
          </w:r>
        </w:p>
      </w:docPartBody>
    </w:docPart>
    <w:docPart>
      <w:docPartPr>
        <w:name w:val="DD33FF8662A046BDB8707096DD3DF153"/>
        <w:category>
          <w:name w:val="General"/>
          <w:gallery w:val="placeholder"/>
        </w:category>
        <w:types>
          <w:type w:val="bbPlcHdr"/>
        </w:types>
        <w:behaviors>
          <w:behavior w:val="content"/>
        </w:behaviors>
        <w:guid w:val="{6FEE0AC2-92C7-4C38-B1BC-9241FA3405D7}"/>
      </w:docPartPr>
      <w:docPartBody>
        <w:p w:rsidR="00000000" w:rsidRDefault="009A4489">
          <w:pPr>
            <w:pStyle w:val="DD33FF8662A046BDB8707096DD3DF153"/>
          </w:pPr>
          <w:r w:rsidRPr="00AA526B">
            <w:rPr>
              <w:noProof/>
              <w:lang w:bidi="es-ES"/>
            </w:rPr>
            <w:t>1 500 €</w:t>
          </w:r>
        </w:p>
      </w:docPartBody>
    </w:docPart>
    <w:docPart>
      <w:docPartPr>
        <w:name w:val="C7FB440D3D0640D49BEC68EE6280442B"/>
        <w:category>
          <w:name w:val="General"/>
          <w:gallery w:val="placeholder"/>
        </w:category>
        <w:types>
          <w:type w:val="bbPlcHdr"/>
        </w:types>
        <w:behaviors>
          <w:behavior w:val="content"/>
        </w:behaviors>
        <w:guid w:val="{FF4015C4-7065-4842-9F15-24B15EE8859E}"/>
      </w:docPartPr>
      <w:docPartBody>
        <w:p w:rsidR="00000000" w:rsidRDefault="009A4489">
          <w:pPr>
            <w:pStyle w:val="C7FB440D3D0640D49BEC68EE6280442B"/>
          </w:pPr>
          <w:r w:rsidRPr="00AA526B">
            <w:rPr>
              <w:noProof/>
              <w:lang w:bidi="es-ES"/>
            </w:rPr>
            <w:t>Ventas netas</w:t>
          </w:r>
        </w:p>
      </w:docPartBody>
    </w:docPart>
    <w:docPart>
      <w:docPartPr>
        <w:name w:val="92F70E4BD35442F29F32ADA0FAE6D224"/>
        <w:category>
          <w:name w:val="General"/>
          <w:gallery w:val="placeholder"/>
        </w:category>
        <w:types>
          <w:type w:val="bbPlcHdr"/>
        </w:types>
        <w:behaviors>
          <w:behavior w:val="content"/>
        </w:behaviors>
        <w:guid w:val="{081B9A2F-F0A1-486A-A713-EC1E6A69FDBD}"/>
      </w:docPartPr>
      <w:docPartBody>
        <w:p w:rsidR="00000000" w:rsidRDefault="009A4489">
          <w:pPr>
            <w:pStyle w:val="92F70E4BD35442F29F32ADA0FAE6D224"/>
          </w:pPr>
          <w:r w:rsidRPr="00AA526B">
            <w:rPr>
              <w:noProof/>
              <w:lang w:bidi="es-ES"/>
            </w:rPr>
            <w:t>5 000 €</w:t>
          </w:r>
        </w:p>
      </w:docPartBody>
    </w:docPart>
    <w:docPart>
      <w:docPartPr>
        <w:name w:val="924443669BF9441C98E6BD1221170DC9"/>
        <w:category>
          <w:name w:val="General"/>
          <w:gallery w:val="placeholder"/>
        </w:category>
        <w:types>
          <w:type w:val="bbPlcHdr"/>
        </w:types>
        <w:behaviors>
          <w:behavior w:val="content"/>
        </w:behaviors>
        <w:guid w:val="{A31DE942-B8E9-4F1D-9CBF-97E191C4551A}"/>
      </w:docPartPr>
      <w:docPartBody>
        <w:p w:rsidR="00000000" w:rsidRDefault="009A4489">
          <w:pPr>
            <w:pStyle w:val="924443669BF9441C98E6BD1221170DC9"/>
          </w:pPr>
          <w:r w:rsidRPr="00AA526B">
            <w:rPr>
              <w:noProof/>
              <w:lang w:bidi="es-ES"/>
            </w:rPr>
            <w:t>12 650 €</w:t>
          </w:r>
        </w:p>
      </w:docPartBody>
    </w:docPart>
    <w:docPart>
      <w:docPartPr>
        <w:name w:val="A2384254EE504C0D8075591EACBB632D"/>
        <w:category>
          <w:name w:val="General"/>
          <w:gallery w:val="placeholder"/>
        </w:category>
        <w:types>
          <w:type w:val="bbPlcHdr"/>
        </w:types>
        <w:behaviors>
          <w:behavior w:val="content"/>
        </w:behaviors>
        <w:guid w:val="{A84682F8-32AA-460C-8BB0-7AB492808BB5}"/>
      </w:docPartPr>
      <w:docPartBody>
        <w:p w:rsidR="00000000" w:rsidRDefault="009A4489">
          <w:pPr>
            <w:pStyle w:val="A2384254EE504C0D8075591EACBB632D"/>
          </w:pPr>
          <w:r w:rsidRPr="00AA526B">
            <w:rPr>
              <w:noProof/>
              <w:lang w:bidi="es-ES"/>
            </w:rPr>
            <w:t>16 000 €</w:t>
          </w:r>
        </w:p>
      </w:docPartBody>
    </w:docPart>
    <w:docPart>
      <w:docPartPr>
        <w:name w:val="5CE2382F6F534225BB58F4A5F34A28F3"/>
        <w:category>
          <w:name w:val="General"/>
          <w:gallery w:val="placeholder"/>
        </w:category>
        <w:types>
          <w:type w:val="bbPlcHdr"/>
        </w:types>
        <w:behaviors>
          <w:behavior w:val="content"/>
        </w:behaviors>
        <w:guid w:val="{BF5A2A36-8B69-4B3E-961A-E38CD369105D}"/>
      </w:docPartPr>
      <w:docPartBody>
        <w:p w:rsidR="00000000" w:rsidRDefault="009A4489">
          <w:pPr>
            <w:pStyle w:val="5CE2382F6F534225BB58F4A5F34A28F3"/>
          </w:pPr>
          <w:r w:rsidRPr="00AA526B">
            <w:rPr>
              <w:noProof/>
              <w:lang w:bidi="es-ES"/>
            </w:rPr>
            <w:t>6 794 €</w:t>
          </w:r>
        </w:p>
      </w:docPartBody>
    </w:docPart>
    <w:docPart>
      <w:docPartPr>
        <w:name w:val="825857EB27F8446DBEAFB472BF4BD007"/>
        <w:category>
          <w:name w:val="General"/>
          <w:gallery w:val="placeholder"/>
        </w:category>
        <w:types>
          <w:type w:val="bbPlcHdr"/>
        </w:types>
        <w:behaviors>
          <w:behavior w:val="content"/>
        </w:behaviors>
        <w:guid w:val="{6BC15B19-39EC-4514-8360-9652442B8A68}"/>
      </w:docPartPr>
      <w:docPartBody>
        <w:p w:rsidR="00000000" w:rsidRDefault="009A4489">
          <w:pPr>
            <w:pStyle w:val="825857EB27F8446DBEAFB472BF4BD007"/>
          </w:pPr>
          <w:r w:rsidRPr="00AA526B">
            <w:rPr>
              <w:noProof/>
              <w:lang w:bidi="es-ES"/>
            </w:rPr>
            <w:t>14 266 €</w:t>
          </w:r>
        </w:p>
      </w:docPartBody>
    </w:docPart>
    <w:docPart>
      <w:docPartPr>
        <w:name w:val="0BBA755BF7454BD8AA38909A7760DB51"/>
        <w:category>
          <w:name w:val="General"/>
          <w:gallery w:val="placeholder"/>
        </w:category>
        <w:types>
          <w:type w:val="bbPlcHdr"/>
        </w:types>
        <w:behaviors>
          <w:behavior w:val="content"/>
        </w:behaviors>
        <w:guid w:val="{2CF8F389-54FD-40F0-98E8-2220E55F001A}"/>
      </w:docPartPr>
      <w:docPartBody>
        <w:p w:rsidR="00000000" w:rsidRDefault="009A4489">
          <w:pPr>
            <w:pStyle w:val="0BBA755BF7454BD8AA38909A7760DB51"/>
          </w:pPr>
          <w:r w:rsidRPr="00AA526B">
            <w:rPr>
              <w:noProof/>
              <w:lang w:bidi="es-ES"/>
            </w:rPr>
            <w:t>16 650 €</w:t>
          </w:r>
        </w:p>
      </w:docPartBody>
    </w:docPart>
    <w:docPart>
      <w:docPartPr>
        <w:name w:val="192853C1C5714FCBB147FCFB506617D3"/>
        <w:category>
          <w:name w:val="General"/>
          <w:gallery w:val="placeholder"/>
        </w:category>
        <w:types>
          <w:type w:val="bbPlcHdr"/>
        </w:types>
        <w:behaviors>
          <w:behavior w:val="content"/>
        </w:behaviors>
        <w:guid w:val="{0C81D198-80DA-4233-B199-6EA158FD41AB}"/>
      </w:docPartPr>
      <w:docPartBody>
        <w:p w:rsidR="00000000" w:rsidRDefault="009A4489">
          <w:pPr>
            <w:pStyle w:val="192853C1C5714FCBB147FCFB506617D3"/>
          </w:pPr>
          <w:r w:rsidRPr="00AA526B">
            <w:rPr>
              <w:noProof/>
              <w:lang w:bidi="es-ES"/>
            </w:rPr>
            <w:t>22 850 €</w:t>
          </w:r>
        </w:p>
      </w:docPartBody>
    </w:docPart>
    <w:docPart>
      <w:docPartPr>
        <w:name w:val="1D5D9DFE0ABF484BBF16552E452F1BBF"/>
        <w:category>
          <w:name w:val="General"/>
          <w:gallery w:val="placeholder"/>
        </w:category>
        <w:types>
          <w:type w:val="bbPlcHdr"/>
        </w:types>
        <w:behaviors>
          <w:behavior w:val="content"/>
        </w:behaviors>
        <w:guid w:val="{92D920B6-1AA6-4E6D-B549-1D455429CEC1}"/>
      </w:docPartPr>
      <w:docPartBody>
        <w:p w:rsidR="00000000" w:rsidRDefault="009A4489">
          <w:pPr>
            <w:pStyle w:val="1D5D9DFE0ABF484BBF16552E452F1BBF"/>
          </w:pPr>
          <w:r w:rsidRPr="00AA526B">
            <w:rPr>
              <w:noProof/>
              <w:lang w:bidi="es-ES"/>
            </w:rPr>
            <w:t>24 445 €</w:t>
          </w:r>
        </w:p>
      </w:docPartBody>
    </w:docPart>
    <w:docPart>
      <w:docPartPr>
        <w:name w:val="F9C3F23F862F4A1086670B00AE733594"/>
        <w:category>
          <w:name w:val="General"/>
          <w:gallery w:val="placeholder"/>
        </w:category>
        <w:types>
          <w:type w:val="bbPlcHdr"/>
        </w:types>
        <w:behaviors>
          <w:behavior w:val="content"/>
        </w:behaviors>
        <w:guid w:val="{5028A577-1A73-4566-A12C-D29050F85080}"/>
      </w:docPartPr>
      <w:docPartBody>
        <w:p w:rsidR="00000000" w:rsidRDefault="009A4489">
          <w:pPr>
            <w:pStyle w:val="F9C3F23F862F4A1086670B00AE733594"/>
          </w:pPr>
          <w:r w:rsidRPr="00AA526B">
            <w:rPr>
              <w:noProof/>
              <w:lang w:bidi="es-ES"/>
            </w:rPr>
            <w:t>23 349 €</w:t>
          </w:r>
        </w:p>
      </w:docPartBody>
    </w:docPart>
    <w:docPart>
      <w:docPartPr>
        <w:name w:val="21A0DA992FFB479E881D32E7412DFEC3"/>
        <w:category>
          <w:name w:val="General"/>
          <w:gallery w:val="placeholder"/>
        </w:category>
        <w:types>
          <w:type w:val="bbPlcHdr"/>
        </w:types>
        <w:behaviors>
          <w:behavior w:val="content"/>
        </w:behaviors>
        <w:guid w:val="{A0EB5B9F-9911-4F53-9CAD-BFCBE177566F}"/>
      </w:docPartPr>
      <w:docPartBody>
        <w:p w:rsidR="00000000" w:rsidRDefault="009A4489">
          <w:pPr>
            <w:pStyle w:val="21A0DA992FFB479E881D32E7412DFEC3"/>
          </w:pPr>
          <w:r w:rsidRPr="00AA526B">
            <w:rPr>
              <w:noProof/>
              <w:lang w:bidi="es-ES"/>
            </w:rPr>
            <w:t>20 400 €</w:t>
          </w:r>
        </w:p>
      </w:docPartBody>
    </w:docPart>
    <w:docPart>
      <w:docPartPr>
        <w:name w:val="DE43196FE9E94870851DEAC891D76EBB"/>
        <w:category>
          <w:name w:val="General"/>
          <w:gallery w:val="placeholder"/>
        </w:category>
        <w:types>
          <w:type w:val="bbPlcHdr"/>
        </w:types>
        <w:behaviors>
          <w:behavior w:val="content"/>
        </w:behaviors>
        <w:guid w:val="{E17E9B1D-DD3C-40BB-A702-37CB8558C00D}"/>
      </w:docPartPr>
      <w:docPartBody>
        <w:p w:rsidR="00000000" w:rsidRDefault="009A4489">
          <w:pPr>
            <w:pStyle w:val="DE43196FE9E94870851DEAC891D76EBB"/>
          </w:pPr>
          <w:r w:rsidRPr="00AA526B">
            <w:rPr>
              <w:noProof/>
              <w:lang w:bidi="es-ES"/>
            </w:rPr>
            <w:t>26 245 €</w:t>
          </w:r>
        </w:p>
      </w:docPartBody>
    </w:docPart>
    <w:docPart>
      <w:docPartPr>
        <w:name w:val="BDC6F85C5CEE4A9E834BFC176875A5E9"/>
        <w:category>
          <w:name w:val="General"/>
          <w:gallery w:val="placeholder"/>
        </w:category>
        <w:types>
          <w:type w:val="bbPlcHdr"/>
        </w:types>
        <w:behaviors>
          <w:behavior w:val="content"/>
        </w:behaviors>
        <w:guid w:val="{25E2C207-82AB-48A1-B496-338497D03ACB}"/>
      </w:docPartPr>
      <w:docPartBody>
        <w:p w:rsidR="00000000" w:rsidRDefault="009A4489">
          <w:pPr>
            <w:pStyle w:val="BDC6F85C5CEE4A9E834BFC176875A5E9"/>
          </w:pPr>
          <w:r w:rsidRPr="00AA526B">
            <w:rPr>
              <w:noProof/>
              <w:lang w:bidi="es-ES"/>
            </w:rPr>
            <w:t>26 309 €</w:t>
          </w:r>
        </w:p>
      </w:docPartBody>
    </w:docPart>
    <w:docPart>
      <w:docPartPr>
        <w:name w:val="9A9D49E1712D40C3B5ABFE54776A0135"/>
        <w:category>
          <w:name w:val="General"/>
          <w:gallery w:val="placeholder"/>
        </w:category>
        <w:types>
          <w:type w:val="bbPlcHdr"/>
        </w:types>
        <w:behaviors>
          <w:behavior w:val="content"/>
        </w:behaviors>
        <w:guid w:val="{C6873EB7-4618-434D-BBC5-2A2701E3CD36}"/>
      </w:docPartPr>
      <w:docPartBody>
        <w:p w:rsidR="00000000" w:rsidRDefault="009A4489">
          <w:pPr>
            <w:pStyle w:val="9A9D49E1712D40C3B5ABFE54776A0135"/>
          </w:pPr>
          <w:r w:rsidRPr="00AA526B">
            <w:rPr>
              <w:noProof/>
              <w:lang w:bidi="es-ES"/>
            </w:rPr>
            <w:t>214 958 €</w:t>
          </w:r>
        </w:p>
      </w:docPartBody>
    </w:docPart>
    <w:docPart>
      <w:docPartPr>
        <w:name w:val="DDC1CA73A1A949048A28C2F6EB718C74"/>
        <w:category>
          <w:name w:val="General"/>
          <w:gallery w:val="placeholder"/>
        </w:category>
        <w:types>
          <w:type w:val="bbPlcHdr"/>
        </w:types>
        <w:behaviors>
          <w:behavior w:val="content"/>
        </w:behaviors>
        <w:guid w:val="{1E6A6BB6-FA7B-4549-88D3-93A5D53FBD18}"/>
      </w:docPartPr>
      <w:docPartBody>
        <w:p w:rsidR="00000000" w:rsidRDefault="009A4489">
          <w:pPr>
            <w:pStyle w:val="DDC1CA73A1A949048A28C2F6EB718C74"/>
          </w:pPr>
          <w:r w:rsidRPr="00AA526B">
            <w:rPr>
              <w:noProof/>
              <w:lang w:bidi="es-ES"/>
            </w:rPr>
            <w:t>Coste de los bienes vendidos*</w:t>
          </w:r>
        </w:p>
      </w:docPartBody>
    </w:docPart>
    <w:docPart>
      <w:docPartPr>
        <w:name w:val="4C5D0C292D5546638503393F7FAF611C"/>
        <w:category>
          <w:name w:val="General"/>
          <w:gallery w:val="placeholder"/>
        </w:category>
        <w:types>
          <w:type w:val="bbPlcHdr"/>
        </w:types>
        <w:behaviors>
          <w:behavior w:val="content"/>
        </w:behaviors>
        <w:guid w:val="{83F4F451-0667-40FF-8815-465C1F0D37E7}"/>
      </w:docPartPr>
      <w:docPartBody>
        <w:p w:rsidR="00000000" w:rsidRDefault="009A4489">
          <w:pPr>
            <w:pStyle w:val="4C5D0C292D5546638503393F7FAF611C"/>
          </w:pPr>
          <w:r w:rsidRPr="00AA526B">
            <w:rPr>
              <w:noProof/>
              <w:lang w:bidi="es-ES"/>
            </w:rPr>
            <w:t>2 000 €</w:t>
          </w:r>
        </w:p>
      </w:docPartBody>
    </w:docPart>
    <w:docPart>
      <w:docPartPr>
        <w:name w:val="A6DBC5E1DA3E46EB97C0C36FE843CDFD"/>
        <w:category>
          <w:name w:val="General"/>
          <w:gallery w:val="placeholder"/>
        </w:category>
        <w:types>
          <w:type w:val="bbPlcHdr"/>
        </w:types>
        <w:behaviors>
          <w:behavior w:val="content"/>
        </w:behaviors>
        <w:guid w:val="{930E6210-29E2-4C55-978B-832C37BA2E86}"/>
      </w:docPartPr>
      <w:docPartBody>
        <w:p w:rsidR="00000000" w:rsidRDefault="009A4489">
          <w:pPr>
            <w:pStyle w:val="A6DBC5E1DA3E46EB97C0C36FE843CDFD"/>
          </w:pPr>
          <w:r w:rsidRPr="00AA526B">
            <w:rPr>
              <w:noProof/>
              <w:lang w:bidi="es-ES"/>
            </w:rPr>
            <w:t>5 200 €</w:t>
          </w:r>
        </w:p>
      </w:docPartBody>
    </w:docPart>
    <w:docPart>
      <w:docPartPr>
        <w:name w:val="466EC403B1894B3EBD757B3D8ED0E52C"/>
        <w:category>
          <w:name w:val="General"/>
          <w:gallery w:val="placeholder"/>
        </w:category>
        <w:types>
          <w:type w:val="bbPlcHdr"/>
        </w:types>
        <w:behaviors>
          <w:behavior w:val="content"/>
        </w:behaviors>
        <w:guid w:val="{6D7D13E9-B550-4E5D-B5F7-A2C630D709CA}"/>
      </w:docPartPr>
      <w:docPartBody>
        <w:p w:rsidR="00000000" w:rsidRDefault="009A4489">
          <w:pPr>
            <w:pStyle w:val="466EC403B1894B3EBD757B3D8ED0E52C"/>
          </w:pPr>
          <w:r w:rsidRPr="00AA526B">
            <w:rPr>
              <w:noProof/>
              <w:lang w:bidi="es-ES"/>
            </w:rPr>
            <w:t>6 400 €</w:t>
          </w:r>
        </w:p>
      </w:docPartBody>
    </w:docPart>
    <w:docPart>
      <w:docPartPr>
        <w:name w:val="6DA12D34B6984482B44EFB94725C31E5"/>
        <w:category>
          <w:name w:val="General"/>
          <w:gallery w:val="placeholder"/>
        </w:category>
        <w:types>
          <w:type w:val="bbPlcHdr"/>
        </w:types>
        <w:behaviors>
          <w:behavior w:val="content"/>
        </w:behaviors>
        <w:guid w:val="{11CBF9E8-9C3F-42FB-8B9D-5BD3D93C826B}"/>
      </w:docPartPr>
      <w:docPartBody>
        <w:p w:rsidR="00000000" w:rsidRDefault="009A4489">
          <w:pPr>
            <w:pStyle w:val="6DA12D34B6984482B44EFB94725C31E5"/>
          </w:pPr>
          <w:r w:rsidRPr="00AA526B">
            <w:rPr>
              <w:noProof/>
              <w:lang w:bidi="es-ES"/>
            </w:rPr>
            <w:t>2 800 €</w:t>
          </w:r>
        </w:p>
      </w:docPartBody>
    </w:docPart>
    <w:docPart>
      <w:docPartPr>
        <w:name w:val="2AE60901B64243D69B0EC99F887D00FA"/>
        <w:category>
          <w:name w:val="General"/>
          <w:gallery w:val="placeholder"/>
        </w:category>
        <w:types>
          <w:type w:val="bbPlcHdr"/>
        </w:types>
        <w:behaviors>
          <w:behavior w:val="content"/>
        </w:behaviors>
        <w:guid w:val="{C9A60459-ABDD-418A-A481-BF99E1331021}"/>
      </w:docPartPr>
      <w:docPartBody>
        <w:p w:rsidR="00000000" w:rsidRDefault="009A4489">
          <w:pPr>
            <w:pStyle w:val="2AE60901B64243D69B0EC99F887D00FA"/>
          </w:pPr>
          <w:r w:rsidRPr="00AA526B">
            <w:rPr>
              <w:noProof/>
              <w:lang w:bidi="es-ES"/>
            </w:rPr>
            <w:t>5 800 €</w:t>
          </w:r>
        </w:p>
      </w:docPartBody>
    </w:docPart>
    <w:docPart>
      <w:docPartPr>
        <w:name w:val="ED07ACE407944299AD5811ABE8B88510"/>
        <w:category>
          <w:name w:val="General"/>
          <w:gallery w:val="placeholder"/>
        </w:category>
        <w:types>
          <w:type w:val="bbPlcHdr"/>
        </w:types>
        <w:behaviors>
          <w:behavior w:val="content"/>
        </w:behaviors>
        <w:guid w:val="{1DF8D2B5-F57B-4F32-9EFD-24392C6957B3}"/>
      </w:docPartPr>
      <w:docPartBody>
        <w:p w:rsidR="00000000" w:rsidRDefault="009A4489">
          <w:pPr>
            <w:pStyle w:val="ED07ACE407944299AD5811ABE8B88510"/>
          </w:pPr>
          <w:r w:rsidRPr="00AA526B">
            <w:rPr>
              <w:noProof/>
              <w:lang w:bidi="es-ES"/>
            </w:rPr>
            <w:t>6 560 €</w:t>
          </w:r>
        </w:p>
      </w:docPartBody>
    </w:docPart>
    <w:docPart>
      <w:docPartPr>
        <w:name w:val="058F98920CC946CD812839C94C15B073"/>
        <w:category>
          <w:name w:val="General"/>
          <w:gallery w:val="placeholder"/>
        </w:category>
        <w:types>
          <w:type w:val="bbPlcHdr"/>
        </w:types>
        <w:behaviors>
          <w:behavior w:val="content"/>
        </w:behaviors>
        <w:guid w:val="{86B19856-D361-4D27-B398-4924E9702272}"/>
      </w:docPartPr>
      <w:docPartBody>
        <w:p w:rsidR="00000000" w:rsidRDefault="009A4489">
          <w:pPr>
            <w:pStyle w:val="058F98920CC946CD812839C94C15B073"/>
          </w:pPr>
          <w:r w:rsidRPr="00AA526B">
            <w:rPr>
              <w:noProof/>
              <w:lang w:bidi="es-ES"/>
            </w:rPr>
            <w:t>9 000 €</w:t>
          </w:r>
        </w:p>
      </w:docPartBody>
    </w:docPart>
    <w:docPart>
      <w:docPartPr>
        <w:name w:val="D6BDE407EBE44741A08643F2A4B1B1FE"/>
        <w:category>
          <w:name w:val="General"/>
          <w:gallery w:val="placeholder"/>
        </w:category>
        <w:types>
          <w:type w:val="bbPlcHdr"/>
        </w:types>
        <w:behaviors>
          <w:behavior w:val="content"/>
        </w:behaviors>
        <w:guid w:val="{31EA2813-5BBA-48B2-9572-193946A31E3C}"/>
      </w:docPartPr>
      <w:docPartBody>
        <w:p w:rsidR="00000000" w:rsidRDefault="009A4489">
          <w:pPr>
            <w:pStyle w:val="D6BDE407EBE44741A08643F2A4B1B1FE"/>
          </w:pPr>
          <w:r w:rsidRPr="00AA526B">
            <w:rPr>
              <w:noProof/>
              <w:lang w:bidi="es-ES"/>
            </w:rPr>
            <w:t>9 250 €</w:t>
          </w:r>
        </w:p>
      </w:docPartBody>
    </w:docPart>
    <w:docPart>
      <w:docPartPr>
        <w:name w:val="3B40A96F559E455D9D98A04CC76593FE"/>
        <w:category>
          <w:name w:val="General"/>
          <w:gallery w:val="placeholder"/>
        </w:category>
        <w:types>
          <w:type w:val="bbPlcHdr"/>
        </w:types>
        <w:behaviors>
          <w:behavior w:val="content"/>
        </w:behaviors>
        <w:guid w:val="{08C48CDF-DF4B-4E14-9C4B-131202443346}"/>
      </w:docPartPr>
      <w:docPartBody>
        <w:p w:rsidR="00000000" w:rsidRDefault="009A4489">
          <w:pPr>
            <w:pStyle w:val="3B40A96F559E455D9D98A04CC76593FE"/>
          </w:pPr>
          <w:r w:rsidRPr="00AA526B">
            <w:rPr>
              <w:noProof/>
              <w:lang w:bidi="es-ES"/>
            </w:rPr>
            <w:t xml:space="preserve">9 </w:t>
          </w:r>
          <w:r w:rsidRPr="00AA526B">
            <w:rPr>
              <w:noProof/>
              <w:lang w:bidi="es-ES"/>
            </w:rPr>
            <w:t>820 €</w:t>
          </w:r>
        </w:p>
      </w:docPartBody>
    </w:docPart>
    <w:docPart>
      <w:docPartPr>
        <w:name w:val="C16026595D034A13BF136BAF0FC97D54"/>
        <w:category>
          <w:name w:val="General"/>
          <w:gallery w:val="placeholder"/>
        </w:category>
        <w:types>
          <w:type w:val="bbPlcHdr"/>
        </w:types>
        <w:behaviors>
          <w:behavior w:val="content"/>
        </w:behaviors>
        <w:guid w:val="{434E64AF-939E-496B-A14D-67BE522FC08B}"/>
      </w:docPartPr>
      <w:docPartBody>
        <w:p w:rsidR="00000000" w:rsidRDefault="009A4489">
          <w:pPr>
            <w:pStyle w:val="C16026595D034A13BF136BAF0FC97D54"/>
          </w:pPr>
          <w:r w:rsidRPr="00AA526B">
            <w:rPr>
              <w:noProof/>
              <w:lang w:bidi="es-ES"/>
            </w:rPr>
            <w:t>8 800 €</w:t>
          </w:r>
        </w:p>
      </w:docPartBody>
    </w:docPart>
    <w:docPart>
      <w:docPartPr>
        <w:name w:val="F8C222B535C146848F177319B90C0D8F"/>
        <w:category>
          <w:name w:val="General"/>
          <w:gallery w:val="placeholder"/>
        </w:category>
        <w:types>
          <w:type w:val="bbPlcHdr"/>
        </w:types>
        <w:behaviors>
          <w:behavior w:val="content"/>
        </w:behaviors>
        <w:guid w:val="{D94BB63F-ECC6-4D1D-9B8C-38D3785FAE8B}"/>
      </w:docPartPr>
      <w:docPartBody>
        <w:p w:rsidR="00000000" w:rsidRDefault="009A4489">
          <w:pPr>
            <w:pStyle w:val="F8C222B535C146848F177319B90C0D8F"/>
          </w:pPr>
          <w:r w:rsidRPr="00AA526B">
            <w:rPr>
              <w:noProof/>
              <w:lang w:bidi="es-ES"/>
            </w:rPr>
            <w:t>10 000 €</w:t>
          </w:r>
        </w:p>
      </w:docPartBody>
    </w:docPart>
    <w:docPart>
      <w:docPartPr>
        <w:name w:val="6718D96BE8BC444B8BC3D5F7E681C821"/>
        <w:category>
          <w:name w:val="General"/>
          <w:gallery w:val="placeholder"/>
        </w:category>
        <w:types>
          <w:type w:val="bbPlcHdr"/>
        </w:types>
        <w:behaviors>
          <w:behavior w:val="content"/>
        </w:behaviors>
        <w:guid w:val="{439CEE40-B401-407B-BC07-0664768519E0}"/>
      </w:docPartPr>
      <w:docPartBody>
        <w:p w:rsidR="00000000" w:rsidRDefault="009A4489">
          <w:pPr>
            <w:pStyle w:val="6718D96BE8BC444B8BC3D5F7E681C821"/>
          </w:pPr>
          <w:r w:rsidRPr="00AA526B">
            <w:rPr>
              <w:noProof/>
              <w:lang w:bidi="es-ES"/>
            </w:rPr>
            <w:t>10 940 €</w:t>
          </w:r>
        </w:p>
      </w:docPartBody>
    </w:docPart>
    <w:docPart>
      <w:docPartPr>
        <w:name w:val="027CFA904A7145E0AB49DC3E5EF8FC08"/>
        <w:category>
          <w:name w:val="General"/>
          <w:gallery w:val="placeholder"/>
        </w:category>
        <w:types>
          <w:type w:val="bbPlcHdr"/>
        </w:types>
        <w:behaviors>
          <w:behavior w:val="content"/>
        </w:behaviors>
        <w:guid w:val="{9DEF5628-733E-4C89-9262-E59DC5F11004}"/>
      </w:docPartPr>
      <w:docPartBody>
        <w:p w:rsidR="00000000" w:rsidRDefault="009A4489">
          <w:pPr>
            <w:pStyle w:val="027CFA904A7145E0AB49DC3E5EF8FC08"/>
          </w:pPr>
          <w:r w:rsidRPr="00AA526B">
            <w:rPr>
              <w:noProof/>
              <w:lang w:bidi="es-ES"/>
            </w:rPr>
            <w:t>86 569 €</w:t>
          </w:r>
        </w:p>
      </w:docPartBody>
    </w:docPart>
    <w:docPart>
      <w:docPartPr>
        <w:name w:val="4175198528B34569B17427209B517CFD"/>
        <w:category>
          <w:name w:val="General"/>
          <w:gallery w:val="placeholder"/>
        </w:category>
        <w:types>
          <w:type w:val="bbPlcHdr"/>
        </w:types>
        <w:behaviors>
          <w:behavior w:val="content"/>
        </w:behaviors>
        <w:guid w:val="{D9A7204A-7B94-4C34-A336-423A6FB5FC17}"/>
      </w:docPartPr>
      <w:docPartBody>
        <w:p w:rsidR="00000000" w:rsidRDefault="009A4489">
          <w:pPr>
            <w:pStyle w:val="4175198528B34569B17427209B517CFD"/>
          </w:pPr>
          <w:r w:rsidRPr="00AA526B">
            <w:rPr>
              <w:noProof/>
              <w:lang w:bidi="es-ES"/>
            </w:rPr>
            <w:t>Ganancia bruta</w:t>
          </w:r>
        </w:p>
      </w:docPartBody>
    </w:docPart>
    <w:docPart>
      <w:docPartPr>
        <w:name w:val="6E19DBEE6685478F8525E047F6A4618D"/>
        <w:category>
          <w:name w:val="General"/>
          <w:gallery w:val="placeholder"/>
        </w:category>
        <w:types>
          <w:type w:val="bbPlcHdr"/>
        </w:types>
        <w:behaviors>
          <w:behavior w:val="content"/>
        </w:behaviors>
        <w:guid w:val="{CA7D7CC7-C7F3-4DB9-B7FF-B8608726F034}"/>
      </w:docPartPr>
      <w:docPartBody>
        <w:p w:rsidR="00000000" w:rsidRDefault="009A4489">
          <w:pPr>
            <w:pStyle w:val="6E19DBEE6685478F8525E047F6A4618D"/>
          </w:pPr>
          <w:r w:rsidRPr="00AA526B">
            <w:rPr>
              <w:noProof/>
              <w:lang w:bidi="es-ES"/>
            </w:rPr>
            <w:t>3 000 €</w:t>
          </w:r>
        </w:p>
      </w:docPartBody>
    </w:docPart>
    <w:docPart>
      <w:docPartPr>
        <w:name w:val="2CCC8ECCF77E4DAF87CE6335DCD107D1"/>
        <w:category>
          <w:name w:val="General"/>
          <w:gallery w:val="placeholder"/>
        </w:category>
        <w:types>
          <w:type w:val="bbPlcHdr"/>
        </w:types>
        <w:behaviors>
          <w:behavior w:val="content"/>
        </w:behaviors>
        <w:guid w:val="{14C298C7-D274-4033-A4D3-89BEE6F6B1C7}"/>
      </w:docPartPr>
      <w:docPartBody>
        <w:p w:rsidR="00000000" w:rsidRDefault="009A4489">
          <w:pPr>
            <w:pStyle w:val="2CCC8ECCF77E4DAF87CE6335DCD107D1"/>
          </w:pPr>
          <w:r w:rsidRPr="00AA526B">
            <w:rPr>
              <w:noProof/>
              <w:lang w:bidi="es-ES"/>
            </w:rPr>
            <w:t>7 450 €</w:t>
          </w:r>
        </w:p>
      </w:docPartBody>
    </w:docPart>
    <w:docPart>
      <w:docPartPr>
        <w:name w:val="776A7CCB2A674F148B77B202AD71F676"/>
        <w:category>
          <w:name w:val="General"/>
          <w:gallery w:val="placeholder"/>
        </w:category>
        <w:types>
          <w:type w:val="bbPlcHdr"/>
        </w:types>
        <w:behaviors>
          <w:behavior w:val="content"/>
        </w:behaviors>
        <w:guid w:val="{5B5B88FE-818E-4C51-9A63-5E0369FB2FB6}"/>
      </w:docPartPr>
      <w:docPartBody>
        <w:p w:rsidR="00000000" w:rsidRDefault="009A4489">
          <w:pPr>
            <w:pStyle w:val="776A7CCB2A674F148B77B202AD71F676"/>
          </w:pPr>
          <w:r w:rsidRPr="00AA526B">
            <w:rPr>
              <w:noProof/>
              <w:lang w:bidi="es-ES"/>
            </w:rPr>
            <w:t>9 600 €</w:t>
          </w:r>
        </w:p>
      </w:docPartBody>
    </w:docPart>
    <w:docPart>
      <w:docPartPr>
        <w:name w:val="4E3951386880406FB5BC094E22217B87"/>
        <w:category>
          <w:name w:val="General"/>
          <w:gallery w:val="placeholder"/>
        </w:category>
        <w:types>
          <w:type w:val="bbPlcHdr"/>
        </w:types>
        <w:behaviors>
          <w:behavior w:val="content"/>
        </w:behaviors>
        <w:guid w:val="{1A2E27CB-5D32-48A3-B4D7-6F348F560423}"/>
      </w:docPartPr>
      <w:docPartBody>
        <w:p w:rsidR="00000000" w:rsidRDefault="009A4489">
          <w:pPr>
            <w:pStyle w:val="4E3951386880406FB5BC094E22217B87"/>
          </w:pPr>
          <w:r w:rsidRPr="00AA526B">
            <w:rPr>
              <w:noProof/>
              <w:lang w:bidi="es-ES"/>
            </w:rPr>
            <w:t>3 994 €</w:t>
          </w:r>
        </w:p>
      </w:docPartBody>
    </w:docPart>
    <w:docPart>
      <w:docPartPr>
        <w:name w:val="155CE3C0C66447C0835BEC113896FEF5"/>
        <w:category>
          <w:name w:val="General"/>
          <w:gallery w:val="placeholder"/>
        </w:category>
        <w:types>
          <w:type w:val="bbPlcHdr"/>
        </w:types>
        <w:behaviors>
          <w:behavior w:val="content"/>
        </w:behaviors>
        <w:guid w:val="{91AB7A99-CE31-4D43-B20B-20478C8CCABB}"/>
      </w:docPartPr>
      <w:docPartBody>
        <w:p w:rsidR="00000000" w:rsidRDefault="009A4489">
          <w:pPr>
            <w:pStyle w:val="155CE3C0C66447C0835BEC113896FEF5"/>
          </w:pPr>
          <w:r w:rsidRPr="00AA526B">
            <w:rPr>
              <w:noProof/>
              <w:lang w:bidi="es-ES"/>
            </w:rPr>
            <w:t>8 466 €</w:t>
          </w:r>
        </w:p>
      </w:docPartBody>
    </w:docPart>
    <w:docPart>
      <w:docPartPr>
        <w:name w:val="361EE5179E45471AAA493C9F05FC814C"/>
        <w:category>
          <w:name w:val="General"/>
          <w:gallery w:val="placeholder"/>
        </w:category>
        <w:types>
          <w:type w:val="bbPlcHdr"/>
        </w:types>
        <w:behaviors>
          <w:behavior w:val="content"/>
        </w:behaviors>
        <w:guid w:val="{D872A734-AF36-4D10-9626-F663DA4C3207}"/>
      </w:docPartPr>
      <w:docPartBody>
        <w:p w:rsidR="00000000" w:rsidRDefault="009A4489">
          <w:pPr>
            <w:pStyle w:val="361EE5179E45471AAA493C9F05FC814C"/>
          </w:pPr>
          <w:r w:rsidRPr="00AA526B">
            <w:rPr>
              <w:noProof/>
              <w:lang w:bidi="es-ES"/>
            </w:rPr>
            <w:t>10</w:t>
          </w:r>
          <w:r>
            <w:rPr>
              <w:noProof/>
              <w:lang w:bidi="es-ES"/>
            </w:rPr>
            <w:t xml:space="preserve"> </w:t>
          </w:r>
          <w:r w:rsidRPr="00AA526B">
            <w:rPr>
              <w:noProof/>
              <w:lang w:bidi="es-ES"/>
            </w:rPr>
            <w:t>090 €</w:t>
          </w:r>
        </w:p>
      </w:docPartBody>
    </w:docPart>
    <w:docPart>
      <w:docPartPr>
        <w:name w:val="B913D42AF0B447C3B8C6B4C3884CBE88"/>
        <w:category>
          <w:name w:val="General"/>
          <w:gallery w:val="placeholder"/>
        </w:category>
        <w:types>
          <w:type w:val="bbPlcHdr"/>
        </w:types>
        <w:behaviors>
          <w:behavior w:val="content"/>
        </w:behaviors>
        <w:guid w:val="{10FDAA7D-6DE4-4234-BDFB-E438EE6D3450}"/>
      </w:docPartPr>
      <w:docPartBody>
        <w:p w:rsidR="00000000" w:rsidRDefault="009A4489">
          <w:pPr>
            <w:pStyle w:val="B913D42AF0B447C3B8C6B4C3884CBE88"/>
          </w:pPr>
          <w:r w:rsidRPr="00AA526B">
            <w:rPr>
              <w:noProof/>
              <w:lang w:bidi="es-ES"/>
            </w:rPr>
            <w:t>13 850 €</w:t>
          </w:r>
        </w:p>
      </w:docPartBody>
    </w:docPart>
    <w:docPart>
      <w:docPartPr>
        <w:name w:val="BB6367A7A4BC41399934D87E82292D85"/>
        <w:category>
          <w:name w:val="General"/>
          <w:gallery w:val="placeholder"/>
        </w:category>
        <w:types>
          <w:type w:val="bbPlcHdr"/>
        </w:types>
        <w:behaviors>
          <w:behavior w:val="content"/>
        </w:behaviors>
        <w:guid w:val="{6CDBE29F-CFC3-4060-A533-14FC90EBC0B3}"/>
      </w:docPartPr>
      <w:docPartBody>
        <w:p w:rsidR="00000000" w:rsidRDefault="009A4489">
          <w:pPr>
            <w:pStyle w:val="BB6367A7A4BC41399934D87E82292D85"/>
          </w:pPr>
          <w:r w:rsidRPr="00AA526B">
            <w:rPr>
              <w:noProof/>
              <w:lang w:bidi="es-ES"/>
            </w:rPr>
            <w:t>15 195 €</w:t>
          </w:r>
        </w:p>
      </w:docPartBody>
    </w:docPart>
    <w:docPart>
      <w:docPartPr>
        <w:name w:val="C5CBD5893B764B129AA229FD17298FB2"/>
        <w:category>
          <w:name w:val="General"/>
          <w:gallery w:val="placeholder"/>
        </w:category>
        <w:types>
          <w:type w:val="bbPlcHdr"/>
        </w:types>
        <w:behaviors>
          <w:behavior w:val="content"/>
        </w:behaviors>
        <w:guid w:val="{2CD2DEB1-D0FC-47FE-83B2-37267A05595B}"/>
      </w:docPartPr>
      <w:docPartBody>
        <w:p w:rsidR="00000000" w:rsidRDefault="009A4489">
          <w:pPr>
            <w:pStyle w:val="C5CBD5893B764B129AA229FD17298FB2"/>
          </w:pPr>
          <w:r w:rsidRPr="00AA526B">
            <w:rPr>
              <w:noProof/>
              <w:lang w:bidi="es-ES"/>
            </w:rPr>
            <w:t>13 529 €</w:t>
          </w:r>
        </w:p>
      </w:docPartBody>
    </w:docPart>
    <w:docPart>
      <w:docPartPr>
        <w:name w:val="F2258D7BD1FE42D59A90495AFF481FBC"/>
        <w:category>
          <w:name w:val="General"/>
          <w:gallery w:val="placeholder"/>
        </w:category>
        <w:types>
          <w:type w:val="bbPlcHdr"/>
        </w:types>
        <w:behaviors>
          <w:behavior w:val="content"/>
        </w:behaviors>
        <w:guid w:val="{506DE89F-78FB-49D8-8F64-C71B00B81EE6}"/>
      </w:docPartPr>
      <w:docPartBody>
        <w:p w:rsidR="00000000" w:rsidRDefault="009A4489">
          <w:pPr>
            <w:pStyle w:val="F2258D7BD1FE42D59A90495AFF481FBC"/>
          </w:pPr>
          <w:r w:rsidRPr="00AA526B">
            <w:rPr>
              <w:noProof/>
              <w:lang w:bidi="es-ES"/>
            </w:rPr>
            <w:t>11 600 €</w:t>
          </w:r>
        </w:p>
      </w:docPartBody>
    </w:docPart>
    <w:docPart>
      <w:docPartPr>
        <w:name w:val="D4C51592A2F14AF39138737698943DAF"/>
        <w:category>
          <w:name w:val="General"/>
          <w:gallery w:val="placeholder"/>
        </w:category>
        <w:types>
          <w:type w:val="bbPlcHdr"/>
        </w:types>
        <w:behaviors>
          <w:behavior w:val="content"/>
        </w:behaviors>
        <w:guid w:val="{1F4F11DC-3655-4C81-A55D-EF12A810330B}"/>
      </w:docPartPr>
      <w:docPartBody>
        <w:p w:rsidR="00000000" w:rsidRDefault="009A4489">
          <w:pPr>
            <w:pStyle w:val="D4C51592A2F14AF39138737698943DAF"/>
          </w:pPr>
          <w:r w:rsidRPr="00AA526B">
            <w:rPr>
              <w:noProof/>
              <w:lang w:bidi="es-ES"/>
            </w:rPr>
            <w:t>16 245 €</w:t>
          </w:r>
        </w:p>
      </w:docPartBody>
    </w:docPart>
    <w:docPart>
      <w:docPartPr>
        <w:name w:val="36F02D40D5914FE7AFC2D80F99B2BB21"/>
        <w:category>
          <w:name w:val="General"/>
          <w:gallery w:val="placeholder"/>
        </w:category>
        <w:types>
          <w:type w:val="bbPlcHdr"/>
        </w:types>
        <w:behaviors>
          <w:behavior w:val="content"/>
        </w:behaviors>
        <w:guid w:val="{4E576A34-D25A-4D03-8578-568ED931AE66}"/>
      </w:docPartPr>
      <w:docPartBody>
        <w:p w:rsidR="00000000" w:rsidRDefault="009A4489">
          <w:pPr>
            <w:pStyle w:val="36F02D40D5914FE7AFC2D80F99B2BB21"/>
          </w:pPr>
          <w:r w:rsidRPr="00AA526B">
            <w:rPr>
              <w:noProof/>
              <w:lang w:bidi="es-ES"/>
            </w:rPr>
            <w:t>15 369 €</w:t>
          </w:r>
        </w:p>
      </w:docPartBody>
    </w:docPart>
    <w:docPart>
      <w:docPartPr>
        <w:name w:val="DA3127AA8A2C416A8DB181075DFEBCCE"/>
        <w:category>
          <w:name w:val="General"/>
          <w:gallery w:val="placeholder"/>
        </w:category>
        <w:types>
          <w:type w:val="bbPlcHdr"/>
        </w:types>
        <w:behaviors>
          <w:behavior w:val="content"/>
        </w:behaviors>
        <w:guid w:val="{512DA495-3F76-449C-A8DE-DA78CF6B6161}"/>
      </w:docPartPr>
      <w:docPartBody>
        <w:p w:rsidR="00000000" w:rsidRDefault="009A4489">
          <w:pPr>
            <w:pStyle w:val="DA3127AA8A2C416A8DB181075DFEBCCE"/>
          </w:pPr>
          <w:r w:rsidRPr="00AA526B">
            <w:rPr>
              <w:noProof/>
              <w:lang w:bidi="es-ES"/>
            </w:rPr>
            <w:t>128 389 €</w:t>
          </w:r>
        </w:p>
      </w:docPartBody>
    </w:docPart>
    <w:docPart>
      <w:docPartPr>
        <w:name w:val="DD9CB921222D413DB75F421F8EA6EF2E"/>
        <w:category>
          <w:name w:val="General"/>
          <w:gallery w:val="placeholder"/>
        </w:category>
        <w:types>
          <w:type w:val="bbPlcHdr"/>
        </w:types>
        <w:behaviors>
          <w:behavior w:val="content"/>
        </w:behaviors>
        <w:guid w:val="{BC7E68D5-75A5-48DF-A50B-6F387CB3E54C}"/>
      </w:docPartPr>
      <w:docPartBody>
        <w:p w:rsidR="00000000" w:rsidRDefault="009A4489">
          <w:pPr>
            <w:pStyle w:val="DD9CB921222D413DB75F421F8EA6EF2E"/>
          </w:pPr>
          <w:r w:rsidRPr="002308B2">
            <w:rPr>
              <w:noProof/>
              <w:sz w:val="16"/>
              <w:szCs w:val="16"/>
              <w:lang w:bidi="es-ES"/>
            </w:rPr>
            <w:t>GASTOS</w:t>
          </w:r>
        </w:p>
      </w:docPartBody>
    </w:docPart>
    <w:docPart>
      <w:docPartPr>
        <w:name w:val="CEBDD55A7C39425EB8595BB036C998D0"/>
        <w:category>
          <w:name w:val="General"/>
          <w:gallery w:val="placeholder"/>
        </w:category>
        <w:types>
          <w:type w:val="bbPlcHdr"/>
        </w:types>
        <w:behaviors>
          <w:behavior w:val="content"/>
        </w:behaviors>
        <w:guid w:val="{3F767214-AE95-4EB2-8D9B-4C7DED66085D}"/>
      </w:docPartPr>
      <w:docPartBody>
        <w:p w:rsidR="00000000" w:rsidRDefault="009A4489">
          <w:pPr>
            <w:pStyle w:val="CEBDD55A7C39425EB8595BB036C998D0"/>
          </w:pPr>
          <w:r w:rsidRPr="002308B2">
            <w:rPr>
              <w:noProof/>
              <w:sz w:val="16"/>
              <w:szCs w:val="16"/>
              <w:lang w:bidi="es-ES"/>
            </w:rPr>
            <w:t>ENE</w:t>
          </w:r>
        </w:p>
      </w:docPartBody>
    </w:docPart>
    <w:docPart>
      <w:docPartPr>
        <w:name w:val="2CD291E823104EEBBD4391CAD10CFFF7"/>
        <w:category>
          <w:name w:val="General"/>
          <w:gallery w:val="placeholder"/>
        </w:category>
        <w:types>
          <w:type w:val="bbPlcHdr"/>
        </w:types>
        <w:behaviors>
          <w:behavior w:val="content"/>
        </w:behaviors>
        <w:guid w:val="{0F54C5CD-8ECC-4185-ACA6-D59876BE1B77}"/>
      </w:docPartPr>
      <w:docPartBody>
        <w:p w:rsidR="00000000" w:rsidRDefault="009A4489">
          <w:pPr>
            <w:pStyle w:val="2CD291E823104EEBBD4391CAD10CFFF7"/>
          </w:pPr>
          <w:r w:rsidRPr="002308B2">
            <w:rPr>
              <w:noProof/>
              <w:sz w:val="16"/>
              <w:szCs w:val="16"/>
              <w:lang w:bidi="es-ES"/>
            </w:rPr>
            <w:t>FEB</w:t>
          </w:r>
        </w:p>
      </w:docPartBody>
    </w:docPart>
    <w:docPart>
      <w:docPartPr>
        <w:name w:val="E5CE3DB2CBE94B3CB35C68F1978FD446"/>
        <w:category>
          <w:name w:val="General"/>
          <w:gallery w:val="placeholder"/>
        </w:category>
        <w:types>
          <w:type w:val="bbPlcHdr"/>
        </w:types>
        <w:behaviors>
          <w:behavior w:val="content"/>
        </w:behaviors>
        <w:guid w:val="{07C93149-9920-4AE7-8FDE-1D849651AA3D}"/>
      </w:docPartPr>
      <w:docPartBody>
        <w:p w:rsidR="00000000" w:rsidRDefault="009A4489">
          <w:pPr>
            <w:pStyle w:val="E5CE3DB2CBE94B3CB35C68F1978FD446"/>
          </w:pPr>
          <w:r w:rsidRPr="002308B2">
            <w:rPr>
              <w:noProof/>
              <w:sz w:val="16"/>
              <w:szCs w:val="16"/>
              <w:lang w:bidi="es-ES"/>
            </w:rPr>
            <w:t>MAR</w:t>
          </w:r>
        </w:p>
      </w:docPartBody>
    </w:docPart>
    <w:docPart>
      <w:docPartPr>
        <w:name w:val="F620C5C9511244E9B50F96A3A2CAE740"/>
        <w:category>
          <w:name w:val="General"/>
          <w:gallery w:val="placeholder"/>
        </w:category>
        <w:types>
          <w:type w:val="bbPlcHdr"/>
        </w:types>
        <w:behaviors>
          <w:behavior w:val="content"/>
        </w:behaviors>
        <w:guid w:val="{7272F997-B7AB-40EA-B860-D4EC17F4A4BD}"/>
      </w:docPartPr>
      <w:docPartBody>
        <w:p w:rsidR="00000000" w:rsidRDefault="009A4489">
          <w:pPr>
            <w:pStyle w:val="F620C5C9511244E9B50F96A3A2CAE740"/>
          </w:pPr>
          <w:r w:rsidRPr="002308B2">
            <w:rPr>
              <w:noProof/>
              <w:sz w:val="16"/>
              <w:szCs w:val="16"/>
              <w:lang w:bidi="es-ES"/>
            </w:rPr>
            <w:t>ABR</w:t>
          </w:r>
        </w:p>
      </w:docPartBody>
    </w:docPart>
    <w:docPart>
      <w:docPartPr>
        <w:name w:val="3FBF26B7F5C441AA9D3B24F2E91B4D3C"/>
        <w:category>
          <w:name w:val="General"/>
          <w:gallery w:val="placeholder"/>
        </w:category>
        <w:types>
          <w:type w:val="bbPlcHdr"/>
        </w:types>
        <w:behaviors>
          <w:behavior w:val="content"/>
        </w:behaviors>
        <w:guid w:val="{A8F63CB5-9BA1-4858-B487-239C5BE3F312}"/>
      </w:docPartPr>
      <w:docPartBody>
        <w:p w:rsidR="00000000" w:rsidRDefault="009A4489">
          <w:pPr>
            <w:pStyle w:val="3FBF26B7F5C441AA9D3B24F2E91B4D3C"/>
          </w:pPr>
          <w:r w:rsidRPr="002308B2">
            <w:rPr>
              <w:noProof/>
              <w:sz w:val="16"/>
              <w:szCs w:val="16"/>
              <w:lang w:bidi="es-ES"/>
            </w:rPr>
            <w:t>MAY</w:t>
          </w:r>
        </w:p>
      </w:docPartBody>
    </w:docPart>
    <w:docPart>
      <w:docPartPr>
        <w:name w:val="05E2A57BAC014D9187D43059D7BB2372"/>
        <w:category>
          <w:name w:val="General"/>
          <w:gallery w:val="placeholder"/>
        </w:category>
        <w:types>
          <w:type w:val="bbPlcHdr"/>
        </w:types>
        <w:behaviors>
          <w:behavior w:val="content"/>
        </w:behaviors>
        <w:guid w:val="{53D93A3B-570E-4801-B852-478B6159A8CD}"/>
      </w:docPartPr>
      <w:docPartBody>
        <w:p w:rsidR="00000000" w:rsidRDefault="009A4489">
          <w:pPr>
            <w:pStyle w:val="05E2A57BAC014D9187D43059D7BB2372"/>
          </w:pPr>
          <w:r w:rsidRPr="002308B2">
            <w:rPr>
              <w:noProof/>
              <w:sz w:val="16"/>
              <w:szCs w:val="16"/>
              <w:lang w:bidi="es-ES"/>
            </w:rPr>
            <w:t>JUN</w:t>
          </w:r>
        </w:p>
      </w:docPartBody>
    </w:docPart>
    <w:docPart>
      <w:docPartPr>
        <w:name w:val="449B3E681748477FB60037DB9274D132"/>
        <w:category>
          <w:name w:val="General"/>
          <w:gallery w:val="placeholder"/>
        </w:category>
        <w:types>
          <w:type w:val="bbPlcHdr"/>
        </w:types>
        <w:behaviors>
          <w:behavior w:val="content"/>
        </w:behaviors>
        <w:guid w:val="{D96CB526-5240-4839-98B7-7EE0A0D29E1A}"/>
      </w:docPartPr>
      <w:docPartBody>
        <w:p w:rsidR="00000000" w:rsidRDefault="009A4489">
          <w:pPr>
            <w:pStyle w:val="449B3E681748477FB60037DB9274D132"/>
          </w:pPr>
          <w:r w:rsidRPr="002308B2">
            <w:rPr>
              <w:noProof/>
              <w:sz w:val="16"/>
              <w:szCs w:val="16"/>
              <w:lang w:bidi="es-ES"/>
            </w:rPr>
            <w:t>JUL</w:t>
          </w:r>
        </w:p>
      </w:docPartBody>
    </w:docPart>
    <w:docPart>
      <w:docPartPr>
        <w:name w:val="A7706905AB974AC0846ADDED1C1CA88A"/>
        <w:category>
          <w:name w:val="General"/>
          <w:gallery w:val="placeholder"/>
        </w:category>
        <w:types>
          <w:type w:val="bbPlcHdr"/>
        </w:types>
        <w:behaviors>
          <w:behavior w:val="content"/>
        </w:behaviors>
        <w:guid w:val="{E9F247FF-5613-435C-820D-94AE42791265}"/>
      </w:docPartPr>
      <w:docPartBody>
        <w:p w:rsidR="00000000" w:rsidRDefault="009A4489">
          <w:pPr>
            <w:pStyle w:val="A7706905AB974AC0846ADDED1C1CA88A"/>
          </w:pPr>
          <w:r w:rsidRPr="002308B2">
            <w:rPr>
              <w:noProof/>
              <w:sz w:val="16"/>
              <w:szCs w:val="16"/>
              <w:lang w:bidi="es-ES"/>
            </w:rPr>
            <w:t>AGO</w:t>
          </w:r>
        </w:p>
      </w:docPartBody>
    </w:docPart>
    <w:docPart>
      <w:docPartPr>
        <w:name w:val="50F760060FE94171B23314FE3501A438"/>
        <w:category>
          <w:name w:val="General"/>
          <w:gallery w:val="placeholder"/>
        </w:category>
        <w:types>
          <w:type w:val="bbPlcHdr"/>
        </w:types>
        <w:behaviors>
          <w:behavior w:val="content"/>
        </w:behaviors>
        <w:guid w:val="{048C23C5-1ECC-45CD-B2ED-4FD19F4052FE}"/>
      </w:docPartPr>
      <w:docPartBody>
        <w:p w:rsidR="00000000" w:rsidRDefault="009A4489">
          <w:pPr>
            <w:pStyle w:val="50F760060FE94171B23314FE3501A438"/>
          </w:pPr>
          <w:r w:rsidRPr="002308B2">
            <w:rPr>
              <w:noProof/>
              <w:sz w:val="16"/>
              <w:szCs w:val="16"/>
              <w:lang w:bidi="es-ES"/>
            </w:rPr>
            <w:t>SEP</w:t>
          </w:r>
        </w:p>
      </w:docPartBody>
    </w:docPart>
    <w:docPart>
      <w:docPartPr>
        <w:name w:val="6C24E9A6E29647EF9B1E039EC90C5460"/>
        <w:category>
          <w:name w:val="General"/>
          <w:gallery w:val="placeholder"/>
        </w:category>
        <w:types>
          <w:type w:val="bbPlcHdr"/>
        </w:types>
        <w:behaviors>
          <w:behavior w:val="content"/>
        </w:behaviors>
        <w:guid w:val="{1CE13A79-AADE-401C-8993-35D3AA498D64}"/>
      </w:docPartPr>
      <w:docPartBody>
        <w:p w:rsidR="00000000" w:rsidRDefault="009A4489">
          <w:pPr>
            <w:pStyle w:val="6C24E9A6E29647EF9B1E039EC90C5460"/>
          </w:pPr>
          <w:r w:rsidRPr="002308B2">
            <w:rPr>
              <w:noProof/>
              <w:sz w:val="16"/>
              <w:szCs w:val="16"/>
              <w:lang w:bidi="es-ES"/>
            </w:rPr>
            <w:t>OCT</w:t>
          </w:r>
        </w:p>
      </w:docPartBody>
    </w:docPart>
    <w:docPart>
      <w:docPartPr>
        <w:name w:val="CC21AC81F9804779969B90E385F89C76"/>
        <w:category>
          <w:name w:val="General"/>
          <w:gallery w:val="placeholder"/>
        </w:category>
        <w:types>
          <w:type w:val="bbPlcHdr"/>
        </w:types>
        <w:behaviors>
          <w:behavior w:val="content"/>
        </w:behaviors>
        <w:guid w:val="{B3692635-1617-45E0-9B8F-4567653B489D}"/>
      </w:docPartPr>
      <w:docPartBody>
        <w:p w:rsidR="00000000" w:rsidRDefault="009A4489">
          <w:pPr>
            <w:pStyle w:val="CC21AC81F9804779969B90E385F89C76"/>
          </w:pPr>
          <w:r w:rsidRPr="002308B2">
            <w:rPr>
              <w:noProof/>
              <w:sz w:val="16"/>
              <w:szCs w:val="16"/>
              <w:lang w:bidi="es-ES"/>
            </w:rPr>
            <w:t>NOV</w:t>
          </w:r>
        </w:p>
      </w:docPartBody>
    </w:docPart>
    <w:docPart>
      <w:docPartPr>
        <w:name w:val="9D13CF504241473D841F018734BBA301"/>
        <w:category>
          <w:name w:val="General"/>
          <w:gallery w:val="placeholder"/>
        </w:category>
        <w:types>
          <w:type w:val="bbPlcHdr"/>
        </w:types>
        <w:behaviors>
          <w:behavior w:val="content"/>
        </w:behaviors>
        <w:guid w:val="{E31F5EDB-03B2-4052-97DD-1831321DA626}"/>
      </w:docPartPr>
      <w:docPartBody>
        <w:p w:rsidR="00000000" w:rsidRDefault="009A4489">
          <w:pPr>
            <w:pStyle w:val="9D13CF504241473D841F018734BBA301"/>
          </w:pPr>
          <w:r w:rsidRPr="002308B2">
            <w:rPr>
              <w:noProof/>
              <w:sz w:val="16"/>
              <w:szCs w:val="16"/>
              <w:lang w:bidi="es-ES"/>
            </w:rPr>
            <w:t>DIC</w:t>
          </w:r>
        </w:p>
      </w:docPartBody>
    </w:docPart>
    <w:docPart>
      <w:docPartPr>
        <w:name w:val="5596B64145C4418CAA3289E6941C070A"/>
        <w:category>
          <w:name w:val="General"/>
          <w:gallery w:val="placeholder"/>
        </w:category>
        <w:types>
          <w:type w:val="bbPlcHdr"/>
        </w:types>
        <w:behaviors>
          <w:behavior w:val="content"/>
        </w:behaviors>
        <w:guid w:val="{45E83743-EE76-481B-89CE-5D5D4CE5D720}"/>
      </w:docPartPr>
      <w:docPartBody>
        <w:p w:rsidR="00000000" w:rsidRDefault="009A4489">
          <w:pPr>
            <w:pStyle w:val="5596B64145C4418CAA3289E6941C070A"/>
          </w:pPr>
          <w:r w:rsidRPr="002308B2">
            <w:rPr>
              <w:noProof/>
              <w:sz w:val="16"/>
              <w:szCs w:val="16"/>
              <w:lang w:bidi="es-ES"/>
            </w:rPr>
            <w:t>AÑO HASTA LA FECHA</w:t>
          </w:r>
        </w:p>
      </w:docPartBody>
    </w:docPart>
    <w:docPart>
      <w:docPartPr>
        <w:name w:val="58470DF8CA6B43169795A77C6416BF4B"/>
        <w:category>
          <w:name w:val="General"/>
          <w:gallery w:val="placeholder"/>
        </w:category>
        <w:types>
          <w:type w:val="bbPlcHdr"/>
        </w:types>
        <w:behaviors>
          <w:behavior w:val="content"/>
        </w:behaviors>
        <w:guid w:val="{3B7D4F1B-7863-4B6E-BE81-2E2A7D206A6F}"/>
      </w:docPartPr>
      <w:docPartBody>
        <w:p w:rsidR="00000000" w:rsidRDefault="009A4489">
          <w:pPr>
            <w:pStyle w:val="58470DF8CA6B43169795A77C6416BF4B"/>
          </w:pPr>
          <w:r w:rsidRPr="00AA526B">
            <w:rPr>
              <w:noProof/>
              <w:lang w:bidi="es-ES"/>
            </w:rPr>
            <w:t>Sueldos y salarios</w:t>
          </w:r>
        </w:p>
      </w:docPartBody>
    </w:docPart>
    <w:docPart>
      <w:docPartPr>
        <w:name w:val="EA0AC5BA40A64B52818FAA04AB386B2B"/>
        <w:category>
          <w:name w:val="General"/>
          <w:gallery w:val="placeholder"/>
        </w:category>
        <w:types>
          <w:type w:val="bbPlcHdr"/>
        </w:types>
        <w:behaviors>
          <w:behavior w:val="content"/>
        </w:behaviors>
        <w:guid w:val="{5B8594BE-55B1-4603-B345-BE0F1D9BF88A}"/>
      </w:docPartPr>
      <w:docPartBody>
        <w:p w:rsidR="00000000" w:rsidRDefault="009A4489">
          <w:pPr>
            <w:pStyle w:val="EA0AC5BA40A64B52818FAA04AB386B2B"/>
          </w:pPr>
          <w:r w:rsidRPr="00AA526B">
            <w:rPr>
              <w:noProof/>
              <w:lang w:bidi="es-ES"/>
            </w:rPr>
            <w:t>2</w:t>
          </w:r>
          <w:r>
            <w:rPr>
              <w:noProof/>
              <w:lang w:bidi="es-ES"/>
            </w:rPr>
            <w:t xml:space="preserve"> </w:t>
          </w:r>
          <w:r w:rsidRPr="00AA526B">
            <w:rPr>
              <w:noProof/>
              <w:lang w:bidi="es-ES"/>
            </w:rPr>
            <w:t>500 €</w:t>
          </w:r>
        </w:p>
      </w:docPartBody>
    </w:docPart>
    <w:docPart>
      <w:docPartPr>
        <w:name w:val="E7EAF7E7CB3945E280E033EE1C5B9D92"/>
        <w:category>
          <w:name w:val="General"/>
          <w:gallery w:val="placeholder"/>
        </w:category>
        <w:types>
          <w:type w:val="bbPlcHdr"/>
        </w:types>
        <w:behaviors>
          <w:behavior w:val="content"/>
        </w:behaviors>
        <w:guid w:val="{91FEBB7F-6C31-4777-9040-360251AB827B}"/>
      </w:docPartPr>
      <w:docPartBody>
        <w:p w:rsidR="00000000" w:rsidRDefault="009A4489">
          <w:pPr>
            <w:pStyle w:val="E7EAF7E7CB3945E280E033EE1C5B9D92"/>
          </w:pPr>
          <w:r w:rsidRPr="00AA526B">
            <w:rPr>
              <w:noProof/>
              <w:lang w:bidi="es-ES"/>
            </w:rPr>
            <w:t>2</w:t>
          </w:r>
          <w:r>
            <w:rPr>
              <w:noProof/>
              <w:lang w:bidi="es-ES"/>
            </w:rPr>
            <w:t xml:space="preserve"> </w:t>
          </w:r>
          <w:r w:rsidRPr="00AA526B">
            <w:rPr>
              <w:noProof/>
              <w:lang w:bidi="es-ES"/>
            </w:rPr>
            <w:t>500 €</w:t>
          </w:r>
        </w:p>
      </w:docPartBody>
    </w:docPart>
    <w:docPart>
      <w:docPartPr>
        <w:name w:val="3AD20CAA029548FA932A51A110683DAA"/>
        <w:category>
          <w:name w:val="General"/>
          <w:gallery w:val="placeholder"/>
        </w:category>
        <w:types>
          <w:type w:val="bbPlcHdr"/>
        </w:types>
        <w:behaviors>
          <w:behavior w:val="content"/>
        </w:behaviors>
        <w:guid w:val="{33BCA978-196F-47EF-88B2-76CE9F214941}"/>
      </w:docPartPr>
      <w:docPartBody>
        <w:p w:rsidR="00000000" w:rsidRDefault="009A4489">
          <w:pPr>
            <w:pStyle w:val="3AD20CAA029548FA932A51A110683DAA"/>
          </w:pPr>
          <w:r w:rsidRPr="00AA526B">
            <w:rPr>
              <w:noProof/>
              <w:lang w:bidi="es-ES"/>
            </w:rPr>
            <w:t>3</w:t>
          </w:r>
          <w:r>
            <w:rPr>
              <w:noProof/>
              <w:lang w:bidi="es-ES"/>
            </w:rPr>
            <w:t xml:space="preserve"> </w:t>
          </w:r>
          <w:r w:rsidRPr="00AA526B">
            <w:rPr>
              <w:noProof/>
              <w:lang w:bidi="es-ES"/>
            </w:rPr>
            <w:t>500 €</w:t>
          </w:r>
        </w:p>
      </w:docPartBody>
    </w:docPart>
    <w:docPart>
      <w:docPartPr>
        <w:name w:val="E7096E4408724F92AD272A9ECD99E424"/>
        <w:category>
          <w:name w:val="General"/>
          <w:gallery w:val="placeholder"/>
        </w:category>
        <w:types>
          <w:type w:val="bbPlcHdr"/>
        </w:types>
        <w:behaviors>
          <w:behavior w:val="content"/>
        </w:behaviors>
        <w:guid w:val="{F42F662B-DED5-4527-9EAC-3986E43F98CE}"/>
      </w:docPartPr>
      <w:docPartBody>
        <w:p w:rsidR="00000000" w:rsidRDefault="009A4489">
          <w:pPr>
            <w:pStyle w:val="E7096E4408724F92AD272A9ECD99E424"/>
          </w:pPr>
          <w:r w:rsidRPr="00AA526B">
            <w:rPr>
              <w:noProof/>
              <w:lang w:bidi="es-ES"/>
            </w:rPr>
            <w:t>5</w:t>
          </w:r>
          <w:r>
            <w:rPr>
              <w:noProof/>
              <w:lang w:bidi="es-ES"/>
            </w:rPr>
            <w:t xml:space="preserve"> </w:t>
          </w:r>
          <w:r w:rsidRPr="00AA526B">
            <w:rPr>
              <w:noProof/>
              <w:lang w:bidi="es-ES"/>
            </w:rPr>
            <w:t xml:space="preserve">000 € </w:t>
          </w:r>
        </w:p>
      </w:docPartBody>
    </w:docPart>
    <w:docPart>
      <w:docPartPr>
        <w:name w:val="93EFDA983B67474BA5115CBEE2DF09AB"/>
        <w:category>
          <w:name w:val="General"/>
          <w:gallery w:val="placeholder"/>
        </w:category>
        <w:types>
          <w:type w:val="bbPlcHdr"/>
        </w:types>
        <w:behaviors>
          <w:behavior w:val="content"/>
        </w:behaviors>
        <w:guid w:val="{57CD733B-82E3-403B-B24D-6C18393111B1}"/>
      </w:docPartPr>
      <w:docPartBody>
        <w:p w:rsidR="00000000" w:rsidRDefault="009A4489">
          <w:pPr>
            <w:pStyle w:val="93EFDA983B67474BA5115CBEE2DF09AB"/>
          </w:pPr>
          <w:r w:rsidRPr="00AA526B">
            <w:rPr>
              <w:noProof/>
              <w:lang w:bidi="es-ES"/>
            </w:rPr>
            <w:t>5</w:t>
          </w:r>
          <w:r>
            <w:rPr>
              <w:noProof/>
              <w:lang w:bidi="es-ES"/>
            </w:rPr>
            <w:t xml:space="preserve"> </w:t>
          </w:r>
          <w:r w:rsidRPr="00AA526B">
            <w:rPr>
              <w:noProof/>
              <w:lang w:bidi="es-ES"/>
            </w:rPr>
            <w:t xml:space="preserve">000 € </w:t>
          </w:r>
        </w:p>
      </w:docPartBody>
    </w:docPart>
    <w:docPart>
      <w:docPartPr>
        <w:name w:val="67BA3582E9C34A9CA0F21806435EA744"/>
        <w:category>
          <w:name w:val="General"/>
          <w:gallery w:val="placeholder"/>
        </w:category>
        <w:types>
          <w:type w:val="bbPlcHdr"/>
        </w:types>
        <w:behaviors>
          <w:behavior w:val="content"/>
        </w:behaviors>
        <w:guid w:val="{35E50BF8-4401-4A57-A991-EEC6A4D2E5AC}"/>
      </w:docPartPr>
      <w:docPartBody>
        <w:p w:rsidR="00000000" w:rsidRDefault="009A4489">
          <w:pPr>
            <w:pStyle w:val="67BA3582E9C34A9CA0F21806435EA744"/>
          </w:pPr>
          <w:r w:rsidRPr="00AA526B">
            <w:rPr>
              <w:noProof/>
              <w:lang w:bidi="es-ES"/>
            </w:rPr>
            <w:t>5</w:t>
          </w:r>
          <w:r>
            <w:rPr>
              <w:noProof/>
              <w:lang w:bidi="es-ES"/>
            </w:rPr>
            <w:t xml:space="preserve"> </w:t>
          </w:r>
          <w:r w:rsidRPr="00AA526B">
            <w:rPr>
              <w:noProof/>
              <w:lang w:bidi="es-ES"/>
            </w:rPr>
            <w:t xml:space="preserve">000 € </w:t>
          </w:r>
        </w:p>
      </w:docPartBody>
    </w:docPart>
    <w:docPart>
      <w:docPartPr>
        <w:name w:val="5CDB703040954179B29B4AFF4734F144"/>
        <w:category>
          <w:name w:val="General"/>
          <w:gallery w:val="placeholder"/>
        </w:category>
        <w:types>
          <w:type w:val="bbPlcHdr"/>
        </w:types>
        <w:behaviors>
          <w:behavior w:val="content"/>
        </w:behaviors>
        <w:guid w:val="{5951408E-B150-4C7A-863D-1AE293366A13}"/>
      </w:docPartPr>
      <w:docPartBody>
        <w:p w:rsidR="00000000" w:rsidRDefault="009A4489">
          <w:pPr>
            <w:pStyle w:val="5CDB703040954179B29B4AFF4734F144"/>
          </w:pPr>
          <w:r w:rsidRPr="00AA526B">
            <w:rPr>
              <w:noProof/>
              <w:lang w:bidi="es-ES"/>
            </w:rPr>
            <w:t>8</w:t>
          </w:r>
          <w:r>
            <w:rPr>
              <w:noProof/>
              <w:lang w:bidi="es-ES"/>
            </w:rPr>
            <w:t xml:space="preserve"> </w:t>
          </w:r>
          <w:r w:rsidRPr="00AA526B">
            <w:rPr>
              <w:noProof/>
              <w:lang w:bidi="es-ES"/>
            </w:rPr>
            <w:t>000 €</w:t>
          </w:r>
        </w:p>
      </w:docPartBody>
    </w:docPart>
    <w:docPart>
      <w:docPartPr>
        <w:name w:val="A95912B0B9D14CDFB12CC19060DA1086"/>
        <w:category>
          <w:name w:val="General"/>
          <w:gallery w:val="placeholder"/>
        </w:category>
        <w:types>
          <w:type w:val="bbPlcHdr"/>
        </w:types>
        <w:behaviors>
          <w:behavior w:val="content"/>
        </w:behaviors>
        <w:guid w:val="{7D58FCDE-0FAE-4E27-8087-111C88FBBFA7}"/>
      </w:docPartPr>
      <w:docPartBody>
        <w:p w:rsidR="00000000" w:rsidRDefault="009A4489">
          <w:pPr>
            <w:pStyle w:val="A95912B0B9D14CDFB12CC19060DA1086"/>
          </w:pPr>
          <w:r w:rsidRPr="00AA526B">
            <w:rPr>
              <w:noProof/>
              <w:lang w:bidi="es-ES"/>
            </w:rPr>
            <w:t>9</w:t>
          </w:r>
          <w:r>
            <w:rPr>
              <w:noProof/>
              <w:lang w:bidi="es-ES"/>
            </w:rPr>
            <w:t xml:space="preserve"> </w:t>
          </w:r>
          <w:r w:rsidRPr="00AA526B">
            <w:rPr>
              <w:noProof/>
              <w:lang w:bidi="es-ES"/>
            </w:rPr>
            <w:t>000 €</w:t>
          </w:r>
        </w:p>
      </w:docPartBody>
    </w:docPart>
    <w:docPart>
      <w:docPartPr>
        <w:name w:val="ECB0E468E6D14FD594B1D23FF6433CAE"/>
        <w:category>
          <w:name w:val="General"/>
          <w:gallery w:val="placeholder"/>
        </w:category>
        <w:types>
          <w:type w:val="bbPlcHdr"/>
        </w:types>
        <w:behaviors>
          <w:behavior w:val="content"/>
        </w:behaviors>
        <w:guid w:val="{5E522C1E-7F79-468E-9105-3B4B08B1F985}"/>
      </w:docPartPr>
      <w:docPartBody>
        <w:p w:rsidR="00000000" w:rsidRDefault="009A4489">
          <w:pPr>
            <w:pStyle w:val="ECB0E468E6D14FD594B1D23FF6433CAE"/>
          </w:pPr>
          <w:r w:rsidRPr="00AA526B">
            <w:rPr>
              <w:noProof/>
              <w:lang w:bidi="es-ES"/>
            </w:rPr>
            <w:t>9</w:t>
          </w:r>
          <w:r>
            <w:rPr>
              <w:noProof/>
              <w:lang w:bidi="es-ES"/>
            </w:rPr>
            <w:t xml:space="preserve"> </w:t>
          </w:r>
          <w:r w:rsidRPr="00AA526B">
            <w:rPr>
              <w:noProof/>
              <w:lang w:bidi="es-ES"/>
            </w:rPr>
            <w:t>000 €</w:t>
          </w:r>
        </w:p>
      </w:docPartBody>
    </w:docPart>
    <w:docPart>
      <w:docPartPr>
        <w:name w:val="4AB90E2995A546E495A34BD7D718706E"/>
        <w:category>
          <w:name w:val="General"/>
          <w:gallery w:val="placeholder"/>
        </w:category>
        <w:types>
          <w:type w:val="bbPlcHdr"/>
        </w:types>
        <w:behaviors>
          <w:behavior w:val="content"/>
        </w:behaviors>
        <w:guid w:val="{3282D69E-842F-4601-9841-16AB17B63DBA}"/>
      </w:docPartPr>
      <w:docPartBody>
        <w:p w:rsidR="00000000" w:rsidRDefault="009A4489">
          <w:pPr>
            <w:pStyle w:val="4AB90E2995A546E495A34BD7D718706E"/>
          </w:pPr>
          <w:r w:rsidRPr="00AA526B">
            <w:rPr>
              <w:noProof/>
              <w:lang w:bidi="es-ES"/>
            </w:rPr>
            <w:t>9</w:t>
          </w:r>
          <w:r>
            <w:rPr>
              <w:noProof/>
              <w:lang w:bidi="es-ES"/>
            </w:rPr>
            <w:t xml:space="preserve"> </w:t>
          </w:r>
          <w:r w:rsidRPr="00AA526B">
            <w:rPr>
              <w:noProof/>
              <w:lang w:bidi="es-ES"/>
            </w:rPr>
            <w:t>000 €</w:t>
          </w:r>
        </w:p>
      </w:docPartBody>
    </w:docPart>
    <w:docPart>
      <w:docPartPr>
        <w:name w:val="95D52CBBD2974EC985468BFA2F21EEE5"/>
        <w:category>
          <w:name w:val="General"/>
          <w:gallery w:val="placeholder"/>
        </w:category>
        <w:types>
          <w:type w:val="bbPlcHdr"/>
        </w:types>
        <w:behaviors>
          <w:behavior w:val="content"/>
        </w:behaviors>
        <w:guid w:val="{845298FA-F59A-43A3-9633-77DE8E650753}"/>
      </w:docPartPr>
      <w:docPartBody>
        <w:p w:rsidR="00000000" w:rsidRDefault="009A4489">
          <w:pPr>
            <w:pStyle w:val="95D52CBBD2974EC985468BFA2F21EEE5"/>
          </w:pPr>
          <w:r w:rsidRPr="00AA526B">
            <w:rPr>
              <w:noProof/>
              <w:lang w:bidi="es-ES"/>
            </w:rPr>
            <w:t>9</w:t>
          </w:r>
          <w:r>
            <w:rPr>
              <w:noProof/>
              <w:lang w:bidi="es-ES"/>
            </w:rPr>
            <w:t xml:space="preserve"> </w:t>
          </w:r>
          <w:r w:rsidRPr="00AA526B">
            <w:rPr>
              <w:noProof/>
              <w:lang w:bidi="es-ES"/>
            </w:rPr>
            <w:t>000 €</w:t>
          </w:r>
        </w:p>
      </w:docPartBody>
    </w:docPart>
    <w:docPart>
      <w:docPartPr>
        <w:name w:val="F319BCC996D744BDB8E06AB55B81534F"/>
        <w:category>
          <w:name w:val="General"/>
          <w:gallery w:val="placeholder"/>
        </w:category>
        <w:types>
          <w:type w:val="bbPlcHdr"/>
        </w:types>
        <w:behaviors>
          <w:behavior w:val="content"/>
        </w:behaviors>
        <w:guid w:val="{DC245901-D622-477D-8906-D0CD8BC676A7}"/>
      </w:docPartPr>
      <w:docPartBody>
        <w:p w:rsidR="00000000" w:rsidRDefault="009A4489">
          <w:pPr>
            <w:pStyle w:val="F319BCC996D744BDB8E06AB55B81534F"/>
          </w:pPr>
          <w:r w:rsidRPr="00AA526B">
            <w:rPr>
              <w:noProof/>
              <w:lang w:bidi="es-ES"/>
            </w:rPr>
            <w:t>9</w:t>
          </w:r>
          <w:r>
            <w:rPr>
              <w:noProof/>
              <w:lang w:bidi="es-ES"/>
            </w:rPr>
            <w:t xml:space="preserve"> </w:t>
          </w:r>
          <w:r w:rsidRPr="00AA526B">
            <w:rPr>
              <w:noProof/>
              <w:lang w:bidi="es-ES"/>
            </w:rPr>
            <w:t>000 €</w:t>
          </w:r>
        </w:p>
      </w:docPartBody>
    </w:docPart>
    <w:docPart>
      <w:docPartPr>
        <w:name w:val="8507472DAA82457FA90F2EB0821EE916"/>
        <w:category>
          <w:name w:val="General"/>
          <w:gallery w:val="placeholder"/>
        </w:category>
        <w:types>
          <w:type w:val="bbPlcHdr"/>
        </w:types>
        <w:behaviors>
          <w:behavior w:val="content"/>
        </w:behaviors>
        <w:guid w:val="{4B31CB50-700C-4ED5-902F-E507BD268D6C}"/>
      </w:docPartPr>
      <w:docPartBody>
        <w:p w:rsidR="00000000" w:rsidRDefault="009A4489">
          <w:pPr>
            <w:pStyle w:val="8507472DAA82457FA90F2EB0821EE916"/>
          </w:pPr>
          <w:r w:rsidRPr="00AA526B">
            <w:rPr>
              <w:noProof/>
              <w:lang w:bidi="es-ES"/>
            </w:rPr>
            <w:t>76 500 €</w:t>
          </w:r>
        </w:p>
      </w:docPartBody>
    </w:docPart>
    <w:docPart>
      <w:docPartPr>
        <w:name w:val="B4EF926F35CB44C9978835E9850286CF"/>
        <w:category>
          <w:name w:val="General"/>
          <w:gallery w:val="placeholder"/>
        </w:category>
        <w:types>
          <w:type w:val="bbPlcHdr"/>
        </w:types>
        <w:behaviors>
          <w:behavior w:val="content"/>
        </w:behaviors>
        <w:guid w:val="{23E43622-022C-4ED5-BE8D-FE506DBD046A}"/>
      </w:docPartPr>
      <w:docPartBody>
        <w:p w:rsidR="00000000" w:rsidRDefault="009A4489">
          <w:pPr>
            <w:pStyle w:val="B4EF926F35CB44C9978835E9850286CF"/>
          </w:pPr>
          <w:r w:rsidRPr="00AA526B">
            <w:rPr>
              <w:noProof/>
              <w:lang w:bidi="es-ES"/>
            </w:rPr>
            <w:t>Publicidad y marketing</w:t>
          </w:r>
        </w:p>
      </w:docPartBody>
    </w:docPart>
    <w:docPart>
      <w:docPartPr>
        <w:name w:val="BEE5ACB1866B4D769819B982806AA1AF"/>
        <w:category>
          <w:name w:val="General"/>
          <w:gallery w:val="placeholder"/>
        </w:category>
        <w:types>
          <w:type w:val="bbPlcHdr"/>
        </w:types>
        <w:behaviors>
          <w:behavior w:val="content"/>
        </w:behaviors>
        <w:guid w:val="{897BFED2-669F-4A34-9CC3-DA92AD4797E8}"/>
      </w:docPartPr>
      <w:docPartBody>
        <w:p w:rsidR="00000000" w:rsidRDefault="009A4489">
          <w:pPr>
            <w:pStyle w:val="BEE5ACB1866B4D769819B982806AA1AF"/>
          </w:pPr>
          <w:r w:rsidRPr="00AA526B">
            <w:rPr>
              <w:noProof/>
              <w:lang w:bidi="es-ES"/>
            </w:rPr>
            <w:t>400 €</w:t>
          </w:r>
        </w:p>
      </w:docPartBody>
    </w:docPart>
    <w:docPart>
      <w:docPartPr>
        <w:name w:val="700F29F84F1A49C594760A62DA36B3B2"/>
        <w:category>
          <w:name w:val="General"/>
          <w:gallery w:val="placeholder"/>
        </w:category>
        <w:types>
          <w:type w:val="bbPlcHdr"/>
        </w:types>
        <w:behaviors>
          <w:behavior w:val="content"/>
        </w:behaviors>
        <w:guid w:val="{FFF2CCA7-4271-4A76-9388-7F68C8901FB0}"/>
      </w:docPartPr>
      <w:docPartBody>
        <w:p w:rsidR="00000000" w:rsidRDefault="009A4489">
          <w:pPr>
            <w:pStyle w:val="700F29F84F1A49C594760A62DA36B3B2"/>
          </w:pPr>
          <w:r w:rsidRPr="00AA526B">
            <w:rPr>
              <w:noProof/>
              <w:lang w:bidi="es-ES"/>
            </w:rPr>
            <w:t>450 €</w:t>
          </w:r>
        </w:p>
      </w:docPartBody>
    </w:docPart>
    <w:docPart>
      <w:docPartPr>
        <w:name w:val="26701D71E4404A0EA66C1B92D30504AC"/>
        <w:category>
          <w:name w:val="General"/>
          <w:gallery w:val="placeholder"/>
        </w:category>
        <w:types>
          <w:type w:val="bbPlcHdr"/>
        </w:types>
        <w:behaviors>
          <w:behavior w:val="content"/>
        </w:behaviors>
        <w:guid w:val="{5EEC1D5D-4338-43B7-9241-76087CB9CA7B}"/>
      </w:docPartPr>
      <w:docPartBody>
        <w:p w:rsidR="00000000" w:rsidRDefault="009A4489">
          <w:pPr>
            <w:pStyle w:val="26701D71E4404A0EA66C1B92D30504AC"/>
          </w:pPr>
          <w:r w:rsidRPr="00AA526B">
            <w:rPr>
              <w:noProof/>
              <w:lang w:bidi="es-ES"/>
            </w:rPr>
            <w:t>450 €</w:t>
          </w:r>
        </w:p>
      </w:docPartBody>
    </w:docPart>
    <w:docPart>
      <w:docPartPr>
        <w:name w:val="8E2BAB535E3343E49E03EBBE05558351"/>
        <w:category>
          <w:name w:val="General"/>
          <w:gallery w:val="placeholder"/>
        </w:category>
        <w:types>
          <w:type w:val="bbPlcHdr"/>
        </w:types>
        <w:behaviors>
          <w:behavior w:val="content"/>
        </w:behaviors>
        <w:guid w:val="{09297E58-17FF-459A-AE8F-74923D33ED24}"/>
      </w:docPartPr>
      <w:docPartBody>
        <w:p w:rsidR="00000000" w:rsidRDefault="009A4489">
          <w:pPr>
            <w:pStyle w:val="8E2BAB535E3343E49E03EBBE05558351"/>
          </w:pPr>
          <w:r w:rsidRPr="00AA526B">
            <w:rPr>
              <w:noProof/>
              <w:lang w:bidi="es-ES"/>
            </w:rPr>
            <w:t>450 €</w:t>
          </w:r>
        </w:p>
      </w:docPartBody>
    </w:docPart>
    <w:docPart>
      <w:docPartPr>
        <w:name w:val="01243409BCE243388C7F2274529A3BAC"/>
        <w:category>
          <w:name w:val="General"/>
          <w:gallery w:val="placeholder"/>
        </w:category>
        <w:types>
          <w:type w:val="bbPlcHdr"/>
        </w:types>
        <w:behaviors>
          <w:behavior w:val="content"/>
        </w:behaviors>
        <w:guid w:val="{0EA356C4-C14F-4A56-A609-5C15C7356D3C}"/>
      </w:docPartPr>
      <w:docPartBody>
        <w:p w:rsidR="00000000" w:rsidRDefault="009A4489">
          <w:pPr>
            <w:pStyle w:val="01243409BCE243388C7F2274529A3BAC"/>
          </w:pPr>
          <w:r w:rsidRPr="00AA526B">
            <w:rPr>
              <w:noProof/>
              <w:lang w:bidi="es-ES"/>
            </w:rPr>
            <w:t>900 €</w:t>
          </w:r>
        </w:p>
      </w:docPartBody>
    </w:docPart>
    <w:docPart>
      <w:docPartPr>
        <w:name w:val="85F2CBD7AA91490D8FB3D1667093D04D"/>
        <w:category>
          <w:name w:val="General"/>
          <w:gallery w:val="placeholder"/>
        </w:category>
        <w:types>
          <w:type w:val="bbPlcHdr"/>
        </w:types>
        <w:behaviors>
          <w:behavior w:val="content"/>
        </w:behaviors>
        <w:guid w:val="{0E970540-B6F0-47BE-A355-01A6BDEADA3A}"/>
      </w:docPartPr>
      <w:docPartBody>
        <w:p w:rsidR="00000000" w:rsidRDefault="009A4489">
          <w:pPr>
            <w:pStyle w:val="85F2CBD7AA91490D8FB3D1667093D04D"/>
          </w:pPr>
          <w:r w:rsidRPr="00AA526B">
            <w:rPr>
              <w:noProof/>
              <w:lang w:bidi="es-ES"/>
            </w:rPr>
            <w:t>900 €</w:t>
          </w:r>
        </w:p>
      </w:docPartBody>
    </w:docPart>
    <w:docPart>
      <w:docPartPr>
        <w:name w:val="67C25383A2AD4FFB8A4D154E92B97B5B"/>
        <w:category>
          <w:name w:val="General"/>
          <w:gallery w:val="placeholder"/>
        </w:category>
        <w:types>
          <w:type w:val="bbPlcHdr"/>
        </w:types>
        <w:behaviors>
          <w:behavior w:val="content"/>
        </w:behaviors>
        <w:guid w:val="{329EAB50-0E18-4EDE-AECB-2854F2F137F5}"/>
      </w:docPartPr>
      <w:docPartBody>
        <w:p w:rsidR="00000000" w:rsidRDefault="009A4489">
          <w:pPr>
            <w:pStyle w:val="67C25383A2AD4FFB8A4D154E92B97B5B"/>
          </w:pPr>
          <w:r w:rsidRPr="00AA526B">
            <w:rPr>
              <w:noProof/>
              <w:lang w:bidi="es-ES"/>
            </w:rPr>
            <w:t>900 €</w:t>
          </w:r>
        </w:p>
      </w:docPartBody>
    </w:docPart>
    <w:docPart>
      <w:docPartPr>
        <w:name w:val="703D7669A5934E149B79185FE3E5A45D"/>
        <w:category>
          <w:name w:val="General"/>
          <w:gallery w:val="placeholder"/>
        </w:category>
        <w:types>
          <w:type w:val="bbPlcHdr"/>
        </w:types>
        <w:behaviors>
          <w:behavior w:val="content"/>
        </w:behaviors>
        <w:guid w:val="{AFF9BF1B-3442-45D0-A334-97F7D422F954}"/>
      </w:docPartPr>
      <w:docPartBody>
        <w:p w:rsidR="00000000" w:rsidRDefault="009A4489">
          <w:pPr>
            <w:pStyle w:val="703D7669A5934E149B79185FE3E5A45D"/>
          </w:pPr>
          <w:r w:rsidRPr="00AA526B">
            <w:rPr>
              <w:noProof/>
              <w:lang w:bidi="es-ES"/>
            </w:rPr>
            <w:t>900 €</w:t>
          </w:r>
        </w:p>
      </w:docPartBody>
    </w:docPart>
    <w:docPart>
      <w:docPartPr>
        <w:name w:val="FA116C59CBA54C33B105AF0180E38E3A"/>
        <w:category>
          <w:name w:val="General"/>
          <w:gallery w:val="placeholder"/>
        </w:category>
        <w:types>
          <w:type w:val="bbPlcHdr"/>
        </w:types>
        <w:behaviors>
          <w:behavior w:val="content"/>
        </w:behaviors>
        <w:guid w:val="{6B052F6F-9F64-425F-A04D-A624C60E5490}"/>
      </w:docPartPr>
      <w:docPartBody>
        <w:p w:rsidR="00000000" w:rsidRDefault="009A4489">
          <w:pPr>
            <w:pStyle w:val="FA116C59CBA54C33B105AF0180E38E3A"/>
          </w:pPr>
          <w:r w:rsidRPr="00AA526B">
            <w:rPr>
              <w:noProof/>
              <w:lang w:bidi="es-ES"/>
            </w:rPr>
            <w:t>900 €</w:t>
          </w:r>
        </w:p>
      </w:docPartBody>
    </w:docPart>
    <w:docPart>
      <w:docPartPr>
        <w:name w:val="0A4B0F98451341AAB13A6E3CF95C52A4"/>
        <w:category>
          <w:name w:val="General"/>
          <w:gallery w:val="placeholder"/>
        </w:category>
        <w:types>
          <w:type w:val="bbPlcHdr"/>
        </w:types>
        <w:behaviors>
          <w:behavior w:val="content"/>
        </w:behaviors>
        <w:guid w:val="{E0F8B118-BE73-4501-B500-469891F9E30F}"/>
      </w:docPartPr>
      <w:docPartBody>
        <w:p w:rsidR="00000000" w:rsidRDefault="009A4489">
          <w:pPr>
            <w:pStyle w:val="0A4B0F98451341AAB13A6E3CF95C52A4"/>
          </w:pPr>
          <w:r w:rsidRPr="00AA526B">
            <w:rPr>
              <w:noProof/>
              <w:lang w:bidi="es-ES"/>
            </w:rPr>
            <w:t>900 €</w:t>
          </w:r>
        </w:p>
      </w:docPartBody>
    </w:docPart>
    <w:docPart>
      <w:docPartPr>
        <w:name w:val="32EA20E76A2E47ABB5A1003F5ACEF7E7"/>
        <w:category>
          <w:name w:val="General"/>
          <w:gallery w:val="placeholder"/>
        </w:category>
        <w:types>
          <w:type w:val="bbPlcHdr"/>
        </w:types>
        <w:behaviors>
          <w:behavior w:val="content"/>
        </w:behaviors>
        <w:guid w:val="{18923F47-8919-4D58-817D-4382119B6DE8}"/>
      </w:docPartPr>
      <w:docPartBody>
        <w:p w:rsidR="00000000" w:rsidRDefault="009A4489">
          <w:pPr>
            <w:pStyle w:val="32EA20E76A2E47ABB5A1003F5ACEF7E7"/>
          </w:pPr>
          <w:r w:rsidRPr="00AA526B">
            <w:rPr>
              <w:noProof/>
              <w:lang w:bidi="es-ES"/>
            </w:rPr>
            <w:t>1</w:t>
          </w:r>
          <w:r>
            <w:rPr>
              <w:noProof/>
              <w:lang w:bidi="es-ES"/>
            </w:rPr>
            <w:t xml:space="preserve"> </w:t>
          </w:r>
          <w:r w:rsidRPr="00AA526B">
            <w:rPr>
              <w:noProof/>
              <w:lang w:bidi="es-ES"/>
            </w:rPr>
            <w:t xml:space="preserve">200 € </w:t>
          </w:r>
        </w:p>
      </w:docPartBody>
    </w:docPart>
    <w:docPart>
      <w:docPartPr>
        <w:name w:val="2E9A60647D8E4D4AA6D0789F0D8BED1A"/>
        <w:category>
          <w:name w:val="General"/>
          <w:gallery w:val="placeholder"/>
        </w:category>
        <w:types>
          <w:type w:val="bbPlcHdr"/>
        </w:types>
        <w:behaviors>
          <w:behavior w:val="content"/>
        </w:behaviors>
        <w:guid w:val="{F09478ED-63AC-4FE1-9DDF-D98BBA60D287}"/>
      </w:docPartPr>
      <w:docPartBody>
        <w:p w:rsidR="00000000" w:rsidRDefault="009A4489">
          <w:pPr>
            <w:pStyle w:val="2E9A60647D8E4D4AA6D0789F0D8BED1A"/>
          </w:pPr>
          <w:r w:rsidRPr="00AA526B">
            <w:rPr>
              <w:noProof/>
              <w:lang w:bidi="es-ES"/>
            </w:rPr>
            <w:t>1</w:t>
          </w:r>
          <w:r>
            <w:rPr>
              <w:noProof/>
              <w:lang w:bidi="es-ES"/>
            </w:rPr>
            <w:t xml:space="preserve"> </w:t>
          </w:r>
          <w:r w:rsidRPr="00AA526B">
            <w:rPr>
              <w:noProof/>
              <w:lang w:bidi="es-ES"/>
            </w:rPr>
            <w:t xml:space="preserve">200 € </w:t>
          </w:r>
        </w:p>
      </w:docPartBody>
    </w:docPart>
    <w:docPart>
      <w:docPartPr>
        <w:name w:val="F8D70F0695A34341AF484A64CF7ACF28"/>
        <w:category>
          <w:name w:val="General"/>
          <w:gallery w:val="placeholder"/>
        </w:category>
        <w:types>
          <w:type w:val="bbPlcHdr"/>
        </w:types>
        <w:behaviors>
          <w:behavior w:val="content"/>
        </w:behaviors>
        <w:guid w:val="{D8A8D5FF-8EDF-41D1-AE5E-08C95A1FABA0}"/>
      </w:docPartPr>
      <w:docPartBody>
        <w:p w:rsidR="00000000" w:rsidRDefault="009A4489">
          <w:pPr>
            <w:pStyle w:val="F8D70F0695A34341AF484A64CF7ACF28"/>
          </w:pPr>
          <w:r w:rsidRPr="00AA526B">
            <w:rPr>
              <w:noProof/>
              <w:lang w:bidi="es-ES"/>
            </w:rPr>
            <w:t>9</w:t>
          </w:r>
          <w:r>
            <w:rPr>
              <w:noProof/>
              <w:lang w:bidi="es-ES"/>
            </w:rPr>
            <w:t xml:space="preserve"> </w:t>
          </w:r>
          <w:r w:rsidRPr="00AA526B">
            <w:rPr>
              <w:noProof/>
              <w:lang w:bidi="es-ES"/>
            </w:rPr>
            <w:t>550 €</w:t>
          </w:r>
        </w:p>
      </w:docPartBody>
    </w:docPart>
    <w:docPart>
      <w:docPartPr>
        <w:name w:val="22DBB08812EE4D0089F911397E7B28CF"/>
        <w:category>
          <w:name w:val="General"/>
          <w:gallery w:val="placeholder"/>
        </w:category>
        <w:types>
          <w:type w:val="bbPlcHdr"/>
        </w:types>
        <w:behaviors>
          <w:behavior w:val="content"/>
        </w:behaviors>
        <w:guid w:val="{5D08BB7F-4C35-4ED9-BE7C-40DB184FCE8D}"/>
      </w:docPartPr>
      <w:docPartBody>
        <w:p w:rsidR="00000000" w:rsidRDefault="009A4489">
          <w:pPr>
            <w:pStyle w:val="22DBB08812EE4D0089F911397E7B28CF"/>
          </w:pPr>
          <w:r w:rsidRPr="00AA526B">
            <w:rPr>
              <w:noProof/>
              <w:lang w:bidi="es-ES"/>
            </w:rPr>
            <w:t>Comisiones</w:t>
          </w:r>
        </w:p>
      </w:docPartBody>
    </w:docPart>
    <w:docPart>
      <w:docPartPr>
        <w:name w:val="0A0162D06D9743BC948CD5F886776B46"/>
        <w:category>
          <w:name w:val="General"/>
          <w:gallery w:val="placeholder"/>
        </w:category>
        <w:types>
          <w:type w:val="bbPlcHdr"/>
        </w:types>
        <w:behaviors>
          <w:behavior w:val="content"/>
        </w:behaviors>
        <w:guid w:val="{5827FEE9-6B53-4D6F-943B-2CEFEED07C9D}"/>
      </w:docPartPr>
      <w:docPartBody>
        <w:p w:rsidR="00000000" w:rsidRDefault="009A4489">
          <w:pPr>
            <w:pStyle w:val="0A0162D06D9743BC948CD5F886776B46"/>
          </w:pPr>
          <w:r w:rsidRPr="00AA526B">
            <w:rPr>
              <w:noProof/>
              <w:lang w:bidi="es-ES"/>
            </w:rPr>
            <w:t>250 €</w:t>
          </w:r>
        </w:p>
      </w:docPartBody>
    </w:docPart>
    <w:docPart>
      <w:docPartPr>
        <w:name w:val="A3836771DF0B41E69D65857A8C4CD9C4"/>
        <w:category>
          <w:name w:val="General"/>
          <w:gallery w:val="placeholder"/>
        </w:category>
        <w:types>
          <w:type w:val="bbPlcHdr"/>
        </w:types>
        <w:behaviors>
          <w:behavior w:val="content"/>
        </w:behaviors>
        <w:guid w:val="{B8A4F230-C33F-4C7C-AD63-EE143F3D86CA}"/>
      </w:docPartPr>
      <w:docPartBody>
        <w:p w:rsidR="00000000" w:rsidRDefault="009A4489">
          <w:pPr>
            <w:pStyle w:val="A3836771DF0B41E69D65857A8C4CD9C4"/>
          </w:pPr>
          <w:r w:rsidRPr="00AA526B">
            <w:rPr>
              <w:noProof/>
              <w:lang w:bidi="es-ES"/>
            </w:rPr>
            <w:t>650 €</w:t>
          </w:r>
        </w:p>
      </w:docPartBody>
    </w:docPart>
    <w:docPart>
      <w:docPartPr>
        <w:name w:val="EC9055A7CB1E4A1989DA25168B5BA817"/>
        <w:category>
          <w:name w:val="General"/>
          <w:gallery w:val="placeholder"/>
        </w:category>
        <w:types>
          <w:type w:val="bbPlcHdr"/>
        </w:types>
        <w:behaviors>
          <w:behavior w:val="content"/>
        </w:behaviors>
        <w:guid w:val="{008434E2-CDFC-420F-9FDA-DEF8EB1ED72F}"/>
      </w:docPartPr>
      <w:docPartBody>
        <w:p w:rsidR="00000000" w:rsidRDefault="009A4489">
          <w:pPr>
            <w:pStyle w:val="EC9055A7CB1E4A1989DA25168B5BA817"/>
          </w:pPr>
          <w:r w:rsidRPr="00AA526B">
            <w:rPr>
              <w:noProof/>
              <w:lang w:bidi="es-ES"/>
            </w:rPr>
            <w:t>800 €</w:t>
          </w:r>
        </w:p>
      </w:docPartBody>
    </w:docPart>
    <w:docPart>
      <w:docPartPr>
        <w:name w:val="409AB974EC5E4BB59D4C6FA29F15F49C"/>
        <w:category>
          <w:name w:val="General"/>
          <w:gallery w:val="placeholder"/>
        </w:category>
        <w:types>
          <w:type w:val="bbPlcHdr"/>
        </w:types>
        <w:behaviors>
          <w:behavior w:val="content"/>
        </w:behaviors>
        <w:guid w:val="{B88560E7-81A2-4431-9DC9-3DC41D2E3749}"/>
      </w:docPartPr>
      <w:docPartBody>
        <w:p w:rsidR="00000000" w:rsidRDefault="009A4489">
          <w:pPr>
            <w:pStyle w:val="409AB974EC5E4BB59D4C6FA29F15F49C"/>
          </w:pPr>
          <w:r w:rsidRPr="00AA526B">
            <w:rPr>
              <w:noProof/>
              <w:lang w:bidi="es-ES"/>
            </w:rPr>
            <w:t>350 €</w:t>
          </w:r>
        </w:p>
      </w:docPartBody>
    </w:docPart>
    <w:docPart>
      <w:docPartPr>
        <w:name w:val="5CDD2BE65DA94E0BB91A96D6CB72E83F"/>
        <w:category>
          <w:name w:val="General"/>
          <w:gallery w:val="placeholder"/>
        </w:category>
        <w:types>
          <w:type w:val="bbPlcHdr"/>
        </w:types>
        <w:behaviors>
          <w:behavior w:val="content"/>
        </w:behaviors>
        <w:guid w:val="{5CF5B6FC-C6D1-4E83-B53E-502BF3895DA8}"/>
      </w:docPartPr>
      <w:docPartBody>
        <w:p w:rsidR="00000000" w:rsidRDefault="009A4489">
          <w:pPr>
            <w:pStyle w:val="5CDD2BE65DA94E0BB91A96D6CB72E83F"/>
          </w:pPr>
          <w:r w:rsidRPr="00AA526B">
            <w:rPr>
              <w:noProof/>
              <w:lang w:bidi="es-ES"/>
            </w:rPr>
            <w:t>725 €</w:t>
          </w:r>
        </w:p>
      </w:docPartBody>
    </w:docPart>
    <w:docPart>
      <w:docPartPr>
        <w:name w:val="743EA7BC0AD849D88264FBF1EA6A7E14"/>
        <w:category>
          <w:name w:val="General"/>
          <w:gallery w:val="placeholder"/>
        </w:category>
        <w:types>
          <w:type w:val="bbPlcHdr"/>
        </w:types>
        <w:behaviors>
          <w:behavior w:val="content"/>
        </w:behaviors>
        <w:guid w:val="{3E3844A9-5891-4D68-9ACD-04592B3AAFF7}"/>
      </w:docPartPr>
      <w:docPartBody>
        <w:p w:rsidR="00000000" w:rsidRDefault="009A4489">
          <w:pPr>
            <w:pStyle w:val="743EA7BC0AD849D88264FBF1EA6A7E14"/>
          </w:pPr>
          <w:r w:rsidRPr="00AA526B">
            <w:rPr>
              <w:noProof/>
              <w:lang w:bidi="es-ES"/>
            </w:rPr>
            <w:t>820 €</w:t>
          </w:r>
        </w:p>
      </w:docPartBody>
    </w:docPart>
    <w:docPart>
      <w:docPartPr>
        <w:name w:val="7649ADD3FBEA4C2BA673948A6CBE3D56"/>
        <w:category>
          <w:name w:val="General"/>
          <w:gallery w:val="placeholder"/>
        </w:category>
        <w:types>
          <w:type w:val="bbPlcHdr"/>
        </w:types>
        <w:behaviors>
          <w:behavior w:val="content"/>
        </w:behaviors>
        <w:guid w:val="{919C8388-111D-46FD-9FF0-9B1860A201DD}"/>
      </w:docPartPr>
      <w:docPartBody>
        <w:p w:rsidR="00000000" w:rsidRDefault="009A4489">
          <w:pPr>
            <w:pStyle w:val="7649ADD3FBEA4C2BA673948A6CBE3D56"/>
          </w:pPr>
          <w:r w:rsidRPr="00AA526B">
            <w:rPr>
              <w:noProof/>
              <w:lang w:bidi="es-ES"/>
            </w:rPr>
            <w:t>1</w:t>
          </w:r>
          <w:r>
            <w:rPr>
              <w:noProof/>
              <w:lang w:bidi="es-ES"/>
            </w:rPr>
            <w:t xml:space="preserve"> </w:t>
          </w:r>
          <w:r w:rsidRPr="00AA526B">
            <w:rPr>
              <w:noProof/>
              <w:lang w:bidi="es-ES"/>
            </w:rPr>
            <w:t>125 €</w:t>
          </w:r>
        </w:p>
      </w:docPartBody>
    </w:docPart>
    <w:docPart>
      <w:docPartPr>
        <w:name w:val="4E79007201274F9D90AF442874E480EB"/>
        <w:category>
          <w:name w:val="General"/>
          <w:gallery w:val="placeholder"/>
        </w:category>
        <w:types>
          <w:type w:val="bbPlcHdr"/>
        </w:types>
        <w:behaviors>
          <w:behavior w:val="content"/>
        </w:behaviors>
        <w:guid w:val="{63AE4A91-B116-47E8-9400-EFE85D0BC56D}"/>
      </w:docPartPr>
      <w:docPartBody>
        <w:p w:rsidR="00000000" w:rsidRDefault="009A4489">
          <w:pPr>
            <w:pStyle w:val="4E79007201274F9D90AF442874E480EB"/>
          </w:pPr>
          <w:r w:rsidRPr="00AA526B">
            <w:rPr>
              <w:noProof/>
              <w:lang w:bidi="es-ES"/>
            </w:rPr>
            <w:t>1</w:t>
          </w:r>
          <w:r>
            <w:rPr>
              <w:noProof/>
              <w:lang w:bidi="es-ES"/>
            </w:rPr>
            <w:t xml:space="preserve"> </w:t>
          </w:r>
          <w:r w:rsidRPr="00AA526B">
            <w:rPr>
              <w:noProof/>
              <w:lang w:bidi="es-ES"/>
            </w:rPr>
            <w:t>156 €</w:t>
          </w:r>
        </w:p>
      </w:docPartBody>
    </w:docPart>
    <w:docPart>
      <w:docPartPr>
        <w:name w:val="4B8B4988E6414B25A3BBB4C3A23DE698"/>
        <w:category>
          <w:name w:val="General"/>
          <w:gallery w:val="placeholder"/>
        </w:category>
        <w:types>
          <w:type w:val="bbPlcHdr"/>
        </w:types>
        <w:behaviors>
          <w:behavior w:val="content"/>
        </w:behaviors>
        <w:guid w:val="{5FE490E7-91E3-4D7B-BB17-53A8C3BF75FB}"/>
      </w:docPartPr>
      <w:docPartBody>
        <w:p w:rsidR="00000000" w:rsidRDefault="009A4489">
          <w:pPr>
            <w:pStyle w:val="4B8B4988E6414B25A3BBB4C3A23DE698"/>
          </w:pPr>
          <w:r w:rsidRPr="00AA526B">
            <w:rPr>
              <w:noProof/>
              <w:lang w:bidi="es-ES"/>
            </w:rPr>
            <w:t>1</w:t>
          </w:r>
          <w:r>
            <w:rPr>
              <w:noProof/>
              <w:lang w:bidi="es-ES"/>
            </w:rPr>
            <w:t xml:space="preserve"> </w:t>
          </w:r>
          <w:r w:rsidRPr="00AA526B">
            <w:rPr>
              <w:noProof/>
              <w:lang w:bidi="es-ES"/>
            </w:rPr>
            <w:t>227 €</w:t>
          </w:r>
        </w:p>
      </w:docPartBody>
    </w:docPart>
    <w:docPart>
      <w:docPartPr>
        <w:name w:val="0A2A7D994BDD4FB5BC522406682B2799"/>
        <w:category>
          <w:name w:val="General"/>
          <w:gallery w:val="placeholder"/>
        </w:category>
        <w:types>
          <w:type w:val="bbPlcHdr"/>
        </w:types>
        <w:behaviors>
          <w:behavior w:val="content"/>
        </w:behaviors>
        <w:guid w:val="{04896FE3-86BD-46E0-A280-5221F5555B17}"/>
      </w:docPartPr>
      <w:docPartBody>
        <w:p w:rsidR="00000000" w:rsidRDefault="009A4489">
          <w:pPr>
            <w:pStyle w:val="0A2A7D994BDD4FB5BC522406682B2799"/>
          </w:pPr>
          <w:r w:rsidRPr="00AA526B">
            <w:rPr>
              <w:noProof/>
              <w:lang w:bidi="es-ES"/>
            </w:rPr>
            <w:t>1</w:t>
          </w:r>
          <w:r>
            <w:rPr>
              <w:noProof/>
              <w:lang w:bidi="es-ES"/>
            </w:rPr>
            <w:t xml:space="preserve"> </w:t>
          </w:r>
          <w:r w:rsidRPr="00AA526B">
            <w:rPr>
              <w:noProof/>
              <w:lang w:bidi="es-ES"/>
            </w:rPr>
            <w:t>100 €</w:t>
          </w:r>
        </w:p>
      </w:docPartBody>
    </w:docPart>
    <w:docPart>
      <w:docPartPr>
        <w:name w:val="726ECCE56212421585D09DCA9878AA56"/>
        <w:category>
          <w:name w:val="General"/>
          <w:gallery w:val="placeholder"/>
        </w:category>
        <w:types>
          <w:type w:val="bbPlcHdr"/>
        </w:types>
        <w:behaviors>
          <w:behavior w:val="content"/>
        </w:behaviors>
        <w:guid w:val="{7F9AE19E-6870-43DF-84CD-FDA462451114}"/>
      </w:docPartPr>
      <w:docPartBody>
        <w:p w:rsidR="00000000" w:rsidRDefault="009A4489">
          <w:pPr>
            <w:pStyle w:val="726ECCE56212421585D09DCA9878AA56"/>
          </w:pPr>
          <w:r w:rsidRPr="00AA526B">
            <w:rPr>
              <w:noProof/>
              <w:lang w:bidi="es-ES"/>
            </w:rPr>
            <w:t>1</w:t>
          </w:r>
          <w:r>
            <w:rPr>
              <w:noProof/>
              <w:lang w:bidi="es-ES"/>
            </w:rPr>
            <w:t xml:space="preserve"> </w:t>
          </w:r>
          <w:r w:rsidRPr="00AA526B">
            <w:rPr>
              <w:noProof/>
              <w:lang w:bidi="es-ES"/>
            </w:rPr>
            <w:t>250 €</w:t>
          </w:r>
        </w:p>
      </w:docPartBody>
    </w:docPart>
    <w:docPart>
      <w:docPartPr>
        <w:name w:val="181E7EE1CC894DC683FD58129D0B7370"/>
        <w:category>
          <w:name w:val="General"/>
          <w:gallery w:val="placeholder"/>
        </w:category>
        <w:types>
          <w:type w:val="bbPlcHdr"/>
        </w:types>
        <w:behaviors>
          <w:behavior w:val="content"/>
        </w:behaviors>
        <w:guid w:val="{DC005BE5-40A3-4304-874C-80DCBD74D72B}"/>
      </w:docPartPr>
      <w:docPartBody>
        <w:p w:rsidR="00000000" w:rsidRDefault="009A4489">
          <w:pPr>
            <w:pStyle w:val="181E7EE1CC894DC683FD58129D0B7370"/>
          </w:pPr>
          <w:r w:rsidRPr="00AA526B">
            <w:rPr>
              <w:noProof/>
              <w:lang w:bidi="es-ES"/>
            </w:rPr>
            <w:t>1</w:t>
          </w:r>
          <w:r>
            <w:rPr>
              <w:noProof/>
              <w:lang w:bidi="es-ES"/>
            </w:rPr>
            <w:t xml:space="preserve"> </w:t>
          </w:r>
          <w:r w:rsidRPr="00AA526B">
            <w:rPr>
              <w:noProof/>
              <w:lang w:bidi="es-ES"/>
            </w:rPr>
            <w:t>367 €</w:t>
          </w:r>
        </w:p>
      </w:docPartBody>
    </w:docPart>
    <w:docPart>
      <w:docPartPr>
        <w:name w:val="6D320C32D1654532B2CDDFE2E3A5E56C"/>
        <w:category>
          <w:name w:val="General"/>
          <w:gallery w:val="placeholder"/>
        </w:category>
        <w:types>
          <w:type w:val="bbPlcHdr"/>
        </w:types>
        <w:behaviors>
          <w:behavior w:val="content"/>
        </w:behaviors>
        <w:guid w:val="{2585AC37-179E-464F-8150-7D76E429E881}"/>
      </w:docPartPr>
      <w:docPartBody>
        <w:p w:rsidR="00000000" w:rsidRDefault="009A4489">
          <w:pPr>
            <w:pStyle w:val="6D320C32D1654532B2CDDFE2E3A5E56C"/>
          </w:pPr>
          <w:r w:rsidRPr="00AA526B">
            <w:rPr>
              <w:noProof/>
              <w:lang w:bidi="es-ES"/>
            </w:rPr>
            <w:t>10 821 €</w:t>
          </w:r>
        </w:p>
      </w:docPartBody>
    </w:docPart>
    <w:docPart>
      <w:docPartPr>
        <w:name w:val="C8F9F80BE0964A029F7ABF45F8FAA299"/>
        <w:category>
          <w:name w:val="General"/>
          <w:gallery w:val="placeholder"/>
        </w:category>
        <w:types>
          <w:type w:val="bbPlcHdr"/>
        </w:types>
        <w:behaviors>
          <w:behavior w:val="content"/>
        </w:behaviors>
        <w:guid w:val="{1BC17C4E-52BB-42F7-8D7C-A5F8D0E45464}"/>
      </w:docPartPr>
      <w:docPartBody>
        <w:p w:rsidR="00000000" w:rsidRDefault="009A4489">
          <w:pPr>
            <w:pStyle w:val="C8F9F80BE0964A029F7ABF45F8FAA299"/>
          </w:pPr>
          <w:r w:rsidRPr="00AA526B">
            <w:rPr>
              <w:noProof/>
              <w:lang w:bidi="es-ES"/>
            </w:rPr>
            <w:t>Alquiler</w:t>
          </w:r>
        </w:p>
      </w:docPartBody>
    </w:docPart>
    <w:docPart>
      <w:docPartPr>
        <w:name w:val="2BEF163C718C443781C64A43DAE83F3B"/>
        <w:category>
          <w:name w:val="General"/>
          <w:gallery w:val="placeholder"/>
        </w:category>
        <w:types>
          <w:type w:val="bbPlcHdr"/>
        </w:types>
        <w:behaviors>
          <w:behavior w:val="content"/>
        </w:behaviors>
        <w:guid w:val="{BC769CAB-0B4C-40A0-9AD0-D766D571473A}"/>
      </w:docPartPr>
      <w:docPartBody>
        <w:p w:rsidR="00000000" w:rsidRDefault="009A4489">
          <w:pPr>
            <w:pStyle w:val="2BEF163C718C443781C64A43DAE83F3B"/>
          </w:pPr>
          <w:r w:rsidRPr="00AA526B">
            <w:rPr>
              <w:noProof/>
              <w:lang w:bidi="es-ES"/>
            </w:rPr>
            <w:t>1</w:t>
          </w:r>
          <w:r>
            <w:rPr>
              <w:noProof/>
              <w:lang w:bidi="es-ES"/>
            </w:rPr>
            <w:t xml:space="preserve"> </w:t>
          </w:r>
          <w:r w:rsidRPr="00AA526B">
            <w:rPr>
              <w:noProof/>
              <w:lang w:bidi="es-ES"/>
            </w:rPr>
            <w:t>250 €</w:t>
          </w:r>
        </w:p>
      </w:docPartBody>
    </w:docPart>
    <w:docPart>
      <w:docPartPr>
        <w:name w:val="16A0C39126044F0BB178C3191205B48C"/>
        <w:category>
          <w:name w:val="General"/>
          <w:gallery w:val="placeholder"/>
        </w:category>
        <w:types>
          <w:type w:val="bbPlcHdr"/>
        </w:types>
        <w:behaviors>
          <w:behavior w:val="content"/>
        </w:behaviors>
        <w:guid w:val="{6FA0F1B2-9063-4B26-AE2F-9033CE0DEF59}"/>
      </w:docPartPr>
      <w:docPartBody>
        <w:p w:rsidR="00000000" w:rsidRDefault="009A4489">
          <w:pPr>
            <w:pStyle w:val="16A0C39126044F0BB178C3191205B48C"/>
          </w:pPr>
          <w:r w:rsidRPr="00AA526B">
            <w:rPr>
              <w:noProof/>
              <w:lang w:bidi="es-ES"/>
            </w:rPr>
            <w:t>1</w:t>
          </w:r>
          <w:r>
            <w:rPr>
              <w:noProof/>
              <w:lang w:bidi="es-ES"/>
            </w:rPr>
            <w:t xml:space="preserve"> </w:t>
          </w:r>
          <w:r w:rsidRPr="00AA526B">
            <w:rPr>
              <w:noProof/>
              <w:lang w:bidi="es-ES"/>
            </w:rPr>
            <w:t>250 €</w:t>
          </w:r>
        </w:p>
      </w:docPartBody>
    </w:docPart>
    <w:docPart>
      <w:docPartPr>
        <w:name w:val="4AEF0CA83AC04F2B8DB7FB20D19846D4"/>
        <w:category>
          <w:name w:val="General"/>
          <w:gallery w:val="placeholder"/>
        </w:category>
        <w:types>
          <w:type w:val="bbPlcHdr"/>
        </w:types>
        <w:behaviors>
          <w:behavior w:val="content"/>
        </w:behaviors>
        <w:guid w:val="{A0607510-CF7D-4569-9E14-02B62709E4DE}"/>
      </w:docPartPr>
      <w:docPartBody>
        <w:p w:rsidR="00000000" w:rsidRDefault="009A4489">
          <w:pPr>
            <w:pStyle w:val="4AEF0CA83AC04F2B8DB7FB20D19846D4"/>
          </w:pPr>
          <w:r w:rsidRPr="00AA526B">
            <w:rPr>
              <w:noProof/>
              <w:lang w:bidi="es-ES"/>
            </w:rPr>
            <w:t>1</w:t>
          </w:r>
          <w:r>
            <w:rPr>
              <w:noProof/>
              <w:lang w:bidi="es-ES"/>
            </w:rPr>
            <w:t xml:space="preserve"> </w:t>
          </w:r>
          <w:r w:rsidRPr="00AA526B">
            <w:rPr>
              <w:noProof/>
              <w:lang w:bidi="es-ES"/>
            </w:rPr>
            <w:t>250 €</w:t>
          </w:r>
        </w:p>
      </w:docPartBody>
    </w:docPart>
    <w:docPart>
      <w:docPartPr>
        <w:name w:val="540F72825A01428AB9680906076F2303"/>
        <w:category>
          <w:name w:val="General"/>
          <w:gallery w:val="placeholder"/>
        </w:category>
        <w:types>
          <w:type w:val="bbPlcHdr"/>
        </w:types>
        <w:behaviors>
          <w:behavior w:val="content"/>
        </w:behaviors>
        <w:guid w:val="{96E78DD6-DB72-46A4-B5E9-338A8A045396}"/>
      </w:docPartPr>
      <w:docPartBody>
        <w:p w:rsidR="00000000" w:rsidRDefault="009A4489">
          <w:pPr>
            <w:pStyle w:val="540F72825A01428AB9680906076F2303"/>
          </w:pPr>
          <w:r w:rsidRPr="00AA526B">
            <w:rPr>
              <w:noProof/>
              <w:lang w:bidi="es-ES"/>
            </w:rPr>
            <w:t>1</w:t>
          </w:r>
          <w:r>
            <w:rPr>
              <w:noProof/>
              <w:lang w:bidi="es-ES"/>
            </w:rPr>
            <w:t xml:space="preserve"> </w:t>
          </w:r>
          <w:r w:rsidRPr="00AA526B">
            <w:rPr>
              <w:noProof/>
              <w:lang w:bidi="es-ES"/>
            </w:rPr>
            <w:t>250 €</w:t>
          </w:r>
        </w:p>
      </w:docPartBody>
    </w:docPart>
    <w:docPart>
      <w:docPartPr>
        <w:name w:val="2B35474E05354C7891681AB58E0F049A"/>
        <w:category>
          <w:name w:val="General"/>
          <w:gallery w:val="placeholder"/>
        </w:category>
        <w:types>
          <w:type w:val="bbPlcHdr"/>
        </w:types>
        <w:behaviors>
          <w:behavior w:val="content"/>
        </w:behaviors>
        <w:guid w:val="{AC734684-0860-4D86-A940-289E913A6676}"/>
      </w:docPartPr>
      <w:docPartBody>
        <w:p w:rsidR="00000000" w:rsidRDefault="009A4489">
          <w:pPr>
            <w:pStyle w:val="2B35474E05354C7891681AB58E0F049A"/>
          </w:pPr>
          <w:r w:rsidRPr="00AA526B">
            <w:rPr>
              <w:noProof/>
              <w:lang w:bidi="es-ES"/>
            </w:rPr>
            <w:t>1</w:t>
          </w:r>
          <w:r>
            <w:rPr>
              <w:noProof/>
              <w:lang w:bidi="es-ES"/>
            </w:rPr>
            <w:t xml:space="preserve"> </w:t>
          </w:r>
          <w:r w:rsidRPr="00AA526B">
            <w:rPr>
              <w:noProof/>
              <w:lang w:bidi="es-ES"/>
            </w:rPr>
            <w:t>250 €</w:t>
          </w:r>
        </w:p>
      </w:docPartBody>
    </w:docPart>
    <w:docPart>
      <w:docPartPr>
        <w:name w:val="E3A582912CCE46749EE5FD8289BD3551"/>
        <w:category>
          <w:name w:val="General"/>
          <w:gallery w:val="placeholder"/>
        </w:category>
        <w:types>
          <w:type w:val="bbPlcHdr"/>
        </w:types>
        <w:behaviors>
          <w:behavior w:val="content"/>
        </w:behaviors>
        <w:guid w:val="{62B7D967-D20F-4BA8-9F28-638D7E3D26FE}"/>
      </w:docPartPr>
      <w:docPartBody>
        <w:p w:rsidR="00000000" w:rsidRDefault="009A4489">
          <w:pPr>
            <w:pStyle w:val="E3A582912CCE46749EE5FD8289BD3551"/>
          </w:pPr>
          <w:r w:rsidRPr="00AA526B">
            <w:rPr>
              <w:noProof/>
              <w:lang w:bidi="es-ES"/>
            </w:rPr>
            <w:t>1</w:t>
          </w:r>
          <w:r>
            <w:rPr>
              <w:noProof/>
              <w:lang w:bidi="es-ES"/>
            </w:rPr>
            <w:t xml:space="preserve"> </w:t>
          </w:r>
          <w:r w:rsidRPr="00AA526B">
            <w:rPr>
              <w:noProof/>
              <w:lang w:bidi="es-ES"/>
            </w:rPr>
            <w:t>250 €</w:t>
          </w:r>
        </w:p>
      </w:docPartBody>
    </w:docPart>
    <w:docPart>
      <w:docPartPr>
        <w:name w:val="FF2E8D9349464EB58F600DD62AEBF4E2"/>
        <w:category>
          <w:name w:val="General"/>
          <w:gallery w:val="placeholder"/>
        </w:category>
        <w:types>
          <w:type w:val="bbPlcHdr"/>
        </w:types>
        <w:behaviors>
          <w:behavior w:val="content"/>
        </w:behaviors>
        <w:guid w:val="{F8C2C52F-92AA-4BD4-8F3B-6A4DCBC6ED6B}"/>
      </w:docPartPr>
      <w:docPartBody>
        <w:p w:rsidR="00000000" w:rsidRDefault="009A4489">
          <w:pPr>
            <w:pStyle w:val="FF2E8D9349464EB58F600DD62AEBF4E2"/>
          </w:pPr>
          <w:r w:rsidRPr="00AA526B">
            <w:rPr>
              <w:noProof/>
              <w:lang w:bidi="es-ES"/>
            </w:rPr>
            <w:t>1</w:t>
          </w:r>
          <w:r>
            <w:rPr>
              <w:noProof/>
              <w:lang w:bidi="es-ES"/>
            </w:rPr>
            <w:t xml:space="preserve"> </w:t>
          </w:r>
          <w:r w:rsidRPr="00AA526B">
            <w:rPr>
              <w:noProof/>
              <w:lang w:bidi="es-ES"/>
            </w:rPr>
            <w:t>250 €</w:t>
          </w:r>
        </w:p>
      </w:docPartBody>
    </w:docPart>
    <w:docPart>
      <w:docPartPr>
        <w:name w:val="820C44BC212F484B9BA907BDE4AC0B35"/>
        <w:category>
          <w:name w:val="General"/>
          <w:gallery w:val="placeholder"/>
        </w:category>
        <w:types>
          <w:type w:val="bbPlcHdr"/>
        </w:types>
        <w:behaviors>
          <w:behavior w:val="content"/>
        </w:behaviors>
        <w:guid w:val="{03B60ECF-83F5-4206-B5D7-FDD912ECA682}"/>
      </w:docPartPr>
      <w:docPartBody>
        <w:p w:rsidR="00000000" w:rsidRDefault="009A4489">
          <w:pPr>
            <w:pStyle w:val="820C44BC212F484B9BA907BDE4AC0B35"/>
          </w:pPr>
          <w:r w:rsidRPr="00AA526B">
            <w:rPr>
              <w:noProof/>
              <w:lang w:bidi="es-ES"/>
            </w:rPr>
            <w:t>1</w:t>
          </w:r>
          <w:r>
            <w:rPr>
              <w:noProof/>
              <w:lang w:bidi="es-ES"/>
            </w:rPr>
            <w:t xml:space="preserve"> </w:t>
          </w:r>
          <w:r w:rsidRPr="00AA526B">
            <w:rPr>
              <w:noProof/>
              <w:lang w:bidi="es-ES"/>
            </w:rPr>
            <w:t>250 €</w:t>
          </w:r>
        </w:p>
      </w:docPartBody>
    </w:docPart>
    <w:docPart>
      <w:docPartPr>
        <w:name w:val="66D89FF8462D47BDAB2C7C886D9E8B72"/>
        <w:category>
          <w:name w:val="General"/>
          <w:gallery w:val="placeholder"/>
        </w:category>
        <w:types>
          <w:type w:val="bbPlcHdr"/>
        </w:types>
        <w:behaviors>
          <w:behavior w:val="content"/>
        </w:behaviors>
        <w:guid w:val="{4657EC73-FA3D-4F5A-8050-2C58F4B7CE9C}"/>
      </w:docPartPr>
      <w:docPartBody>
        <w:p w:rsidR="00000000" w:rsidRDefault="009A4489">
          <w:pPr>
            <w:pStyle w:val="66D89FF8462D47BDAB2C7C886D9E8B72"/>
          </w:pPr>
          <w:r w:rsidRPr="00AA526B">
            <w:rPr>
              <w:noProof/>
              <w:lang w:bidi="es-ES"/>
            </w:rPr>
            <w:t>1</w:t>
          </w:r>
          <w:r>
            <w:rPr>
              <w:noProof/>
              <w:lang w:bidi="es-ES"/>
            </w:rPr>
            <w:t xml:space="preserve"> </w:t>
          </w:r>
          <w:r w:rsidRPr="00AA526B">
            <w:rPr>
              <w:noProof/>
              <w:lang w:bidi="es-ES"/>
            </w:rPr>
            <w:t>250 €</w:t>
          </w:r>
        </w:p>
      </w:docPartBody>
    </w:docPart>
    <w:docPart>
      <w:docPartPr>
        <w:name w:val="2F5CDF3E875D48E6A46604BB1E699C40"/>
        <w:category>
          <w:name w:val="General"/>
          <w:gallery w:val="placeholder"/>
        </w:category>
        <w:types>
          <w:type w:val="bbPlcHdr"/>
        </w:types>
        <w:behaviors>
          <w:behavior w:val="content"/>
        </w:behaviors>
        <w:guid w:val="{C1D9CECF-EAEE-48E3-8BF2-C9D129925558}"/>
      </w:docPartPr>
      <w:docPartBody>
        <w:p w:rsidR="00000000" w:rsidRDefault="009A4489">
          <w:pPr>
            <w:pStyle w:val="2F5CDF3E875D48E6A46604BB1E699C40"/>
          </w:pPr>
          <w:r w:rsidRPr="00AA526B">
            <w:rPr>
              <w:noProof/>
              <w:lang w:bidi="es-ES"/>
            </w:rPr>
            <w:t>1</w:t>
          </w:r>
          <w:r>
            <w:rPr>
              <w:noProof/>
              <w:lang w:bidi="es-ES"/>
            </w:rPr>
            <w:t xml:space="preserve"> </w:t>
          </w:r>
          <w:r w:rsidRPr="00AA526B">
            <w:rPr>
              <w:noProof/>
              <w:lang w:bidi="es-ES"/>
            </w:rPr>
            <w:t>250 €</w:t>
          </w:r>
        </w:p>
      </w:docPartBody>
    </w:docPart>
    <w:docPart>
      <w:docPartPr>
        <w:name w:val="DF9D712975EC42EBBC5EE08329673EC1"/>
        <w:category>
          <w:name w:val="General"/>
          <w:gallery w:val="placeholder"/>
        </w:category>
        <w:types>
          <w:type w:val="bbPlcHdr"/>
        </w:types>
        <w:behaviors>
          <w:behavior w:val="content"/>
        </w:behaviors>
        <w:guid w:val="{ABA2311C-045B-470E-8414-AFE5042680F5}"/>
      </w:docPartPr>
      <w:docPartBody>
        <w:p w:rsidR="00000000" w:rsidRDefault="009A4489">
          <w:pPr>
            <w:pStyle w:val="DF9D712975EC42EBBC5EE08329673EC1"/>
          </w:pPr>
          <w:r w:rsidRPr="00AA526B">
            <w:rPr>
              <w:noProof/>
              <w:lang w:bidi="es-ES"/>
            </w:rPr>
            <w:t>1</w:t>
          </w:r>
          <w:r>
            <w:rPr>
              <w:noProof/>
              <w:lang w:bidi="es-ES"/>
            </w:rPr>
            <w:t xml:space="preserve"> </w:t>
          </w:r>
          <w:r w:rsidRPr="00AA526B">
            <w:rPr>
              <w:noProof/>
              <w:lang w:bidi="es-ES"/>
            </w:rPr>
            <w:t>250 €</w:t>
          </w:r>
        </w:p>
      </w:docPartBody>
    </w:docPart>
    <w:docPart>
      <w:docPartPr>
        <w:name w:val="2EEEFCEF3527449E9C5E2E58847AB338"/>
        <w:category>
          <w:name w:val="General"/>
          <w:gallery w:val="placeholder"/>
        </w:category>
        <w:types>
          <w:type w:val="bbPlcHdr"/>
        </w:types>
        <w:behaviors>
          <w:behavior w:val="content"/>
        </w:behaviors>
        <w:guid w:val="{51993730-9D3F-4FF1-8D4A-084A2DFFB901}"/>
      </w:docPartPr>
      <w:docPartBody>
        <w:p w:rsidR="00000000" w:rsidRDefault="009A4489">
          <w:pPr>
            <w:pStyle w:val="2EEEFCEF3527449E9C5E2E58847AB338"/>
          </w:pPr>
          <w:r w:rsidRPr="00AA526B">
            <w:rPr>
              <w:noProof/>
              <w:lang w:bidi="es-ES"/>
            </w:rPr>
            <w:t>1</w:t>
          </w:r>
          <w:r>
            <w:rPr>
              <w:noProof/>
              <w:lang w:bidi="es-ES"/>
            </w:rPr>
            <w:t xml:space="preserve"> </w:t>
          </w:r>
          <w:r w:rsidRPr="00AA526B">
            <w:rPr>
              <w:noProof/>
              <w:lang w:bidi="es-ES"/>
            </w:rPr>
            <w:t>250 €</w:t>
          </w:r>
        </w:p>
      </w:docPartBody>
    </w:docPart>
    <w:docPart>
      <w:docPartPr>
        <w:name w:val="BD7DB2C14BBF4E63BCE3BA4C37F5E17F"/>
        <w:category>
          <w:name w:val="General"/>
          <w:gallery w:val="placeholder"/>
        </w:category>
        <w:types>
          <w:type w:val="bbPlcHdr"/>
        </w:types>
        <w:behaviors>
          <w:behavior w:val="content"/>
        </w:behaviors>
        <w:guid w:val="{27823123-A2B2-4408-BB1D-77C2A7A60166}"/>
      </w:docPartPr>
      <w:docPartBody>
        <w:p w:rsidR="00000000" w:rsidRDefault="009A4489">
          <w:pPr>
            <w:pStyle w:val="BD7DB2C14BBF4E63BCE3BA4C37F5E17F"/>
          </w:pPr>
          <w:r w:rsidRPr="00AA526B">
            <w:rPr>
              <w:noProof/>
              <w:lang w:bidi="es-ES"/>
            </w:rPr>
            <w:t>15 000 €</w:t>
          </w:r>
        </w:p>
      </w:docPartBody>
    </w:docPart>
    <w:docPart>
      <w:docPartPr>
        <w:name w:val="F37041E6FED04BD287769F1EB832D31F"/>
        <w:category>
          <w:name w:val="General"/>
          <w:gallery w:val="placeholder"/>
        </w:category>
        <w:types>
          <w:type w:val="bbPlcHdr"/>
        </w:types>
        <w:behaviors>
          <w:behavior w:val="content"/>
        </w:behaviors>
        <w:guid w:val="{934A79C1-6AD3-4EF9-9914-D27E3120091A}"/>
      </w:docPartPr>
      <w:docPartBody>
        <w:p w:rsidR="00000000" w:rsidRDefault="009A4489">
          <w:pPr>
            <w:pStyle w:val="F37041E6FED04BD287769F1EB832D31F"/>
          </w:pPr>
          <w:r w:rsidRPr="00AA526B">
            <w:rPr>
              <w:noProof/>
              <w:lang w:bidi="es-ES"/>
            </w:rPr>
            <w:t>Servicios públicos</w:t>
          </w:r>
        </w:p>
      </w:docPartBody>
    </w:docPart>
    <w:docPart>
      <w:docPartPr>
        <w:name w:val="7F237C63984841BE827C17873623F07E"/>
        <w:category>
          <w:name w:val="General"/>
          <w:gallery w:val="placeholder"/>
        </w:category>
        <w:types>
          <w:type w:val="bbPlcHdr"/>
        </w:types>
        <w:behaviors>
          <w:behavior w:val="content"/>
        </w:behaviors>
        <w:guid w:val="{FCD6E9E7-C5AE-419E-BAFE-CF8063CB117A}"/>
      </w:docPartPr>
      <w:docPartBody>
        <w:p w:rsidR="00000000" w:rsidRDefault="009A4489">
          <w:pPr>
            <w:pStyle w:val="7F237C63984841BE827C17873623F07E"/>
          </w:pPr>
          <w:r w:rsidRPr="00AA526B">
            <w:rPr>
              <w:noProof/>
              <w:lang w:bidi="es-ES"/>
            </w:rPr>
            <w:t>250 €</w:t>
          </w:r>
        </w:p>
      </w:docPartBody>
    </w:docPart>
    <w:docPart>
      <w:docPartPr>
        <w:name w:val="C2BBCEC83CA14654894FEA63ACD73F3D"/>
        <w:category>
          <w:name w:val="General"/>
          <w:gallery w:val="placeholder"/>
        </w:category>
        <w:types>
          <w:type w:val="bbPlcHdr"/>
        </w:types>
        <w:behaviors>
          <w:behavior w:val="content"/>
        </w:behaviors>
        <w:guid w:val="{6D0F5D12-8E92-4485-934B-2811BFAFE20E}"/>
      </w:docPartPr>
      <w:docPartBody>
        <w:p w:rsidR="00000000" w:rsidRDefault="009A4489">
          <w:pPr>
            <w:pStyle w:val="C2BBCEC83CA14654894FEA63ACD73F3D"/>
          </w:pPr>
          <w:r w:rsidRPr="00AA526B">
            <w:rPr>
              <w:noProof/>
              <w:lang w:bidi="es-ES"/>
            </w:rPr>
            <w:t>150 €</w:t>
          </w:r>
        </w:p>
      </w:docPartBody>
    </w:docPart>
    <w:docPart>
      <w:docPartPr>
        <w:name w:val="8074E55921D849E88E5492CEA28D38D5"/>
        <w:category>
          <w:name w:val="General"/>
          <w:gallery w:val="placeholder"/>
        </w:category>
        <w:types>
          <w:type w:val="bbPlcHdr"/>
        </w:types>
        <w:behaviors>
          <w:behavior w:val="content"/>
        </w:behaviors>
        <w:guid w:val="{24D4B89F-006D-47F0-A3E3-4D31FB338644}"/>
      </w:docPartPr>
      <w:docPartBody>
        <w:p w:rsidR="00000000" w:rsidRDefault="009A4489">
          <w:pPr>
            <w:pStyle w:val="8074E55921D849E88E5492CEA28D38D5"/>
          </w:pPr>
          <w:r w:rsidRPr="00AA526B">
            <w:rPr>
              <w:noProof/>
              <w:lang w:bidi="es-ES"/>
            </w:rPr>
            <w:t>200 €</w:t>
          </w:r>
        </w:p>
      </w:docPartBody>
    </w:docPart>
    <w:docPart>
      <w:docPartPr>
        <w:name w:val="12ABDA77712C47D99867103E4087D4A6"/>
        <w:category>
          <w:name w:val="General"/>
          <w:gallery w:val="placeholder"/>
        </w:category>
        <w:types>
          <w:type w:val="bbPlcHdr"/>
        </w:types>
        <w:behaviors>
          <w:behavior w:val="content"/>
        </w:behaviors>
        <w:guid w:val="{0E1A74EF-4566-4148-A0BB-DF664324E367}"/>
      </w:docPartPr>
      <w:docPartBody>
        <w:p w:rsidR="00000000" w:rsidRDefault="009A4489">
          <w:pPr>
            <w:pStyle w:val="12ABDA77712C47D99867103E4087D4A6"/>
          </w:pPr>
          <w:r w:rsidRPr="00AA526B">
            <w:rPr>
              <w:noProof/>
              <w:lang w:bidi="es-ES"/>
            </w:rPr>
            <w:t>200 €</w:t>
          </w:r>
        </w:p>
      </w:docPartBody>
    </w:docPart>
    <w:docPart>
      <w:docPartPr>
        <w:name w:val="886EE1B2057943D0A7F4DC2B68FC9838"/>
        <w:category>
          <w:name w:val="General"/>
          <w:gallery w:val="placeholder"/>
        </w:category>
        <w:types>
          <w:type w:val="bbPlcHdr"/>
        </w:types>
        <w:behaviors>
          <w:behavior w:val="content"/>
        </w:behaviors>
        <w:guid w:val="{41CFB47D-827A-4258-BF93-D335DE8F93B4}"/>
      </w:docPartPr>
      <w:docPartBody>
        <w:p w:rsidR="00000000" w:rsidRDefault="009A4489">
          <w:pPr>
            <w:pStyle w:val="886EE1B2057943D0A7F4DC2B68FC9838"/>
          </w:pPr>
          <w:r w:rsidRPr="00AA526B">
            <w:rPr>
              <w:noProof/>
              <w:lang w:bidi="es-ES"/>
            </w:rPr>
            <w:t>200 €</w:t>
          </w:r>
        </w:p>
      </w:docPartBody>
    </w:docPart>
    <w:docPart>
      <w:docPartPr>
        <w:name w:val="64A5120637C74854AF704123817F1454"/>
        <w:category>
          <w:name w:val="General"/>
          <w:gallery w:val="placeholder"/>
        </w:category>
        <w:types>
          <w:type w:val="bbPlcHdr"/>
        </w:types>
        <w:behaviors>
          <w:behavior w:val="content"/>
        </w:behaviors>
        <w:guid w:val="{FDBA77ED-6611-4C07-93CA-7FAAB3FDE15E}"/>
      </w:docPartPr>
      <w:docPartBody>
        <w:p w:rsidR="00000000" w:rsidRDefault="009A4489">
          <w:pPr>
            <w:pStyle w:val="64A5120637C74854AF704123817F1454"/>
          </w:pPr>
          <w:r w:rsidRPr="00AA526B">
            <w:rPr>
              <w:noProof/>
              <w:lang w:bidi="es-ES"/>
            </w:rPr>
            <w:t>250 €</w:t>
          </w:r>
        </w:p>
      </w:docPartBody>
    </w:docPart>
    <w:docPart>
      <w:docPartPr>
        <w:name w:val="2981168A3DF84F20BF65F69BE1CC2D21"/>
        <w:category>
          <w:name w:val="General"/>
          <w:gallery w:val="placeholder"/>
        </w:category>
        <w:types>
          <w:type w:val="bbPlcHdr"/>
        </w:types>
        <w:behaviors>
          <w:behavior w:val="content"/>
        </w:behaviors>
        <w:guid w:val="{D24DB90E-9605-49A1-B916-B951033CDB89}"/>
      </w:docPartPr>
      <w:docPartBody>
        <w:p w:rsidR="00000000" w:rsidRDefault="009A4489">
          <w:pPr>
            <w:pStyle w:val="2981168A3DF84F20BF65F69BE1CC2D21"/>
          </w:pPr>
          <w:r w:rsidRPr="00AA526B">
            <w:rPr>
              <w:noProof/>
              <w:lang w:bidi="es-ES"/>
            </w:rPr>
            <w:t>250 €</w:t>
          </w:r>
        </w:p>
      </w:docPartBody>
    </w:docPart>
    <w:docPart>
      <w:docPartPr>
        <w:name w:val="9C5BE24118164D27AC6D7850AFB18237"/>
        <w:category>
          <w:name w:val="General"/>
          <w:gallery w:val="placeholder"/>
        </w:category>
        <w:types>
          <w:type w:val="bbPlcHdr"/>
        </w:types>
        <w:behaviors>
          <w:behavior w:val="content"/>
        </w:behaviors>
        <w:guid w:val="{007282EA-C2EB-4981-A152-2698DA3DC10F}"/>
      </w:docPartPr>
      <w:docPartBody>
        <w:p w:rsidR="00000000" w:rsidRDefault="009A4489">
          <w:pPr>
            <w:pStyle w:val="9C5BE24118164D27AC6D7850AFB18237"/>
          </w:pPr>
          <w:r w:rsidRPr="00AA526B">
            <w:rPr>
              <w:noProof/>
              <w:lang w:bidi="es-ES"/>
            </w:rPr>
            <w:t>250 €</w:t>
          </w:r>
        </w:p>
      </w:docPartBody>
    </w:docPart>
    <w:docPart>
      <w:docPartPr>
        <w:name w:val="1D50FE0808E14AA09EAF569FEF23A786"/>
        <w:category>
          <w:name w:val="General"/>
          <w:gallery w:val="placeholder"/>
        </w:category>
        <w:types>
          <w:type w:val="bbPlcHdr"/>
        </w:types>
        <w:behaviors>
          <w:behavior w:val="content"/>
        </w:behaviors>
        <w:guid w:val="{706453A8-D1AF-40F2-BEB8-BD2DC3C97CA0}"/>
      </w:docPartPr>
      <w:docPartBody>
        <w:p w:rsidR="00000000" w:rsidRDefault="009A4489">
          <w:pPr>
            <w:pStyle w:val="1D50FE0808E14AA09EAF569FEF23A786"/>
          </w:pPr>
          <w:r w:rsidRPr="00AA526B">
            <w:rPr>
              <w:noProof/>
              <w:lang w:bidi="es-ES"/>
            </w:rPr>
            <w:t>200 €</w:t>
          </w:r>
        </w:p>
      </w:docPartBody>
    </w:docPart>
    <w:docPart>
      <w:docPartPr>
        <w:name w:val="5F5AC1F6095F4DE1AE8DEA980F8A2088"/>
        <w:category>
          <w:name w:val="General"/>
          <w:gallery w:val="placeholder"/>
        </w:category>
        <w:types>
          <w:type w:val="bbPlcHdr"/>
        </w:types>
        <w:behaviors>
          <w:behavior w:val="content"/>
        </w:behaviors>
        <w:guid w:val="{FEEFAE48-6D6A-49D8-AA5D-98362962CE75}"/>
      </w:docPartPr>
      <w:docPartBody>
        <w:p w:rsidR="00000000" w:rsidRDefault="009A4489">
          <w:pPr>
            <w:pStyle w:val="5F5AC1F6095F4DE1AE8DEA980F8A2088"/>
          </w:pPr>
          <w:r w:rsidRPr="00AA526B">
            <w:rPr>
              <w:noProof/>
              <w:lang w:bidi="es-ES"/>
            </w:rPr>
            <w:t>200 €</w:t>
          </w:r>
        </w:p>
      </w:docPartBody>
    </w:docPart>
    <w:docPart>
      <w:docPartPr>
        <w:name w:val="7454FCBB8E0C4B92B4ADCA548F054059"/>
        <w:category>
          <w:name w:val="General"/>
          <w:gallery w:val="placeholder"/>
        </w:category>
        <w:types>
          <w:type w:val="bbPlcHdr"/>
        </w:types>
        <w:behaviors>
          <w:behavior w:val="content"/>
        </w:behaviors>
        <w:guid w:val="{3B7607D7-6AE3-4C85-BC41-DAF871B8F895}"/>
      </w:docPartPr>
      <w:docPartBody>
        <w:p w:rsidR="00000000" w:rsidRDefault="009A4489">
          <w:pPr>
            <w:pStyle w:val="7454FCBB8E0C4B92B4ADCA548F054059"/>
          </w:pPr>
          <w:r w:rsidRPr="00AA526B">
            <w:rPr>
              <w:noProof/>
              <w:lang w:bidi="es-ES"/>
            </w:rPr>
            <w:t>250 €</w:t>
          </w:r>
        </w:p>
      </w:docPartBody>
    </w:docPart>
    <w:docPart>
      <w:docPartPr>
        <w:name w:val="EAD56D1573584EDFBE33581B58423B9E"/>
        <w:category>
          <w:name w:val="General"/>
          <w:gallery w:val="placeholder"/>
        </w:category>
        <w:types>
          <w:type w:val="bbPlcHdr"/>
        </w:types>
        <w:behaviors>
          <w:behavior w:val="content"/>
        </w:behaviors>
        <w:guid w:val="{6943A72E-7576-48E9-9A23-25733C5EA9B3}"/>
      </w:docPartPr>
      <w:docPartBody>
        <w:p w:rsidR="00000000" w:rsidRDefault="009A4489">
          <w:pPr>
            <w:pStyle w:val="EAD56D1573584EDFBE33581B58423B9E"/>
          </w:pPr>
          <w:r w:rsidRPr="00AA526B">
            <w:rPr>
              <w:noProof/>
              <w:lang w:bidi="es-ES"/>
            </w:rPr>
            <w:t>250 €</w:t>
          </w:r>
        </w:p>
      </w:docPartBody>
    </w:docPart>
    <w:docPart>
      <w:docPartPr>
        <w:name w:val="246CAD9850CE40399F495BD03EBEB064"/>
        <w:category>
          <w:name w:val="General"/>
          <w:gallery w:val="placeholder"/>
        </w:category>
        <w:types>
          <w:type w:val="bbPlcHdr"/>
        </w:types>
        <w:behaviors>
          <w:behavior w:val="content"/>
        </w:behaviors>
        <w:guid w:val="{C5C98346-E4D0-4668-A468-92FF60B643DD}"/>
      </w:docPartPr>
      <w:docPartBody>
        <w:p w:rsidR="00000000" w:rsidRDefault="009A4489">
          <w:pPr>
            <w:pStyle w:val="246CAD9850CE40399F495BD03EBEB064"/>
          </w:pPr>
          <w:r w:rsidRPr="00AA526B">
            <w:rPr>
              <w:noProof/>
              <w:lang w:bidi="es-ES"/>
            </w:rPr>
            <w:t>2</w:t>
          </w:r>
          <w:r>
            <w:rPr>
              <w:noProof/>
              <w:lang w:bidi="es-ES"/>
            </w:rPr>
            <w:t xml:space="preserve"> </w:t>
          </w:r>
          <w:r w:rsidRPr="00AA526B">
            <w:rPr>
              <w:noProof/>
              <w:lang w:bidi="es-ES"/>
            </w:rPr>
            <w:t>650 €</w:t>
          </w:r>
        </w:p>
      </w:docPartBody>
    </w:docPart>
    <w:docPart>
      <w:docPartPr>
        <w:name w:val="39699BA25CCA45238E6708918A2FCDF8"/>
        <w:category>
          <w:name w:val="General"/>
          <w:gallery w:val="placeholder"/>
        </w:category>
        <w:types>
          <w:type w:val="bbPlcHdr"/>
        </w:types>
        <w:behaviors>
          <w:behavior w:val="content"/>
        </w:behaviors>
        <w:guid w:val="{BF14D2A0-B61B-4843-81AD-44ED2ED145DA}"/>
      </w:docPartPr>
      <w:docPartBody>
        <w:p w:rsidR="00000000" w:rsidRDefault="009A4489">
          <w:pPr>
            <w:pStyle w:val="39699BA25CCA45238E6708918A2FCDF8"/>
          </w:pPr>
          <w:r w:rsidRPr="00AA526B">
            <w:rPr>
              <w:noProof/>
              <w:lang w:bidi="es-ES"/>
            </w:rPr>
            <w:t>Gastos del sitio web</w:t>
          </w:r>
        </w:p>
      </w:docPartBody>
    </w:docPart>
    <w:docPart>
      <w:docPartPr>
        <w:name w:val="7558C269719C4835B14F7CD4AD3D71B8"/>
        <w:category>
          <w:name w:val="General"/>
          <w:gallery w:val="placeholder"/>
        </w:category>
        <w:types>
          <w:type w:val="bbPlcHdr"/>
        </w:types>
        <w:behaviors>
          <w:behavior w:val="content"/>
        </w:behaviors>
        <w:guid w:val="{FB8C5284-5945-45FF-B1E1-C4E8B9D879F2}"/>
      </w:docPartPr>
      <w:docPartBody>
        <w:p w:rsidR="00000000" w:rsidRDefault="009A4489">
          <w:pPr>
            <w:pStyle w:val="7558C269719C4835B14F7CD4AD3D71B8"/>
          </w:pPr>
          <w:r w:rsidRPr="00AA526B">
            <w:rPr>
              <w:noProof/>
              <w:lang w:bidi="es-ES"/>
            </w:rPr>
            <w:t>175 €</w:t>
          </w:r>
        </w:p>
      </w:docPartBody>
    </w:docPart>
    <w:docPart>
      <w:docPartPr>
        <w:name w:val="9503DE5B6D864221A50629BEE5343517"/>
        <w:category>
          <w:name w:val="General"/>
          <w:gallery w:val="placeholder"/>
        </w:category>
        <w:types>
          <w:type w:val="bbPlcHdr"/>
        </w:types>
        <w:behaviors>
          <w:behavior w:val="content"/>
        </w:behaviors>
        <w:guid w:val="{8CB4818F-70C6-48DA-9BA8-A85F35C74F76}"/>
      </w:docPartPr>
      <w:docPartBody>
        <w:p w:rsidR="00000000" w:rsidRDefault="009A4489">
          <w:pPr>
            <w:pStyle w:val="9503DE5B6D864221A50629BEE5343517"/>
          </w:pPr>
          <w:r w:rsidRPr="00AA526B">
            <w:rPr>
              <w:noProof/>
              <w:lang w:bidi="es-ES"/>
            </w:rPr>
            <w:t>175 €</w:t>
          </w:r>
        </w:p>
      </w:docPartBody>
    </w:docPart>
    <w:docPart>
      <w:docPartPr>
        <w:name w:val="1F22FFBEBFF744FCBF4504A1830F39CA"/>
        <w:category>
          <w:name w:val="General"/>
          <w:gallery w:val="placeholder"/>
        </w:category>
        <w:types>
          <w:type w:val="bbPlcHdr"/>
        </w:types>
        <w:behaviors>
          <w:behavior w:val="content"/>
        </w:behaviors>
        <w:guid w:val="{963E4FCE-A951-40CC-9543-9E144A840F56}"/>
      </w:docPartPr>
      <w:docPartBody>
        <w:p w:rsidR="00000000" w:rsidRDefault="009A4489">
          <w:pPr>
            <w:pStyle w:val="1F22FFBEBFF744FCBF4504A1830F39CA"/>
          </w:pPr>
          <w:r w:rsidRPr="00AA526B">
            <w:rPr>
              <w:noProof/>
              <w:lang w:bidi="es-ES"/>
            </w:rPr>
            <w:t>175 €</w:t>
          </w:r>
        </w:p>
      </w:docPartBody>
    </w:docPart>
    <w:docPart>
      <w:docPartPr>
        <w:name w:val="CB387F5BDFFD48ADBF04180B3CB85024"/>
        <w:category>
          <w:name w:val="General"/>
          <w:gallery w:val="placeholder"/>
        </w:category>
        <w:types>
          <w:type w:val="bbPlcHdr"/>
        </w:types>
        <w:behaviors>
          <w:behavior w:val="content"/>
        </w:behaviors>
        <w:guid w:val="{9A716349-90FB-40DC-BE40-BAA0C0C108F1}"/>
      </w:docPartPr>
      <w:docPartBody>
        <w:p w:rsidR="00000000" w:rsidRDefault="009A4489">
          <w:pPr>
            <w:pStyle w:val="CB387F5BDFFD48ADBF04180B3CB85024"/>
          </w:pPr>
          <w:r w:rsidRPr="00AA526B">
            <w:rPr>
              <w:noProof/>
              <w:lang w:bidi="es-ES"/>
            </w:rPr>
            <w:t>175 €</w:t>
          </w:r>
        </w:p>
      </w:docPartBody>
    </w:docPart>
    <w:docPart>
      <w:docPartPr>
        <w:name w:val="26A3A680B80F4188AF33097D0314264C"/>
        <w:category>
          <w:name w:val="General"/>
          <w:gallery w:val="placeholder"/>
        </w:category>
        <w:types>
          <w:type w:val="bbPlcHdr"/>
        </w:types>
        <w:behaviors>
          <w:behavior w:val="content"/>
        </w:behaviors>
        <w:guid w:val="{7C85EB87-CDE6-4B1D-9E51-1E56DC1F101E}"/>
      </w:docPartPr>
      <w:docPartBody>
        <w:p w:rsidR="00000000" w:rsidRDefault="009A4489">
          <w:pPr>
            <w:pStyle w:val="26A3A680B80F4188AF33097D0314264C"/>
          </w:pPr>
          <w:r w:rsidRPr="00AA526B">
            <w:rPr>
              <w:noProof/>
              <w:lang w:bidi="es-ES"/>
            </w:rPr>
            <w:t>175 €</w:t>
          </w:r>
        </w:p>
      </w:docPartBody>
    </w:docPart>
    <w:docPart>
      <w:docPartPr>
        <w:name w:val="D6AC8D4A6A4C40FEA7E6C222DD1CDD6B"/>
        <w:category>
          <w:name w:val="General"/>
          <w:gallery w:val="placeholder"/>
        </w:category>
        <w:types>
          <w:type w:val="bbPlcHdr"/>
        </w:types>
        <w:behaviors>
          <w:behavior w:val="content"/>
        </w:behaviors>
        <w:guid w:val="{2270E142-83AC-4798-8309-4D29365F0AA3}"/>
      </w:docPartPr>
      <w:docPartBody>
        <w:p w:rsidR="00000000" w:rsidRDefault="009A4489">
          <w:pPr>
            <w:pStyle w:val="D6AC8D4A6A4C40FEA7E6C222DD1CDD6B"/>
          </w:pPr>
          <w:r w:rsidRPr="00AA526B">
            <w:rPr>
              <w:noProof/>
              <w:lang w:bidi="es-ES"/>
            </w:rPr>
            <w:t>175 €</w:t>
          </w:r>
        </w:p>
      </w:docPartBody>
    </w:docPart>
    <w:docPart>
      <w:docPartPr>
        <w:name w:val="43AD4545AB9844229ABEDE2C7E38EDF0"/>
        <w:category>
          <w:name w:val="General"/>
          <w:gallery w:val="placeholder"/>
        </w:category>
        <w:types>
          <w:type w:val="bbPlcHdr"/>
        </w:types>
        <w:behaviors>
          <w:behavior w:val="content"/>
        </w:behaviors>
        <w:guid w:val="{E22BFC85-238A-40A5-A7F4-2E3433617469}"/>
      </w:docPartPr>
      <w:docPartBody>
        <w:p w:rsidR="00000000" w:rsidRDefault="009A4489">
          <w:pPr>
            <w:pStyle w:val="43AD4545AB9844229ABEDE2C7E38EDF0"/>
          </w:pPr>
          <w:r w:rsidRPr="00AA526B">
            <w:rPr>
              <w:noProof/>
              <w:lang w:bidi="es-ES"/>
            </w:rPr>
            <w:t>175 €</w:t>
          </w:r>
        </w:p>
      </w:docPartBody>
    </w:docPart>
    <w:docPart>
      <w:docPartPr>
        <w:name w:val="598FA146AF3846D9BFDC3311157A943B"/>
        <w:category>
          <w:name w:val="General"/>
          <w:gallery w:val="placeholder"/>
        </w:category>
        <w:types>
          <w:type w:val="bbPlcHdr"/>
        </w:types>
        <w:behaviors>
          <w:behavior w:val="content"/>
        </w:behaviors>
        <w:guid w:val="{B7FC7B3E-5B46-4A26-84A8-8EFFAE4D3848}"/>
      </w:docPartPr>
      <w:docPartBody>
        <w:p w:rsidR="00000000" w:rsidRDefault="009A4489">
          <w:pPr>
            <w:pStyle w:val="598FA146AF3846D9BFDC3311157A943B"/>
          </w:pPr>
          <w:r w:rsidRPr="00AA526B">
            <w:rPr>
              <w:noProof/>
              <w:lang w:bidi="es-ES"/>
            </w:rPr>
            <w:t>175 €</w:t>
          </w:r>
        </w:p>
      </w:docPartBody>
    </w:docPart>
    <w:docPart>
      <w:docPartPr>
        <w:name w:val="0EE03B2E1846490A9FA3C578C7DDF7CB"/>
        <w:category>
          <w:name w:val="General"/>
          <w:gallery w:val="placeholder"/>
        </w:category>
        <w:types>
          <w:type w:val="bbPlcHdr"/>
        </w:types>
        <w:behaviors>
          <w:behavior w:val="content"/>
        </w:behaviors>
        <w:guid w:val="{B88B4E9C-FED5-400C-A5C0-BB4F65B79D5D}"/>
      </w:docPartPr>
      <w:docPartBody>
        <w:p w:rsidR="00000000" w:rsidRDefault="009A4489">
          <w:pPr>
            <w:pStyle w:val="0EE03B2E1846490A9FA3C578C7DDF7CB"/>
          </w:pPr>
          <w:r w:rsidRPr="00AA526B">
            <w:rPr>
              <w:noProof/>
              <w:lang w:bidi="es-ES"/>
            </w:rPr>
            <w:t>175 €</w:t>
          </w:r>
        </w:p>
      </w:docPartBody>
    </w:docPart>
    <w:docPart>
      <w:docPartPr>
        <w:name w:val="0BE38AC628A045B383BB3102404AEEE2"/>
        <w:category>
          <w:name w:val="General"/>
          <w:gallery w:val="placeholder"/>
        </w:category>
        <w:types>
          <w:type w:val="bbPlcHdr"/>
        </w:types>
        <w:behaviors>
          <w:behavior w:val="content"/>
        </w:behaviors>
        <w:guid w:val="{A5811C49-F3DA-45BE-9757-D3BFA35F40EB}"/>
      </w:docPartPr>
      <w:docPartBody>
        <w:p w:rsidR="00000000" w:rsidRDefault="009A4489">
          <w:pPr>
            <w:pStyle w:val="0BE38AC628A045B383BB3102404AEEE2"/>
          </w:pPr>
          <w:r w:rsidRPr="00AA526B">
            <w:rPr>
              <w:noProof/>
              <w:lang w:bidi="es-ES"/>
            </w:rPr>
            <w:t>175 €</w:t>
          </w:r>
        </w:p>
      </w:docPartBody>
    </w:docPart>
    <w:docPart>
      <w:docPartPr>
        <w:name w:val="D11F18816A504A78A934381C418D9DEC"/>
        <w:category>
          <w:name w:val="General"/>
          <w:gallery w:val="placeholder"/>
        </w:category>
        <w:types>
          <w:type w:val="bbPlcHdr"/>
        </w:types>
        <w:behaviors>
          <w:behavior w:val="content"/>
        </w:behaviors>
        <w:guid w:val="{55FC2DE9-E197-4CDD-8985-B6C2A5548C6E}"/>
      </w:docPartPr>
      <w:docPartBody>
        <w:p w:rsidR="00000000" w:rsidRDefault="009A4489">
          <w:pPr>
            <w:pStyle w:val="D11F18816A504A78A934381C418D9DEC"/>
          </w:pPr>
          <w:r w:rsidRPr="00AA526B">
            <w:rPr>
              <w:noProof/>
              <w:lang w:bidi="es-ES"/>
            </w:rPr>
            <w:t>225 €</w:t>
          </w:r>
        </w:p>
      </w:docPartBody>
    </w:docPart>
    <w:docPart>
      <w:docPartPr>
        <w:name w:val="88A4F8B0CF77491B92416C6B118FDA13"/>
        <w:category>
          <w:name w:val="General"/>
          <w:gallery w:val="placeholder"/>
        </w:category>
        <w:types>
          <w:type w:val="bbPlcHdr"/>
        </w:types>
        <w:behaviors>
          <w:behavior w:val="content"/>
        </w:behaviors>
        <w:guid w:val="{C003D614-96B1-4D62-BFD6-180DA98C64AB}"/>
      </w:docPartPr>
      <w:docPartBody>
        <w:p w:rsidR="00000000" w:rsidRDefault="009A4489">
          <w:pPr>
            <w:pStyle w:val="88A4F8B0CF77491B92416C6B118FDA13"/>
          </w:pPr>
          <w:r w:rsidRPr="00AA526B">
            <w:rPr>
              <w:noProof/>
              <w:lang w:bidi="es-ES"/>
            </w:rPr>
            <w:t>225 €</w:t>
          </w:r>
        </w:p>
      </w:docPartBody>
    </w:docPart>
    <w:docPart>
      <w:docPartPr>
        <w:name w:val="7D2A206314CF42D790E3BA9165F5D8AF"/>
        <w:category>
          <w:name w:val="General"/>
          <w:gallery w:val="placeholder"/>
        </w:category>
        <w:types>
          <w:type w:val="bbPlcHdr"/>
        </w:types>
        <w:behaviors>
          <w:behavior w:val="content"/>
        </w:behaviors>
        <w:guid w:val="{124F0F15-409D-468D-B9FC-2B9BE1226FF1}"/>
      </w:docPartPr>
      <w:docPartBody>
        <w:p w:rsidR="00000000" w:rsidRDefault="009A4489">
          <w:pPr>
            <w:pStyle w:val="7D2A206314CF42D790E3BA9165F5D8AF"/>
          </w:pPr>
          <w:r w:rsidRPr="00AA526B">
            <w:rPr>
              <w:noProof/>
              <w:lang w:bidi="es-ES"/>
            </w:rPr>
            <w:t>2</w:t>
          </w:r>
          <w:r>
            <w:rPr>
              <w:noProof/>
              <w:lang w:bidi="es-ES"/>
            </w:rPr>
            <w:t xml:space="preserve"> </w:t>
          </w:r>
          <w:r w:rsidRPr="00AA526B">
            <w:rPr>
              <w:noProof/>
              <w:lang w:bidi="es-ES"/>
            </w:rPr>
            <w:t>200 €</w:t>
          </w:r>
        </w:p>
      </w:docPartBody>
    </w:docPart>
    <w:docPart>
      <w:docPartPr>
        <w:name w:val="7711EFDAD25848AA88013D6DF68DD2A4"/>
        <w:category>
          <w:name w:val="General"/>
          <w:gallery w:val="placeholder"/>
        </w:category>
        <w:types>
          <w:type w:val="bbPlcHdr"/>
        </w:types>
        <w:behaviors>
          <w:behavior w:val="content"/>
        </w:behaviors>
        <w:guid w:val="{D24630EC-6E90-462E-B025-10D4815928C8}"/>
      </w:docPartPr>
      <w:docPartBody>
        <w:p w:rsidR="00000000" w:rsidRDefault="009A4489">
          <w:pPr>
            <w:pStyle w:val="7711EFDAD25848AA88013D6DF68DD2A4"/>
          </w:pPr>
          <w:r w:rsidRPr="00AA526B">
            <w:rPr>
              <w:noProof/>
              <w:lang w:bidi="es-ES"/>
            </w:rPr>
            <w:t>Internet y teléfono</w:t>
          </w:r>
        </w:p>
      </w:docPartBody>
    </w:docPart>
    <w:docPart>
      <w:docPartPr>
        <w:name w:val="7047648BD05A40F28621486CA742F158"/>
        <w:category>
          <w:name w:val="General"/>
          <w:gallery w:val="placeholder"/>
        </w:category>
        <w:types>
          <w:type w:val="bbPlcHdr"/>
        </w:types>
        <w:behaviors>
          <w:behavior w:val="content"/>
        </w:behaviors>
        <w:guid w:val="{0E4653AB-F170-4E1C-BEA1-60DE3F6551D9}"/>
      </w:docPartPr>
      <w:docPartBody>
        <w:p w:rsidR="00000000" w:rsidRDefault="009A4489">
          <w:pPr>
            <w:pStyle w:val="7047648BD05A40F28621486CA742F158"/>
          </w:pPr>
          <w:r w:rsidRPr="00AA526B">
            <w:rPr>
              <w:noProof/>
              <w:lang w:bidi="es-ES"/>
            </w:rPr>
            <w:t>110 €</w:t>
          </w:r>
        </w:p>
      </w:docPartBody>
    </w:docPart>
    <w:docPart>
      <w:docPartPr>
        <w:name w:val="84B687048E7A4A6D8DD52A044B79ADC3"/>
        <w:category>
          <w:name w:val="General"/>
          <w:gallery w:val="placeholder"/>
        </w:category>
        <w:types>
          <w:type w:val="bbPlcHdr"/>
        </w:types>
        <w:behaviors>
          <w:behavior w:val="content"/>
        </w:behaviors>
        <w:guid w:val="{6123F11F-EEDF-4B2C-8738-7EA0F0485357}"/>
      </w:docPartPr>
      <w:docPartBody>
        <w:p w:rsidR="00000000" w:rsidRDefault="009A4489">
          <w:pPr>
            <w:pStyle w:val="84B687048E7A4A6D8DD52A044B79ADC3"/>
          </w:pPr>
          <w:r w:rsidRPr="00AA526B">
            <w:rPr>
              <w:noProof/>
              <w:lang w:bidi="es-ES"/>
            </w:rPr>
            <w:t>110 €</w:t>
          </w:r>
        </w:p>
      </w:docPartBody>
    </w:docPart>
    <w:docPart>
      <w:docPartPr>
        <w:name w:val="E27B85E09B224372A7BCB14B31D6C170"/>
        <w:category>
          <w:name w:val="General"/>
          <w:gallery w:val="placeholder"/>
        </w:category>
        <w:types>
          <w:type w:val="bbPlcHdr"/>
        </w:types>
        <w:behaviors>
          <w:behavior w:val="content"/>
        </w:behaviors>
        <w:guid w:val="{A828A5F2-CD46-48A0-B657-EA25FE98595A}"/>
      </w:docPartPr>
      <w:docPartBody>
        <w:p w:rsidR="00000000" w:rsidRDefault="009A4489">
          <w:pPr>
            <w:pStyle w:val="E27B85E09B224372A7BCB14B31D6C170"/>
          </w:pPr>
          <w:r w:rsidRPr="00AA526B">
            <w:rPr>
              <w:noProof/>
              <w:lang w:bidi="es-ES"/>
            </w:rPr>
            <w:t>110 €</w:t>
          </w:r>
        </w:p>
      </w:docPartBody>
    </w:docPart>
    <w:docPart>
      <w:docPartPr>
        <w:name w:val="60D9E6BA6CC34FCD9C410C82A242048F"/>
        <w:category>
          <w:name w:val="General"/>
          <w:gallery w:val="placeholder"/>
        </w:category>
        <w:types>
          <w:type w:val="bbPlcHdr"/>
        </w:types>
        <w:behaviors>
          <w:behavior w:val="content"/>
        </w:behaviors>
        <w:guid w:val="{FBB230B7-1F3B-4325-9021-D57728774C18}"/>
      </w:docPartPr>
      <w:docPartBody>
        <w:p w:rsidR="00000000" w:rsidRDefault="009A4489">
          <w:pPr>
            <w:pStyle w:val="60D9E6BA6CC34FCD9C410C82A242048F"/>
          </w:pPr>
          <w:r w:rsidRPr="00AA526B">
            <w:rPr>
              <w:noProof/>
              <w:lang w:bidi="es-ES"/>
            </w:rPr>
            <w:t>110 €</w:t>
          </w:r>
        </w:p>
      </w:docPartBody>
    </w:docPart>
    <w:docPart>
      <w:docPartPr>
        <w:name w:val="8FDCD25C6E3240D0BC0B3B72661ED4AD"/>
        <w:category>
          <w:name w:val="General"/>
          <w:gallery w:val="placeholder"/>
        </w:category>
        <w:types>
          <w:type w:val="bbPlcHdr"/>
        </w:types>
        <w:behaviors>
          <w:behavior w:val="content"/>
        </w:behaviors>
        <w:guid w:val="{9074D0A0-11A5-4293-80FD-CEE09A7A8B6A}"/>
      </w:docPartPr>
      <w:docPartBody>
        <w:p w:rsidR="00000000" w:rsidRDefault="009A4489">
          <w:pPr>
            <w:pStyle w:val="8FDCD25C6E3240D0BC0B3B72661ED4AD"/>
          </w:pPr>
          <w:r w:rsidRPr="00AA526B">
            <w:rPr>
              <w:noProof/>
              <w:lang w:bidi="es-ES"/>
            </w:rPr>
            <w:t>110 €</w:t>
          </w:r>
        </w:p>
      </w:docPartBody>
    </w:docPart>
    <w:docPart>
      <w:docPartPr>
        <w:name w:val="491AC9067F9142BFA99DED1349053F7A"/>
        <w:category>
          <w:name w:val="General"/>
          <w:gallery w:val="placeholder"/>
        </w:category>
        <w:types>
          <w:type w:val="bbPlcHdr"/>
        </w:types>
        <w:behaviors>
          <w:behavior w:val="content"/>
        </w:behaviors>
        <w:guid w:val="{B3862C44-12EB-4281-8C9A-7144A5F8AEB3}"/>
      </w:docPartPr>
      <w:docPartBody>
        <w:p w:rsidR="00000000" w:rsidRDefault="009A4489">
          <w:pPr>
            <w:pStyle w:val="491AC9067F9142BFA99DED1349053F7A"/>
          </w:pPr>
          <w:r w:rsidRPr="00AA526B">
            <w:rPr>
              <w:noProof/>
              <w:lang w:bidi="es-ES"/>
            </w:rPr>
            <w:t>110 €</w:t>
          </w:r>
        </w:p>
      </w:docPartBody>
    </w:docPart>
    <w:docPart>
      <w:docPartPr>
        <w:name w:val="6CD9E9BC1A474E84B2BC704CA2B235F3"/>
        <w:category>
          <w:name w:val="General"/>
          <w:gallery w:val="placeholder"/>
        </w:category>
        <w:types>
          <w:type w:val="bbPlcHdr"/>
        </w:types>
        <w:behaviors>
          <w:behavior w:val="content"/>
        </w:behaviors>
        <w:guid w:val="{1AB30DB2-1893-42B3-8EE0-41F3EC1F24DE}"/>
      </w:docPartPr>
      <w:docPartBody>
        <w:p w:rsidR="00000000" w:rsidRDefault="009A4489">
          <w:pPr>
            <w:pStyle w:val="6CD9E9BC1A474E84B2BC704CA2B235F3"/>
          </w:pPr>
          <w:r w:rsidRPr="00AA526B">
            <w:rPr>
              <w:noProof/>
              <w:lang w:bidi="es-ES"/>
            </w:rPr>
            <w:t>110 €</w:t>
          </w:r>
        </w:p>
      </w:docPartBody>
    </w:docPart>
    <w:docPart>
      <w:docPartPr>
        <w:name w:val="A03EFDDEE9C04B12A05C2575A48757DB"/>
        <w:category>
          <w:name w:val="General"/>
          <w:gallery w:val="placeholder"/>
        </w:category>
        <w:types>
          <w:type w:val="bbPlcHdr"/>
        </w:types>
        <w:behaviors>
          <w:behavior w:val="content"/>
        </w:behaviors>
        <w:guid w:val="{10C3056A-5C6C-4855-94FE-E9EBCA4B16B9}"/>
      </w:docPartPr>
      <w:docPartBody>
        <w:p w:rsidR="00000000" w:rsidRDefault="009A4489">
          <w:pPr>
            <w:pStyle w:val="A03EFDDEE9C04B12A05C2575A48757DB"/>
          </w:pPr>
          <w:r w:rsidRPr="00AA526B">
            <w:rPr>
              <w:noProof/>
              <w:lang w:bidi="es-ES"/>
            </w:rPr>
            <w:t>110 €</w:t>
          </w:r>
        </w:p>
      </w:docPartBody>
    </w:docPart>
    <w:docPart>
      <w:docPartPr>
        <w:name w:val="E833CBBFB0314A5F95D88EF9ED74721C"/>
        <w:category>
          <w:name w:val="General"/>
          <w:gallery w:val="placeholder"/>
        </w:category>
        <w:types>
          <w:type w:val="bbPlcHdr"/>
        </w:types>
        <w:behaviors>
          <w:behavior w:val="content"/>
        </w:behaviors>
        <w:guid w:val="{DBFED8F3-8924-42AA-88B8-555FFB5F2783}"/>
      </w:docPartPr>
      <w:docPartBody>
        <w:p w:rsidR="00000000" w:rsidRDefault="009A4489">
          <w:pPr>
            <w:pStyle w:val="E833CBBFB0314A5F95D88EF9ED74721C"/>
          </w:pPr>
          <w:r w:rsidRPr="00AA526B">
            <w:rPr>
              <w:noProof/>
              <w:lang w:bidi="es-ES"/>
            </w:rPr>
            <w:t>110 €</w:t>
          </w:r>
        </w:p>
      </w:docPartBody>
    </w:docPart>
    <w:docPart>
      <w:docPartPr>
        <w:name w:val="34AFC445C2384175BFE726674852C58D"/>
        <w:category>
          <w:name w:val="General"/>
          <w:gallery w:val="placeholder"/>
        </w:category>
        <w:types>
          <w:type w:val="bbPlcHdr"/>
        </w:types>
        <w:behaviors>
          <w:behavior w:val="content"/>
        </w:behaviors>
        <w:guid w:val="{39E8BCE4-1AC8-4D8A-A4C1-5593F6942559}"/>
      </w:docPartPr>
      <w:docPartBody>
        <w:p w:rsidR="00000000" w:rsidRDefault="009A4489">
          <w:pPr>
            <w:pStyle w:val="34AFC445C2384175BFE726674852C58D"/>
          </w:pPr>
          <w:r w:rsidRPr="00AA526B">
            <w:rPr>
              <w:noProof/>
              <w:lang w:bidi="es-ES"/>
            </w:rPr>
            <w:t>110 €</w:t>
          </w:r>
        </w:p>
      </w:docPartBody>
    </w:docPart>
    <w:docPart>
      <w:docPartPr>
        <w:name w:val="42F8B925BE6049B7AF5E9A60A975C2EF"/>
        <w:category>
          <w:name w:val="General"/>
          <w:gallery w:val="placeholder"/>
        </w:category>
        <w:types>
          <w:type w:val="bbPlcHdr"/>
        </w:types>
        <w:behaviors>
          <w:behavior w:val="content"/>
        </w:behaviors>
        <w:guid w:val="{80E228A8-7282-411A-BAC0-1E78FFF0CA16}"/>
      </w:docPartPr>
      <w:docPartBody>
        <w:p w:rsidR="00000000" w:rsidRDefault="009A4489">
          <w:pPr>
            <w:pStyle w:val="42F8B925BE6049B7AF5E9A60A975C2EF"/>
          </w:pPr>
          <w:r w:rsidRPr="00AA526B">
            <w:rPr>
              <w:noProof/>
              <w:lang w:bidi="es-ES"/>
            </w:rPr>
            <w:t>110 €</w:t>
          </w:r>
        </w:p>
      </w:docPartBody>
    </w:docPart>
    <w:docPart>
      <w:docPartPr>
        <w:name w:val="8E7A469598F04389A188367035717EC9"/>
        <w:category>
          <w:name w:val="General"/>
          <w:gallery w:val="placeholder"/>
        </w:category>
        <w:types>
          <w:type w:val="bbPlcHdr"/>
        </w:types>
        <w:behaviors>
          <w:behavior w:val="content"/>
        </w:behaviors>
        <w:guid w:val="{3E3BD4F2-C7A1-4475-A45C-438B43F86B48}"/>
      </w:docPartPr>
      <w:docPartBody>
        <w:p w:rsidR="00000000" w:rsidRDefault="009A4489">
          <w:pPr>
            <w:pStyle w:val="8E7A469598F04389A188367035717EC9"/>
          </w:pPr>
          <w:r w:rsidRPr="00AA526B">
            <w:rPr>
              <w:noProof/>
              <w:lang w:bidi="es-ES"/>
            </w:rPr>
            <w:t>110 €</w:t>
          </w:r>
        </w:p>
      </w:docPartBody>
    </w:docPart>
    <w:docPart>
      <w:docPartPr>
        <w:name w:val="1534C30658EE412090B1C0F34C52C0DD"/>
        <w:category>
          <w:name w:val="General"/>
          <w:gallery w:val="placeholder"/>
        </w:category>
        <w:types>
          <w:type w:val="bbPlcHdr"/>
        </w:types>
        <w:behaviors>
          <w:behavior w:val="content"/>
        </w:behaviors>
        <w:guid w:val="{6474F1C3-10CE-475F-B7BC-DD3EA5AD173F}"/>
      </w:docPartPr>
      <w:docPartBody>
        <w:p w:rsidR="00000000" w:rsidRDefault="009A4489">
          <w:pPr>
            <w:pStyle w:val="1534C30658EE412090B1C0F34C52C0DD"/>
          </w:pPr>
          <w:r w:rsidRPr="00AA526B">
            <w:rPr>
              <w:noProof/>
              <w:lang w:bidi="es-ES"/>
            </w:rPr>
            <w:t>1</w:t>
          </w:r>
          <w:r>
            <w:rPr>
              <w:noProof/>
              <w:lang w:bidi="es-ES"/>
            </w:rPr>
            <w:t xml:space="preserve"> </w:t>
          </w:r>
          <w:r w:rsidRPr="00AA526B">
            <w:rPr>
              <w:noProof/>
              <w:lang w:bidi="es-ES"/>
            </w:rPr>
            <w:t>320 €</w:t>
          </w:r>
        </w:p>
      </w:docPartBody>
    </w:docPart>
    <w:docPart>
      <w:docPartPr>
        <w:name w:val="B0DF6EDAB81A47C4A06DF14BBFF44529"/>
        <w:category>
          <w:name w:val="General"/>
          <w:gallery w:val="placeholder"/>
        </w:category>
        <w:types>
          <w:type w:val="bbPlcHdr"/>
        </w:types>
        <w:behaviors>
          <w:behavior w:val="content"/>
        </w:behaviors>
        <w:guid w:val="{8EE7F057-4E4F-4221-9FEC-6EBAA2EE9658}"/>
      </w:docPartPr>
      <w:docPartBody>
        <w:p w:rsidR="00000000" w:rsidRDefault="009A4489">
          <w:pPr>
            <w:pStyle w:val="B0DF6EDAB81A47C4A06DF14BBFF44529"/>
          </w:pPr>
          <w:r w:rsidRPr="00AA526B">
            <w:rPr>
              <w:noProof/>
              <w:lang w:bidi="es-ES"/>
            </w:rPr>
            <w:t>Seguros</w:t>
          </w:r>
        </w:p>
      </w:docPartBody>
    </w:docPart>
    <w:docPart>
      <w:docPartPr>
        <w:name w:val="8EE407F3982744D4B0AE62B43553B171"/>
        <w:category>
          <w:name w:val="General"/>
          <w:gallery w:val="placeholder"/>
        </w:category>
        <w:types>
          <w:type w:val="bbPlcHdr"/>
        </w:types>
        <w:behaviors>
          <w:behavior w:val="content"/>
        </w:behaviors>
        <w:guid w:val="{52203715-F561-4625-8194-42885737E3E0}"/>
      </w:docPartPr>
      <w:docPartBody>
        <w:p w:rsidR="00000000" w:rsidRDefault="009A4489">
          <w:pPr>
            <w:pStyle w:val="8EE407F3982744D4B0AE62B43553B171"/>
          </w:pPr>
          <w:r w:rsidRPr="00AA526B">
            <w:rPr>
              <w:noProof/>
              <w:lang w:bidi="es-ES"/>
            </w:rPr>
            <w:t>165 €</w:t>
          </w:r>
        </w:p>
      </w:docPartBody>
    </w:docPart>
    <w:docPart>
      <w:docPartPr>
        <w:name w:val="5D8654C24B774788BAED056D8BDD5EB2"/>
        <w:category>
          <w:name w:val="General"/>
          <w:gallery w:val="placeholder"/>
        </w:category>
        <w:types>
          <w:type w:val="bbPlcHdr"/>
        </w:types>
        <w:behaviors>
          <w:behavior w:val="content"/>
        </w:behaviors>
        <w:guid w:val="{163DD795-74F7-4523-8179-5DAF7B3AC8F3}"/>
      </w:docPartPr>
      <w:docPartBody>
        <w:p w:rsidR="00000000" w:rsidRDefault="009A4489">
          <w:pPr>
            <w:pStyle w:val="5D8654C24B774788BAED056D8BDD5EB2"/>
          </w:pPr>
          <w:r w:rsidRPr="00AA526B">
            <w:rPr>
              <w:noProof/>
              <w:lang w:bidi="es-ES"/>
            </w:rPr>
            <w:t>165 €</w:t>
          </w:r>
        </w:p>
      </w:docPartBody>
    </w:docPart>
    <w:docPart>
      <w:docPartPr>
        <w:name w:val="6EC80721EC654774AD554BEC8227F79A"/>
        <w:category>
          <w:name w:val="General"/>
          <w:gallery w:val="placeholder"/>
        </w:category>
        <w:types>
          <w:type w:val="bbPlcHdr"/>
        </w:types>
        <w:behaviors>
          <w:behavior w:val="content"/>
        </w:behaviors>
        <w:guid w:val="{CA76A4CE-898A-4724-A456-58780A6DA807}"/>
      </w:docPartPr>
      <w:docPartBody>
        <w:p w:rsidR="00000000" w:rsidRDefault="009A4489">
          <w:pPr>
            <w:pStyle w:val="6EC80721EC654774AD554BEC8227F79A"/>
          </w:pPr>
          <w:r w:rsidRPr="00AA526B">
            <w:rPr>
              <w:noProof/>
              <w:lang w:bidi="es-ES"/>
            </w:rPr>
            <w:t>165 €</w:t>
          </w:r>
        </w:p>
      </w:docPartBody>
    </w:docPart>
    <w:docPart>
      <w:docPartPr>
        <w:name w:val="D56323F6BACB40339E9D3175D5AEFDDF"/>
        <w:category>
          <w:name w:val="General"/>
          <w:gallery w:val="placeholder"/>
        </w:category>
        <w:types>
          <w:type w:val="bbPlcHdr"/>
        </w:types>
        <w:behaviors>
          <w:behavior w:val="content"/>
        </w:behaviors>
        <w:guid w:val="{CC11BAFB-2960-4E09-AE41-84A826509C49}"/>
      </w:docPartPr>
      <w:docPartBody>
        <w:p w:rsidR="00000000" w:rsidRDefault="009A4489">
          <w:pPr>
            <w:pStyle w:val="D56323F6BACB40339E9D3175D5AEFDDF"/>
          </w:pPr>
          <w:r w:rsidRPr="00AA526B">
            <w:rPr>
              <w:noProof/>
              <w:lang w:bidi="es-ES"/>
            </w:rPr>
            <w:t>165 €</w:t>
          </w:r>
        </w:p>
      </w:docPartBody>
    </w:docPart>
    <w:docPart>
      <w:docPartPr>
        <w:name w:val="3B7FA41207F2455AB5FE6ECE3F63B881"/>
        <w:category>
          <w:name w:val="General"/>
          <w:gallery w:val="placeholder"/>
        </w:category>
        <w:types>
          <w:type w:val="bbPlcHdr"/>
        </w:types>
        <w:behaviors>
          <w:behavior w:val="content"/>
        </w:behaviors>
        <w:guid w:val="{0CC287C4-FB8F-4506-8F4C-A5C132DECD3F}"/>
      </w:docPartPr>
      <w:docPartBody>
        <w:p w:rsidR="00000000" w:rsidRDefault="009A4489">
          <w:pPr>
            <w:pStyle w:val="3B7FA41207F2455AB5FE6ECE3F63B881"/>
          </w:pPr>
          <w:r w:rsidRPr="00AA526B">
            <w:rPr>
              <w:noProof/>
              <w:lang w:bidi="es-ES"/>
            </w:rPr>
            <w:t>165 €</w:t>
          </w:r>
        </w:p>
      </w:docPartBody>
    </w:docPart>
    <w:docPart>
      <w:docPartPr>
        <w:name w:val="F3127AABAE5A4D14B44EB27CFEDA0CD3"/>
        <w:category>
          <w:name w:val="General"/>
          <w:gallery w:val="placeholder"/>
        </w:category>
        <w:types>
          <w:type w:val="bbPlcHdr"/>
        </w:types>
        <w:behaviors>
          <w:behavior w:val="content"/>
        </w:behaviors>
        <w:guid w:val="{68C9ACC1-CA07-48FE-A38B-7F0051F7DE3B}"/>
      </w:docPartPr>
      <w:docPartBody>
        <w:p w:rsidR="00000000" w:rsidRDefault="009A4489">
          <w:pPr>
            <w:pStyle w:val="F3127AABAE5A4D14B44EB27CFEDA0CD3"/>
          </w:pPr>
          <w:r w:rsidRPr="00AA526B">
            <w:rPr>
              <w:noProof/>
              <w:lang w:bidi="es-ES"/>
            </w:rPr>
            <w:t>165 €</w:t>
          </w:r>
        </w:p>
      </w:docPartBody>
    </w:docPart>
    <w:docPart>
      <w:docPartPr>
        <w:name w:val="642CB9A5F0984B7F851F1F48E5D38F90"/>
        <w:category>
          <w:name w:val="General"/>
          <w:gallery w:val="placeholder"/>
        </w:category>
        <w:types>
          <w:type w:val="bbPlcHdr"/>
        </w:types>
        <w:behaviors>
          <w:behavior w:val="content"/>
        </w:behaviors>
        <w:guid w:val="{0C8AD4A8-B576-43FC-88BE-C2EAC96A12BA}"/>
      </w:docPartPr>
      <w:docPartBody>
        <w:p w:rsidR="00000000" w:rsidRDefault="009A4489">
          <w:pPr>
            <w:pStyle w:val="642CB9A5F0984B7F851F1F48E5D38F90"/>
          </w:pPr>
          <w:r w:rsidRPr="00AA526B">
            <w:rPr>
              <w:noProof/>
              <w:lang w:bidi="es-ES"/>
            </w:rPr>
            <w:t>165 €</w:t>
          </w:r>
        </w:p>
      </w:docPartBody>
    </w:docPart>
    <w:docPart>
      <w:docPartPr>
        <w:name w:val="6A8AE2E717C0462D9B45A84646D1BE97"/>
        <w:category>
          <w:name w:val="General"/>
          <w:gallery w:val="placeholder"/>
        </w:category>
        <w:types>
          <w:type w:val="bbPlcHdr"/>
        </w:types>
        <w:behaviors>
          <w:behavior w:val="content"/>
        </w:behaviors>
        <w:guid w:val="{3D360265-4502-4785-BED0-92DB71B20042}"/>
      </w:docPartPr>
      <w:docPartBody>
        <w:p w:rsidR="00000000" w:rsidRDefault="009A4489">
          <w:pPr>
            <w:pStyle w:val="6A8AE2E717C0462D9B45A84646D1BE97"/>
          </w:pPr>
          <w:r w:rsidRPr="00AA526B">
            <w:rPr>
              <w:noProof/>
              <w:lang w:bidi="es-ES"/>
            </w:rPr>
            <w:t>165 €</w:t>
          </w:r>
        </w:p>
      </w:docPartBody>
    </w:docPart>
    <w:docPart>
      <w:docPartPr>
        <w:name w:val="ED0D3B5860074F07B2A51B20280B221C"/>
        <w:category>
          <w:name w:val="General"/>
          <w:gallery w:val="placeholder"/>
        </w:category>
        <w:types>
          <w:type w:val="bbPlcHdr"/>
        </w:types>
        <w:behaviors>
          <w:behavior w:val="content"/>
        </w:behaviors>
        <w:guid w:val="{9752E0BE-D704-4B5F-87D8-F5339ED06726}"/>
      </w:docPartPr>
      <w:docPartBody>
        <w:p w:rsidR="00000000" w:rsidRDefault="009A4489">
          <w:pPr>
            <w:pStyle w:val="ED0D3B5860074F07B2A51B20280B221C"/>
          </w:pPr>
          <w:r w:rsidRPr="00AA526B">
            <w:rPr>
              <w:noProof/>
              <w:lang w:bidi="es-ES"/>
            </w:rPr>
            <w:t>165 €</w:t>
          </w:r>
        </w:p>
      </w:docPartBody>
    </w:docPart>
    <w:docPart>
      <w:docPartPr>
        <w:name w:val="57612E1E183248EBBDBF0CE99D7F0975"/>
        <w:category>
          <w:name w:val="General"/>
          <w:gallery w:val="placeholder"/>
        </w:category>
        <w:types>
          <w:type w:val="bbPlcHdr"/>
        </w:types>
        <w:behaviors>
          <w:behavior w:val="content"/>
        </w:behaviors>
        <w:guid w:val="{676D43F5-82F3-4F54-81DA-6FDC21B9B33A}"/>
      </w:docPartPr>
      <w:docPartBody>
        <w:p w:rsidR="00000000" w:rsidRDefault="009A4489">
          <w:pPr>
            <w:pStyle w:val="57612E1E183248EBBDBF0CE99D7F0975"/>
          </w:pPr>
          <w:r w:rsidRPr="00AA526B">
            <w:rPr>
              <w:noProof/>
              <w:lang w:bidi="es-ES"/>
            </w:rPr>
            <w:t>165 €</w:t>
          </w:r>
        </w:p>
      </w:docPartBody>
    </w:docPart>
    <w:docPart>
      <w:docPartPr>
        <w:name w:val="C7A39C3604F846E7AF9F207316E0B6C8"/>
        <w:category>
          <w:name w:val="General"/>
          <w:gallery w:val="placeholder"/>
        </w:category>
        <w:types>
          <w:type w:val="bbPlcHdr"/>
        </w:types>
        <w:behaviors>
          <w:behavior w:val="content"/>
        </w:behaviors>
        <w:guid w:val="{4B4B9C79-F2ED-44C1-B58E-4B87BE5C469F}"/>
      </w:docPartPr>
      <w:docPartBody>
        <w:p w:rsidR="00000000" w:rsidRDefault="009A4489">
          <w:pPr>
            <w:pStyle w:val="C7A39C3604F846E7AF9F207316E0B6C8"/>
          </w:pPr>
          <w:r w:rsidRPr="00AA526B">
            <w:rPr>
              <w:noProof/>
              <w:lang w:bidi="es-ES"/>
            </w:rPr>
            <w:t>165 €</w:t>
          </w:r>
        </w:p>
      </w:docPartBody>
    </w:docPart>
    <w:docPart>
      <w:docPartPr>
        <w:name w:val="C174A2B080B8498082EC8CA62A1D46A6"/>
        <w:category>
          <w:name w:val="General"/>
          <w:gallery w:val="placeholder"/>
        </w:category>
        <w:types>
          <w:type w:val="bbPlcHdr"/>
        </w:types>
        <w:behaviors>
          <w:behavior w:val="content"/>
        </w:behaviors>
        <w:guid w:val="{FD815B6A-2D57-4A58-B762-43457FDFDCEF}"/>
      </w:docPartPr>
      <w:docPartBody>
        <w:p w:rsidR="00000000" w:rsidRDefault="009A4489">
          <w:pPr>
            <w:pStyle w:val="C174A2B080B8498082EC8CA62A1D46A6"/>
          </w:pPr>
          <w:r w:rsidRPr="00AA526B">
            <w:rPr>
              <w:noProof/>
              <w:lang w:bidi="es-ES"/>
            </w:rPr>
            <w:t>165 €</w:t>
          </w:r>
        </w:p>
      </w:docPartBody>
    </w:docPart>
    <w:docPart>
      <w:docPartPr>
        <w:name w:val="9DA36C51A12A4771AF5D6F9C21F38A3C"/>
        <w:category>
          <w:name w:val="General"/>
          <w:gallery w:val="placeholder"/>
        </w:category>
        <w:types>
          <w:type w:val="bbPlcHdr"/>
        </w:types>
        <w:behaviors>
          <w:behavior w:val="content"/>
        </w:behaviors>
        <w:guid w:val="{AC488886-FE15-4AAB-A1D9-9DD766977EC9}"/>
      </w:docPartPr>
      <w:docPartBody>
        <w:p w:rsidR="00000000" w:rsidRDefault="009A4489">
          <w:pPr>
            <w:pStyle w:val="9DA36C51A12A4771AF5D6F9C21F38A3C"/>
          </w:pPr>
          <w:r w:rsidRPr="00AA526B">
            <w:rPr>
              <w:noProof/>
              <w:lang w:bidi="es-ES"/>
            </w:rPr>
            <w:t>1</w:t>
          </w:r>
          <w:r>
            <w:rPr>
              <w:noProof/>
              <w:lang w:bidi="es-ES"/>
            </w:rPr>
            <w:t xml:space="preserve"> </w:t>
          </w:r>
          <w:r w:rsidRPr="00AA526B">
            <w:rPr>
              <w:noProof/>
              <w:lang w:bidi="es-ES"/>
            </w:rPr>
            <w:t>980 €</w:t>
          </w:r>
        </w:p>
      </w:docPartBody>
    </w:docPart>
    <w:docPart>
      <w:docPartPr>
        <w:name w:val="8B75F238E0B54E2CB004D61E70B5DA9A"/>
        <w:category>
          <w:name w:val="General"/>
          <w:gallery w:val="placeholder"/>
        </w:category>
        <w:types>
          <w:type w:val="bbPlcHdr"/>
        </w:types>
        <w:behaviors>
          <w:behavior w:val="content"/>
        </w:behaviors>
        <w:guid w:val="{8DFC39FB-D619-47F8-A560-CC0E6AF7E625}"/>
      </w:docPartPr>
      <w:docPartBody>
        <w:p w:rsidR="00000000" w:rsidRDefault="009A4489">
          <w:pPr>
            <w:pStyle w:val="8B75F238E0B54E2CB004D61E70B5DA9A"/>
          </w:pPr>
          <w:r w:rsidRPr="00AA526B">
            <w:rPr>
              <w:noProof/>
              <w:lang w:bidi="es-ES"/>
            </w:rPr>
            <w:t>Viajes</w:t>
          </w:r>
        </w:p>
      </w:docPartBody>
    </w:docPart>
    <w:docPart>
      <w:docPartPr>
        <w:name w:val="880C74EE417F4EBAB6F73D37BC910463"/>
        <w:category>
          <w:name w:val="General"/>
          <w:gallery w:val="placeholder"/>
        </w:category>
        <w:types>
          <w:type w:val="bbPlcHdr"/>
        </w:types>
        <w:behaviors>
          <w:behavior w:val="content"/>
        </w:behaviors>
        <w:guid w:val="{2BFA2505-D1F2-49D8-A481-A9E3A761B055}"/>
      </w:docPartPr>
      <w:docPartBody>
        <w:p w:rsidR="00000000" w:rsidRDefault="009A4489">
          <w:pPr>
            <w:pStyle w:val="880C74EE417F4EBAB6F73D37BC910463"/>
          </w:pPr>
          <w:r w:rsidRPr="00AA526B">
            <w:rPr>
              <w:noProof/>
              <w:lang w:bidi="es-ES"/>
            </w:rPr>
            <w:t>100 €</w:t>
          </w:r>
        </w:p>
      </w:docPartBody>
    </w:docPart>
    <w:docPart>
      <w:docPartPr>
        <w:name w:val="605C3823212949D4BE7C3538478AFAB1"/>
        <w:category>
          <w:name w:val="General"/>
          <w:gallery w:val="placeholder"/>
        </w:category>
        <w:types>
          <w:type w:val="bbPlcHdr"/>
        </w:types>
        <w:behaviors>
          <w:behavior w:val="content"/>
        </w:behaviors>
        <w:guid w:val="{DB17E2E3-CA43-48E4-831F-78F6783E46D1}"/>
      </w:docPartPr>
      <w:docPartBody>
        <w:p w:rsidR="00000000" w:rsidRDefault="009A4489">
          <w:pPr>
            <w:pStyle w:val="605C3823212949D4BE7C3538478AFAB1"/>
          </w:pPr>
          <w:r w:rsidRPr="00AA526B">
            <w:rPr>
              <w:noProof/>
              <w:lang w:bidi="es-ES"/>
            </w:rPr>
            <w:t>0 €</w:t>
          </w:r>
        </w:p>
      </w:docPartBody>
    </w:docPart>
    <w:docPart>
      <w:docPartPr>
        <w:name w:val="2BC3314FEDF54B02B96795991AD463BF"/>
        <w:category>
          <w:name w:val="General"/>
          <w:gallery w:val="placeholder"/>
        </w:category>
        <w:types>
          <w:type w:val="bbPlcHdr"/>
        </w:types>
        <w:behaviors>
          <w:behavior w:val="content"/>
        </w:behaviors>
        <w:guid w:val="{8BA4BD71-7F41-4A82-AD0A-46827222FB6D}"/>
      </w:docPartPr>
      <w:docPartBody>
        <w:p w:rsidR="00000000" w:rsidRDefault="009A4489">
          <w:pPr>
            <w:pStyle w:val="2BC3314FEDF54B02B96795991AD463BF"/>
          </w:pPr>
          <w:r w:rsidRPr="00AA526B">
            <w:rPr>
              <w:noProof/>
              <w:lang w:bidi="es-ES"/>
            </w:rPr>
            <w:t>0 €</w:t>
          </w:r>
        </w:p>
      </w:docPartBody>
    </w:docPart>
    <w:docPart>
      <w:docPartPr>
        <w:name w:val="D072F82332F24D8CA01E69EF39FAE0A1"/>
        <w:category>
          <w:name w:val="General"/>
          <w:gallery w:val="placeholder"/>
        </w:category>
        <w:types>
          <w:type w:val="bbPlcHdr"/>
        </w:types>
        <w:behaviors>
          <w:behavior w:val="content"/>
        </w:behaviors>
        <w:guid w:val="{533DB9BC-26B3-45F8-86EC-8E41E3E8CACD}"/>
      </w:docPartPr>
      <w:docPartBody>
        <w:p w:rsidR="00000000" w:rsidRDefault="009A4489">
          <w:pPr>
            <w:pStyle w:val="D072F82332F24D8CA01E69EF39FAE0A1"/>
          </w:pPr>
          <w:r w:rsidRPr="00AA526B">
            <w:rPr>
              <w:noProof/>
              <w:lang w:bidi="es-ES"/>
            </w:rPr>
            <w:t>250 €</w:t>
          </w:r>
        </w:p>
      </w:docPartBody>
    </w:docPart>
    <w:docPart>
      <w:docPartPr>
        <w:name w:val="4D38C76591924575B560E38AD25ADEDE"/>
        <w:category>
          <w:name w:val="General"/>
          <w:gallery w:val="placeholder"/>
        </w:category>
        <w:types>
          <w:type w:val="bbPlcHdr"/>
        </w:types>
        <w:behaviors>
          <w:behavior w:val="content"/>
        </w:behaviors>
        <w:guid w:val="{A30016E0-57CE-4C9D-9415-E88BADE6E01B}"/>
      </w:docPartPr>
      <w:docPartBody>
        <w:p w:rsidR="00000000" w:rsidRDefault="009A4489">
          <w:pPr>
            <w:pStyle w:val="4D38C76591924575B560E38AD25ADEDE"/>
          </w:pPr>
          <w:r w:rsidRPr="00AA526B">
            <w:rPr>
              <w:noProof/>
              <w:lang w:bidi="es-ES"/>
            </w:rPr>
            <w:t>0 €</w:t>
          </w:r>
        </w:p>
      </w:docPartBody>
    </w:docPart>
    <w:docPart>
      <w:docPartPr>
        <w:name w:val="34D7F92B859C462F95CD67FC6B6D64B6"/>
        <w:category>
          <w:name w:val="General"/>
          <w:gallery w:val="placeholder"/>
        </w:category>
        <w:types>
          <w:type w:val="bbPlcHdr"/>
        </w:types>
        <w:behaviors>
          <w:behavior w:val="content"/>
        </w:behaviors>
        <w:guid w:val="{20B522BD-98DD-40DD-BDE2-48E9F62EB36D}"/>
      </w:docPartPr>
      <w:docPartBody>
        <w:p w:rsidR="00000000" w:rsidRDefault="009A4489">
          <w:pPr>
            <w:pStyle w:val="34D7F92B859C462F95CD67FC6B6D64B6"/>
          </w:pPr>
          <w:r w:rsidRPr="00AA526B">
            <w:rPr>
              <w:noProof/>
              <w:lang w:bidi="es-ES"/>
            </w:rPr>
            <w:t>0 €</w:t>
          </w:r>
        </w:p>
      </w:docPartBody>
    </w:docPart>
    <w:docPart>
      <w:docPartPr>
        <w:name w:val="1ECF80394A504CF590B8D30240996E75"/>
        <w:category>
          <w:name w:val="General"/>
          <w:gallery w:val="placeholder"/>
        </w:category>
        <w:types>
          <w:type w:val="bbPlcHdr"/>
        </w:types>
        <w:behaviors>
          <w:behavior w:val="content"/>
        </w:behaviors>
        <w:guid w:val="{BDBCAA44-17AF-48B0-8465-DBFE812F0ED4}"/>
      </w:docPartPr>
      <w:docPartBody>
        <w:p w:rsidR="00000000" w:rsidRDefault="009A4489">
          <w:pPr>
            <w:pStyle w:val="1ECF80394A504CF590B8D30240996E75"/>
          </w:pPr>
          <w:r w:rsidRPr="00AA526B">
            <w:rPr>
              <w:noProof/>
              <w:lang w:bidi="es-ES"/>
            </w:rPr>
            <w:t>0 €</w:t>
          </w:r>
        </w:p>
      </w:docPartBody>
    </w:docPart>
    <w:docPart>
      <w:docPartPr>
        <w:name w:val="009074848C3142CB8D490565E90CC9A2"/>
        <w:category>
          <w:name w:val="General"/>
          <w:gallery w:val="placeholder"/>
        </w:category>
        <w:types>
          <w:type w:val="bbPlcHdr"/>
        </w:types>
        <w:behaviors>
          <w:behavior w:val="content"/>
        </w:behaviors>
        <w:guid w:val="{D60FD92F-6BEF-47FB-897E-3B0B5E2781F6}"/>
      </w:docPartPr>
      <w:docPartBody>
        <w:p w:rsidR="00000000" w:rsidRDefault="009A4489">
          <w:pPr>
            <w:pStyle w:val="009074848C3142CB8D490565E90CC9A2"/>
          </w:pPr>
          <w:r w:rsidRPr="00AA526B">
            <w:rPr>
              <w:noProof/>
              <w:lang w:bidi="es-ES"/>
            </w:rPr>
            <w:t>0 €</w:t>
          </w:r>
        </w:p>
      </w:docPartBody>
    </w:docPart>
    <w:docPart>
      <w:docPartPr>
        <w:name w:val="7DC3A59298FE4C9E90972102A8CD1CE2"/>
        <w:category>
          <w:name w:val="General"/>
          <w:gallery w:val="placeholder"/>
        </w:category>
        <w:types>
          <w:type w:val="bbPlcHdr"/>
        </w:types>
        <w:behaviors>
          <w:behavior w:val="content"/>
        </w:behaviors>
        <w:guid w:val="{DFF63E92-8645-456B-B396-E903E404BF77}"/>
      </w:docPartPr>
      <w:docPartBody>
        <w:p w:rsidR="00000000" w:rsidRDefault="009A4489">
          <w:pPr>
            <w:pStyle w:val="7DC3A59298FE4C9E90972102A8CD1CE2"/>
          </w:pPr>
          <w:r w:rsidRPr="00AA526B">
            <w:rPr>
              <w:noProof/>
              <w:lang w:bidi="es-ES"/>
            </w:rPr>
            <w:t>675 €</w:t>
          </w:r>
        </w:p>
      </w:docPartBody>
    </w:docPart>
    <w:docPart>
      <w:docPartPr>
        <w:name w:val="FB259897877A49FCB4FC1FFB53FC2EF3"/>
        <w:category>
          <w:name w:val="General"/>
          <w:gallery w:val="placeholder"/>
        </w:category>
        <w:types>
          <w:type w:val="bbPlcHdr"/>
        </w:types>
        <w:behaviors>
          <w:behavior w:val="content"/>
        </w:behaviors>
        <w:guid w:val="{0EB9CFB7-F197-4401-AE1F-CEFD0ED7E4F2}"/>
      </w:docPartPr>
      <w:docPartBody>
        <w:p w:rsidR="00000000" w:rsidRDefault="009A4489">
          <w:pPr>
            <w:pStyle w:val="FB259897877A49FCB4FC1FFB53FC2EF3"/>
          </w:pPr>
          <w:r w:rsidRPr="00AA526B">
            <w:rPr>
              <w:noProof/>
              <w:lang w:bidi="es-ES"/>
            </w:rPr>
            <w:t>800 €</w:t>
          </w:r>
        </w:p>
      </w:docPartBody>
    </w:docPart>
    <w:docPart>
      <w:docPartPr>
        <w:name w:val="506144A9A9034349B0B9539CA2042015"/>
        <w:category>
          <w:name w:val="General"/>
          <w:gallery w:val="placeholder"/>
        </w:category>
        <w:types>
          <w:type w:val="bbPlcHdr"/>
        </w:types>
        <w:behaviors>
          <w:behavior w:val="content"/>
        </w:behaviors>
        <w:guid w:val="{3D88FBB6-00A5-4A13-BBC9-73976723FCC4}"/>
      </w:docPartPr>
      <w:docPartBody>
        <w:p w:rsidR="00000000" w:rsidRDefault="009A4489">
          <w:pPr>
            <w:pStyle w:val="506144A9A9034349B0B9539CA2042015"/>
          </w:pPr>
          <w:r w:rsidRPr="00AA526B">
            <w:rPr>
              <w:noProof/>
              <w:lang w:bidi="es-ES"/>
            </w:rPr>
            <w:t>0 €</w:t>
          </w:r>
        </w:p>
      </w:docPartBody>
    </w:docPart>
    <w:docPart>
      <w:docPartPr>
        <w:name w:val="2814E554F4CA408096B4EB4B32F48D1F"/>
        <w:category>
          <w:name w:val="General"/>
          <w:gallery w:val="placeholder"/>
        </w:category>
        <w:types>
          <w:type w:val="bbPlcHdr"/>
        </w:types>
        <w:behaviors>
          <w:behavior w:val="content"/>
        </w:behaviors>
        <w:guid w:val="{437ACF0F-5E66-41B6-A636-B39BE84919B3}"/>
      </w:docPartPr>
      <w:docPartBody>
        <w:p w:rsidR="00000000" w:rsidRDefault="009A4489">
          <w:pPr>
            <w:pStyle w:val="2814E554F4CA408096B4EB4B32F48D1F"/>
          </w:pPr>
          <w:r w:rsidRPr="00AA526B">
            <w:rPr>
              <w:noProof/>
              <w:lang w:bidi="es-ES"/>
            </w:rPr>
            <w:t>0 €</w:t>
          </w:r>
        </w:p>
      </w:docPartBody>
    </w:docPart>
    <w:docPart>
      <w:docPartPr>
        <w:name w:val="2A1D32F0F83E4D7E985DC9D531CEE4D7"/>
        <w:category>
          <w:name w:val="General"/>
          <w:gallery w:val="placeholder"/>
        </w:category>
        <w:types>
          <w:type w:val="bbPlcHdr"/>
        </w:types>
        <w:behaviors>
          <w:behavior w:val="content"/>
        </w:behaviors>
        <w:guid w:val="{36F0D518-78DD-439E-913B-FDF9F594373D}"/>
      </w:docPartPr>
      <w:docPartBody>
        <w:p w:rsidR="00000000" w:rsidRDefault="009A4489">
          <w:pPr>
            <w:pStyle w:val="2A1D32F0F83E4D7E985DC9D531CEE4D7"/>
          </w:pPr>
          <w:r w:rsidRPr="00AA526B">
            <w:rPr>
              <w:noProof/>
              <w:lang w:bidi="es-ES"/>
            </w:rPr>
            <w:t>1</w:t>
          </w:r>
          <w:r>
            <w:rPr>
              <w:noProof/>
              <w:lang w:bidi="es-ES"/>
            </w:rPr>
            <w:t xml:space="preserve"> </w:t>
          </w:r>
          <w:r w:rsidRPr="00AA526B">
            <w:rPr>
              <w:noProof/>
              <w:lang w:bidi="es-ES"/>
            </w:rPr>
            <w:t>825 €</w:t>
          </w:r>
        </w:p>
      </w:docPartBody>
    </w:docPart>
    <w:docPart>
      <w:docPartPr>
        <w:name w:val="51F3C2FF5A404659B8B477A8BE491831"/>
        <w:category>
          <w:name w:val="General"/>
          <w:gallery w:val="placeholder"/>
        </w:category>
        <w:types>
          <w:type w:val="bbPlcHdr"/>
        </w:types>
        <w:behaviors>
          <w:behavior w:val="content"/>
        </w:behaviors>
        <w:guid w:val="{ACE61E32-A583-417A-ADDB-0646C56024CC}"/>
      </w:docPartPr>
      <w:docPartBody>
        <w:p w:rsidR="00000000" w:rsidRDefault="009A4489">
          <w:pPr>
            <w:pStyle w:val="51F3C2FF5A404659B8B477A8BE491831"/>
          </w:pPr>
          <w:r w:rsidRPr="00AA526B">
            <w:rPr>
              <w:noProof/>
              <w:lang w:bidi="es-ES"/>
            </w:rPr>
            <w:t>Legales y contabilidad</w:t>
          </w:r>
        </w:p>
      </w:docPartBody>
    </w:docPart>
    <w:docPart>
      <w:docPartPr>
        <w:name w:val="13F80485192442A9AA40B721FAB904BC"/>
        <w:category>
          <w:name w:val="General"/>
          <w:gallery w:val="placeholder"/>
        </w:category>
        <w:types>
          <w:type w:val="bbPlcHdr"/>
        </w:types>
        <w:behaviors>
          <w:behavior w:val="content"/>
        </w:behaviors>
        <w:guid w:val="{91BEFA61-41EE-415E-8042-0309641989DB}"/>
      </w:docPartPr>
      <w:docPartBody>
        <w:p w:rsidR="00000000" w:rsidRDefault="009A4489">
          <w:pPr>
            <w:pStyle w:val="13F80485192442A9AA40B721FAB904BC"/>
          </w:pPr>
          <w:r w:rsidRPr="00AA526B">
            <w:rPr>
              <w:noProof/>
              <w:lang w:bidi="es-ES"/>
            </w:rPr>
            <w:t>1</w:t>
          </w:r>
          <w:r>
            <w:rPr>
              <w:noProof/>
              <w:lang w:bidi="es-ES"/>
            </w:rPr>
            <w:t xml:space="preserve"> </w:t>
          </w:r>
          <w:r w:rsidRPr="00AA526B">
            <w:rPr>
              <w:noProof/>
              <w:lang w:bidi="es-ES"/>
            </w:rPr>
            <w:t xml:space="preserve">200 € </w:t>
          </w:r>
        </w:p>
      </w:docPartBody>
    </w:docPart>
    <w:docPart>
      <w:docPartPr>
        <w:name w:val="8BAF2AD41DED4DEDA0F69480F6699FCC"/>
        <w:category>
          <w:name w:val="General"/>
          <w:gallery w:val="placeholder"/>
        </w:category>
        <w:types>
          <w:type w:val="bbPlcHdr"/>
        </w:types>
        <w:behaviors>
          <w:behavior w:val="content"/>
        </w:behaviors>
        <w:guid w:val="{D589C381-B79F-4CA7-9F59-3628B59FAC95}"/>
      </w:docPartPr>
      <w:docPartBody>
        <w:p w:rsidR="00000000" w:rsidRDefault="009A4489">
          <w:pPr>
            <w:pStyle w:val="8BAF2AD41DED4DEDA0F69480F6699FCC"/>
          </w:pPr>
          <w:r w:rsidRPr="00AA526B">
            <w:rPr>
              <w:noProof/>
              <w:lang w:bidi="es-ES"/>
            </w:rPr>
            <w:t>0 €</w:t>
          </w:r>
        </w:p>
      </w:docPartBody>
    </w:docPart>
    <w:docPart>
      <w:docPartPr>
        <w:name w:val="9244A45BF53B4E5E81F34D9D856F8E12"/>
        <w:category>
          <w:name w:val="General"/>
          <w:gallery w:val="placeholder"/>
        </w:category>
        <w:types>
          <w:type w:val="bbPlcHdr"/>
        </w:types>
        <w:behaviors>
          <w:behavior w:val="content"/>
        </w:behaviors>
        <w:guid w:val="{A5CD34E9-02B0-42BD-A3A5-3CEE2347FDF4}"/>
      </w:docPartPr>
      <w:docPartBody>
        <w:p w:rsidR="00000000" w:rsidRDefault="009A4489">
          <w:pPr>
            <w:pStyle w:val="9244A45BF53B4E5E81F34D9D856F8E12"/>
          </w:pPr>
          <w:r w:rsidRPr="00AA526B">
            <w:rPr>
              <w:noProof/>
              <w:lang w:bidi="es-ES"/>
            </w:rPr>
            <w:t>0 €</w:t>
          </w:r>
        </w:p>
      </w:docPartBody>
    </w:docPart>
    <w:docPart>
      <w:docPartPr>
        <w:name w:val="49E78BE16A8846958B81928853EEACAB"/>
        <w:category>
          <w:name w:val="General"/>
          <w:gallery w:val="placeholder"/>
        </w:category>
        <w:types>
          <w:type w:val="bbPlcHdr"/>
        </w:types>
        <w:behaviors>
          <w:behavior w:val="content"/>
        </w:behaviors>
        <w:guid w:val="{0E967B39-4282-4F3F-AC69-7AC9F223F2BE}"/>
      </w:docPartPr>
      <w:docPartBody>
        <w:p w:rsidR="00000000" w:rsidRDefault="009A4489">
          <w:pPr>
            <w:pStyle w:val="49E78BE16A8846958B81928853EEACAB"/>
          </w:pPr>
          <w:r w:rsidRPr="00AA526B">
            <w:rPr>
              <w:noProof/>
              <w:lang w:bidi="es-ES"/>
            </w:rPr>
            <w:t>450 €</w:t>
          </w:r>
        </w:p>
      </w:docPartBody>
    </w:docPart>
    <w:docPart>
      <w:docPartPr>
        <w:name w:val="5C84737FB9334A4E86945CA71DD4AA64"/>
        <w:category>
          <w:name w:val="General"/>
          <w:gallery w:val="placeholder"/>
        </w:category>
        <w:types>
          <w:type w:val="bbPlcHdr"/>
        </w:types>
        <w:behaviors>
          <w:behavior w:val="content"/>
        </w:behaviors>
        <w:guid w:val="{2D28CF06-F66D-4A23-9A19-B6B159B92BFF}"/>
      </w:docPartPr>
      <w:docPartBody>
        <w:p w:rsidR="00000000" w:rsidRDefault="009A4489">
          <w:pPr>
            <w:pStyle w:val="5C84737FB9334A4E86945CA71DD4AA64"/>
          </w:pPr>
          <w:r w:rsidRPr="00AA526B">
            <w:rPr>
              <w:noProof/>
              <w:lang w:bidi="es-ES"/>
            </w:rPr>
            <w:t>0 €</w:t>
          </w:r>
        </w:p>
      </w:docPartBody>
    </w:docPart>
    <w:docPart>
      <w:docPartPr>
        <w:name w:val="C13EB31970F448D2A776920F43B6E155"/>
        <w:category>
          <w:name w:val="General"/>
          <w:gallery w:val="placeholder"/>
        </w:category>
        <w:types>
          <w:type w:val="bbPlcHdr"/>
        </w:types>
        <w:behaviors>
          <w:behavior w:val="content"/>
        </w:behaviors>
        <w:guid w:val="{04E69CA6-5344-4AC9-849C-E1B3A7AE4034}"/>
      </w:docPartPr>
      <w:docPartBody>
        <w:p w:rsidR="00000000" w:rsidRDefault="009A4489">
          <w:pPr>
            <w:pStyle w:val="C13EB31970F448D2A776920F43B6E155"/>
          </w:pPr>
          <w:r w:rsidRPr="00AA526B">
            <w:rPr>
              <w:noProof/>
              <w:lang w:bidi="es-ES"/>
            </w:rPr>
            <w:t>500 €</w:t>
          </w:r>
        </w:p>
      </w:docPartBody>
    </w:docPart>
    <w:docPart>
      <w:docPartPr>
        <w:name w:val="94A607B505BC49A5820B24B6FFCFB863"/>
        <w:category>
          <w:name w:val="General"/>
          <w:gallery w:val="placeholder"/>
        </w:category>
        <w:types>
          <w:type w:val="bbPlcHdr"/>
        </w:types>
        <w:behaviors>
          <w:behavior w:val="content"/>
        </w:behaviors>
        <w:guid w:val="{5D207502-710D-4884-B605-FD261DFE0658}"/>
      </w:docPartPr>
      <w:docPartBody>
        <w:p w:rsidR="00000000" w:rsidRDefault="009A4489">
          <w:pPr>
            <w:pStyle w:val="94A607B505BC49A5820B24B6FFCFB863"/>
          </w:pPr>
          <w:r w:rsidRPr="00AA526B">
            <w:rPr>
              <w:noProof/>
              <w:lang w:bidi="es-ES"/>
            </w:rPr>
            <w:t>0 €</w:t>
          </w:r>
        </w:p>
      </w:docPartBody>
    </w:docPart>
    <w:docPart>
      <w:docPartPr>
        <w:name w:val="6815B3E8FD29439E92C05014C4EBB9EE"/>
        <w:category>
          <w:name w:val="General"/>
          <w:gallery w:val="placeholder"/>
        </w:category>
        <w:types>
          <w:type w:val="bbPlcHdr"/>
        </w:types>
        <w:behaviors>
          <w:behavior w:val="content"/>
        </w:behaviors>
        <w:guid w:val="{CC317FBD-D17B-49C1-9CA6-6F4A765C7841}"/>
      </w:docPartPr>
      <w:docPartBody>
        <w:p w:rsidR="00000000" w:rsidRDefault="009A4489">
          <w:pPr>
            <w:pStyle w:val="6815B3E8FD29439E92C05014C4EBB9EE"/>
          </w:pPr>
          <w:r w:rsidRPr="00AA526B">
            <w:rPr>
              <w:noProof/>
              <w:lang w:bidi="es-ES"/>
            </w:rPr>
            <w:t>0 €</w:t>
          </w:r>
        </w:p>
      </w:docPartBody>
    </w:docPart>
    <w:docPart>
      <w:docPartPr>
        <w:name w:val="5CD9AFFC93CC4C03BD149C29B522BA82"/>
        <w:category>
          <w:name w:val="General"/>
          <w:gallery w:val="placeholder"/>
        </w:category>
        <w:types>
          <w:type w:val="bbPlcHdr"/>
        </w:types>
        <w:behaviors>
          <w:behavior w:val="content"/>
        </w:behaviors>
        <w:guid w:val="{849880D4-9C88-412B-9DD2-48B00C16C3FB}"/>
      </w:docPartPr>
      <w:docPartBody>
        <w:p w:rsidR="00000000" w:rsidRDefault="009A4489">
          <w:pPr>
            <w:pStyle w:val="5CD9AFFC93CC4C03BD149C29B522BA82"/>
          </w:pPr>
          <w:r w:rsidRPr="00AA526B">
            <w:rPr>
              <w:noProof/>
              <w:lang w:bidi="es-ES"/>
            </w:rPr>
            <w:t>0 €</w:t>
          </w:r>
        </w:p>
      </w:docPartBody>
    </w:docPart>
    <w:docPart>
      <w:docPartPr>
        <w:name w:val="006BCF1F664D43BBA40643C8B8B43331"/>
        <w:category>
          <w:name w:val="General"/>
          <w:gallery w:val="placeholder"/>
        </w:category>
        <w:types>
          <w:type w:val="bbPlcHdr"/>
        </w:types>
        <w:behaviors>
          <w:behavior w:val="content"/>
        </w:behaviors>
        <w:guid w:val="{8CB2FD8A-DD40-4AD9-9FF1-A4D5DF0299C0}"/>
      </w:docPartPr>
      <w:docPartBody>
        <w:p w:rsidR="00000000" w:rsidRDefault="009A4489">
          <w:pPr>
            <w:pStyle w:val="006BCF1F664D43BBA40643C8B8B43331"/>
          </w:pPr>
          <w:r w:rsidRPr="00AA526B">
            <w:rPr>
              <w:noProof/>
              <w:lang w:bidi="es-ES"/>
            </w:rPr>
            <w:t>0 €</w:t>
          </w:r>
        </w:p>
      </w:docPartBody>
    </w:docPart>
    <w:docPart>
      <w:docPartPr>
        <w:name w:val="E81B557F8D85407BA0A3E6CD8E1B27DA"/>
        <w:category>
          <w:name w:val="General"/>
          <w:gallery w:val="placeholder"/>
        </w:category>
        <w:types>
          <w:type w:val="bbPlcHdr"/>
        </w:types>
        <w:behaviors>
          <w:behavior w:val="content"/>
        </w:behaviors>
        <w:guid w:val="{248629A3-5EA1-4F73-8FC3-2B684D8A6F98}"/>
      </w:docPartPr>
      <w:docPartBody>
        <w:p w:rsidR="00000000" w:rsidRDefault="009A4489">
          <w:pPr>
            <w:pStyle w:val="E81B557F8D85407BA0A3E6CD8E1B27DA"/>
          </w:pPr>
          <w:r w:rsidRPr="00AA526B">
            <w:rPr>
              <w:noProof/>
              <w:lang w:bidi="es-ES"/>
            </w:rPr>
            <w:t>0 €</w:t>
          </w:r>
        </w:p>
      </w:docPartBody>
    </w:docPart>
    <w:docPart>
      <w:docPartPr>
        <w:name w:val="6C08C9A32AB440ACB470A4D78D95CBCD"/>
        <w:category>
          <w:name w:val="General"/>
          <w:gallery w:val="placeholder"/>
        </w:category>
        <w:types>
          <w:type w:val="bbPlcHdr"/>
        </w:types>
        <w:behaviors>
          <w:behavior w:val="content"/>
        </w:behaviors>
        <w:guid w:val="{CF8EA40B-1F0E-4072-87EC-DCD3252858DE}"/>
      </w:docPartPr>
      <w:docPartBody>
        <w:p w:rsidR="00000000" w:rsidRDefault="009A4489">
          <w:pPr>
            <w:pStyle w:val="6C08C9A32AB440ACB470A4D78D95CBCD"/>
          </w:pPr>
          <w:r w:rsidRPr="00AA526B">
            <w:rPr>
              <w:noProof/>
              <w:lang w:bidi="es-ES"/>
            </w:rPr>
            <w:t>250 €</w:t>
          </w:r>
        </w:p>
      </w:docPartBody>
    </w:docPart>
    <w:docPart>
      <w:docPartPr>
        <w:name w:val="07E141A8B30F4E30868055CA67F3601B"/>
        <w:category>
          <w:name w:val="General"/>
          <w:gallery w:val="placeholder"/>
        </w:category>
        <w:types>
          <w:type w:val="bbPlcHdr"/>
        </w:types>
        <w:behaviors>
          <w:behavior w:val="content"/>
        </w:behaviors>
        <w:guid w:val="{9892BBB7-C069-48CB-ABE2-53ACBBB9EEAD}"/>
      </w:docPartPr>
      <w:docPartBody>
        <w:p w:rsidR="00000000" w:rsidRDefault="009A4489">
          <w:pPr>
            <w:pStyle w:val="07E141A8B30F4E30868055CA67F3601B"/>
          </w:pPr>
          <w:r w:rsidRPr="00AA526B">
            <w:rPr>
              <w:noProof/>
              <w:lang w:bidi="es-ES"/>
            </w:rPr>
            <w:t>2</w:t>
          </w:r>
          <w:r>
            <w:rPr>
              <w:noProof/>
              <w:lang w:bidi="es-ES"/>
            </w:rPr>
            <w:t xml:space="preserve"> </w:t>
          </w:r>
          <w:r w:rsidRPr="00AA526B">
            <w:rPr>
              <w:noProof/>
              <w:lang w:bidi="es-ES"/>
            </w:rPr>
            <w:t>400 €</w:t>
          </w:r>
        </w:p>
      </w:docPartBody>
    </w:docPart>
    <w:docPart>
      <w:docPartPr>
        <w:name w:val="54901D41A3724166BBF9E2FBD4769AA0"/>
        <w:category>
          <w:name w:val="General"/>
          <w:gallery w:val="placeholder"/>
        </w:category>
        <w:types>
          <w:type w:val="bbPlcHdr"/>
        </w:types>
        <w:behaviors>
          <w:behavior w:val="content"/>
        </w:behaviors>
        <w:guid w:val="{30A125ED-9E22-4248-B3ED-359684A3D7D0}"/>
      </w:docPartPr>
      <w:docPartBody>
        <w:p w:rsidR="00000000" w:rsidRDefault="009A4489">
          <w:pPr>
            <w:pStyle w:val="54901D41A3724166BBF9E2FBD4769AA0"/>
          </w:pPr>
          <w:r w:rsidRPr="00AA526B">
            <w:rPr>
              <w:noProof/>
              <w:lang w:bidi="es-ES"/>
            </w:rPr>
            <w:t>Material de oficina</w:t>
          </w:r>
        </w:p>
      </w:docPartBody>
    </w:docPart>
    <w:docPart>
      <w:docPartPr>
        <w:name w:val="6D2A8ACEF94F47F4B1F2D7AADCBB5739"/>
        <w:category>
          <w:name w:val="General"/>
          <w:gallery w:val="placeholder"/>
        </w:category>
        <w:types>
          <w:type w:val="bbPlcHdr"/>
        </w:types>
        <w:behaviors>
          <w:behavior w:val="content"/>
        </w:behaviors>
        <w:guid w:val="{3E805886-4EAD-419B-A81A-10368A63F49C}"/>
      </w:docPartPr>
      <w:docPartBody>
        <w:p w:rsidR="00000000" w:rsidRDefault="009A4489">
          <w:pPr>
            <w:pStyle w:val="6D2A8ACEF94F47F4B1F2D7AADCBB5739"/>
          </w:pPr>
          <w:r w:rsidRPr="00AA526B">
            <w:rPr>
              <w:noProof/>
              <w:lang w:bidi="es-ES"/>
            </w:rPr>
            <w:t>125 €</w:t>
          </w:r>
        </w:p>
      </w:docPartBody>
    </w:docPart>
    <w:docPart>
      <w:docPartPr>
        <w:name w:val="9482EFFCCFB947FBB47088F218A28B77"/>
        <w:category>
          <w:name w:val="General"/>
          <w:gallery w:val="placeholder"/>
        </w:category>
        <w:types>
          <w:type w:val="bbPlcHdr"/>
        </w:types>
        <w:behaviors>
          <w:behavior w:val="content"/>
        </w:behaviors>
        <w:guid w:val="{6A09740F-9DFB-416C-8B2E-88B3E764E514}"/>
      </w:docPartPr>
      <w:docPartBody>
        <w:p w:rsidR="00000000" w:rsidRDefault="009A4489">
          <w:pPr>
            <w:pStyle w:val="9482EFFCCFB947FBB47088F218A28B77"/>
          </w:pPr>
          <w:r w:rsidRPr="00AA526B">
            <w:rPr>
              <w:noProof/>
              <w:lang w:bidi="es-ES"/>
            </w:rPr>
            <w:t>125 €</w:t>
          </w:r>
        </w:p>
      </w:docPartBody>
    </w:docPart>
    <w:docPart>
      <w:docPartPr>
        <w:name w:val="A28C9559F4D744C58FB95D914CBB8F59"/>
        <w:category>
          <w:name w:val="General"/>
          <w:gallery w:val="placeholder"/>
        </w:category>
        <w:types>
          <w:type w:val="bbPlcHdr"/>
        </w:types>
        <w:behaviors>
          <w:behavior w:val="content"/>
        </w:behaviors>
        <w:guid w:val="{4119677F-1401-479A-8D70-BBBEC1EB9060}"/>
      </w:docPartPr>
      <w:docPartBody>
        <w:p w:rsidR="00000000" w:rsidRDefault="009A4489">
          <w:pPr>
            <w:pStyle w:val="A28C9559F4D744C58FB95D914CBB8F59"/>
          </w:pPr>
          <w:r w:rsidRPr="00AA526B">
            <w:rPr>
              <w:noProof/>
              <w:lang w:bidi="es-ES"/>
            </w:rPr>
            <w:t>125 €</w:t>
          </w:r>
        </w:p>
      </w:docPartBody>
    </w:docPart>
    <w:docPart>
      <w:docPartPr>
        <w:name w:val="0BD1AC764BE34686BD3A85CC8837522D"/>
        <w:category>
          <w:name w:val="General"/>
          <w:gallery w:val="placeholder"/>
        </w:category>
        <w:types>
          <w:type w:val="bbPlcHdr"/>
        </w:types>
        <w:behaviors>
          <w:behavior w:val="content"/>
        </w:behaviors>
        <w:guid w:val="{EAB09CDD-64FA-477F-86B1-6A79EAF80AB7}"/>
      </w:docPartPr>
      <w:docPartBody>
        <w:p w:rsidR="00000000" w:rsidRDefault="009A4489">
          <w:pPr>
            <w:pStyle w:val="0BD1AC764BE34686BD3A85CC8837522D"/>
          </w:pPr>
          <w:r w:rsidRPr="00AA526B">
            <w:rPr>
              <w:noProof/>
              <w:lang w:bidi="es-ES"/>
            </w:rPr>
            <w:t>125 €</w:t>
          </w:r>
        </w:p>
      </w:docPartBody>
    </w:docPart>
    <w:docPart>
      <w:docPartPr>
        <w:name w:val="49BC5C39E24944918E26C91D249B2843"/>
        <w:category>
          <w:name w:val="General"/>
          <w:gallery w:val="placeholder"/>
        </w:category>
        <w:types>
          <w:type w:val="bbPlcHdr"/>
        </w:types>
        <w:behaviors>
          <w:behavior w:val="content"/>
        </w:behaviors>
        <w:guid w:val="{4C138ABE-1451-480D-A5D8-15100D171B36}"/>
      </w:docPartPr>
      <w:docPartBody>
        <w:p w:rsidR="00000000" w:rsidRDefault="009A4489">
          <w:pPr>
            <w:pStyle w:val="49BC5C39E24944918E26C91D249B2843"/>
          </w:pPr>
          <w:r w:rsidRPr="00AA526B">
            <w:rPr>
              <w:noProof/>
              <w:lang w:bidi="es-ES"/>
            </w:rPr>
            <w:t>125 €</w:t>
          </w:r>
        </w:p>
      </w:docPartBody>
    </w:docPart>
    <w:docPart>
      <w:docPartPr>
        <w:name w:val="A2CB4876598B4FC0A9B46397613A6C54"/>
        <w:category>
          <w:name w:val="General"/>
          <w:gallery w:val="placeholder"/>
        </w:category>
        <w:types>
          <w:type w:val="bbPlcHdr"/>
        </w:types>
        <w:behaviors>
          <w:behavior w:val="content"/>
        </w:behaviors>
        <w:guid w:val="{66019C12-D3B2-4CC3-9211-736FA926E431}"/>
      </w:docPartPr>
      <w:docPartBody>
        <w:p w:rsidR="00000000" w:rsidRDefault="009A4489">
          <w:pPr>
            <w:pStyle w:val="A2CB4876598B4FC0A9B46397613A6C54"/>
          </w:pPr>
          <w:r w:rsidRPr="00AA526B">
            <w:rPr>
              <w:noProof/>
              <w:lang w:bidi="es-ES"/>
            </w:rPr>
            <w:t>125 €</w:t>
          </w:r>
        </w:p>
      </w:docPartBody>
    </w:docPart>
    <w:docPart>
      <w:docPartPr>
        <w:name w:val="928500C1E1714D16A4530F67D384D558"/>
        <w:category>
          <w:name w:val="General"/>
          <w:gallery w:val="placeholder"/>
        </w:category>
        <w:types>
          <w:type w:val="bbPlcHdr"/>
        </w:types>
        <w:behaviors>
          <w:behavior w:val="content"/>
        </w:behaviors>
        <w:guid w:val="{0B5B02F3-C0E0-4DF6-9007-E7AD4EBF72EB}"/>
      </w:docPartPr>
      <w:docPartBody>
        <w:p w:rsidR="00000000" w:rsidRDefault="009A4489">
          <w:pPr>
            <w:pStyle w:val="928500C1E1714D16A4530F67D384D558"/>
          </w:pPr>
          <w:r w:rsidRPr="00AA526B">
            <w:rPr>
              <w:noProof/>
              <w:lang w:bidi="es-ES"/>
            </w:rPr>
            <w:t>125 €</w:t>
          </w:r>
        </w:p>
      </w:docPartBody>
    </w:docPart>
    <w:docPart>
      <w:docPartPr>
        <w:name w:val="FEF13A60BBD24836833B56992C5F39BE"/>
        <w:category>
          <w:name w:val="General"/>
          <w:gallery w:val="placeholder"/>
        </w:category>
        <w:types>
          <w:type w:val="bbPlcHdr"/>
        </w:types>
        <w:behaviors>
          <w:behavior w:val="content"/>
        </w:behaviors>
        <w:guid w:val="{7C2A25E3-E943-4C7E-9A56-CF34FDA6AD9E}"/>
      </w:docPartPr>
      <w:docPartBody>
        <w:p w:rsidR="00000000" w:rsidRDefault="009A4489">
          <w:pPr>
            <w:pStyle w:val="FEF13A60BBD24836833B56992C5F39BE"/>
          </w:pPr>
          <w:r w:rsidRPr="00AA526B">
            <w:rPr>
              <w:noProof/>
              <w:lang w:bidi="es-ES"/>
            </w:rPr>
            <w:t>125 €</w:t>
          </w:r>
        </w:p>
      </w:docPartBody>
    </w:docPart>
    <w:docPart>
      <w:docPartPr>
        <w:name w:val="64D992C087024861846AAFA227EE9CF1"/>
        <w:category>
          <w:name w:val="General"/>
          <w:gallery w:val="placeholder"/>
        </w:category>
        <w:types>
          <w:type w:val="bbPlcHdr"/>
        </w:types>
        <w:behaviors>
          <w:behavior w:val="content"/>
        </w:behaviors>
        <w:guid w:val="{2D2EE554-7841-47BD-8BFC-1B708409575B}"/>
      </w:docPartPr>
      <w:docPartBody>
        <w:p w:rsidR="00000000" w:rsidRDefault="009A4489">
          <w:pPr>
            <w:pStyle w:val="64D992C087024861846AAFA227EE9CF1"/>
          </w:pPr>
          <w:r w:rsidRPr="00AA526B">
            <w:rPr>
              <w:noProof/>
              <w:lang w:bidi="es-ES"/>
            </w:rPr>
            <w:t>125 €</w:t>
          </w:r>
        </w:p>
      </w:docPartBody>
    </w:docPart>
    <w:docPart>
      <w:docPartPr>
        <w:name w:val="12158BDEFDFF47B3AB287F6C3621E082"/>
        <w:category>
          <w:name w:val="General"/>
          <w:gallery w:val="placeholder"/>
        </w:category>
        <w:types>
          <w:type w:val="bbPlcHdr"/>
        </w:types>
        <w:behaviors>
          <w:behavior w:val="content"/>
        </w:behaviors>
        <w:guid w:val="{5AE9D445-8F47-4A90-9A17-8896E8249A9B}"/>
      </w:docPartPr>
      <w:docPartBody>
        <w:p w:rsidR="00000000" w:rsidRDefault="009A4489">
          <w:pPr>
            <w:pStyle w:val="12158BDEFDFF47B3AB287F6C3621E082"/>
          </w:pPr>
          <w:r w:rsidRPr="00AA526B">
            <w:rPr>
              <w:noProof/>
              <w:lang w:bidi="es-ES"/>
            </w:rPr>
            <w:t>125 €</w:t>
          </w:r>
        </w:p>
      </w:docPartBody>
    </w:docPart>
    <w:docPart>
      <w:docPartPr>
        <w:name w:val="73AF8EA76B524C32B5C16F1AFE738123"/>
        <w:category>
          <w:name w:val="General"/>
          <w:gallery w:val="placeholder"/>
        </w:category>
        <w:types>
          <w:type w:val="bbPlcHdr"/>
        </w:types>
        <w:behaviors>
          <w:behavior w:val="content"/>
        </w:behaviors>
        <w:guid w:val="{9840C92C-3605-4A9A-904A-146338010AFA}"/>
      </w:docPartPr>
      <w:docPartBody>
        <w:p w:rsidR="00000000" w:rsidRDefault="009A4489">
          <w:pPr>
            <w:pStyle w:val="73AF8EA76B524C32B5C16F1AFE738123"/>
          </w:pPr>
          <w:r w:rsidRPr="00AA526B">
            <w:rPr>
              <w:noProof/>
              <w:lang w:bidi="es-ES"/>
            </w:rPr>
            <w:t>125 €</w:t>
          </w:r>
        </w:p>
      </w:docPartBody>
    </w:docPart>
    <w:docPart>
      <w:docPartPr>
        <w:name w:val="192D0E587D79495A8BB916B5AA184175"/>
        <w:category>
          <w:name w:val="General"/>
          <w:gallery w:val="placeholder"/>
        </w:category>
        <w:types>
          <w:type w:val="bbPlcHdr"/>
        </w:types>
        <w:behaviors>
          <w:behavior w:val="content"/>
        </w:behaviors>
        <w:guid w:val="{0F396D3A-DFCC-4D17-9ACB-FA31F85050EB}"/>
      </w:docPartPr>
      <w:docPartBody>
        <w:p w:rsidR="00000000" w:rsidRDefault="009A4489">
          <w:pPr>
            <w:pStyle w:val="192D0E587D79495A8BB916B5AA184175"/>
          </w:pPr>
          <w:r w:rsidRPr="00AA526B">
            <w:rPr>
              <w:noProof/>
              <w:lang w:bidi="es-ES"/>
            </w:rPr>
            <w:t>125 €</w:t>
          </w:r>
        </w:p>
      </w:docPartBody>
    </w:docPart>
    <w:docPart>
      <w:docPartPr>
        <w:name w:val="B6D772ED5AAC4B0A9EE742B489919824"/>
        <w:category>
          <w:name w:val="General"/>
          <w:gallery w:val="placeholder"/>
        </w:category>
        <w:types>
          <w:type w:val="bbPlcHdr"/>
        </w:types>
        <w:behaviors>
          <w:behavior w:val="content"/>
        </w:behaviors>
        <w:guid w:val="{5E7C6511-6652-4EF0-8ECA-E74B02614FB6}"/>
      </w:docPartPr>
      <w:docPartBody>
        <w:p w:rsidR="00000000" w:rsidRDefault="009A4489">
          <w:pPr>
            <w:pStyle w:val="B6D772ED5AAC4B0A9EE742B489919824"/>
          </w:pPr>
          <w:r w:rsidRPr="00AA526B">
            <w:rPr>
              <w:noProof/>
              <w:lang w:bidi="es-ES"/>
            </w:rPr>
            <w:t>1</w:t>
          </w:r>
          <w:r>
            <w:rPr>
              <w:noProof/>
              <w:lang w:bidi="es-ES"/>
            </w:rPr>
            <w:t xml:space="preserve"> </w:t>
          </w:r>
          <w:r w:rsidRPr="00AA526B">
            <w:rPr>
              <w:noProof/>
              <w:lang w:bidi="es-ES"/>
            </w:rPr>
            <w:t>500 €</w:t>
          </w:r>
        </w:p>
      </w:docPartBody>
    </w:docPart>
    <w:docPart>
      <w:docPartPr>
        <w:name w:val="58DFE56F081242DAB5FEB1CF196F8851"/>
        <w:category>
          <w:name w:val="General"/>
          <w:gallery w:val="placeholder"/>
        </w:category>
        <w:types>
          <w:type w:val="bbPlcHdr"/>
        </w:types>
        <w:behaviors>
          <w:behavior w:val="content"/>
        </w:behaviors>
        <w:guid w:val="{F1D55921-51B2-492E-9AD4-98A7A10217EB}"/>
      </w:docPartPr>
      <w:docPartBody>
        <w:p w:rsidR="00000000" w:rsidRDefault="009A4489">
          <w:pPr>
            <w:pStyle w:val="58DFE56F081242DAB5FEB1CF196F8851"/>
          </w:pPr>
          <w:r w:rsidRPr="00AA526B">
            <w:rPr>
              <w:noProof/>
              <w:lang w:bidi="es-ES"/>
            </w:rPr>
            <w:t>Gastos de intereses</w:t>
          </w:r>
        </w:p>
      </w:docPartBody>
    </w:docPart>
    <w:docPart>
      <w:docPartPr>
        <w:name w:val="F3D38A4290044272A74C1D2295B0F4DF"/>
        <w:category>
          <w:name w:val="General"/>
          <w:gallery w:val="placeholder"/>
        </w:category>
        <w:types>
          <w:type w:val="bbPlcHdr"/>
        </w:types>
        <w:behaviors>
          <w:behavior w:val="content"/>
        </w:behaviors>
        <w:guid w:val="{8B77EC22-FF28-4129-A53E-6E7027CE6252}"/>
      </w:docPartPr>
      <w:docPartBody>
        <w:p w:rsidR="00000000" w:rsidRDefault="009A4489">
          <w:pPr>
            <w:pStyle w:val="F3D38A4290044272A74C1D2295B0F4DF"/>
          </w:pPr>
          <w:r w:rsidRPr="00AA526B">
            <w:rPr>
              <w:noProof/>
              <w:lang w:bidi="es-ES"/>
            </w:rPr>
            <w:t>0 €</w:t>
          </w:r>
        </w:p>
      </w:docPartBody>
    </w:docPart>
    <w:docPart>
      <w:docPartPr>
        <w:name w:val="F817E5638646460087C63066F537BBA4"/>
        <w:category>
          <w:name w:val="General"/>
          <w:gallery w:val="placeholder"/>
        </w:category>
        <w:types>
          <w:type w:val="bbPlcHdr"/>
        </w:types>
        <w:behaviors>
          <w:behavior w:val="content"/>
        </w:behaviors>
        <w:guid w:val="{D1324E28-BEDA-4051-8908-FFFAD4AF2285}"/>
      </w:docPartPr>
      <w:docPartBody>
        <w:p w:rsidR="00000000" w:rsidRDefault="009A4489">
          <w:pPr>
            <w:pStyle w:val="F817E5638646460087C63066F537BBA4"/>
          </w:pPr>
          <w:r w:rsidRPr="00AA526B">
            <w:rPr>
              <w:noProof/>
              <w:lang w:bidi="es-ES"/>
            </w:rPr>
            <w:t>0 €</w:t>
          </w:r>
        </w:p>
      </w:docPartBody>
    </w:docPart>
    <w:docPart>
      <w:docPartPr>
        <w:name w:val="A5C733E5DF3742729654E79109A1A283"/>
        <w:category>
          <w:name w:val="General"/>
          <w:gallery w:val="placeholder"/>
        </w:category>
        <w:types>
          <w:type w:val="bbPlcHdr"/>
        </w:types>
        <w:behaviors>
          <w:behavior w:val="content"/>
        </w:behaviors>
        <w:guid w:val="{05B1C0A3-C5B8-4C1B-8C27-A842EC7A3301}"/>
      </w:docPartPr>
      <w:docPartBody>
        <w:p w:rsidR="00000000" w:rsidRDefault="009A4489">
          <w:pPr>
            <w:pStyle w:val="A5C733E5DF3742729654E79109A1A283"/>
          </w:pPr>
          <w:r w:rsidRPr="00AA526B">
            <w:rPr>
              <w:noProof/>
              <w:lang w:bidi="es-ES"/>
            </w:rPr>
            <w:t>0 €</w:t>
          </w:r>
        </w:p>
      </w:docPartBody>
    </w:docPart>
    <w:docPart>
      <w:docPartPr>
        <w:name w:val="D55F942F7E83409B830E423CC78EB8E9"/>
        <w:category>
          <w:name w:val="General"/>
          <w:gallery w:val="placeholder"/>
        </w:category>
        <w:types>
          <w:type w:val="bbPlcHdr"/>
        </w:types>
        <w:behaviors>
          <w:behavior w:val="content"/>
        </w:behaviors>
        <w:guid w:val="{E09E8B52-14D2-4DC7-A6E8-D0B39EB0DFB2}"/>
      </w:docPartPr>
      <w:docPartBody>
        <w:p w:rsidR="00000000" w:rsidRDefault="009A4489">
          <w:pPr>
            <w:pStyle w:val="D55F942F7E83409B830E423CC78EB8E9"/>
          </w:pPr>
          <w:r w:rsidRPr="00AA526B">
            <w:rPr>
              <w:noProof/>
              <w:lang w:bidi="es-ES"/>
            </w:rPr>
            <w:t>0 €</w:t>
          </w:r>
        </w:p>
      </w:docPartBody>
    </w:docPart>
    <w:docPart>
      <w:docPartPr>
        <w:name w:val="FB5BEEA0DE71435DB0D9F9985C47C3BD"/>
        <w:category>
          <w:name w:val="General"/>
          <w:gallery w:val="placeholder"/>
        </w:category>
        <w:types>
          <w:type w:val="bbPlcHdr"/>
        </w:types>
        <w:behaviors>
          <w:behavior w:val="content"/>
        </w:behaviors>
        <w:guid w:val="{9BCD81F6-3EEF-4AD5-B8AC-38DE4B39468D}"/>
      </w:docPartPr>
      <w:docPartBody>
        <w:p w:rsidR="00000000" w:rsidRDefault="009A4489">
          <w:pPr>
            <w:pStyle w:val="FB5BEEA0DE71435DB0D9F9985C47C3BD"/>
          </w:pPr>
          <w:r w:rsidRPr="00AA526B">
            <w:rPr>
              <w:noProof/>
              <w:lang w:bidi="es-ES"/>
            </w:rPr>
            <w:t>0 €</w:t>
          </w:r>
        </w:p>
      </w:docPartBody>
    </w:docPart>
    <w:docPart>
      <w:docPartPr>
        <w:name w:val="C4990B8C6AC24BE7812337122B161B29"/>
        <w:category>
          <w:name w:val="General"/>
          <w:gallery w:val="placeholder"/>
        </w:category>
        <w:types>
          <w:type w:val="bbPlcHdr"/>
        </w:types>
        <w:behaviors>
          <w:behavior w:val="content"/>
        </w:behaviors>
        <w:guid w:val="{93D5645F-747F-40E7-A346-CCF7C88FBA5B}"/>
      </w:docPartPr>
      <w:docPartBody>
        <w:p w:rsidR="00000000" w:rsidRDefault="009A4489">
          <w:pPr>
            <w:pStyle w:val="C4990B8C6AC24BE7812337122B161B29"/>
          </w:pPr>
          <w:r w:rsidRPr="00AA526B">
            <w:rPr>
              <w:noProof/>
              <w:lang w:bidi="es-ES"/>
            </w:rPr>
            <w:t>0 €</w:t>
          </w:r>
        </w:p>
      </w:docPartBody>
    </w:docPart>
    <w:docPart>
      <w:docPartPr>
        <w:name w:val="A310CAABB45247F28D754FDAB1BC4EA6"/>
        <w:category>
          <w:name w:val="General"/>
          <w:gallery w:val="placeholder"/>
        </w:category>
        <w:types>
          <w:type w:val="bbPlcHdr"/>
        </w:types>
        <w:behaviors>
          <w:behavior w:val="content"/>
        </w:behaviors>
        <w:guid w:val="{ADF747C4-CE02-4072-93B9-E4377035C8EA}"/>
      </w:docPartPr>
      <w:docPartBody>
        <w:p w:rsidR="00000000" w:rsidRDefault="009A4489">
          <w:pPr>
            <w:pStyle w:val="A310CAABB45247F28D754FDAB1BC4EA6"/>
          </w:pPr>
          <w:r w:rsidRPr="00AA526B">
            <w:rPr>
              <w:noProof/>
              <w:lang w:bidi="es-ES"/>
            </w:rPr>
            <w:t>0 €</w:t>
          </w:r>
        </w:p>
      </w:docPartBody>
    </w:docPart>
    <w:docPart>
      <w:docPartPr>
        <w:name w:val="603ABCAED8BA45A0B50CD2739BF1B808"/>
        <w:category>
          <w:name w:val="General"/>
          <w:gallery w:val="placeholder"/>
        </w:category>
        <w:types>
          <w:type w:val="bbPlcHdr"/>
        </w:types>
        <w:behaviors>
          <w:behavior w:val="content"/>
        </w:behaviors>
        <w:guid w:val="{807AA365-8FBD-42CB-B278-1686CC27C0E2}"/>
      </w:docPartPr>
      <w:docPartBody>
        <w:p w:rsidR="00000000" w:rsidRDefault="009A4489">
          <w:pPr>
            <w:pStyle w:val="603ABCAED8BA45A0B50CD2739BF1B808"/>
          </w:pPr>
          <w:r w:rsidRPr="00AA526B">
            <w:rPr>
              <w:noProof/>
              <w:lang w:bidi="es-ES"/>
            </w:rPr>
            <w:t>0 €</w:t>
          </w:r>
        </w:p>
      </w:docPartBody>
    </w:docPart>
    <w:docPart>
      <w:docPartPr>
        <w:name w:val="3A43231C55DB456EA197A61D36B0A876"/>
        <w:category>
          <w:name w:val="General"/>
          <w:gallery w:val="placeholder"/>
        </w:category>
        <w:types>
          <w:type w:val="bbPlcHdr"/>
        </w:types>
        <w:behaviors>
          <w:behavior w:val="content"/>
        </w:behaviors>
        <w:guid w:val="{D4F9C9D2-05DF-478E-8976-B1D387482531}"/>
      </w:docPartPr>
      <w:docPartBody>
        <w:p w:rsidR="00000000" w:rsidRDefault="009A4489">
          <w:pPr>
            <w:pStyle w:val="3A43231C55DB456EA197A61D36B0A876"/>
          </w:pPr>
          <w:r w:rsidRPr="00AA526B">
            <w:rPr>
              <w:noProof/>
              <w:lang w:bidi="es-ES"/>
            </w:rPr>
            <w:t>0 €</w:t>
          </w:r>
        </w:p>
      </w:docPartBody>
    </w:docPart>
    <w:docPart>
      <w:docPartPr>
        <w:name w:val="99C073B4EE7C4362BBD2627648FA3D64"/>
        <w:category>
          <w:name w:val="General"/>
          <w:gallery w:val="placeholder"/>
        </w:category>
        <w:types>
          <w:type w:val="bbPlcHdr"/>
        </w:types>
        <w:behaviors>
          <w:behavior w:val="content"/>
        </w:behaviors>
        <w:guid w:val="{C5072B4D-EED9-4C1C-B6AE-7A37771C7CBD}"/>
      </w:docPartPr>
      <w:docPartBody>
        <w:p w:rsidR="00000000" w:rsidRDefault="009A4489">
          <w:pPr>
            <w:pStyle w:val="99C073B4EE7C4362BBD2627648FA3D64"/>
          </w:pPr>
          <w:r w:rsidRPr="00AA526B">
            <w:rPr>
              <w:noProof/>
              <w:lang w:bidi="es-ES"/>
            </w:rPr>
            <w:t>0 €</w:t>
          </w:r>
        </w:p>
      </w:docPartBody>
    </w:docPart>
    <w:docPart>
      <w:docPartPr>
        <w:name w:val="1DE3F626C46141558AA0F0368B4D7B08"/>
        <w:category>
          <w:name w:val="General"/>
          <w:gallery w:val="placeholder"/>
        </w:category>
        <w:types>
          <w:type w:val="bbPlcHdr"/>
        </w:types>
        <w:behaviors>
          <w:behavior w:val="content"/>
        </w:behaviors>
        <w:guid w:val="{14002863-DB96-44C9-A230-812698BB17DC}"/>
      </w:docPartPr>
      <w:docPartBody>
        <w:p w:rsidR="00000000" w:rsidRDefault="009A4489">
          <w:pPr>
            <w:pStyle w:val="1DE3F626C46141558AA0F0368B4D7B08"/>
          </w:pPr>
          <w:r w:rsidRPr="00AA526B">
            <w:rPr>
              <w:noProof/>
              <w:lang w:bidi="es-ES"/>
            </w:rPr>
            <w:t>0 €</w:t>
          </w:r>
        </w:p>
      </w:docPartBody>
    </w:docPart>
    <w:docPart>
      <w:docPartPr>
        <w:name w:val="64DF0527D17A48EF9D2D654D0575221D"/>
        <w:category>
          <w:name w:val="General"/>
          <w:gallery w:val="placeholder"/>
        </w:category>
        <w:types>
          <w:type w:val="bbPlcHdr"/>
        </w:types>
        <w:behaviors>
          <w:behavior w:val="content"/>
        </w:behaviors>
        <w:guid w:val="{5AABC5C7-168E-4C0F-8304-E5AC9FC91D62}"/>
      </w:docPartPr>
      <w:docPartBody>
        <w:p w:rsidR="00000000" w:rsidRDefault="009A4489">
          <w:pPr>
            <w:pStyle w:val="64DF0527D17A48EF9D2D654D0575221D"/>
          </w:pPr>
          <w:r w:rsidRPr="00AA526B">
            <w:rPr>
              <w:noProof/>
              <w:lang w:bidi="es-ES"/>
            </w:rPr>
            <w:t>0 €</w:t>
          </w:r>
        </w:p>
      </w:docPartBody>
    </w:docPart>
    <w:docPart>
      <w:docPartPr>
        <w:name w:val="6C2A1F665FB044FD966552DC30154733"/>
        <w:category>
          <w:name w:val="General"/>
          <w:gallery w:val="placeholder"/>
        </w:category>
        <w:types>
          <w:type w:val="bbPlcHdr"/>
        </w:types>
        <w:behaviors>
          <w:behavior w:val="content"/>
        </w:behaviors>
        <w:guid w:val="{4A580A01-8577-4BA0-B1DA-EDC03C98D200}"/>
      </w:docPartPr>
      <w:docPartBody>
        <w:p w:rsidR="00000000" w:rsidRDefault="009A4489">
          <w:pPr>
            <w:pStyle w:val="6C2A1F665FB044FD966552DC30154733"/>
          </w:pPr>
          <w:r w:rsidRPr="00AA526B">
            <w:rPr>
              <w:noProof/>
              <w:lang w:bidi="es-ES"/>
            </w:rPr>
            <w:t>0 €</w:t>
          </w:r>
        </w:p>
      </w:docPartBody>
    </w:docPart>
    <w:docPart>
      <w:docPartPr>
        <w:name w:val="ED3D863EA103423387032A1CD1650CB8"/>
        <w:category>
          <w:name w:val="General"/>
          <w:gallery w:val="placeholder"/>
        </w:category>
        <w:types>
          <w:type w:val="bbPlcHdr"/>
        </w:types>
        <w:behaviors>
          <w:behavior w:val="content"/>
        </w:behaviors>
        <w:guid w:val="{8E3FAB51-025F-40DE-95D3-657C973241E7}"/>
      </w:docPartPr>
      <w:docPartBody>
        <w:p w:rsidR="00000000" w:rsidRDefault="009A4489">
          <w:pPr>
            <w:pStyle w:val="ED3D863EA103423387032A1CD1650CB8"/>
          </w:pPr>
          <w:r w:rsidRPr="00AA526B">
            <w:rPr>
              <w:noProof/>
              <w:lang w:bidi="es-ES"/>
            </w:rPr>
            <w:t>Gastos totales</w:t>
          </w:r>
        </w:p>
      </w:docPartBody>
    </w:docPart>
    <w:docPart>
      <w:docPartPr>
        <w:name w:val="7A849E4C29854BEEADB23851CFD2A93A"/>
        <w:category>
          <w:name w:val="General"/>
          <w:gallery w:val="placeholder"/>
        </w:category>
        <w:types>
          <w:type w:val="bbPlcHdr"/>
        </w:types>
        <w:behaviors>
          <w:behavior w:val="content"/>
        </w:behaviors>
        <w:guid w:val="{3DAB1605-4BF9-4961-BD44-3ADD6108004C}"/>
      </w:docPartPr>
      <w:docPartBody>
        <w:p w:rsidR="00000000" w:rsidRDefault="009A4489">
          <w:pPr>
            <w:pStyle w:val="7A849E4C29854BEEADB23851CFD2A93A"/>
          </w:pPr>
          <w:r w:rsidRPr="00AA526B">
            <w:rPr>
              <w:noProof/>
              <w:lang w:bidi="es-ES"/>
            </w:rPr>
            <w:t>6 525 €</w:t>
          </w:r>
        </w:p>
      </w:docPartBody>
    </w:docPart>
    <w:docPart>
      <w:docPartPr>
        <w:name w:val="84A6142F279049CC81169EF8F94CD801"/>
        <w:category>
          <w:name w:val="General"/>
          <w:gallery w:val="placeholder"/>
        </w:category>
        <w:types>
          <w:type w:val="bbPlcHdr"/>
        </w:types>
        <w:behaviors>
          <w:behavior w:val="content"/>
        </w:behaviors>
        <w:guid w:val="{C1A9704B-12B1-4455-BF4E-51F9FDB6B792}"/>
      </w:docPartPr>
      <w:docPartBody>
        <w:p w:rsidR="00000000" w:rsidRDefault="009A4489">
          <w:pPr>
            <w:pStyle w:val="84A6142F279049CC81169EF8F94CD801"/>
          </w:pPr>
          <w:r w:rsidRPr="00AA526B">
            <w:rPr>
              <w:noProof/>
              <w:lang w:bidi="es-ES"/>
            </w:rPr>
            <w:t>5 575 €</w:t>
          </w:r>
        </w:p>
      </w:docPartBody>
    </w:docPart>
    <w:docPart>
      <w:docPartPr>
        <w:name w:val="53CCD29D75004977ABFE99B9067FCC74"/>
        <w:category>
          <w:name w:val="General"/>
          <w:gallery w:val="placeholder"/>
        </w:category>
        <w:types>
          <w:type w:val="bbPlcHdr"/>
        </w:types>
        <w:behaviors>
          <w:behavior w:val="content"/>
        </w:behaviors>
        <w:guid w:val="{23997B03-E69D-4A2F-A101-3F7955680523}"/>
      </w:docPartPr>
      <w:docPartBody>
        <w:p w:rsidR="00000000" w:rsidRDefault="009A4489">
          <w:pPr>
            <w:pStyle w:val="53CCD29D75004977ABFE99B9067FCC74"/>
          </w:pPr>
          <w:r w:rsidRPr="00AA526B">
            <w:rPr>
              <w:noProof/>
              <w:lang w:bidi="es-ES"/>
            </w:rPr>
            <w:t>6 775 €</w:t>
          </w:r>
        </w:p>
      </w:docPartBody>
    </w:docPart>
    <w:docPart>
      <w:docPartPr>
        <w:name w:val="DC894B8A0E224FA19BDC84F9AC1487E4"/>
        <w:category>
          <w:name w:val="General"/>
          <w:gallery w:val="placeholder"/>
        </w:category>
        <w:types>
          <w:type w:val="bbPlcHdr"/>
        </w:types>
        <w:behaviors>
          <w:behavior w:val="content"/>
        </w:behaviors>
        <w:guid w:val="{1E3EA209-A6BC-4821-BBC5-45E1EDD9A564}"/>
      </w:docPartPr>
      <w:docPartBody>
        <w:p w:rsidR="00000000" w:rsidRDefault="009A4489">
          <w:pPr>
            <w:pStyle w:val="DC894B8A0E224FA19BDC84F9AC1487E4"/>
          </w:pPr>
          <w:r w:rsidRPr="00AA526B">
            <w:rPr>
              <w:noProof/>
              <w:lang w:bidi="es-ES"/>
            </w:rPr>
            <w:t>8 525 €</w:t>
          </w:r>
        </w:p>
      </w:docPartBody>
    </w:docPart>
    <w:docPart>
      <w:docPartPr>
        <w:name w:val="0C49253688E144B9A894F3FE5FA6D206"/>
        <w:category>
          <w:name w:val="General"/>
          <w:gallery w:val="placeholder"/>
        </w:category>
        <w:types>
          <w:type w:val="bbPlcHdr"/>
        </w:types>
        <w:behaviors>
          <w:behavior w:val="content"/>
        </w:behaviors>
        <w:guid w:val="{B3EBBFB0-36A8-40B8-89FC-FC7736D25986}"/>
      </w:docPartPr>
      <w:docPartBody>
        <w:p w:rsidR="00000000" w:rsidRDefault="009A4489">
          <w:pPr>
            <w:pStyle w:val="0C49253688E144B9A894F3FE5FA6D206"/>
          </w:pPr>
          <w:r w:rsidRPr="00AA526B">
            <w:rPr>
              <w:noProof/>
              <w:lang w:bidi="es-ES"/>
            </w:rPr>
            <w:t>8 650 €</w:t>
          </w:r>
        </w:p>
      </w:docPartBody>
    </w:docPart>
    <w:docPart>
      <w:docPartPr>
        <w:name w:val="652D148F484C4063887C0D3A5FC52855"/>
        <w:category>
          <w:name w:val="General"/>
          <w:gallery w:val="placeholder"/>
        </w:category>
        <w:types>
          <w:type w:val="bbPlcHdr"/>
        </w:types>
        <w:behaviors>
          <w:behavior w:val="content"/>
        </w:behaviors>
        <w:guid w:val="{CB25069C-5259-4CFD-BAD8-5251B0C87F22}"/>
      </w:docPartPr>
      <w:docPartBody>
        <w:p w:rsidR="00000000" w:rsidRDefault="009A4489">
          <w:pPr>
            <w:pStyle w:val="652D148F484C4063887C0D3A5FC52855"/>
          </w:pPr>
          <w:r w:rsidRPr="00AA526B">
            <w:rPr>
              <w:noProof/>
              <w:lang w:bidi="es-ES"/>
            </w:rPr>
            <w:t>9 295 €</w:t>
          </w:r>
        </w:p>
      </w:docPartBody>
    </w:docPart>
    <w:docPart>
      <w:docPartPr>
        <w:name w:val="4A6685FEAE874466B0104CB0BE535D90"/>
        <w:category>
          <w:name w:val="General"/>
          <w:gallery w:val="placeholder"/>
        </w:category>
        <w:types>
          <w:type w:val="bbPlcHdr"/>
        </w:types>
        <w:behaviors>
          <w:behavior w:val="content"/>
        </w:behaviors>
        <w:guid w:val="{40182226-9AC7-4A1E-9EF9-DC0A67B6E96B}"/>
      </w:docPartPr>
      <w:docPartBody>
        <w:p w:rsidR="00000000" w:rsidRDefault="009A4489">
          <w:pPr>
            <w:pStyle w:val="4A6685FEAE874466B0104CB0BE535D90"/>
          </w:pPr>
          <w:r w:rsidRPr="00AA526B">
            <w:rPr>
              <w:noProof/>
              <w:lang w:bidi="es-ES"/>
            </w:rPr>
            <w:t>12 100 €</w:t>
          </w:r>
        </w:p>
      </w:docPartBody>
    </w:docPart>
    <w:docPart>
      <w:docPartPr>
        <w:name w:val="A2804FEE5AE34204B666F801F13C2112"/>
        <w:category>
          <w:name w:val="General"/>
          <w:gallery w:val="placeholder"/>
        </w:category>
        <w:types>
          <w:type w:val="bbPlcHdr"/>
        </w:types>
        <w:behaviors>
          <w:behavior w:val="content"/>
        </w:behaviors>
        <w:guid w:val="{02BFE523-BBFF-4852-8406-C1109D3395A5}"/>
      </w:docPartPr>
      <w:docPartBody>
        <w:p w:rsidR="00000000" w:rsidRDefault="009A4489">
          <w:pPr>
            <w:pStyle w:val="A2804FEE5AE34204B666F801F13C2112"/>
          </w:pPr>
          <w:r w:rsidRPr="00AA526B">
            <w:rPr>
              <w:noProof/>
              <w:lang w:bidi="es-ES"/>
            </w:rPr>
            <w:t>13 131 €</w:t>
          </w:r>
        </w:p>
      </w:docPartBody>
    </w:docPart>
    <w:docPart>
      <w:docPartPr>
        <w:name w:val="887DC370A6C949F8B97B854FDCE94B58"/>
        <w:category>
          <w:name w:val="General"/>
          <w:gallery w:val="placeholder"/>
        </w:category>
        <w:types>
          <w:type w:val="bbPlcHdr"/>
        </w:types>
        <w:behaviors>
          <w:behavior w:val="content"/>
        </w:behaviors>
        <w:guid w:val="{CAA8EB8C-F479-43C3-992A-5CAC27667D4C}"/>
      </w:docPartPr>
      <w:docPartBody>
        <w:p w:rsidR="00000000" w:rsidRDefault="009A4489">
          <w:pPr>
            <w:pStyle w:val="887DC370A6C949F8B97B854FDCE94B58"/>
          </w:pPr>
          <w:r w:rsidRPr="00AA526B">
            <w:rPr>
              <w:noProof/>
              <w:lang w:bidi="es-ES"/>
            </w:rPr>
            <w:t>13 827 €</w:t>
          </w:r>
        </w:p>
      </w:docPartBody>
    </w:docPart>
    <w:docPart>
      <w:docPartPr>
        <w:name w:val="4ECA1A4558DF4F37A33C88364D7995C6"/>
        <w:category>
          <w:name w:val="General"/>
          <w:gallery w:val="placeholder"/>
        </w:category>
        <w:types>
          <w:type w:val="bbPlcHdr"/>
        </w:types>
        <w:behaviors>
          <w:behavior w:val="content"/>
        </w:behaviors>
        <w:guid w:val="{9FCA12D0-A723-491C-B43F-46939B7FE016}"/>
      </w:docPartPr>
      <w:docPartBody>
        <w:p w:rsidR="00000000" w:rsidRDefault="009A4489">
          <w:pPr>
            <w:pStyle w:val="4ECA1A4558DF4F37A33C88364D7995C6"/>
          </w:pPr>
          <w:r w:rsidRPr="00AA526B">
            <w:rPr>
              <w:noProof/>
              <w:lang w:bidi="es-ES"/>
            </w:rPr>
            <w:t>13 825 €</w:t>
          </w:r>
        </w:p>
      </w:docPartBody>
    </w:docPart>
    <w:docPart>
      <w:docPartPr>
        <w:name w:val="5DCEBA9E92AF402C8D629B07843BDB87"/>
        <w:category>
          <w:name w:val="General"/>
          <w:gallery w:val="placeholder"/>
        </w:category>
        <w:types>
          <w:type w:val="bbPlcHdr"/>
        </w:types>
        <w:behaviors>
          <w:behavior w:val="content"/>
        </w:behaviors>
        <w:guid w:val="{8CD68B4A-564C-4744-89E0-01F6AE1047C0}"/>
      </w:docPartPr>
      <w:docPartBody>
        <w:p w:rsidR="00000000" w:rsidRDefault="009A4489">
          <w:pPr>
            <w:pStyle w:val="5DCEBA9E92AF402C8D629B07843BDB87"/>
          </w:pPr>
          <w:r w:rsidRPr="00AA526B">
            <w:rPr>
              <w:noProof/>
              <w:lang w:bidi="es-ES"/>
            </w:rPr>
            <w:t>13 575 €</w:t>
          </w:r>
        </w:p>
      </w:docPartBody>
    </w:docPart>
    <w:docPart>
      <w:docPartPr>
        <w:name w:val="63FF2BEEE41D422E8400B2C0803A86B6"/>
        <w:category>
          <w:name w:val="General"/>
          <w:gallery w:val="placeholder"/>
        </w:category>
        <w:types>
          <w:type w:val="bbPlcHdr"/>
        </w:types>
        <w:behaviors>
          <w:behavior w:val="content"/>
        </w:behaviors>
        <w:guid w:val="{76789346-28EE-4946-A190-09BF24F1A836}"/>
      </w:docPartPr>
      <w:docPartBody>
        <w:p w:rsidR="00000000" w:rsidRDefault="009A4489">
          <w:pPr>
            <w:pStyle w:val="63FF2BEEE41D422E8400B2C0803A86B6"/>
          </w:pPr>
          <w:r w:rsidRPr="00AA526B">
            <w:rPr>
              <w:noProof/>
              <w:lang w:bidi="es-ES"/>
            </w:rPr>
            <w:t>13 942 €</w:t>
          </w:r>
        </w:p>
      </w:docPartBody>
    </w:docPart>
    <w:docPart>
      <w:docPartPr>
        <w:name w:val="24E0741CF41447CDB80AB91B3131322C"/>
        <w:category>
          <w:name w:val="General"/>
          <w:gallery w:val="placeholder"/>
        </w:category>
        <w:types>
          <w:type w:val="bbPlcHdr"/>
        </w:types>
        <w:behaviors>
          <w:behavior w:val="content"/>
        </w:behaviors>
        <w:guid w:val="{92F301DE-B0AD-45E8-8E95-9C0B2E7C856F}"/>
      </w:docPartPr>
      <w:docPartBody>
        <w:p w:rsidR="00000000" w:rsidRDefault="009A4489">
          <w:pPr>
            <w:pStyle w:val="24E0741CF41447CDB80AB91B3131322C"/>
          </w:pPr>
          <w:r w:rsidRPr="00AA526B">
            <w:rPr>
              <w:noProof/>
              <w:lang w:bidi="es-ES"/>
            </w:rPr>
            <w:t>125 746 €</w:t>
          </w:r>
        </w:p>
      </w:docPartBody>
    </w:docPart>
    <w:docPart>
      <w:docPartPr>
        <w:name w:val="DBECE0F0FF6F4DBD8F58707742D9E30F"/>
        <w:category>
          <w:name w:val="General"/>
          <w:gallery w:val="placeholder"/>
        </w:category>
        <w:types>
          <w:type w:val="bbPlcHdr"/>
        </w:types>
        <w:behaviors>
          <w:behavior w:val="content"/>
        </w:behaviors>
        <w:guid w:val="{A7B53505-D231-4AD6-A95B-8563682AD7A2}"/>
      </w:docPartPr>
      <w:docPartBody>
        <w:p w:rsidR="00000000" w:rsidRDefault="009A4489">
          <w:pPr>
            <w:pStyle w:val="DBECE0F0FF6F4DBD8F58707742D9E30F"/>
          </w:pPr>
          <w:r w:rsidRPr="00AA526B">
            <w:rPr>
              <w:noProof/>
              <w:lang w:bidi="es-ES"/>
            </w:rPr>
            <w:t>Ingresos antes de impuestos</w:t>
          </w:r>
        </w:p>
      </w:docPartBody>
    </w:docPart>
    <w:docPart>
      <w:docPartPr>
        <w:name w:val="DB948F7C32AB4DCB8C32B03E061B451C"/>
        <w:category>
          <w:name w:val="General"/>
          <w:gallery w:val="placeholder"/>
        </w:category>
        <w:types>
          <w:type w:val="bbPlcHdr"/>
        </w:types>
        <w:behaviors>
          <w:behavior w:val="content"/>
        </w:behaviors>
        <w:guid w:val="{FB01B9A2-E583-43E5-B037-EF61F8428B60}"/>
      </w:docPartPr>
      <w:docPartBody>
        <w:p w:rsidR="00000000" w:rsidRDefault="009A4489">
          <w:pPr>
            <w:pStyle w:val="DB948F7C32AB4DCB8C32B03E061B451C"/>
          </w:pPr>
          <w:r w:rsidRPr="00AA526B">
            <w:rPr>
              <w:noProof/>
              <w:lang w:bidi="es-ES"/>
            </w:rPr>
            <w:t>(3 525 €)</w:t>
          </w:r>
        </w:p>
      </w:docPartBody>
    </w:docPart>
    <w:docPart>
      <w:docPartPr>
        <w:name w:val="A20BCAF9F9C546DE88121EEB92048788"/>
        <w:category>
          <w:name w:val="General"/>
          <w:gallery w:val="placeholder"/>
        </w:category>
        <w:types>
          <w:type w:val="bbPlcHdr"/>
        </w:types>
        <w:behaviors>
          <w:behavior w:val="content"/>
        </w:behaviors>
        <w:guid w:val="{AB00D14F-7F5A-48C7-9B41-8B46710989C2}"/>
      </w:docPartPr>
      <w:docPartBody>
        <w:p w:rsidR="00000000" w:rsidRDefault="009A4489">
          <w:pPr>
            <w:pStyle w:val="A20BCAF9F9C546DE88121EEB92048788"/>
          </w:pPr>
          <w:r w:rsidRPr="00AA526B">
            <w:rPr>
              <w:noProof/>
              <w:lang w:bidi="es-ES"/>
            </w:rPr>
            <w:t>1 875 €</w:t>
          </w:r>
        </w:p>
      </w:docPartBody>
    </w:docPart>
    <w:docPart>
      <w:docPartPr>
        <w:name w:val="781850FAA12C4BAD9FF5327F2B87993F"/>
        <w:category>
          <w:name w:val="General"/>
          <w:gallery w:val="placeholder"/>
        </w:category>
        <w:types>
          <w:type w:val="bbPlcHdr"/>
        </w:types>
        <w:behaviors>
          <w:behavior w:val="content"/>
        </w:behaviors>
        <w:guid w:val="{2A223A33-EE20-48E1-B394-F5E25E21CFE0}"/>
      </w:docPartPr>
      <w:docPartBody>
        <w:p w:rsidR="00000000" w:rsidRDefault="009A4489">
          <w:pPr>
            <w:pStyle w:val="781850FAA12C4BAD9FF5327F2B87993F"/>
          </w:pPr>
          <w:r w:rsidRPr="00AA526B">
            <w:rPr>
              <w:noProof/>
              <w:lang w:bidi="es-ES"/>
            </w:rPr>
            <w:t xml:space="preserve">2 </w:t>
          </w:r>
          <w:r w:rsidRPr="00AA526B">
            <w:rPr>
              <w:noProof/>
              <w:lang w:bidi="es-ES"/>
            </w:rPr>
            <w:t>825 €</w:t>
          </w:r>
        </w:p>
      </w:docPartBody>
    </w:docPart>
    <w:docPart>
      <w:docPartPr>
        <w:name w:val="DF60DA80F0BE412CB22DDF1884B183C7"/>
        <w:category>
          <w:name w:val="General"/>
          <w:gallery w:val="placeholder"/>
        </w:category>
        <w:types>
          <w:type w:val="bbPlcHdr"/>
        </w:types>
        <w:behaviors>
          <w:behavior w:val="content"/>
        </w:behaviors>
        <w:guid w:val="{3847AEEA-3B7A-49FD-BC2B-3E272C1CDEC8}"/>
      </w:docPartPr>
      <w:docPartBody>
        <w:p w:rsidR="00000000" w:rsidRDefault="009A4489">
          <w:pPr>
            <w:pStyle w:val="DF60DA80F0BE412CB22DDF1884B183C7"/>
          </w:pPr>
          <w:r w:rsidRPr="00AA526B">
            <w:rPr>
              <w:noProof/>
              <w:lang w:bidi="es-ES"/>
            </w:rPr>
            <w:t>(4 531 €)</w:t>
          </w:r>
        </w:p>
      </w:docPartBody>
    </w:docPart>
    <w:docPart>
      <w:docPartPr>
        <w:name w:val="A59645B231024A84A4177FA16B6E43F9"/>
        <w:category>
          <w:name w:val="General"/>
          <w:gallery w:val="placeholder"/>
        </w:category>
        <w:types>
          <w:type w:val="bbPlcHdr"/>
        </w:types>
        <w:behaviors>
          <w:behavior w:val="content"/>
        </w:behaviors>
        <w:guid w:val="{7E816DD0-6DF4-4366-B5F4-9C9A092462BC}"/>
      </w:docPartPr>
      <w:docPartBody>
        <w:p w:rsidR="00000000" w:rsidRDefault="009A4489">
          <w:pPr>
            <w:pStyle w:val="A59645B231024A84A4177FA16B6E43F9"/>
          </w:pPr>
          <w:r w:rsidRPr="00AA526B">
            <w:rPr>
              <w:noProof/>
              <w:lang w:bidi="es-ES"/>
            </w:rPr>
            <w:t>(184 €)</w:t>
          </w:r>
        </w:p>
      </w:docPartBody>
    </w:docPart>
    <w:docPart>
      <w:docPartPr>
        <w:name w:val="38946C58E1474CB7AEFC46C6E08F3319"/>
        <w:category>
          <w:name w:val="General"/>
          <w:gallery w:val="placeholder"/>
        </w:category>
        <w:types>
          <w:type w:val="bbPlcHdr"/>
        </w:types>
        <w:behaviors>
          <w:behavior w:val="content"/>
        </w:behaviors>
        <w:guid w:val="{9531A321-8DF5-402E-B614-BD40B3D44252}"/>
      </w:docPartPr>
      <w:docPartBody>
        <w:p w:rsidR="00000000" w:rsidRDefault="009A4489">
          <w:pPr>
            <w:pStyle w:val="38946C58E1474CB7AEFC46C6E08F3319"/>
          </w:pPr>
          <w:r w:rsidRPr="00AA526B">
            <w:rPr>
              <w:noProof/>
              <w:lang w:bidi="es-ES"/>
            </w:rPr>
            <w:t>795 €</w:t>
          </w:r>
        </w:p>
      </w:docPartBody>
    </w:docPart>
    <w:docPart>
      <w:docPartPr>
        <w:name w:val="E3CF9E0417234A9A88728A498F500DB9"/>
        <w:category>
          <w:name w:val="General"/>
          <w:gallery w:val="placeholder"/>
        </w:category>
        <w:types>
          <w:type w:val="bbPlcHdr"/>
        </w:types>
        <w:behaviors>
          <w:behavior w:val="content"/>
        </w:behaviors>
        <w:guid w:val="{3FD17718-C4AC-44EB-8C11-31A62DBF1C0C}"/>
      </w:docPartPr>
      <w:docPartBody>
        <w:p w:rsidR="00000000" w:rsidRDefault="009A4489">
          <w:pPr>
            <w:pStyle w:val="E3CF9E0417234A9A88728A498F500DB9"/>
          </w:pPr>
          <w:r w:rsidRPr="00AA526B">
            <w:rPr>
              <w:noProof/>
              <w:lang w:bidi="es-ES"/>
            </w:rPr>
            <w:t>1 750 €</w:t>
          </w:r>
        </w:p>
      </w:docPartBody>
    </w:docPart>
    <w:docPart>
      <w:docPartPr>
        <w:name w:val="E8B6A561A0994FDB97A127117F4D0C1A"/>
        <w:category>
          <w:name w:val="General"/>
          <w:gallery w:val="placeholder"/>
        </w:category>
        <w:types>
          <w:type w:val="bbPlcHdr"/>
        </w:types>
        <w:behaviors>
          <w:behavior w:val="content"/>
        </w:behaviors>
        <w:guid w:val="{569EAE9D-8482-45F6-93FC-70393E8E261D}"/>
      </w:docPartPr>
      <w:docPartBody>
        <w:p w:rsidR="00000000" w:rsidRDefault="009A4489">
          <w:pPr>
            <w:pStyle w:val="E8B6A561A0994FDB97A127117F4D0C1A"/>
          </w:pPr>
          <w:r w:rsidRPr="00AA526B">
            <w:rPr>
              <w:noProof/>
              <w:lang w:bidi="es-ES"/>
            </w:rPr>
            <w:t>2 064 €</w:t>
          </w:r>
        </w:p>
      </w:docPartBody>
    </w:docPart>
    <w:docPart>
      <w:docPartPr>
        <w:name w:val="A017B81C1CBB4CEF83692F9E71842C52"/>
        <w:category>
          <w:name w:val="General"/>
          <w:gallery w:val="placeholder"/>
        </w:category>
        <w:types>
          <w:type w:val="bbPlcHdr"/>
        </w:types>
        <w:behaviors>
          <w:behavior w:val="content"/>
        </w:behaviors>
        <w:guid w:val="{25CEB6D7-4F1E-4EEE-9A05-8FC0F25E6B37}"/>
      </w:docPartPr>
      <w:docPartBody>
        <w:p w:rsidR="00000000" w:rsidRDefault="009A4489">
          <w:pPr>
            <w:pStyle w:val="A017B81C1CBB4CEF83692F9E71842C52"/>
          </w:pPr>
          <w:r w:rsidRPr="00AA526B">
            <w:rPr>
              <w:noProof/>
              <w:lang w:bidi="es-ES"/>
            </w:rPr>
            <w:t>(298 €)</w:t>
          </w:r>
        </w:p>
      </w:docPartBody>
    </w:docPart>
    <w:docPart>
      <w:docPartPr>
        <w:name w:val="BFE62C77935D419EB9E11F5CA3097F99"/>
        <w:category>
          <w:name w:val="General"/>
          <w:gallery w:val="placeholder"/>
        </w:category>
        <w:types>
          <w:type w:val="bbPlcHdr"/>
        </w:types>
        <w:behaviors>
          <w:behavior w:val="content"/>
        </w:behaviors>
        <w:guid w:val="{4478BD5A-243D-4DB3-8520-AE2B4D7D9646}"/>
      </w:docPartPr>
      <w:docPartBody>
        <w:p w:rsidR="00000000" w:rsidRDefault="009A4489">
          <w:pPr>
            <w:pStyle w:val="BFE62C77935D419EB9E11F5CA3097F99"/>
          </w:pPr>
          <w:r w:rsidRPr="00AA526B">
            <w:rPr>
              <w:noProof/>
              <w:lang w:bidi="es-ES"/>
            </w:rPr>
            <w:t>2 225 €</w:t>
          </w:r>
        </w:p>
      </w:docPartBody>
    </w:docPart>
    <w:docPart>
      <w:docPartPr>
        <w:name w:val="7168FC0B38A740C7AD105CC62A2C1D58"/>
        <w:category>
          <w:name w:val="General"/>
          <w:gallery w:val="placeholder"/>
        </w:category>
        <w:types>
          <w:type w:val="bbPlcHdr"/>
        </w:types>
        <w:behaviors>
          <w:behavior w:val="content"/>
        </w:behaviors>
        <w:guid w:val="{A34678FA-0C18-4347-8B00-F0C6D4E632DA}"/>
      </w:docPartPr>
      <w:docPartBody>
        <w:p w:rsidR="00000000" w:rsidRDefault="009A4489">
          <w:pPr>
            <w:pStyle w:val="7168FC0B38A740C7AD105CC62A2C1D58"/>
          </w:pPr>
          <w:r w:rsidRPr="00AA526B">
            <w:rPr>
              <w:noProof/>
              <w:lang w:bidi="es-ES"/>
            </w:rPr>
            <w:t>2 670 €</w:t>
          </w:r>
        </w:p>
      </w:docPartBody>
    </w:docPart>
    <w:docPart>
      <w:docPartPr>
        <w:name w:val="5F91728207CF4E5C90F7D4668E404EE1"/>
        <w:category>
          <w:name w:val="General"/>
          <w:gallery w:val="placeholder"/>
        </w:category>
        <w:types>
          <w:type w:val="bbPlcHdr"/>
        </w:types>
        <w:behaviors>
          <w:behavior w:val="content"/>
        </w:behaviors>
        <w:guid w:val="{2D1B3A7C-E2EA-4FFB-BD76-1CB287F24CDB}"/>
      </w:docPartPr>
      <w:docPartBody>
        <w:p w:rsidR="00000000" w:rsidRDefault="009A4489">
          <w:pPr>
            <w:pStyle w:val="5F91728207CF4E5C90F7D4668E404EE1"/>
          </w:pPr>
          <w:r w:rsidRPr="00AA526B">
            <w:rPr>
              <w:noProof/>
              <w:lang w:bidi="es-ES"/>
            </w:rPr>
            <w:t>1 427 €</w:t>
          </w:r>
        </w:p>
      </w:docPartBody>
    </w:docPart>
    <w:docPart>
      <w:docPartPr>
        <w:name w:val="5F6DAAC11E184192AA625F8F9F134B5C"/>
        <w:category>
          <w:name w:val="General"/>
          <w:gallery w:val="placeholder"/>
        </w:category>
        <w:types>
          <w:type w:val="bbPlcHdr"/>
        </w:types>
        <w:behaviors>
          <w:behavior w:val="content"/>
        </w:behaviors>
        <w:guid w:val="{F8E486EA-9401-4B8A-9E05-DF5CEFBA7420}"/>
      </w:docPartPr>
      <w:docPartBody>
        <w:p w:rsidR="00000000" w:rsidRDefault="009A4489">
          <w:pPr>
            <w:pStyle w:val="5F6DAAC11E184192AA625F8F9F134B5C"/>
          </w:pPr>
          <w:r w:rsidRPr="00AA526B">
            <w:rPr>
              <w:noProof/>
              <w:lang w:bidi="es-ES"/>
            </w:rPr>
            <w:t>2 643 €</w:t>
          </w:r>
        </w:p>
      </w:docPartBody>
    </w:docPart>
    <w:docPart>
      <w:docPartPr>
        <w:name w:val="9C7579C7EB2543EAB9011103CC7BCD12"/>
        <w:category>
          <w:name w:val="General"/>
          <w:gallery w:val="placeholder"/>
        </w:category>
        <w:types>
          <w:type w:val="bbPlcHdr"/>
        </w:types>
        <w:behaviors>
          <w:behavior w:val="content"/>
        </w:behaviors>
        <w:guid w:val="{4C9CF220-333D-46F0-A22E-5FF4ADF5A332}"/>
      </w:docPartPr>
      <w:docPartBody>
        <w:p w:rsidR="00000000" w:rsidRDefault="009A4489">
          <w:pPr>
            <w:pStyle w:val="9C7579C7EB2543EAB9011103CC7BCD12"/>
          </w:pPr>
          <w:r w:rsidRPr="00AA526B">
            <w:rPr>
              <w:noProof/>
              <w:lang w:bidi="es-ES"/>
            </w:rPr>
            <w:t>Gasto por Impuesto sobre la Renta</w:t>
          </w:r>
        </w:p>
      </w:docPartBody>
    </w:docPart>
    <w:docPart>
      <w:docPartPr>
        <w:name w:val="A38780209ADA405CB9399F6850FAF621"/>
        <w:category>
          <w:name w:val="General"/>
          <w:gallery w:val="placeholder"/>
        </w:category>
        <w:types>
          <w:type w:val="bbPlcHdr"/>
        </w:types>
        <w:behaviors>
          <w:behavior w:val="content"/>
        </w:behaviors>
        <w:guid w:val="{B838DD77-6391-410B-8ED3-A43A6D9FB99F}"/>
      </w:docPartPr>
      <w:docPartBody>
        <w:p w:rsidR="00000000" w:rsidRDefault="009A4489">
          <w:pPr>
            <w:pStyle w:val="A38780209ADA405CB9399F6850FAF621"/>
          </w:pPr>
          <w:r w:rsidRPr="00AA526B">
            <w:rPr>
              <w:noProof/>
              <w:lang w:bidi="es-ES"/>
            </w:rPr>
            <w:t>(529 €)</w:t>
          </w:r>
        </w:p>
      </w:docPartBody>
    </w:docPart>
    <w:docPart>
      <w:docPartPr>
        <w:name w:val="4A67A5042211429081A77E79F6938F6E"/>
        <w:category>
          <w:name w:val="General"/>
          <w:gallery w:val="placeholder"/>
        </w:category>
        <w:types>
          <w:type w:val="bbPlcHdr"/>
        </w:types>
        <w:behaviors>
          <w:behavior w:val="content"/>
        </w:behaviors>
        <w:guid w:val="{F030160F-FDEA-464A-B084-2D4A2640C085}"/>
      </w:docPartPr>
      <w:docPartBody>
        <w:p w:rsidR="00000000" w:rsidRDefault="009A4489">
          <w:pPr>
            <w:pStyle w:val="4A67A5042211429081A77E79F6938F6E"/>
          </w:pPr>
          <w:r w:rsidRPr="00AA526B">
            <w:rPr>
              <w:noProof/>
              <w:lang w:bidi="es-ES"/>
            </w:rPr>
            <w:t>281 €</w:t>
          </w:r>
        </w:p>
      </w:docPartBody>
    </w:docPart>
    <w:docPart>
      <w:docPartPr>
        <w:name w:val="7299A425BBB74DAA9EAFBE77A39CFABF"/>
        <w:category>
          <w:name w:val="General"/>
          <w:gallery w:val="placeholder"/>
        </w:category>
        <w:types>
          <w:type w:val="bbPlcHdr"/>
        </w:types>
        <w:behaviors>
          <w:behavior w:val="content"/>
        </w:behaviors>
        <w:guid w:val="{81EA4871-D261-4A74-87BF-F62487313D35}"/>
      </w:docPartPr>
      <w:docPartBody>
        <w:p w:rsidR="00000000" w:rsidRDefault="009A4489">
          <w:pPr>
            <w:pStyle w:val="7299A425BBB74DAA9EAFBE77A39CFABF"/>
          </w:pPr>
          <w:r w:rsidRPr="00AA526B">
            <w:rPr>
              <w:noProof/>
              <w:lang w:bidi="es-ES"/>
            </w:rPr>
            <w:t>424 €</w:t>
          </w:r>
        </w:p>
      </w:docPartBody>
    </w:docPart>
    <w:docPart>
      <w:docPartPr>
        <w:name w:val="D15B6DEEAEB54C419478E6A8B1DC445B"/>
        <w:category>
          <w:name w:val="General"/>
          <w:gallery w:val="placeholder"/>
        </w:category>
        <w:types>
          <w:type w:val="bbPlcHdr"/>
        </w:types>
        <w:behaviors>
          <w:behavior w:val="content"/>
        </w:behaviors>
        <w:guid w:val="{3DEF0BCA-E739-494C-A4DD-3F785D8D5F66}"/>
      </w:docPartPr>
      <w:docPartBody>
        <w:p w:rsidR="00000000" w:rsidRDefault="009A4489">
          <w:pPr>
            <w:pStyle w:val="D15B6DEEAEB54C419478E6A8B1DC445B"/>
          </w:pPr>
          <w:r w:rsidRPr="00AA526B">
            <w:rPr>
              <w:noProof/>
              <w:lang w:bidi="es-ES"/>
            </w:rPr>
            <w:t>(680 €)</w:t>
          </w:r>
        </w:p>
      </w:docPartBody>
    </w:docPart>
    <w:docPart>
      <w:docPartPr>
        <w:name w:val="05F8ECB547C14427A6251560A8C15C48"/>
        <w:category>
          <w:name w:val="General"/>
          <w:gallery w:val="placeholder"/>
        </w:category>
        <w:types>
          <w:type w:val="bbPlcHdr"/>
        </w:types>
        <w:behaviors>
          <w:behavior w:val="content"/>
        </w:behaviors>
        <w:guid w:val="{79C7E18B-9A7B-4CE4-8E12-A1421361AE17}"/>
      </w:docPartPr>
      <w:docPartBody>
        <w:p w:rsidR="00000000" w:rsidRDefault="009A4489">
          <w:pPr>
            <w:pStyle w:val="05F8ECB547C14427A6251560A8C15C48"/>
          </w:pPr>
          <w:r w:rsidRPr="00AA526B">
            <w:rPr>
              <w:noProof/>
              <w:lang w:bidi="es-ES"/>
            </w:rPr>
            <w:t>28 €</w:t>
          </w:r>
        </w:p>
      </w:docPartBody>
    </w:docPart>
    <w:docPart>
      <w:docPartPr>
        <w:name w:val="C94C334FE059430D8796C48BDC340747"/>
        <w:category>
          <w:name w:val="General"/>
          <w:gallery w:val="placeholder"/>
        </w:category>
        <w:types>
          <w:type w:val="bbPlcHdr"/>
        </w:types>
        <w:behaviors>
          <w:behavior w:val="content"/>
        </w:behaviors>
        <w:guid w:val="{14046114-069B-4293-8899-D3836D9F8B01}"/>
      </w:docPartPr>
      <w:docPartBody>
        <w:p w:rsidR="00000000" w:rsidRDefault="009A4489">
          <w:pPr>
            <w:pStyle w:val="C94C334FE059430D8796C48BDC340747"/>
          </w:pPr>
          <w:r w:rsidRPr="00AA526B">
            <w:rPr>
              <w:noProof/>
              <w:lang w:bidi="es-ES"/>
            </w:rPr>
            <w:t>119 €</w:t>
          </w:r>
        </w:p>
      </w:docPartBody>
    </w:docPart>
    <w:docPart>
      <w:docPartPr>
        <w:name w:val="A4F1292C06744D5EAD8045184BFB9726"/>
        <w:category>
          <w:name w:val="General"/>
          <w:gallery w:val="placeholder"/>
        </w:category>
        <w:types>
          <w:type w:val="bbPlcHdr"/>
        </w:types>
        <w:behaviors>
          <w:behavior w:val="content"/>
        </w:behaviors>
        <w:guid w:val="{182A5DAC-3ABD-4E3C-BCC2-6569EE14FBBB}"/>
      </w:docPartPr>
      <w:docPartBody>
        <w:p w:rsidR="00000000" w:rsidRDefault="009A4489">
          <w:pPr>
            <w:pStyle w:val="A4F1292C06744D5EAD8045184BFB9726"/>
          </w:pPr>
          <w:r w:rsidRPr="00AA526B">
            <w:rPr>
              <w:noProof/>
              <w:lang w:bidi="es-ES"/>
            </w:rPr>
            <w:t>263 €</w:t>
          </w:r>
        </w:p>
      </w:docPartBody>
    </w:docPart>
    <w:docPart>
      <w:docPartPr>
        <w:name w:val="2A7E137F228B40DF9CE2B85FDD73FAEC"/>
        <w:category>
          <w:name w:val="General"/>
          <w:gallery w:val="placeholder"/>
        </w:category>
        <w:types>
          <w:type w:val="bbPlcHdr"/>
        </w:types>
        <w:behaviors>
          <w:behavior w:val="content"/>
        </w:behaviors>
        <w:guid w:val="{286E1020-DE1F-43BE-A1E4-91A5703487EF}"/>
      </w:docPartPr>
      <w:docPartBody>
        <w:p w:rsidR="00000000" w:rsidRDefault="009A4489">
          <w:pPr>
            <w:pStyle w:val="2A7E137F228B40DF9CE2B85FDD73FAEC"/>
          </w:pPr>
          <w:r w:rsidRPr="00AA526B">
            <w:rPr>
              <w:noProof/>
              <w:lang w:bidi="es-ES"/>
            </w:rPr>
            <w:t>310 €</w:t>
          </w:r>
        </w:p>
      </w:docPartBody>
    </w:docPart>
    <w:docPart>
      <w:docPartPr>
        <w:name w:val="B7CCC356D8A14DE393C7E52FB450E22A"/>
        <w:category>
          <w:name w:val="General"/>
          <w:gallery w:val="placeholder"/>
        </w:category>
        <w:types>
          <w:type w:val="bbPlcHdr"/>
        </w:types>
        <w:behaviors>
          <w:behavior w:val="content"/>
        </w:behaviors>
        <w:guid w:val="{A801B0A6-944C-4DB4-AF7B-3B94FF73F5D5}"/>
      </w:docPartPr>
      <w:docPartBody>
        <w:p w:rsidR="00000000" w:rsidRDefault="009A4489">
          <w:pPr>
            <w:pStyle w:val="B7CCC356D8A14DE393C7E52FB450E22A"/>
          </w:pPr>
          <w:r w:rsidRPr="00AA526B">
            <w:rPr>
              <w:noProof/>
              <w:lang w:bidi="es-ES"/>
            </w:rPr>
            <w:t>(45 €)</w:t>
          </w:r>
        </w:p>
      </w:docPartBody>
    </w:docPart>
    <w:docPart>
      <w:docPartPr>
        <w:name w:val="0EC40A4F29CC4CA992EA3ABCC89B716E"/>
        <w:category>
          <w:name w:val="General"/>
          <w:gallery w:val="placeholder"/>
        </w:category>
        <w:types>
          <w:type w:val="bbPlcHdr"/>
        </w:types>
        <w:behaviors>
          <w:behavior w:val="content"/>
        </w:behaviors>
        <w:guid w:val="{88CFBD89-E0CC-4BAB-A6F7-F9F1F62FADA5}"/>
      </w:docPartPr>
      <w:docPartBody>
        <w:p w:rsidR="00000000" w:rsidRDefault="009A4489">
          <w:pPr>
            <w:pStyle w:val="0EC40A4F29CC4CA992EA3ABCC89B716E"/>
          </w:pPr>
          <w:r w:rsidRPr="00AA526B">
            <w:rPr>
              <w:noProof/>
              <w:lang w:bidi="es-ES"/>
            </w:rPr>
            <w:t>(334 €)</w:t>
          </w:r>
        </w:p>
      </w:docPartBody>
    </w:docPart>
    <w:docPart>
      <w:docPartPr>
        <w:name w:val="96D70F655E05498FA655A19DB6DAA1B4"/>
        <w:category>
          <w:name w:val="General"/>
          <w:gallery w:val="placeholder"/>
        </w:category>
        <w:types>
          <w:type w:val="bbPlcHdr"/>
        </w:types>
        <w:behaviors>
          <w:behavior w:val="content"/>
        </w:behaviors>
        <w:guid w:val="{5E5A8B3D-9F19-4B20-8529-9C3F4641D835}"/>
      </w:docPartPr>
      <w:docPartBody>
        <w:p w:rsidR="00000000" w:rsidRDefault="009A4489">
          <w:pPr>
            <w:pStyle w:val="96D70F655E05498FA655A19DB6DAA1B4"/>
          </w:pPr>
          <w:r w:rsidRPr="00AA526B">
            <w:rPr>
              <w:noProof/>
              <w:lang w:bidi="es-ES"/>
            </w:rPr>
            <w:t>401 €</w:t>
          </w:r>
        </w:p>
      </w:docPartBody>
    </w:docPart>
    <w:docPart>
      <w:docPartPr>
        <w:name w:val="6C79856993164AA7BE4333055B0E6DB3"/>
        <w:category>
          <w:name w:val="General"/>
          <w:gallery w:val="placeholder"/>
        </w:category>
        <w:types>
          <w:type w:val="bbPlcHdr"/>
        </w:types>
        <w:behaviors>
          <w:behavior w:val="content"/>
        </w:behaviors>
        <w:guid w:val="{B9F2C54E-B6C0-4159-8F8B-3866BE356A02}"/>
      </w:docPartPr>
      <w:docPartBody>
        <w:p w:rsidR="00000000" w:rsidRDefault="009A4489">
          <w:pPr>
            <w:pStyle w:val="6C79856993164AA7BE4333055B0E6DB3"/>
          </w:pPr>
          <w:r w:rsidRPr="00AA526B">
            <w:rPr>
              <w:noProof/>
              <w:lang w:bidi="es-ES"/>
            </w:rPr>
            <w:t>214 €</w:t>
          </w:r>
        </w:p>
      </w:docPartBody>
    </w:docPart>
    <w:docPart>
      <w:docPartPr>
        <w:name w:val="344138477B0D4AD79D141BE216E72803"/>
        <w:category>
          <w:name w:val="General"/>
          <w:gallery w:val="placeholder"/>
        </w:category>
        <w:types>
          <w:type w:val="bbPlcHdr"/>
        </w:types>
        <w:behaviors>
          <w:behavior w:val="content"/>
        </w:behaviors>
        <w:guid w:val="{E63AD5A2-A32C-49C6-91E3-D0567327F5FB}"/>
      </w:docPartPr>
      <w:docPartBody>
        <w:p w:rsidR="00000000" w:rsidRDefault="009A4489">
          <w:pPr>
            <w:pStyle w:val="344138477B0D4AD79D141BE216E72803"/>
          </w:pPr>
          <w:r w:rsidRPr="00AA526B">
            <w:rPr>
              <w:noProof/>
              <w:lang w:bidi="es-ES"/>
            </w:rPr>
            <w:t>396 €</w:t>
          </w:r>
        </w:p>
      </w:docPartBody>
    </w:docPart>
    <w:docPart>
      <w:docPartPr>
        <w:name w:val="C3920E42E69B4C0DABFEAE2B91E227AF"/>
        <w:category>
          <w:name w:val="General"/>
          <w:gallery w:val="placeholder"/>
        </w:category>
        <w:types>
          <w:type w:val="bbPlcHdr"/>
        </w:types>
        <w:behaviors>
          <w:behavior w:val="content"/>
        </w:behaviors>
        <w:guid w:val="{A2A47376-7BDD-4D3C-B2D2-F222110CF48C}"/>
      </w:docPartPr>
      <w:docPartBody>
        <w:p w:rsidR="00000000" w:rsidRDefault="009A4489">
          <w:pPr>
            <w:pStyle w:val="C3920E42E69B4C0DABFEAE2B91E227AF"/>
          </w:pPr>
          <w:r w:rsidRPr="002308B2">
            <w:rPr>
              <w:noProof/>
              <w:sz w:val="16"/>
              <w:szCs w:val="16"/>
              <w:lang w:bidi="es-ES"/>
            </w:rPr>
            <w:t>INGRESOS NETOS</w:t>
          </w:r>
        </w:p>
      </w:docPartBody>
    </w:docPart>
    <w:docPart>
      <w:docPartPr>
        <w:name w:val="68F372A1C85C4FFFA5853E5762AE2AAB"/>
        <w:category>
          <w:name w:val="General"/>
          <w:gallery w:val="placeholder"/>
        </w:category>
        <w:types>
          <w:type w:val="bbPlcHdr"/>
        </w:types>
        <w:behaviors>
          <w:behavior w:val="content"/>
        </w:behaviors>
        <w:guid w:val="{D6F8E129-F05B-4937-86B4-D68455801AF4}"/>
      </w:docPartPr>
      <w:docPartBody>
        <w:p w:rsidR="00000000" w:rsidRDefault="009A4489">
          <w:pPr>
            <w:pStyle w:val="68F372A1C85C4FFFA5853E5762AE2AAB"/>
          </w:pPr>
          <w:r w:rsidRPr="002308B2">
            <w:rPr>
              <w:noProof/>
              <w:sz w:val="16"/>
              <w:szCs w:val="16"/>
              <w:lang w:bidi="es-ES"/>
            </w:rPr>
            <w:t>(2 996 €)</w:t>
          </w:r>
        </w:p>
      </w:docPartBody>
    </w:docPart>
    <w:docPart>
      <w:docPartPr>
        <w:name w:val="E68210ED7C1445DCA870E1611C67526B"/>
        <w:category>
          <w:name w:val="General"/>
          <w:gallery w:val="placeholder"/>
        </w:category>
        <w:types>
          <w:type w:val="bbPlcHdr"/>
        </w:types>
        <w:behaviors>
          <w:behavior w:val="content"/>
        </w:behaviors>
        <w:guid w:val="{1303916D-0C8B-40BF-A3B6-A5703ABB2C89}"/>
      </w:docPartPr>
      <w:docPartBody>
        <w:p w:rsidR="00000000" w:rsidRDefault="009A4489">
          <w:pPr>
            <w:pStyle w:val="E68210ED7C1445DCA870E1611C67526B"/>
          </w:pPr>
          <w:r w:rsidRPr="002308B2">
            <w:rPr>
              <w:noProof/>
              <w:sz w:val="16"/>
              <w:szCs w:val="16"/>
              <w:lang w:bidi="es-ES"/>
            </w:rPr>
            <w:t>1 594 €</w:t>
          </w:r>
        </w:p>
      </w:docPartBody>
    </w:docPart>
    <w:docPart>
      <w:docPartPr>
        <w:name w:val="70C870486C7F495ABDF1BC8DAA54C02C"/>
        <w:category>
          <w:name w:val="General"/>
          <w:gallery w:val="placeholder"/>
        </w:category>
        <w:types>
          <w:type w:val="bbPlcHdr"/>
        </w:types>
        <w:behaviors>
          <w:behavior w:val="content"/>
        </w:behaviors>
        <w:guid w:val="{19BFF879-19D6-40DA-89F4-8AEFBC7BC6CF}"/>
      </w:docPartPr>
      <w:docPartBody>
        <w:p w:rsidR="00000000" w:rsidRDefault="009A4489">
          <w:pPr>
            <w:pStyle w:val="70C870486C7F495ABDF1BC8DAA54C02C"/>
          </w:pPr>
          <w:r w:rsidRPr="002308B2">
            <w:rPr>
              <w:noProof/>
              <w:sz w:val="16"/>
              <w:szCs w:val="16"/>
              <w:lang w:bidi="es-ES"/>
            </w:rPr>
            <w:t>2 401 €</w:t>
          </w:r>
        </w:p>
      </w:docPartBody>
    </w:docPart>
    <w:docPart>
      <w:docPartPr>
        <w:name w:val="0F6BD6214F804EDC9389B4A50EFE65FD"/>
        <w:category>
          <w:name w:val="General"/>
          <w:gallery w:val="placeholder"/>
        </w:category>
        <w:types>
          <w:type w:val="bbPlcHdr"/>
        </w:types>
        <w:behaviors>
          <w:behavior w:val="content"/>
        </w:behaviors>
        <w:guid w:val="{A8CDC914-6F80-4DED-B31B-BE8AF6E656D9}"/>
      </w:docPartPr>
      <w:docPartBody>
        <w:p w:rsidR="00000000" w:rsidRDefault="009A4489">
          <w:pPr>
            <w:pStyle w:val="0F6BD6214F804EDC9389B4A50EFE65FD"/>
          </w:pPr>
          <w:r w:rsidRPr="002308B2">
            <w:rPr>
              <w:noProof/>
              <w:sz w:val="16"/>
              <w:szCs w:val="16"/>
              <w:lang w:bidi="es-ES"/>
            </w:rPr>
            <w:t>(3 851 €)</w:t>
          </w:r>
        </w:p>
      </w:docPartBody>
    </w:docPart>
    <w:docPart>
      <w:docPartPr>
        <w:name w:val="5E7064ACB2EE4817AC43F0F473AD8384"/>
        <w:category>
          <w:name w:val="General"/>
          <w:gallery w:val="placeholder"/>
        </w:category>
        <w:types>
          <w:type w:val="bbPlcHdr"/>
        </w:types>
        <w:behaviors>
          <w:behavior w:val="content"/>
        </w:behaviors>
        <w:guid w:val="{A1B55B24-E7E1-4CE5-ABE3-5BC07938F1E6}"/>
      </w:docPartPr>
      <w:docPartBody>
        <w:p w:rsidR="00000000" w:rsidRDefault="009A4489">
          <w:pPr>
            <w:pStyle w:val="5E7064ACB2EE4817AC43F0F473AD8384"/>
          </w:pPr>
          <w:r w:rsidRPr="002308B2">
            <w:rPr>
              <w:noProof/>
              <w:sz w:val="16"/>
              <w:szCs w:val="16"/>
              <w:lang w:bidi="es-ES"/>
            </w:rPr>
            <w:t>(156 €)</w:t>
          </w:r>
        </w:p>
      </w:docPartBody>
    </w:docPart>
    <w:docPart>
      <w:docPartPr>
        <w:name w:val="F261C70925BF454E97BE5C16EEE3C2AD"/>
        <w:category>
          <w:name w:val="General"/>
          <w:gallery w:val="placeholder"/>
        </w:category>
        <w:types>
          <w:type w:val="bbPlcHdr"/>
        </w:types>
        <w:behaviors>
          <w:behavior w:val="content"/>
        </w:behaviors>
        <w:guid w:val="{DB3B787F-4B60-4217-84DE-E05A23D7A21C}"/>
      </w:docPartPr>
      <w:docPartBody>
        <w:p w:rsidR="00000000" w:rsidRDefault="009A4489">
          <w:pPr>
            <w:pStyle w:val="F261C70925BF454E97BE5C16EEE3C2AD"/>
          </w:pPr>
          <w:r w:rsidRPr="002308B2">
            <w:rPr>
              <w:noProof/>
              <w:sz w:val="16"/>
              <w:szCs w:val="16"/>
              <w:lang w:bidi="es-ES"/>
            </w:rPr>
            <w:t>676 €</w:t>
          </w:r>
        </w:p>
      </w:docPartBody>
    </w:docPart>
    <w:docPart>
      <w:docPartPr>
        <w:name w:val="F1CA6AA50ADF4F2F940AEDBBF0EAA590"/>
        <w:category>
          <w:name w:val="General"/>
          <w:gallery w:val="placeholder"/>
        </w:category>
        <w:types>
          <w:type w:val="bbPlcHdr"/>
        </w:types>
        <w:behaviors>
          <w:behavior w:val="content"/>
        </w:behaviors>
        <w:guid w:val="{B319E2F5-56FC-4F48-8F9D-4534ACC3D4E5}"/>
      </w:docPartPr>
      <w:docPartBody>
        <w:p w:rsidR="00000000" w:rsidRDefault="009A4489">
          <w:pPr>
            <w:pStyle w:val="F1CA6AA50ADF4F2F940AEDBBF0EAA590"/>
          </w:pPr>
          <w:r w:rsidRPr="002308B2">
            <w:rPr>
              <w:noProof/>
              <w:sz w:val="16"/>
              <w:szCs w:val="16"/>
              <w:lang w:bidi="es-ES"/>
            </w:rPr>
            <w:t>1 488 €</w:t>
          </w:r>
        </w:p>
      </w:docPartBody>
    </w:docPart>
    <w:docPart>
      <w:docPartPr>
        <w:name w:val="1601CBB9C4174D8593C33EF97032A99D"/>
        <w:category>
          <w:name w:val="General"/>
          <w:gallery w:val="placeholder"/>
        </w:category>
        <w:types>
          <w:type w:val="bbPlcHdr"/>
        </w:types>
        <w:behaviors>
          <w:behavior w:val="content"/>
        </w:behaviors>
        <w:guid w:val="{43DE255E-ABA3-40D9-B11B-6312C22D2333}"/>
      </w:docPartPr>
      <w:docPartBody>
        <w:p w:rsidR="00000000" w:rsidRDefault="009A4489">
          <w:pPr>
            <w:pStyle w:val="1601CBB9C4174D8593C33EF97032A99D"/>
          </w:pPr>
          <w:r w:rsidRPr="002308B2">
            <w:rPr>
              <w:noProof/>
              <w:sz w:val="16"/>
              <w:szCs w:val="16"/>
              <w:lang w:bidi="es-ES"/>
            </w:rPr>
            <w:t>1 754 €</w:t>
          </w:r>
        </w:p>
      </w:docPartBody>
    </w:docPart>
    <w:docPart>
      <w:docPartPr>
        <w:name w:val="569971325A594436A52AEC26A3111150"/>
        <w:category>
          <w:name w:val="General"/>
          <w:gallery w:val="placeholder"/>
        </w:category>
        <w:types>
          <w:type w:val="bbPlcHdr"/>
        </w:types>
        <w:behaviors>
          <w:behavior w:val="content"/>
        </w:behaviors>
        <w:guid w:val="{841A1A49-1B81-4826-85BA-E053BA3A6FDB}"/>
      </w:docPartPr>
      <w:docPartBody>
        <w:p w:rsidR="00000000" w:rsidRDefault="009A4489">
          <w:pPr>
            <w:pStyle w:val="569971325A594436A52AEC26A3111150"/>
          </w:pPr>
          <w:r w:rsidRPr="002308B2">
            <w:rPr>
              <w:noProof/>
              <w:sz w:val="16"/>
              <w:szCs w:val="16"/>
              <w:lang w:bidi="es-ES"/>
            </w:rPr>
            <w:t>(253 €)</w:t>
          </w:r>
        </w:p>
      </w:docPartBody>
    </w:docPart>
    <w:docPart>
      <w:docPartPr>
        <w:name w:val="753EEA9ABC934C928EF2334DDD7B9EE2"/>
        <w:category>
          <w:name w:val="General"/>
          <w:gallery w:val="placeholder"/>
        </w:category>
        <w:types>
          <w:type w:val="bbPlcHdr"/>
        </w:types>
        <w:behaviors>
          <w:behavior w:val="content"/>
        </w:behaviors>
        <w:guid w:val="{3ABBBF9D-3920-4D8B-B930-535416D9D545}"/>
      </w:docPartPr>
      <w:docPartBody>
        <w:p w:rsidR="00000000" w:rsidRDefault="009A4489">
          <w:pPr>
            <w:pStyle w:val="753EEA9ABC934C928EF2334DDD7B9EE2"/>
          </w:pPr>
          <w:r w:rsidRPr="002308B2">
            <w:rPr>
              <w:noProof/>
              <w:sz w:val="16"/>
              <w:szCs w:val="16"/>
              <w:lang w:bidi="es-ES"/>
            </w:rPr>
            <w:t>1 891 €</w:t>
          </w:r>
        </w:p>
      </w:docPartBody>
    </w:docPart>
    <w:docPart>
      <w:docPartPr>
        <w:name w:val="1944A5941DEE4B15B18863AC9C00DC2A"/>
        <w:category>
          <w:name w:val="General"/>
          <w:gallery w:val="placeholder"/>
        </w:category>
        <w:types>
          <w:type w:val="bbPlcHdr"/>
        </w:types>
        <w:behaviors>
          <w:behavior w:val="content"/>
        </w:behaviors>
        <w:guid w:val="{D92F8E06-5365-48CC-B3F6-47A633738FEA}"/>
      </w:docPartPr>
      <w:docPartBody>
        <w:p w:rsidR="00000000" w:rsidRDefault="009A4489">
          <w:pPr>
            <w:pStyle w:val="1944A5941DEE4B15B18863AC9C00DC2A"/>
          </w:pPr>
          <w:r w:rsidRPr="002308B2">
            <w:rPr>
              <w:noProof/>
              <w:sz w:val="16"/>
              <w:szCs w:val="16"/>
              <w:lang w:bidi="es-ES"/>
            </w:rPr>
            <w:t>2 270 €</w:t>
          </w:r>
        </w:p>
      </w:docPartBody>
    </w:docPart>
    <w:docPart>
      <w:docPartPr>
        <w:name w:val="8637C974EBA1488EB5AE8B7F9AFE1B43"/>
        <w:category>
          <w:name w:val="General"/>
          <w:gallery w:val="placeholder"/>
        </w:category>
        <w:types>
          <w:type w:val="bbPlcHdr"/>
        </w:types>
        <w:behaviors>
          <w:behavior w:val="content"/>
        </w:behaviors>
        <w:guid w:val="{9F1079F1-7734-48C5-91D8-1FBF77FC0663}"/>
      </w:docPartPr>
      <w:docPartBody>
        <w:p w:rsidR="00000000" w:rsidRDefault="009A4489">
          <w:pPr>
            <w:pStyle w:val="8637C974EBA1488EB5AE8B7F9AFE1B43"/>
          </w:pPr>
          <w:r w:rsidRPr="002308B2">
            <w:rPr>
              <w:noProof/>
              <w:sz w:val="16"/>
              <w:szCs w:val="16"/>
              <w:lang w:bidi="es-ES"/>
            </w:rPr>
            <w:t>1 213 €</w:t>
          </w:r>
        </w:p>
      </w:docPartBody>
    </w:docPart>
    <w:docPart>
      <w:docPartPr>
        <w:name w:val="AA148A99DF3240B58D9843741C6066DA"/>
        <w:category>
          <w:name w:val="General"/>
          <w:gallery w:val="placeholder"/>
        </w:category>
        <w:types>
          <w:type w:val="bbPlcHdr"/>
        </w:types>
        <w:behaviors>
          <w:behavior w:val="content"/>
        </w:behaviors>
        <w:guid w:val="{3FD7D59B-BE2E-4C65-B311-876405CC9E41}"/>
      </w:docPartPr>
      <w:docPartBody>
        <w:p w:rsidR="00000000" w:rsidRDefault="009A4489">
          <w:pPr>
            <w:pStyle w:val="AA148A99DF3240B58D9843741C6066DA"/>
          </w:pPr>
          <w:r w:rsidRPr="002308B2">
            <w:rPr>
              <w:noProof/>
              <w:sz w:val="16"/>
              <w:szCs w:val="16"/>
              <w:lang w:bidi="es-ES"/>
            </w:rPr>
            <w:t>2 246 €</w:t>
          </w:r>
        </w:p>
      </w:docPartBody>
    </w:docPart>
    <w:docPart>
      <w:docPartPr>
        <w:name w:val="05ADEC4610E74BF29217D1508FE7BDC7"/>
        <w:category>
          <w:name w:val="General"/>
          <w:gallery w:val="placeholder"/>
        </w:category>
        <w:types>
          <w:type w:val="bbPlcHdr"/>
        </w:types>
        <w:behaviors>
          <w:behavior w:val="content"/>
        </w:behaviors>
        <w:guid w:val="{A69E151B-CE1A-46A9-A212-9D0F57010E69}"/>
      </w:docPartPr>
      <w:docPartBody>
        <w:p w:rsidR="00000000" w:rsidRDefault="009A4489">
          <w:pPr>
            <w:pStyle w:val="05ADEC4610E74BF29217D1508FE7BDC7"/>
          </w:pPr>
          <w:r w:rsidRPr="00AA526B">
            <w:rPr>
              <w:noProof/>
              <w:lang w:bidi="es-ES"/>
            </w:rPr>
            <w:t xml:space="preserve">*En la industria de servicios, el costo de los bienes vendidos es el valor </w:t>
          </w:r>
          <w:r w:rsidRPr="00AA526B">
            <w:rPr>
              <w:noProof/>
              <w:lang w:bidi="es-ES"/>
            </w:rPr>
            <w:t>monetizado del tiempo invertido en el cliente.</w:t>
          </w:r>
        </w:p>
      </w:docPartBody>
    </w:docPart>
    <w:docPart>
      <w:docPartPr>
        <w:name w:val="01F1051F2A70482282705CD89728B64E"/>
        <w:category>
          <w:name w:val="General"/>
          <w:gallery w:val="placeholder"/>
        </w:category>
        <w:types>
          <w:type w:val="bbPlcHdr"/>
        </w:types>
        <w:behaviors>
          <w:behavior w:val="content"/>
        </w:behaviors>
        <w:guid w:val="{C6060120-E707-4EFF-8896-348D4AC06310}"/>
      </w:docPartPr>
      <w:docPartBody>
        <w:p w:rsidR="00000000" w:rsidRDefault="009A4489">
          <w:pPr>
            <w:pStyle w:val="01F1051F2A70482282705CD89728B64E"/>
          </w:pPr>
          <w:r w:rsidRPr="00AA526B">
            <w:rPr>
              <w:noProof/>
              <w:lang w:bidi="es-ES"/>
            </w:rPr>
            <w:t>Apéndice</w:t>
          </w:r>
        </w:p>
      </w:docPartBody>
    </w:docPart>
    <w:docPart>
      <w:docPartPr>
        <w:name w:val="E5E2DD1DEA9F4BE0A07A6EF8D12E5382"/>
        <w:category>
          <w:name w:val="General"/>
          <w:gallery w:val="placeholder"/>
        </w:category>
        <w:types>
          <w:type w:val="bbPlcHdr"/>
        </w:types>
        <w:behaviors>
          <w:behavior w:val="content"/>
        </w:behaviors>
        <w:guid w:val="{63B391A3-3D4A-45B8-B68D-68324CEBD60A}"/>
      </w:docPartPr>
      <w:docPartBody>
        <w:p w:rsidR="00000000" w:rsidRDefault="009A4489">
          <w:pPr>
            <w:pStyle w:val="E5E2DD1DEA9F4BE0A07A6EF8D12E5382"/>
          </w:pPr>
          <w:r w:rsidRPr="00AA526B">
            <w:rPr>
              <w:noProof/>
              <w:lang w:bidi="es-ES"/>
            </w:rPr>
            <w:t>COSTOS DE INICIO</w:t>
          </w:r>
        </w:p>
      </w:docPartBody>
    </w:docPart>
    <w:docPart>
      <w:docPartPr>
        <w:name w:val="3A67EF8F9B0F4D09ABAC0D91E94B448E"/>
        <w:category>
          <w:name w:val="General"/>
          <w:gallery w:val="placeholder"/>
        </w:category>
        <w:types>
          <w:type w:val="bbPlcHdr"/>
        </w:types>
        <w:behaviors>
          <w:behavior w:val="content"/>
        </w:behaviors>
        <w:guid w:val="{DA06AE1D-5BF9-40EA-B30B-A3D36093D479}"/>
      </w:docPartPr>
      <w:docPartBody>
        <w:p w:rsidR="00000000" w:rsidRDefault="009A4489">
          <w:pPr>
            <w:pStyle w:val="3A67EF8F9B0F4D09ABAC0D91E94B448E"/>
          </w:pPr>
          <w:r w:rsidRPr="00AA526B">
            <w:rPr>
              <w:noProof/>
              <w:lang w:bidi="es-ES"/>
            </w:rPr>
            <w:t>Su agencia basada en Office</w:t>
          </w:r>
        </w:p>
      </w:docPartBody>
    </w:docPart>
    <w:docPart>
      <w:docPartPr>
        <w:name w:val="BD0114D22F25451B9F81CA994A7E1C4D"/>
        <w:category>
          <w:name w:val="General"/>
          <w:gallery w:val="placeholder"/>
        </w:category>
        <w:types>
          <w:type w:val="bbPlcHdr"/>
        </w:types>
        <w:behaviors>
          <w:behavior w:val="content"/>
        </w:behaviors>
        <w:guid w:val="{87227A9C-E166-4514-83E3-9FCFE9DFEBDD}"/>
      </w:docPartPr>
      <w:docPartBody>
        <w:p w:rsidR="00000000" w:rsidRDefault="009A4489">
          <w:pPr>
            <w:pStyle w:val="BD0114D22F25451B9F81CA994A7E1C4D"/>
          </w:pPr>
          <w:r w:rsidRPr="00AA526B">
            <w:rPr>
              <w:noProof/>
              <w:lang w:bidi="es-ES"/>
            </w:rPr>
            <w:t>1 d</w:t>
          </w:r>
          <w:r w:rsidRPr="00AA526B">
            <w:rPr>
              <w:noProof/>
              <w:lang w:bidi="es-ES"/>
            </w:rPr>
            <w:t>e enero de 20xx</w:t>
          </w:r>
        </w:p>
      </w:docPartBody>
    </w:docPart>
    <w:docPart>
      <w:docPartPr>
        <w:name w:val="BC36920044F84F3F8E42EDAB5AA51CD8"/>
        <w:category>
          <w:name w:val="General"/>
          <w:gallery w:val="placeholder"/>
        </w:category>
        <w:types>
          <w:type w:val="bbPlcHdr"/>
        </w:types>
        <w:behaviors>
          <w:behavior w:val="content"/>
        </w:behaviors>
        <w:guid w:val="{740CB666-68EE-4A99-B160-B8BEC1B3E5EB}"/>
      </w:docPartPr>
      <w:docPartBody>
        <w:p w:rsidR="00000000" w:rsidRDefault="009A4489">
          <w:pPr>
            <w:pStyle w:val="BC36920044F84F3F8E42EDAB5AA51CD8"/>
          </w:pPr>
          <w:r w:rsidRPr="0045019E">
            <w:rPr>
              <w:noProof/>
              <w:sz w:val="16"/>
              <w:szCs w:val="16"/>
              <w:lang w:bidi="es-ES"/>
            </w:rPr>
            <w:t>ARTÍCULOS DE COSTES</w:t>
          </w:r>
        </w:p>
      </w:docPartBody>
    </w:docPart>
    <w:docPart>
      <w:docPartPr>
        <w:name w:val="29F46A2F48C24D52860670855FB74263"/>
        <w:category>
          <w:name w:val="General"/>
          <w:gallery w:val="placeholder"/>
        </w:category>
        <w:types>
          <w:type w:val="bbPlcHdr"/>
        </w:types>
        <w:behaviors>
          <w:behavior w:val="content"/>
        </w:behaviors>
        <w:guid w:val="{080F0533-D76F-4152-B418-A1C04923B43A}"/>
      </w:docPartPr>
      <w:docPartBody>
        <w:p w:rsidR="00000000" w:rsidRDefault="009A4489">
          <w:pPr>
            <w:pStyle w:val="29F46A2F48C24D52860670855FB74263"/>
          </w:pPr>
          <w:r w:rsidRPr="0045019E">
            <w:rPr>
              <w:noProof/>
              <w:sz w:val="16"/>
              <w:szCs w:val="16"/>
              <w:lang w:bidi="es-ES"/>
            </w:rPr>
            <w:t>MESES</w:t>
          </w:r>
        </w:p>
      </w:docPartBody>
    </w:docPart>
    <w:docPart>
      <w:docPartPr>
        <w:name w:val="E983C8DD93064D77877EA5CD4AE3238B"/>
        <w:category>
          <w:name w:val="General"/>
          <w:gallery w:val="placeholder"/>
        </w:category>
        <w:types>
          <w:type w:val="bbPlcHdr"/>
        </w:types>
        <w:behaviors>
          <w:behavior w:val="content"/>
        </w:behaviors>
        <w:guid w:val="{AA077F3C-8963-4A83-AB65-333A0C6DA49C}"/>
      </w:docPartPr>
      <w:docPartBody>
        <w:p w:rsidR="00000000" w:rsidRDefault="009A4489">
          <w:pPr>
            <w:pStyle w:val="E983C8DD93064D77877EA5CD4AE3238B"/>
          </w:pPr>
          <w:r w:rsidRPr="0045019E">
            <w:rPr>
              <w:noProof/>
              <w:sz w:val="16"/>
              <w:szCs w:val="16"/>
              <w:lang w:bidi="es-ES"/>
            </w:rPr>
            <w:t>COSTO/MES</w:t>
          </w:r>
        </w:p>
      </w:docPartBody>
    </w:docPart>
    <w:docPart>
      <w:docPartPr>
        <w:name w:val="185F5C525D944984B8CEA2880FA60217"/>
        <w:category>
          <w:name w:val="General"/>
          <w:gallery w:val="placeholder"/>
        </w:category>
        <w:types>
          <w:type w:val="bbPlcHdr"/>
        </w:types>
        <w:behaviors>
          <w:behavior w:val="content"/>
        </w:behaviors>
        <w:guid w:val="{CBB5D3B6-DC78-4E4B-BB62-85CB91A32906}"/>
      </w:docPartPr>
      <w:docPartBody>
        <w:p w:rsidR="00000000" w:rsidRDefault="009A4489">
          <w:pPr>
            <w:pStyle w:val="185F5C525D944984B8CEA2880FA60217"/>
          </w:pPr>
          <w:r w:rsidRPr="0045019E">
            <w:rPr>
              <w:noProof/>
              <w:sz w:val="16"/>
              <w:szCs w:val="16"/>
              <w:lang w:bidi="es-ES"/>
            </w:rPr>
            <w:t>COSTOS ÚNICOS</w:t>
          </w:r>
        </w:p>
      </w:docPartBody>
    </w:docPart>
    <w:docPart>
      <w:docPartPr>
        <w:name w:val="3F937DF94A9241C0AC716A38095DBCE0"/>
        <w:category>
          <w:name w:val="General"/>
          <w:gallery w:val="placeholder"/>
        </w:category>
        <w:types>
          <w:type w:val="bbPlcHdr"/>
        </w:types>
        <w:behaviors>
          <w:behavior w:val="content"/>
        </w:behaviors>
        <w:guid w:val="{9FF5CEF4-8CFA-42DE-9FE3-0B30AE41E8C0}"/>
      </w:docPartPr>
      <w:docPartBody>
        <w:p w:rsidR="00000000" w:rsidRDefault="009A4489">
          <w:pPr>
            <w:pStyle w:val="3F937DF94A9241C0AC716A38095DBCE0"/>
          </w:pPr>
          <w:r w:rsidRPr="0045019E">
            <w:rPr>
              <w:noProof/>
              <w:sz w:val="16"/>
              <w:szCs w:val="16"/>
              <w:lang w:bidi="es-ES"/>
            </w:rPr>
            <w:t>COSTO TOTAL</w:t>
          </w:r>
        </w:p>
      </w:docPartBody>
    </w:docPart>
    <w:docPart>
      <w:docPartPr>
        <w:name w:val="9B7EA3EDCDA3472CA53A1BF62C3C7D05"/>
        <w:category>
          <w:name w:val="General"/>
          <w:gallery w:val="placeholder"/>
        </w:category>
        <w:types>
          <w:type w:val="bbPlcHdr"/>
        </w:types>
        <w:behaviors>
          <w:behavior w:val="content"/>
        </w:behaviors>
        <w:guid w:val="{0B842339-3575-4D88-A3E3-7B9DB3DC5169}"/>
      </w:docPartPr>
      <w:docPartBody>
        <w:p w:rsidR="00000000" w:rsidRDefault="009A4489">
          <w:pPr>
            <w:pStyle w:val="9B7EA3EDCDA3472CA53A1BF62C3C7D05"/>
          </w:pPr>
          <w:r w:rsidRPr="00AA526B">
            <w:rPr>
              <w:noProof/>
              <w:lang w:bidi="es-ES"/>
            </w:rPr>
            <w:t>Publicidad y marketing</w:t>
          </w:r>
        </w:p>
      </w:docPartBody>
    </w:docPart>
    <w:docPart>
      <w:docPartPr>
        <w:name w:val="253431E4009F4E788A2B58C59B4CCA6D"/>
        <w:category>
          <w:name w:val="General"/>
          <w:gallery w:val="placeholder"/>
        </w:category>
        <w:types>
          <w:type w:val="bbPlcHdr"/>
        </w:types>
        <w:behaviors>
          <w:behavior w:val="content"/>
        </w:behaviors>
        <w:guid w:val="{725E69D7-CCAA-4074-BA63-8AD0F0168A68}"/>
      </w:docPartPr>
      <w:docPartBody>
        <w:p w:rsidR="00000000" w:rsidRDefault="009A4489">
          <w:pPr>
            <w:pStyle w:val="253431E4009F4E788A2B58C59B4CCA6D"/>
          </w:pPr>
          <w:r w:rsidRPr="00AA526B">
            <w:rPr>
              <w:noProof/>
              <w:lang w:bidi="es-ES"/>
            </w:rPr>
            <w:t>Salarios de los empleados</w:t>
          </w:r>
        </w:p>
      </w:docPartBody>
    </w:docPart>
    <w:docPart>
      <w:docPartPr>
        <w:name w:val="9E72372A98294B9F8D313487EF3A1BA7"/>
        <w:category>
          <w:name w:val="General"/>
          <w:gallery w:val="placeholder"/>
        </w:category>
        <w:types>
          <w:type w:val="bbPlcHdr"/>
        </w:types>
        <w:behaviors>
          <w:behavior w:val="content"/>
        </w:behaviors>
        <w:guid w:val="{C06C253C-CCE3-47F6-BF77-9139C3944283}"/>
      </w:docPartPr>
      <w:docPartBody>
        <w:p w:rsidR="00000000" w:rsidRDefault="009A4489">
          <w:pPr>
            <w:pStyle w:val="9E72372A98294B9F8D313487EF3A1BA7"/>
          </w:pPr>
          <w:r w:rsidRPr="00AA526B">
            <w:rPr>
              <w:noProof/>
              <w:lang w:bidi="es-ES"/>
            </w:rPr>
            <w:t xml:space="preserve">Beneficios e </w:t>
          </w:r>
          <w:r w:rsidRPr="00AA526B">
            <w:rPr>
              <w:noProof/>
              <w:lang w:bidi="es-ES"/>
            </w:rPr>
            <w:t>impuestos de las nóminas de los empleados</w:t>
          </w:r>
        </w:p>
      </w:docPartBody>
    </w:docPart>
    <w:docPart>
      <w:docPartPr>
        <w:name w:val="5A2D18998AA54E40A03EA0AFEADE2501"/>
        <w:category>
          <w:name w:val="General"/>
          <w:gallery w:val="placeholder"/>
        </w:category>
        <w:types>
          <w:type w:val="bbPlcHdr"/>
        </w:types>
        <w:behaviors>
          <w:behavior w:val="content"/>
        </w:behaviors>
        <w:guid w:val="{DAA13D5A-DA1D-4688-9E8C-78398D504C1D}"/>
      </w:docPartPr>
      <w:docPartBody>
        <w:p w:rsidR="00000000" w:rsidRDefault="009A4489">
          <w:pPr>
            <w:pStyle w:val="5A2D18998AA54E40A03EA0AFEADE2501"/>
          </w:pPr>
          <w:r w:rsidRPr="00AA526B">
            <w:rPr>
              <w:noProof/>
              <w:lang w:bidi="es-ES"/>
            </w:rPr>
            <w:t>Pagos de renta/Alquiler/Servicios Públicos</w:t>
          </w:r>
        </w:p>
      </w:docPartBody>
    </w:docPart>
    <w:docPart>
      <w:docPartPr>
        <w:name w:val="237BC77F5549436898C3CD0504EAE903"/>
        <w:category>
          <w:name w:val="General"/>
          <w:gallery w:val="placeholder"/>
        </w:category>
        <w:types>
          <w:type w:val="bbPlcHdr"/>
        </w:types>
        <w:behaviors>
          <w:behavior w:val="content"/>
        </w:behaviors>
        <w:guid w:val="{5ED16425-CFA6-4103-A30A-90BF421654CD}"/>
      </w:docPartPr>
      <w:docPartBody>
        <w:p w:rsidR="00000000" w:rsidRDefault="009A4489">
          <w:pPr>
            <w:pStyle w:val="237BC77F5549436898C3CD0504EAE903"/>
          </w:pPr>
          <w:r w:rsidRPr="00AA526B">
            <w:rPr>
              <w:noProof/>
              <w:lang w:bidi="es-ES"/>
            </w:rPr>
            <w:t>Franqueo/Envío</w:t>
          </w:r>
        </w:p>
      </w:docPartBody>
    </w:docPart>
    <w:docPart>
      <w:docPartPr>
        <w:name w:val="DD6499A1BD484C44984D8DEC96222CFF"/>
        <w:category>
          <w:name w:val="General"/>
          <w:gallery w:val="placeholder"/>
        </w:category>
        <w:types>
          <w:type w:val="bbPlcHdr"/>
        </w:types>
        <w:behaviors>
          <w:behavior w:val="content"/>
        </w:behaviors>
        <w:guid w:val="{9480EF62-214E-47A9-93C1-08BB895D8279}"/>
      </w:docPartPr>
      <w:docPartBody>
        <w:p w:rsidR="00000000" w:rsidRDefault="009A4489">
          <w:pPr>
            <w:pStyle w:val="DD6499A1BD484C44984D8DEC96222CFF"/>
          </w:pPr>
          <w:r w:rsidRPr="00AA526B">
            <w:rPr>
              <w:noProof/>
              <w:lang w:bidi="es-ES"/>
            </w:rPr>
            <w:t>Comunicaciones/Teléfono</w:t>
          </w:r>
        </w:p>
      </w:docPartBody>
    </w:docPart>
    <w:docPart>
      <w:docPartPr>
        <w:name w:val="425E3397C6A441E5902222DA52A48EE0"/>
        <w:category>
          <w:name w:val="General"/>
          <w:gallery w:val="placeholder"/>
        </w:category>
        <w:types>
          <w:type w:val="bbPlcHdr"/>
        </w:types>
        <w:behaviors>
          <w:behavior w:val="content"/>
        </w:behaviors>
        <w:guid w:val="{38DEA66A-7E4D-4798-ACF9-E1E5A4918274}"/>
      </w:docPartPr>
      <w:docPartBody>
        <w:p w:rsidR="00000000" w:rsidRDefault="009A4489">
          <w:pPr>
            <w:pStyle w:val="425E3397C6A441E5902222DA52A48EE0"/>
          </w:pPr>
          <w:r w:rsidRPr="00AA526B">
            <w:rPr>
              <w:noProof/>
              <w:lang w:bidi="es-ES"/>
            </w:rPr>
            <w:t>Equipos informáticos</w:t>
          </w:r>
        </w:p>
      </w:docPartBody>
    </w:docPart>
    <w:docPart>
      <w:docPartPr>
        <w:name w:val="64F412BDA8554591ADB0DB59AF5B944C"/>
        <w:category>
          <w:name w:val="General"/>
          <w:gallery w:val="placeholder"/>
        </w:category>
        <w:types>
          <w:type w:val="bbPlcHdr"/>
        </w:types>
        <w:behaviors>
          <w:behavior w:val="content"/>
        </w:behaviors>
        <w:guid w:val="{F1D86E03-28C1-4501-8C18-4E045A42810C}"/>
      </w:docPartPr>
      <w:docPartBody>
        <w:p w:rsidR="00000000" w:rsidRDefault="009A4489">
          <w:pPr>
            <w:pStyle w:val="64F412BDA8554591ADB0DB59AF5B944C"/>
          </w:pPr>
          <w:r w:rsidRPr="00AA526B">
            <w:rPr>
              <w:noProof/>
              <w:lang w:bidi="es-ES"/>
            </w:rPr>
            <w:t>Software de equipo</w:t>
          </w:r>
        </w:p>
      </w:docPartBody>
    </w:docPart>
    <w:docPart>
      <w:docPartPr>
        <w:name w:val="D30E3590C9DA4888984164FF030DDA2C"/>
        <w:category>
          <w:name w:val="General"/>
          <w:gallery w:val="placeholder"/>
        </w:category>
        <w:types>
          <w:type w:val="bbPlcHdr"/>
        </w:types>
        <w:behaviors>
          <w:behavior w:val="content"/>
        </w:behaviors>
        <w:guid w:val="{67D2221C-7600-4B46-B68E-B3B65C667ACD}"/>
      </w:docPartPr>
      <w:docPartBody>
        <w:p w:rsidR="00000000" w:rsidRDefault="009A4489">
          <w:pPr>
            <w:pStyle w:val="D30E3590C9DA4888984164FF030DDA2C"/>
          </w:pPr>
          <w:r w:rsidRPr="00AA526B">
            <w:rPr>
              <w:noProof/>
              <w:lang w:bidi="es-ES"/>
            </w:rPr>
            <w:t>Seguro</w:t>
          </w:r>
        </w:p>
      </w:docPartBody>
    </w:docPart>
    <w:docPart>
      <w:docPartPr>
        <w:name w:val="2841C3DF904C44509613334377DA01B5"/>
        <w:category>
          <w:name w:val="General"/>
          <w:gallery w:val="placeholder"/>
        </w:category>
        <w:types>
          <w:type w:val="bbPlcHdr"/>
        </w:types>
        <w:behaviors>
          <w:behavior w:val="content"/>
        </w:behaviors>
        <w:guid w:val="{7DF5945E-D65A-421F-809E-044CF2F79525}"/>
      </w:docPartPr>
      <w:docPartBody>
        <w:p w:rsidR="00000000" w:rsidRDefault="009A4489">
          <w:pPr>
            <w:pStyle w:val="2841C3DF904C44509613334377DA01B5"/>
          </w:pPr>
          <w:r w:rsidRPr="00AA526B">
            <w:rPr>
              <w:noProof/>
              <w:lang w:bidi="es-ES"/>
            </w:rPr>
            <w:t>Gastos de intereses</w:t>
          </w:r>
        </w:p>
      </w:docPartBody>
    </w:docPart>
    <w:docPart>
      <w:docPartPr>
        <w:name w:val="F7CDCF31C9E144E58D4FDECE30B58835"/>
        <w:category>
          <w:name w:val="General"/>
          <w:gallery w:val="placeholder"/>
        </w:category>
        <w:types>
          <w:type w:val="bbPlcHdr"/>
        </w:types>
        <w:behaviors>
          <w:behavior w:val="content"/>
        </w:behaviors>
        <w:guid w:val="{906297CD-6F6F-4677-94AA-8DF1E72372A8}"/>
      </w:docPartPr>
      <w:docPartBody>
        <w:p w:rsidR="00000000" w:rsidRDefault="009A4489">
          <w:pPr>
            <w:pStyle w:val="F7CDCF31C9E144E58D4FDECE30B58835"/>
          </w:pPr>
          <w:r w:rsidRPr="00AA526B">
            <w:rPr>
              <w:noProof/>
              <w:lang w:bidi="es-ES"/>
            </w:rPr>
            <w:t>Cargos por servicios bancarios</w:t>
          </w:r>
        </w:p>
      </w:docPartBody>
    </w:docPart>
    <w:docPart>
      <w:docPartPr>
        <w:name w:val="2C46E527C2D2450E9E9DCEE62E5DB4DA"/>
        <w:category>
          <w:name w:val="General"/>
          <w:gallery w:val="placeholder"/>
        </w:category>
        <w:types>
          <w:type w:val="bbPlcHdr"/>
        </w:types>
        <w:behaviors>
          <w:behavior w:val="content"/>
        </w:behaviors>
        <w:guid w:val="{B77D4327-3B6B-424C-BBC5-77307BEAE6F7}"/>
      </w:docPartPr>
      <w:docPartBody>
        <w:p w:rsidR="00000000" w:rsidRDefault="009A4489">
          <w:pPr>
            <w:pStyle w:val="2C46E527C2D2450E9E9DCEE62E5DB4DA"/>
          </w:pPr>
          <w:r w:rsidRPr="00AA526B">
            <w:rPr>
              <w:noProof/>
              <w:lang w:bidi="es-ES"/>
            </w:rPr>
            <w:t>Suministros</w:t>
          </w:r>
        </w:p>
      </w:docPartBody>
    </w:docPart>
    <w:docPart>
      <w:docPartPr>
        <w:name w:val="2835E0A7C99543558E791EC96F455F80"/>
        <w:category>
          <w:name w:val="General"/>
          <w:gallery w:val="placeholder"/>
        </w:category>
        <w:types>
          <w:type w:val="bbPlcHdr"/>
        </w:types>
        <w:behaviors>
          <w:behavior w:val="content"/>
        </w:behaviors>
        <w:guid w:val="{7FA0D337-F949-4987-9F04-C505AF2AA207}"/>
      </w:docPartPr>
      <w:docPartBody>
        <w:p w:rsidR="00000000" w:rsidRDefault="009A4489">
          <w:pPr>
            <w:pStyle w:val="2835E0A7C99543558E791EC96F455F80"/>
          </w:pPr>
          <w:r w:rsidRPr="00AA526B">
            <w:rPr>
              <w:noProof/>
              <w:lang w:bidi="es-ES"/>
            </w:rPr>
            <w:t xml:space="preserve">Viajes y </w:t>
          </w:r>
          <w:r w:rsidRPr="00AA526B">
            <w:rPr>
              <w:noProof/>
              <w:lang w:bidi="es-ES"/>
            </w:rPr>
            <w:t>entretenimiento</w:t>
          </w:r>
        </w:p>
      </w:docPartBody>
    </w:docPart>
    <w:docPart>
      <w:docPartPr>
        <w:name w:val="78ABA6AB8E11423BA815C6A8E4FFF28D"/>
        <w:category>
          <w:name w:val="General"/>
          <w:gallery w:val="placeholder"/>
        </w:category>
        <w:types>
          <w:type w:val="bbPlcHdr"/>
        </w:types>
        <w:behaviors>
          <w:behavior w:val="content"/>
        </w:behaviors>
        <w:guid w:val="{9F6F5B76-BFA7-4BDB-A729-1ADE95EAD131}"/>
      </w:docPartPr>
      <w:docPartBody>
        <w:p w:rsidR="00000000" w:rsidRDefault="009A4489">
          <w:pPr>
            <w:pStyle w:val="78ABA6AB8E11423BA815C6A8E4FFF28D"/>
          </w:pPr>
          <w:r w:rsidRPr="00AA526B">
            <w:rPr>
              <w:noProof/>
              <w:lang w:bidi="es-ES"/>
            </w:rPr>
            <w:t>Equipamiento</w:t>
          </w:r>
        </w:p>
      </w:docPartBody>
    </w:docPart>
    <w:docPart>
      <w:docPartPr>
        <w:name w:val="8D858597C0124AABAD66A0762B330BBC"/>
        <w:category>
          <w:name w:val="General"/>
          <w:gallery w:val="placeholder"/>
        </w:category>
        <w:types>
          <w:type w:val="bbPlcHdr"/>
        </w:types>
        <w:behaviors>
          <w:behavior w:val="content"/>
        </w:behaviors>
        <w:guid w:val="{0168D137-F09D-4BD2-99AB-B0FAAFF5FCEB}"/>
      </w:docPartPr>
      <w:docPartBody>
        <w:p w:rsidR="00000000" w:rsidRDefault="009A4489">
          <w:pPr>
            <w:pStyle w:val="8D858597C0124AABAD66A0762B330BBC"/>
          </w:pPr>
          <w:r w:rsidRPr="00AA526B">
            <w:rPr>
              <w:noProof/>
              <w:lang w:bidi="es-ES"/>
            </w:rPr>
            <w:t>Muebles y accesorios</w:t>
          </w:r>
        </w:p>
      </w:docPartBody>
    </w:docPart>
    <w:docPart>
      <w:docPartPr>
        <w:name w:val="CBF8F50F8C8844F48038F082E045D7C3"/>
        <w:category>
          <w:name w:val="General"/>
          <w:gallery w:val="placeholder"/>
        </w:category>
        <w:types>
          <w:type w:val="bbPlcHdr"/>
        </w:types>
        <w:behaviors>
          <w:behavior w:val="content"/>
        </w:behaviors>
        <w:guid w:val="{070A08BB-7155-4897-958F-4748945CF029}"/>
      </w:docPartPr>
      <w:docPartBody>
        <w:p w:rsidR="00000000" w:rsidRDefault="009A4489">
          <w:pPr>
            <w:pStyle w:val="CBF8F50F8C8844F48038F082E045D7C3"/>
          </w:pPr>
          <w:r w:rsidRPr="00AA526B">
            <w:rPr>
              <w:noProof/>
              <w:lang w:bidi="es-ES"/>
            </w:rPr>
            <w:t>Mejoras en alquileres</w:t>
          </w:r>
        </w:p>
      </w:docPartBody>
    </w:docPart>
    <w:docPart>
      <w:docPartPr>
        <w:name w:val="F803B6665BFD40D9BA3A7768C609F4FF"/>
        <w:category>
          <w:name w:val="General"/>
          <w:gallery w:val="placeholder"/>
        </w:category>
        <w:types>
          <w:type w:val="bbPlcHdr"/>
        </w:types>
        <w:behaviors>
          <w:behavior w:val="content"/>
        </w:behaviors>
        <w:guid w:val="{0EBC4491-AB91-48F0-9A24-B4722B8E459A}"/>
      </w:docPartPr>
      <w:docPartBody>
        <w:p w:rsidR="00000000" w:rsidRDefault="009A4489">
          <w:pPr>
            <w:pStyle w:val="F803B6665BFD40D9BA3A7768C609F4FF"/>
          </w:pPr>
          <w:r w:rsidRPr="00AA526B">
            <w:rPr>
              <w:noProof/>
              <w:lang w:bidi="es-ES"/>
            </w:rPr>
            <w:t>Depósito(s) de seguridad</w:t>
          </w:r>
        </w:p>
      </w:docPartBody>
    </w:docPart>
    <w:docPart>
      <w:docPartPr>
        <w:name w:val="D45D09DAAAAC4894B26A00D1C55B558E"/>
        <w:category>
          <w:name w:val="General"/>
          <w:gallery w:val="placeholder"/>
        </w:category>
        <w:types>
          <w:type w:val="bbPlcHdr"/>
        </w:types>
        <w:behaviors>
          <w:behavior w:val="content"/>
        </w:behaviors>
        <w:guid w:val="{E21C4879-BB58-4E24-AA0B-CD1383F79F34}"/>
      </w:docPartPr>
      <w:docPartBody>
        <w:p w:rsidR="00000000" w:rsidRDefault="009A4489">
          <w:pPr>
            <w:pStyle w:val="D45D09DAAAAC4894B26A00D1C55B558E"/>
          </w:pPr>
          <w:r w:rsidRPr="00AA526B">
            <w:rPr>
              <w:noProof/>
              <w:lang w:bidi="es-ES"/>
            </w:rPr>
            <w:t>Licencias del negocio/Permisos/Tarifas</w:t>
          </w:r>
        </w:p>
      </w:docPartBody>
    </w:docPart>
    <w:docPart>
      <w:docPartPr>
        <w:name w:val="9899086A885440F89C4E328741ACEA04"/>
        <w:category>
          <w:name w:val="General"/>
          <w:gallery w:val="placeholder"/>
        </w:category>
        <w:types>
          <w:type w:val="bbPlcHdr"/>
        </w:types>
        <w:behaviors>
          <w:behavior w:val="content"/>
        </w:behaviors>
        <w:guid w:val="{2ECC071D-CD89-46B8-91F5-3FE7DCDAC4EE}"/>
      </w:docPartPr>
      <w:docPartBody>
        <w:p w:rsidR="00000000" w:rsidRDefault="009A4489">
          <w:pPr>
            <w:pStyle w:val="9899086A885440F89C4E328741ACEA04"/>
          </w:pPr>
          <w:r w:rsidRPr="00AA526B">
            <w:rPr>
              <w:noProof/>
              <w:lang w:bidi="es-ES"/>
            </w:rPr>
            <w:t>Servicios profesionales: asuntos legales, contabilidad</w:t>
          </w:r>
        </w:p>
      </w:docPartBody>
    </w:docPart>
    <w:docPart>
      <w:docPartPr>
        <w:name w:val="362409A495414FC1B518F90D10F80D31"/>
        <w:category>
          <w:name w:val="General"/>
          <w:gallery w:val="placeholder"/>
        </w:category>
        <w:types>
          <w:type w:val="bbPlcHdr"/>
        </w:types>
        <w:behaviors>
          <w:behavior w:val="content"/>
        </w:behaviors>
        <w:guid w:val="{D018C0CC-BD0B-4FCD-A0B2-0CD2AFC4B248}"/>
      </w:docPartPr>
      <w:docPartBody>
        <w:p w:rsidR="00000000" w:rsidRDefault="009A4489">
          <w:pPr>
            <w:pStyle w:val="362409A495414FC1B518F90D10F80D31"/>
          </w:pPr>
          <w:r w:rsidRPr="00AA526B">
            <w:rPr>
              <w:noProof/>
              <w:lang w:bidi="es-ES"/>
            </w:rPr>
            <w:t>Consultor(es)</w:t>
          </w:r>
        </w:p>
      </w:docPartBody>
    </w:docPart>
    <w:docPart>
      <w:docPartPr>
        <w:name w:val="B55F4EDD86CE4E988C9451045FBC38C9"/>
        <w:category>
          <w:name w:val="General"/>
          <w:gallery w:val="placeholder"/>
        </w:category>
        <w:types>
          <w:type w:val="bbPlcHdr"/>
        </w:types>
        <w:behaviors>
          <w:behavior w:val="content"/>
        </w:behaviors>
        <w:guid w:val="{73BE7BE3-6CAD-4E75-98C7-5B013EB5DF75}"/>
      </w:docPartPr>
      <w:docPartBody>
        <w:p w:rsidR="00000000" w:rsidRDefault="009A4489">
          <w:pPr>
            <w:pStyle w:val="B55F4EDD86CE4E988C9451045FBC38C9"/>
          </w:pPr>
          <w:r w:rsidRPr="00AA526B">
            <w:rPr>
              <w:noProof/>
              <w:lang w:bidi="es-ES"/>
            </w:rPr>
            <w:t>Inventario</w:t>
          </w:r>
        </w:p>
      </w:docPartBody>
    </w:docPart>
    <w:docPart>
      <w:docPartPr>
        <w:name w:val="32E46D03F2564E308972962B631FF978"/>
        <w:category>
          <w:name w:val="General"/>
          <w:gallery w:val="placeholder"/>
        </w:category>
        <w:types>
          <w:type w:val="bbPlcHdr"/>
        </w:types>
        <w:behaviors>
          <w:behavior w:val="content"/>
        </w:behaviors>
        <w:guid w:val="{F14C51D1-26E3-4229-B9E5-B838AC6CF4B2}"/>
      </w:docPartPr>
      <w:docPartBody>
        <w:p w:rsidR="00000000" w:rsidRDefault="009A4489">
          <w:pPr>
            <w:pStyle w:val="32E46D03F2564E308972962B631FF978"/>
          </w:pPr>
          <w:r w:rsidRPr="00AA526B">
            <w:rPr>
              <w:noProof/>
              <w:lang w:bidi="es-ES"/>
            </w:rPr>
            <w:t xml:space="preserve">Efectivo en mano (patrimonio </w:t>
          </w:r>
          <w:r w:rsidRPr="00AA526B">
            <w:rPr>
              <w:noProof/>
              <w:lang w:bidi="es-ES"/>
            </w:rPr>
            <w:t>circulante)</w:t>
          </w:r>
        </w:p>
      </w:docPartBody>
    </w:docPart>
    <w:docPart>
      <w:docPartPr>
        <w:name w:val="947B6ABAD42A4537B4786B30E67A8F55"/>
        <w:category>
          <w:name w:val="General"/>
          <w:gallery w:val="placeholder"/>
        </w:category>
        <w:types>
          <w:type w:val="bbPlcHdr"/>
        </w:types>
        <w:behaviors>
          <w:behavior w:val="content"/>
        </w:behaviors>
        <w:guid w:val="{B515681B-4B25-47DA-A190-380CF6B231CD}"/>
      </w:docPartPr>
      <w:docPartBody>
        <w:p w:rsidR="00000000" w:rsidRDefault="009A4489">
          <w:pPr>
            <w:pStyle w:val="947B6ABAD42A4537B4786B30E67A8F55"/>
          </w:pPr>
          <w:r w:rsidRPr="00AA526B">
            <w:rPr>
              <w:noProof/>
              <w:lang w:bidi="es-ES"/>
            </w:rPr>
            <w:t>Varios</w:t>
          </w:r>
        </w:p>
      </w:docPartBody>
    </w:docPart>
    <w:docPart>
      <w:docPartPr>
        <w:name w:val="317635C1176C466AAB7FA0FB022159F1"/>
        <w:category>
          <w:name w:val="General"/>
          <w:gallery w:val="placeholder"/>
        </w:category>
        <w:types>
          <w:type w:val="bbPlcHdr"/>
        </w:types>
        <w:behaviors>
          <w:behavior w:val="content"/>
        </w:behaviors>
        <w:guid w:val="{37A7922C-6FF5-4B26-B440-7AA837450160}"/>
      </w:docPartPr>
      <w:docPartBody>
        <w:p w:rsidR="00000000" w:rsidRDefault="009A4489">
          <w:pPr>
            <w:pStyle w:val="317635C1176C466AAB7FA0FB022159F1"/>
          </w:pPr>
          <w:r w:rsidRPr="00D80439">
            <w:rPr>
              <w:noProof/>
              <w:sz w:val="16"/>
              <w:szCs w:val="16"/>
              <w:lang w:bidi="es-ES"/>
            </w:rPr>
            <w:t>PRESUPUESTO INICIAL ESTIMADO</w:t>
          </w:r>
        </w:p>
      </w:docPartBody>
    </w:docPart>
    <w:docPart>
      <w:docPartPr>
        <w:name w:val="4F93A0307625425E89DD80054A28725D"/>
        <w:category>
          <w:name w:val="General"/>
          <w:gallery w:val="placeholder"/>
        </w:category>
        <w:types>
          <w:type w:val="bbPlcHdr"/>
        </w:types>
        <w:behaviors>
          <w:behavior w:val="content"/>
        </w:behaviors>
        <w:guid w:val="{0BD0AA94-2EA2-479B-B83D-1D68C1CB35C4}"/>
      </w:docPartPr>
      <w:docPartBody>
        <w:p w:rsidR="00000000" w:rsidRDefault="009A4489">
          <w:pPr>
            <w:pStyle w:val="4F93A0307625425E89DD80054A28725D"/>
          </w:pPr>
          <w:r w:rsidRPr="00AA526B">
            <w:rPr>
              <w:noProof/>
              <w:lang w:bidi="es-ES"/>
            </w:rPr>
            <w:t>Instrucciones para comenzar con los costos estimados de inicio</w:t>
          </w:r>
        </w:p>
      </w:docPartBody>
    </w:docPart>
    <w:docPart>
      <w:docPartPr>
        <w:name w:val="ACBA492434B641C79E0D5D2AE5060A7F"/>
        <w:category>
          <w:name w:val="General"/>
          <w:gallery w:val="placeholder"/>
        </w:category>
        <w:types>
          <w:type w:val="bbPlcHdr"/>
        </w:types>
        <w:behaviors>
          <w:behavior w:val="content"/>
        </w:behaviors>
        <w:guid w:val="{EE39580F-E349-4821-8C9C-DEEF366E9E78}"/>
      </w:docPartPr>
      <w:docPartBody>
        <w:p w:rsidR="00000000" w:rsidRDefault="009A4489">
          <w:pPr>
            <w:pStyle w:val="ACBA492434B641C79E0D5D2AE5060A7F"/>
          </w:pPr>
          <w:r w:rsidRPr="00AA526B">
            <w:rPr>
              <w:noProof/>
              <w:lang w:bidi="es-ES"/>
            </w:rPr>
            <w:t>La determinación de los costos de inicio de un negocio es crítica para asegurar que haya suficiente efectivo disponible para iniciar las operacio</w:t>
          </w:r>
          <w:r w:rsidRPr="00AA526B">
            <w:rPr>
              <w:noProof/>
              <w:lang w:bidi="es-ES"/>
            </w:rPr>
            <w:t>nes comerciales dentro del marco de tiempo presupuestado, así como dentro del presupuesto de costos. Los costos de puesta en marcha normalmente se clasifican en dos categorías: costos mensuales y costos de una sola vez. Los costos mensuales cubren los cost</w:t>
          </w:r>
          <w:r w:rsidRPr="00AA526B">
            <w:rPr>
              <w:noProof/>
              <w:lang w:bidi="es-ES"/>
            </w:rPr>
            <w:t>os que ocurren cada mes durante el período de inicio, y los costos únicos son los costos que se incurrirán una vez durante el período de inicio.</w:t>
          </w:r>
        </w:p>
      </w:docPartBody>
    </w:docPart>
    <w:docPart>
      <w:docPartPr>
        <w:name w:val="89C73F83E6BD489D9D6A82E366489DD8"/>
        <w:category>
          <w:name w:val="General"/>
          <w:gallery w:val="placeholder"/>
        </w:category>
        <w:types>
          <w:type w:val="bbPlcHdr"/>
        </w:types>
        <w:behaviors>
          <w:behavior w:val="content"/>
        </w:behaviors>
        <w:guid w:val="{2F2C0850-03E7-497E-A245-D7D4F4369FE0}"/>
      </w:docPartPr>
      <w:docPartBody>
        <w:p w:rsidR="00000000" w:rsidRDefault="009A4489">
          <w:pPr>
            <w:pStyle w:val="89C73F83E6BD489D9D6A82E366489DD8"/>
          </w:pPr>
          <w:r w:rsidRPr="00AA526B">
            <w:rPr>
              <w:noProof/>
              <w:lang w:bidi="es-ES"/>
            </w:rPr>
            <w:t>Pasos para la preparación:</w:t>
          </w:r>
        </w:p>
      </w:docPartBody>
    </w:docPart>
    <w:docPart>
      <w:docPartPr>
        <w:name w:val="DA2B655E7DD746A3A7118EA87393BC78"/>
        <w:category>
          <w:name w:val="General"/>
          <w:gallery w:val="placeholder"/>
        </w:category>
        <w:types>
          <w:type w:val="bbPlcHdr"/>
        </w:types>
        <w:behaviors>
          <w:behavior w:val="content"/>
        </w:behaviors>
        <w:guid w:val="{8DECC868-5C5F-4827-BA15-674F23CCA918}"/>
      </w:docPartPr>
      <w:docPartBody>
        <w:p w:rsidR="00000000" w:rsidRDefault="009A4489">
          <w:pPr>
            <w:pStyle w:val="DA2B655E7DD746A3A7118EA87393BC78"/>
          </w:pPr>
          <w:r w:rsidRPr="00AA526B">
            <w:rPr>
              <w:noProof/>
              <w:lang w:bidi="es-ES"/>
            </w:rPr>
            <w:t>Paso 1:</w:t>
          </w:r>
        </w:p>
      </w:docPartBody>
    </w:docPart>
    <w:docPart>
      <w:docPartPr>
        <w:name w:val="1383D9B715A14F2C818BD8B9053445F6"/>
        <w:category>
          <w:name w:val="General"/>
          <w:gallery w:val="placeholder"/>
        </w:category>
        <w:types>
          <w:type w:val="bbPlcHdr"/>
        </w:types>
        <w:behaviors>
          <w:behavior w:val="content"/>
        </w:behaviors>
        <w:guid w:val="{6C359014-1C53-44E4-A1FA-746BA355DBDB}"/>
      </w:docPartPr>
      <w:docPartBody>
        <w:p w:rsidR="00000000" w:rsidRDefault="009A4489">
          <w:pPr>
            <w:pStyle w:val="1383D9B715A14F2C818BD8B9053445F6"/>
          </w:pPr>
          <w:r w:rsidRPr="00AA526B">
            <w:rPr>
              <w:noProof/>
              <w:lang w:bidi="es-ES"/>
            </w:rPr>
            <w:t>Introduzca el nombre de la empresa y la fecha en que se está preparando este</w:t>
          </w:r>
          <w:r w:rsidRPr="00AA526B">
            <w:rPr>
              <w:noProof/>
              <w:lang w:bidi="es-ES"/>
            </w:rPr>
            <w:t xml:space="preserve"> presupuesto.</w:t>
          </w:r>
        </w:p>
      </w:docPartBody>
    </w:docPart>
    <w:docPart>
      <w:docPartPr>
        <w:name w:val="9AB242BC3C344B209F2444F4EB3B7715"/>
        <w:category>
          <w:name w:val="General"/>
          <w:gallery w:val="placeholder"/>
        </w:category>
        <w:types>
          <w:type w:val="bbPlcHdr"/>
        </w:types>
        <w:behaviors>
          <w:behavior w:val="content"/>
        </w:behaviors>
        <w:guid w:val="{32071286-F016-495D-A28E-7A4525147A7C}"/>
      </w:docPartPr>
      <w:docPartBody>
        <w:p w:rsidR="00000000" w:rsidRDefault="009A4489">
          <w:pPr>
            <w:pStyle w:val="9AB242BC3C344B209F2444F4EB3B7715"/>
          </w:pPr>
          <w:r w:rsidRPr="00AA526B">
            <w:rPr>
              <w:noProof/>
              <w:lang w:bidi="es-ES"/>
            </w:rPr>
            <w:t>Paso 2:</w:t>
          </w:r>
        </w:p>
      </w:docPartBody>
    </w:docPart>
    <w:docPart>
      <w:docPartPr>
        <w:name w:val="5C9FA0E719484BA99287098477513295"/>
        <w:category>
          <w:name w:val="General"/>
          <w:gallery w:val="placeholder"/>
        </w:category>
        <w:types>
          <w:type w:val="bbPlcHdr"/>
        </w:types>
        <w:behaviors>
          <w:behavior w:val="content"/>
        </w:behaviors>
        <w:guid w:val="{9014043D-F4A3-49D0-B061-412111E230F8}"/>
      </w:docPartPr>
      <w:docPartBody>
        <w:p w:rsidR="00000000" w:rsidRDefault="009A4489">
          <w:pPr>
            <w:pStyle w:val="5C9FA0E719484BA99287098477513295"/>
          </w:pPr>
          <w:r w:rsidRPr="00AA526B">
            <w:rPr>
              <w:noProof/>
              <w:lang w:bidi="es-ES"/>
            </w:rPr>
            <w:t xml:space="preserve">Escriba la cantidad de meses y el coste mensual para cada elemento de coste recurrente. Para los costos únicos, omita los costes mensuales. Si hay elementos de coste que tienen importes recurrentes y únicos, ingrese estos también. El </w:t>
          </w:r>
          <w:r w:rsidRPr="00AA526B">
            <w:rPr>
              <w:noProof/>
              <w:lang w:bidi="es-ES"/>
            </w:rPr>
            <w:t>costo total se calculará automáticamente en la columna del extremo derecho.</w:t>
          </w:r>
        </w:p>
      </w:docPartBody>
    </w:docPart>
    <w:docPart>
      <w:docPartPr>
        <w:name w:val="E5E4DDDC848F4A5A8C2C26CE9A97323A"/>
        <w:category>
          <w:name w:val="General"/>
          <w:gallery w:val="placeholder"/>
        </w:category>
        <w:types>
          <w:type w:val="bbPlcHdr"/>
        </w:types>
        <w:behaviors>
          <w:behavior w:val="content"/>
        </w:behaviors>
        <w:guid w:val="{999D64B6-7F3A-40C4-B071-7CAE5BFB1025}"/>
      </w:docPartPr>
      <w:docPartBody>
        <w:p w:rsidR="00000000" w:rsidRDefault="009A4489">
          <w:pPr>
            <w:pStyle w:val="E5E4DDDC848F4A5A8C2C26CE9A97323A"/>
          </w:pPr>
          <w:r w:rsidRPr="00AA526B">
            <w:rPr>
              <w:noProof/>
              <w:lang w:bidi="es-ES"/>
            </w:rPr>
            <w:t>Paso 3:</w:t>
          </w:r>
        </w:p>
      </w:docPartBody>
    </w:docPart>
    <w:docPart>
      <w:docPartPr>
        <w:name w:val="4A0550D80ADF4EBE9A5220492DDD80F1"/>
        <w:category>
          <w:name w:val="General"/>
          <w:gallery w:val="placeholder"/>
        </w:category>
        <w:types>
          <w:type w:val="bbPlcHdr"/>
        </w:types>
        <w:behaviors>
          <w:behavior w:val="content"/>
        </w:behaviors>
        <w:guid w:val="{351ACD04-D377-4795-B8AA-7E8DDC86E991}"/>
      </w:docPartPr>
      <w:docPartBody>
        <w:p w:rsidR="00000000" w:rsidRDefault="009A4489">
          <w:pPr>
            <w:pStyle w:val="4A0550D80ADF4EBE9A5220492DDD80F1"/>
          </w:pPr>
          <w:r w:rsidRPr="00AA526B">
            <w:rPr>
              <w:noProof/>
              <w:lang w:bidi="es-ES"/>
            </w:rPr>
            <w:t>Una vez que se hayan ingresado todos los costos, revise las partidas individuales y la cantidad total para ver dónde se puede ajustar el presupuesto o mover algo hacia el f</w:t>
          </w:r>
          <w:r w:rsidRPr="00AA526B">
            <w:rPr>
              <w:noProof/>
              <w:lang w:bidi="es-ES"/>
            </w:rPr>
            <w:t>uturo cuando se obtengan más ingresos.</w:t>
          </w:r>
        </w:p>
      </w:docPartBody>
    </w:docPart>
    <w:docPart>
      <w:docPartPr>
        <w:name w:val="60A1B4BA76F14E049D7491E91CF5CF68"/>
        <w:category>
          <w:name w:val="General"/>
          <w:gallery w:val="placeholder"/>
        </w:category>
        <w:types>
          <w:type w:val="bbPlcHdr"/>
        </w:types>
        <w:behaviors>
          <w:behavior w:val="content"/>
        </w:behaviors>
        <w:guid w:val="{D46343D6-65B0-4712-8B6A-EA8DC94F3F4C}"/>
      </w:docPartPr>
      <w:docPartBody>
        <w:p w:rsidR="00000000" w:rsidRDefault="009A4489">
          <w:pPr>
            <w:pStyle w:val="60A1B4BA76F14E049D7491E91CF5CF68"/>
          </w:pPr>
          <w:r w:rsidRPr="00AA526B">
            <w:rPr>
              <w:noProof/>
              <w:lang w:bidi="es-ES"/>
            </w:rPr>
            <w:t>COSTOS DE INICIO</w:t>
          </w:r>
        </w:p>
      </w:docPartBody>
    </w:docPart>
    <w:docPart>
      <w:docPartPr>
        <w:name w:val="9C6964EAD9B14CBC96F212011F762592"/>
        <w:category>
          <w:name w:val="General"/>
          <w:gallery w:val="placeholder"/>
        </w:category>
        <w:types>
          <w:type w:val="bbPlcHdr"/>
        </w:types>
        <w:behaviors>
          <w:behavior w:val="content"/>
        </w:behaviors>
        <w:guid w:val="{D38AA3E8-08F2-4587-B61C-3C5841E6C2EC}"/>
      </w:docPartPr>
      <w:docPartBody>
        <w:p w:rsidR="00000000" w:rsidRDefault="009A4489">
          <w:pPr>
            <w:pStyle w:val="9C6964EAD9B14CBC96F212011F762592"/>
          </w:pPr>
          <w:r w:rsidRPr="00AA526B">
            <w:rPr>
              <w:noProof/>
              <w:lang w:bidi="es-ES"/>
            </w:rPr>
            <w:t>Su agencia basada en Office</w:t>
          </w:r>
        </w:p>
      </w:docPartBody>
    </w:docPart>
    <w:docPart>
      <w:docPartPr>
        <w:name w:val="7918A63D457247908480F90291EB9F64"/>
        <w:category>
          <w:name w:val="General"/>
          <w:gallery w:val="placeholder"/>
        </w:category>
        <w:types>
          <w:type w:val="bbPlcHdr"/>
        </w:types>
        <w:behaviors>
          <w:behavior w:val="content"/>
        </w:behaviors>
        <w:guid w:val="{67E93C7E-C36E-455E-B167-C88291466BC8}"/>
      </w:docPartPr>
      <w:docPartBody>
        <w:p w:rsidR="00000000" w:rsidRDefault="009A4489">
          <w:pPr>
            <w:pStyle w:val="7918A63D457247908480F90291EB9F64"/>
          </w:pPr>
          <w:r w:rsidRPr="00AA526B">
            <w:rPr>
              <w:noProof/>
              <w:lang w:bidi="es-ES"/>
            </w:rPr>
            <w:t>1 de enero de 20xx</w:t>
          </w:r>
        </w:p>
      </w:docPartBody>
    </w:docPart>
    <w:docPart>
      <w:docPartPr>
        <w:name w:val="FFBB1833C4104D1EAD3B94D7F7981145"/>
        <w:category>
          <w:name w:val="General"/>
          <w:gallery w:val="placeholder"/>
        </w:category>
        <w:types>
          <w:type w:val="bbPlcHdr"/>
        </w:types>
        <w:behaviors>
          <w:behavior w:val="content"/>
        </w:behaviors>
        <w:guid w:val="{2FFB7F62-3F06-4C95-84F8-BDEF5BD25ABA}"/>
      </w:docPartPr>
      <w:docPartBody>
        <w:p w:rsidR="00000000" w:rsidRDefault="009A4489">
          <w:pPr>
            <w:pStyle w:val="FFBB1833C4104D1EAD3B94D7F7981145"/>
          </w:pPr>
          <w:r w:rsidRPr="00D0337D">
            <w:rPr>
              <w:noProof/>
              <w:sz w:val="16"/>
              <w:szCs w:val="16"/>
              <w:lang w:bidi="es-ES"/>
            </w:rPr>
            <w:t>INGRESOS</w:t>
          </w:r>
        </w:p>
      </w:docPartBody>
    </w:docPart>
    <w:docPart>
      <w:docPartPr>
        <w:name w:val="19A8C11C50074CB79366C6BF27C0746C"/>
        <w:category>
          <w:name w:val="General"/>
          <w:gallery w:val="placeholder"/>
        </w:category>
        <w:types>
          <w:type w:val="bbPlcHdr"/>
        </w:types>
        <w:behaviors>
          <w:behavior w:val="content"/>
        </w:behaviors>
        <w:guid w:val="{6BDE3F33-1039-416C-B4AC-344015D3014D}"/>
      </w:docPartPr>
      <w:docPartBody>
        <w:p w:rsidR="00000000" w:rsidRDefault="009A4489">
          <w:pPr>
            <w:pStyle w:val="19A8C11C50074CB79366C6BF27C0746C"/>
          </w:pPr>
          <w:r w:rsidRPr="00D0337D">
            <w:rPr>
              <w:noProof/>
              <w:sz w:val="16"/>
              <w:szCs w:val="16"/>
              <w:lang w:bidi="es-ES"/>
            </w:rPr>
            <w:t>ENE</w:t>
          </w:r>
        </w:p>
      </w:docPartBody>
    </w:docPart>
    <w:docPart>
      <w:docPartPr>
        <w:name w:val="7DEE29AB73D34EAAB9CBA981AC9DE9CF"/>
        <w:category>
          <w:name w:val="General"/>
          <w:gallery w:val="placeholder"/>
        </w:category>
        <w:types>
          <w:type w:val="bbPlcHdr"/>
        </w:types>
        <w:behaviors>
          <w:behavior w:val="content"/>
        </w:behaviors>
        <w:guid w:val="{5E440932-7429-4ED0-B3ED-45F2A10AC50C}"/>
      </w:docPartPr>
      <w:docPartBody>
        <w:p w:rsidR="00000000" w:rsidRDefault="009A4489">
          <w:pPr>
            <w:pStyle w:val="7DEE29AB73D34EAAB9CBA981AC9DE9CF"/>
          </w:pPr>
          <w:r w:rsidRPr="00D0337D">
            <w:rPr>
              <w:noProof/>
              <w:sz w:val="16"/>
              <w:szCs w:val="16"/>
              <w:lang w:bidi="es-ES"/>
            </w:rPr>
            <w:t>FEB</w:t>
          </w:r>
        </w:p>
      </w:docPartBody>
    </w:docPart>
    <w:docPart>
      <w:docPartPr>
        <w:name w:val="99199A9BF9164FABA6A267FA5C445B6E"/>
        <w:category>
          <w:name w:val="General"/>
          <w:gallery w:val="placeholder"/>
        </w:category>
        <w:types>
          <w:type w:val="bbPlcHdr"/>
        </w:types>
        <w:behaviors>
          <w:behavior w:val="content"/>
        </w:behaviors>
        <w:guid w:val="{2FAFAA6D-5399-4C16-9596-62F2C8CD8C09}"/>
      </w:docPartPr>
      <w:docPartBody>
        <w:p w:rsidR="00000000" w:rsidRDefault="009A4489">
          <w:pPr>
            <w:pStyle w:val="99199A9BF9164FABA6A267FA5C445B6E"/>
          </w:pPr>
          <w:r w:rsidRPr="00D0337D">
            <w:rPr>
              <w:noProof/>
              <w:sz w:val="16"/>
              <w:szCs w:val="16"/>
              <w:lang w:bidi="es-ES"/>
            </w:rPr>
            <w:t>MAR</w:t>
          </w:r>
        </w:p>
      </w:docPartBody>
    </w:docPart>
    <w:docPart>
      <w:docPartPr>
        <w:name w:val="92266FDCA8074698B1E1B2D1262A9B04"/>
        <w:category>
          <w:name w:val="General"/>
          <w:gallery w:val="placeholder"/>
        </w:category>
        <w:types>
          <w:type w:val="bbPlcHdr"/>
        </w:types>
        <w:behaviors>
          <w:behavior w:val="content"/>
        </w:behaviors>
        <w:guid w:val="{1DA83D77-5681-462D-B97A-1191916B36A5}"/>
      </w:docPartPr>
      <w:docPartBody>
        <w:p w:rsidR="00000000" w:rsidRDefault="009A4489">
          <w:pPr>
            <w:pStyle w:val="92266FDCA8074698B1E1B2D1262A9B04"/>
          </w:pPr>
          <w:r w:rsidRPr="00D0337D">
            <w:rPr>
              <w:noProof/>
              <w:sz w:val="16"/>
              <w:szCs w:val="16"/>
              <w:lang w:bidi="es-ES"/>
            </w:rPr>
            <w:t>ABR</w:t>
          </w:r>
        </w:p>
      </w:docPartBody>
    </w:docPart>
    <w:docPart>
      <w:docPartPr>
        <w:name w:val="4CED6EAF363E40559D8CD7F191A74185"/>
        <w:category>
          <w:name w:val="General"/>
          <w:gallery w:val="placeholder"/>
        </w:category>
        <w:types>
          <w:type w:val="bbPlcHdr"/>
        </w:types>
        <w:behaviors>
          <w:behavior w:val="content"/>
        </w:behaviors>
        <w:guid w:val="{B6123663-F01B-48BE-9926-B9D649EFEE1A}"/>
      </w:docPartPr>
      <w:docPartBody>
        <w:p w:rsidR="00000000" w:rsidRDefault="009A4489">
          <w:pPr>
            <w:pStyle w:val="4CED6EAF363E40559D8CD7F191A74185"/>
          </w:pPr>
          <w:r w:rsidRPr="00D0337D">
            <w:rPr>
              <w:noProof/>
              <w:sz w:val="16"/>
              <w:szCs w:val="16"/>
              <w:lang w:bidi="es-ES"/>
            </w:rPr>
            <w:t>MAY</w:t>
          </w:r>
        </w:p>
      </w:docPartBody>
    </w:docPart>
    <w:docPart>
      <w:docPartPr>
        <w:name w:val="BBFBB67386E4412BA30A31A0D43C5AF3"/>
        <w:category>
          <w:name w:val="General"/>
          <w:gallery w:val="placeholder"/>
        </w:category>
        <w:types>
          <w:type w:val="bbPlcHdr"/>
        </w:types>
        <w:behaviors>
          <w:behavior w:val="content"/>
        </w:behaviors>
        <w:guid w:val="{5E3B9607-F5D3-4989-9131-3D202500541D}"/>
      </w:docPartPr>
      <w:docPartBody>
        <w:p w:rsidR="00000000" w:rsidRDefault="009A4489">
          <w:pPr>
            <w:pStyle w:val="BBFBB67386E4412BA30A31A0D43C5AF3"/>
          </w:pPr>
          <w:r w:rsidRPr="00D0337D">
            <w:rPr>
              <w:noProof/>
              <w:sz w:val="16"/>
              <w:szCs w:val="16"/>
              <w:lang w:bidi="es-ES"/>
            </w:rPr>
            <w:t>JUN</w:t>
          </w:r>
        </w:p>
      </w:docPartBody>
    </w:docPart>
    <w:docPart>
      <w:docPartPr>
        <w:name w:val="7765B858FFAD43989F49BE2869A13D50"/>
        <w:category>
          <w:name w:val="General"/>
          <w:gallery w:val="placeholder"/>
        </w:category>
        <w:types>
          <w:type w:val="bbPlcHdr"/>
        </w:types>
        <w:behaviors>
          <w:behavior w:val="content"/>
        </w:behaviors>
        <w:guid w:val="{9D480423-F42D-4F7C-8FB1-4E841C6BF33D}"/>
      </w:docPartPr>
      <w:docPartBody>
        <w:p w:rsidR="00000000" w:rsidRDefault="009A4489">
          <w:pPr>
            <w:pStyle w:val="7765B858FFAD43989F49BE2869A13D50"/>
          </w:pPr>
          <w:r w:rsidRPr="00D0337D">
            <w:rPr>
              <w:noProof/>
              <w:sz w:val="16"/>
              <w:szCs w:val="16"/>
              <w:lang w:bidi="es-ES"/>
            </w:rPr>
            <w:t>JUL</w:t>
          </w:r>
        </w:p>
      </w:docPartBody>
    </w:docPart>
    <w:docPart>
      <w:docPartPr>
        <w:name w:val="9C945ECEB6764465AC5428CC7606742C"/>
        <w:category>
          <w:name w:val="General"/>
          <w:gallery w:val="placeholder"/>
        </w:category>
        <w:types>
          <w:type w:val="bbPlcHdr"/>
        </w:types>
        <w:behaviors>
          <w:behavior w:val="content"/>
        </w:behaviors>
        <w:guid w:val="{FDA9DDB6-5D6E-4061-9493-43FDDBC80E4D}"/>
      </w:docPartPr>
      <w:docPartBody>
        <w:p w:rsidR="00000000" w:rsidRDefault="009A4489">
          <w:pPr>
            <w:pStyle w:val="9C945ECEB6764465AC5428CC7606742C"/>
          </w:pPr>
          <w:r w:rsidRPr="00D0337D">
            <w:rPr>
              <w:noProof/>
              <w:sz w:val="16"/>
              <w:szCs w:val="16"/>
              <w:lang w:bidi="es-ES"/>
            </w:rPr>
            <w:t>AGO</w:t>
          </w:r>
        </w:p>
      </w:docPartBody>
    </w:docPart>
    <w:docPart>
      <w:docPartPr>
        <w:name w:val="DC90D137EEB54B86A10D289AFAE227CC"/>
        <w:category>
          <w:name w:val="General"/>
          <w:gallery w:val="placeholder"/>
        </w:category>
        <w:types>
          <w:type w:val="bbPlcHdr"/>
        </w:types>
        <w:behaviors>
          <w:behavior w:val="content"/>
        </w:behaviors>
        <w:guid w:val="{666D60CF-6823-4DE4-8635-8F6414CBB18F}"/>
      </w:docPartPr>
      <w:docPartBody>
        <w:p w:rsidR="00000000" w:rsidRDefault="009A4489">
          <w:pPr>
            <w:pStyle w:val="DC90D137EEB54B86A10D289AFAE227CC"/>
          </w:pPr>
          <w:r w:rsidRPr="00D0337D">
            <w:rPr>
              <w:noProof/>
              <w:sz w:val="16"/>
              <w:szCs w:val="16"/>
              <w:lang w:bidi="es-ES"/>
            </w:rPr>
            <w:t>SEP</w:t>
          </w:r>
        </w:p>
      </w:docPartBody>
    </w:docPart>
    <w:docPart>
      <w:docPartPr>
        <w:name w:val="E52886355CC04123A926B2FA1CD64EC7"/>
        <w:category>
          <w:name w:val="General"/>
          <w:gallery w:val="placeholder"/>
        </w:category>
        <w:types>
          <w:type w:val="bbPlcHdr"/>
        </w:types>
        <w:behaviors>
          <w:behavior w:val="content"/>
        </w:behaviors>
        <w:guid w:val="{5B8B9693-D5A1-486C-B9D4-1BE28B473C72}"/>
      </w:docPartPr>
      <w:docPartBody>
        <w:p w:rsidR="00000000" w:rsidRDefault="009A4489">
          <w:pPr>
            <w:pStyle w:val="E52886355CC04123A926B2FA1CD64EC7"/>
          </w:pPr>
          <w:r w:rsidRPr="00D0337D">
            <w:rPr>
              <w:noProof/>
              <w:sz w:val="16"/>
              <w:szCs w:val="16"/>
              <w:lang w:bidi="es-ES"/>
            </w:rPr>
            <w:t>OCT</w:t>
          </w:r>
        </w:p>
      </w:docPartBody>
    </w:docPart>
    <w:docPart>
      <w:docPartPr>
        <w:name w:val="1F7DF4F364234F8C9CAB3EC825409708"/>
        <w:category>
          <w:name w:val="General"/>
          <w:gallery w:val="placeholder"/>
        </w:category>
        <w:types>
          <w:type w:val="bbPlcHdr"/>
        </w:types>
        <w:behaviors>
          <w:behavior w:val="content"/>
        </w:behaviors>
        <w:guid w:val="{982AA107-0809-43A5-A7B2-6C78F47148F2}"/>
      </w:docPartPr>
      <w:docPartBody>
        <w:p w:rsidR="00000000" w:rsidRDefault="009A4489">
          <w:pPr>
            <w:pStyle w:val="1F7DF4F364234F8C9CAB3EC825409708"/>
          </w:pPr>
          <w:r w:rsidRPr="00D0337D">
            <w:rPr>
              <w:noProof/>
              <w:sz w:val="16"/>
              <w:szCs w:val="16"/>
              <w:lang w:bidi="es-ES"/>
            </w:rPr>
            <w:t>NOV</w:t>
          </w:r>
        </w:p>
      </w:docPartBody>
    </w:docPart>
    <w:docPart>
      <w:docPartPr>
        <w:name w:val="88A429BC2FF548B281FDC57D04315094"/>
        <w:category>
          <w:name w:val="General"/>
          <w:gallery w:val="placeholder"/>
        </w:category>
        <w:types>
          <w:type w:val="bbPlcHdr"/>
        </w:types>
        <w:behaviors>
          <w:behavior w:val="content"/>
        </w:behaviors>
        <w:guid w:val="{B13C77F0-9ACD-4540-864C-9A605A61578A}"/>
      </w:docPartPr>
      <w:docPartBody>
        <w:p w:rsidR="00000000" w:rsidRDefault="009A4489">
          <w:pPr>
            <w:pStyle w:val="88A429BC2FF548B281FDC57D04315094"/>
          </w:pPr>
          <w:r w:rsidRPr="00D0337D">
            <w:rPr>
              <w:noProof/>
              <w:sz w:val="16"/>
              <w:szCs w:val="16"/>
              <w:lang w:bidi="es-ES"/>
            </w:rPr>
            <w:t>DIC</w:t>
          </w:r>
        </w:p>
      </w:docPartBody>
    </w:docPart>
    <w:docPart>
      <w:docPartPr>
        <w:name w:val="E6E8CC9B209246EA9DC37849E05F1AB0"/>
        <w:category>
          <w:name w:val="General"/>
          <w:gallery w:val="placeholder"/>
        </w:category>
        <w:types>
          <w:type w:val="bbPlcHdr"/>
        </w:types>
        <w:behaviors>
          <w:behavior w:val="content"/>
        </w:behaviors>
        <w:guid w:val="{9C6BB951-5E23-4E6E-B254-C21E6D9C0EFC}"/>
      </w:docPartPr>
      <w:docPartBody>
        <w:p w:rsidR="00000000" w:rsidRDefault="009A4489">
          <w:pPr>
            <w:pStyle w:val="E6E8CC9B209246EA9DC37849E05F1AB0"/>
          </w:pPr>
          <w:r w:rsidRPr="00D0337D">
            <w:rPr>
              <w:noProof/>
              <w:sz w:val="16"/>
              <w:szCs w:val="16"/>
              <w:lang w:bidi="es-ES"/>
            </w:rPr>
            <w:t>AÑO HASTA LA FECHA</w:t>
          </w:r>
        </w:p>
      </w:docPartBody>
    </w:docPart>
    <w:docPart>
      <w:docPartPr>
        <w:name w:val="9BA96C2534174F08A3390E8198DEC320"/>
        <w:category>
          <w:name w:val="General"/>
          <w:gallery w:val="placeholder"/>
        </w:category>
        <w:types>
          <w:type w:val="bbPlcHdr"/>
        </w:types>
        <w:behaviors>
          <w:behavior w:val="content"/>
        </w:behaviors>
        <w:guid w:val="{ACCCF5C4-C075-43B4-B3CD-773D29EC250E}"/>
      </w:docPartPr>
      <w:docPartBody>
        <w:p w:rsidR="00000000" w:rsidRDefault="009A4489">
          <w:pPr>
            <w:pStyle w:val="9BA96C2534174F08A3390E8198DEC320"/>
          </w:pPr>
          <w:r w:rsidRPr="00AA526B">
            <w:rPr>
              <w:noProof/>
              <w:lang w:bidi="es-ES"/>
            </w:rPr>
            <w:t>Ventas estimadas de productos</w:t>
          </w:r>
        </w:p>
      </w:docPartBody>
    </w:docPart>
    <w:docPart>
      <w:docPartPr>
        <w:name w:val="DC9593BF0379423C81B3DA42774DAD1F"/>
        <w:category>
          <w:name w:val="General"/>
          <w:gallery w:val="placeholder"/>
        </w:category>
        <w:types>
          <w:type w:val="bbPlcHdr"/>
        </w:types>
        <w:behaviors>
          <w:behavior w:val="content"/>
        </w:behaviors>
        <w:guid w:val="{623398BB-9C51-4230-B40C-28EA7EE836CD}"/>
      </w:docPartPr>
      <w:docPartBody>
        <w:p w:rsidR="00000000" w:rsidRDefault="009A4489">
          <w:pPr>
            <w:pStyle w:val="DC9593BF0379423C81B3DA42774DAD1F"/>
          </w:pPr>
          <w:r w:rsidRPr="00AA526B">
            <w:rPr>
              <w:noProof/>
              <w:lang w:bidi="es-ES"/>
            </w:rPr>
            <w:t>Menos devoluciones y descuentos</w:t>
          </w:r>
        </w:p>
      </w:docPartBody>
    </w:docPart>
    <w:docPart>
      <w:docPartPr>
        <w:name w:val="83240B0B69834A59B28657EBCE2B39AF"/>
        <w:category>
          <w:name w:val="General"/>
          <w:gallery w:val="placeholder"/>
        </w:category>
        <w:types>
          <w:type w:val="bbPlcHdr"/>
        </w:types>
        <w:behaviors>
          <w:behavior w:val="content"/>
        </w:behaviors>
        <w:guid w:val="{B015AC1C-53EA-42AD-B93E-185693D9668A}"/>
      </w:docPartPr>
      <w:docPartBody>
        <w:p w:rsidR="00000000" w:rsidRDefault="009A4489">
          <w:pPr>
            <w:pStyle w:val="83240B0B69834A59B28657EBCE2B39AF"/>
          </w:pPr>
          <w:r w:rsidRPr="00AA526B">
            <w:rPr>
              <w:noProof/>
              <w:lang w:bidi="es-ES"/>
            </w:rPr>
            <w:t>Ingresos por servicios</w:t>
          </w:r>
        </w:p>
      </w:docPartBody>
    </w:docPart>
    <w:docPart>
      <w:docPartPr>
        <w:name w:val="33020F86F6CE4011A6340DA1E3648A7B"/>
        <w:category>
          <w:name w:val="General"/>
          <w:gallery w:val="placeholder"/>
        </w:category>
        <w:types>
          <w:type w:val="bbPlcHdr"/>
        </w:types>
        <w:behaviors>
          <w:behavior w:val="content"/>
        </w:behaviors>
        <w:guid w:val="{D094F4C6-FDBD-4656-93A1-A51A2AA4478E}"/>
      </w:docPartPr>
      <w:docPartBody>
        <w:p w:rsidR="00000000" w:rsidRDefault="009A4489">
          <w:pPr>
            <w:pStyle w:val="33020F86F6CE4011A6340DA1E3648A7B"/>
          </w:pPr>
          <w:r w:rsidRPr="00AA526B">
            <w:rPr>
              <w:noProof/>
              <w:lang w:bidi="es-ES"/>
            </w:rPr>
            <w:t>Otros ingresos</w:t>
          </w:r>
        </w:p>
      </w:docPartBody>
    </w:docPart>
    <w:docPart>
      <w:docPartPr>
        <w:name w:val="76CC2DD3A5AE422D9600FF61CF910424"/>
        <w:category>
          <w:name w:val="General"/>
          <w:gallery w:val="placeholder"/>
        </w:category>
        <w:types>
          <w:type w:val="bbPlcHdr"/>
        </w:types>
        <w:behaviors>
          <w:behavior w:val="content"/>
        </w:behaviors>
        <w:guid w:val="{5CD73D8E-E63E-4A0D-834D-EAB33B69F978}"/>
      </w:docPartPr>
      <w:docPartBody>
        <w:p w:rsidR="00000000" w:rsidRDefault="009A4489">
          <w:pPr>
            <w:pStyle w:val="76CC2DD3A5AE422D9600FF61CF910424"/>
          </w:pPr>
          <w:r w:rsidRPr="0045019E">
            <w:rPr>
              <w:noProof/>
              <w:sz w:val="16"/>
              <w:szCs w:val="16"/>
              <w:lang w:bidi="es-ES"/>
            </w:rPr>
            <w:t>Ventas netas</w:t>
          </w:r>
        </w:p>
      </w:docPartBody>
    </w:docPart>
    <w:docPart>
      <w:docPartPr>
        <w:name w:val="9AB6B7151316447CAC98DF07762DAEE9"/>
        <w:category>
          <w:name w:val="General"/>
          <w:gallery w:val="placeholder"/>
        </w:category>
        <w:types>
          <w:type w:val="bbPlcHdr"/>
        </w:types>
        <w:behaviors>
          <w:behavior w:val="content"/>
        </w:behaviors>
        <w:guid w:val="{474F5551-6428-4DA3-8652-A48FFD2C6D26}"/>
      </w:docPartPr>
      <w:docPartBody>
        <w:p w:rsidR="00000000" w:rsidRDefault="009A4489">
          <w:pPr>
            <w:pStyle w:val="9AB6B7151316447CAC98DF07762DAEE9"/>
          </w:pPr>
          <w:r w:rsidRPr="0045019E">
            <w:rPr>
              <w:noProof/>
              <w:sz w:val="16"/>
              <w:szCs w:val="16"/>
              <w:lang w:bidi="es-ES"/>
            </w:rPr>
            <w:t xml:space="preserve">Coste de </w:t>
          </w:r>
          <w:r w:rsidRPr="0045019E">
            <w:rPr>
              <w:noProof/>
              <w:sz w:val="16"/>
              <w:szCs w:val="16"/>
              <w:lang w:bidi="es-ES"/>
            </w:rPr>
            <w:t>los bienes vendidos*</w:t>
          </w:r>
        </w:p>
      </w:docPartBody>
    </w:docPart>
    <w:docPart>
      <w:docPartPr>
        <w:name w:val="49D9B36F21E54DE3A52ABA9AB430399C"/>
        <w:category>
          <w:name w:val="General"/>
          <w:gallery w:val="placeholder"/>
        </w:category>
        <w:types>
          <w:type w:val="bbPlcHdr"/>
        </w:types>
        <w:behaviors>
          <w:behavior w:val="content"/>
        </w:behaviors>
        <w:guid w:val="{791CF164-5CAB-4C08-9AEF-CFA2659CC433}"/>
      </w:docPartPr>
      <w:docPartBody>
        <w:p w:rsidR="00000000" w:rsidRDefault="009A4489">
          <w:pPr>
            <w:pStyle w:val="49D9B36F21E54DE3A52ABA9AB430399C"/>
          </w:pPr>
          <w:r w:rsidRPr="0045019E">
            <w:rPr>
              <w:noProof/>
              <w:sz w:val="16"/>
              <w:szCs w:val="16"/>
              <w:lang w:bidi="es-ES"/>
            </w:rPr>
            <w:t>Ganancia bruta</w:t>
          </w:r>
        </w:p>
      </w:docPartBody>
    </w:docPart>
    <w:docPart>
      <w:docPartPr>
        <w:name w:val="D4AED95A43F34BCCBAB4C9117E27BB94"/>
        <w:category>
          <w:name w:val="General"/>
          <w:gallery w:val="placeholder"/>
        </w:category>
        <w:types>
          <w:type w:val="bbPlcHdr"/>
        </w:types>
        <w:behaviors>
          <w:behavior w:val="content"/>
        </w:behaviors>
        <w:guid w:val="{37CA2000-F537-4206-BEEA-6D447CB8E980}"/>
      </w:docPartPr>
      <w:docPartBody>
        <w:p w:rsidR="00000000" w:rsidRDefault="009A4489">
          <w:pPr>
            <w:pStyle w:val="D4AED95A43F34BCCBAB4C9117E27BB94"/>
          </w:pPr>
          <w:r w:rsidRPr="00D0337D">
            <w:rPr>
              <w:noProof/>
              <w:sz w:val="16"/>
              <w:szCs w:val="16"/>
              <w:lang w:bidi="es-ES"/>
            </w:rPr>
            <w:t>GASTOS</w:t>
          </w:r>
        </w:p>
      </w:docPartBody>
    </w:docPart>
    <w:docPart>
      <w:docPartPr>
        <w:name w:val="BDD42D6D529B4FFC9597F233C9992F96"/>
        <w:category>
          <w:name w:val="General"/>
          <w:gallery w:val="placeholder"/>
        </w:category>
        <w:types>
          <w:type w:val="bbPlcHdr"/>
        </w:types>
        <w:behaviors>
          <w:behavior w:val="content"/>
        </w:behaviors>
        <w:guid w:val="{602FCA76-E911-46D0-92E7-60E1AEFC0C5C}"/>
      </w:docPartPr>
      <w:docPartBody>
        <w:p w:rsidR="00000000" w:rsidRDefault="009A4489">
          <w:pPr>
            <w:pStyle w:val="BDD42D6D529B4FFC9597F233C9992F96"/>
          </w:pPr>
          <w:r w:rsidRPr="00D0337D">
            <w:rPr>
              <w:noProof/>
              <w:sz w:val="16"/>
              <w:szCs w:val="16"/>
              <w:lang w:bidi="es-ES"/>
            </w:rPr>
            <w:t>ENE</w:t>
          </w:r>
        </w:p>
      </w:docPartBody>
    </w:docPart>
    <w:docPart>
      <w:docPartPr>
        <w:name w:val="6770F564A16142DEABC4E2E2AE832485"/>
        <w:category>
          <w:name w:val="General"/>
          <w:gallery w:val="placeholder"/>
        </w:category>
        <w:types>
          <w:type w:val="bbPlcHdr"/>
        </w:types>
        <w:behaviors>
          <w:behavior w:val="content"/>
        </w:behaviors>
        <w:guid w:val="{798839F4-2150-4591-B8AD-4A89CDD1B654}"/>
      </w:docPartPr>
      <w:docPartBody>
        <w:p w:rsidR="00000000" w:rsidRDefault="009A4489">
          <w:pPr>
            <w:pStyle w:val="6770F564A16142DEABC4E2E2AE832485"/>
          </w:pPr>
          <w:r w:rsidRPr="00D0337D">
            <w:rPr>
              <w:noProof/>
              <w:sz w:val="16"/>
              <w:szCs w:val="16"/>
              <w:lang w:bidi="es-ES"/>
            </w:rPr>
            <w:t>FEB</w:t>
          </w:r>
        </w:p>
      </w:docPartBody>
    </w:docPart>
    <w:docPart>
      <w:docPartPr>
        <w:name w:val="8EEAFA707DD142368EF223BF18FDD0A0"/>
        <w:category>
          <w:name w:val="General"/>
          <w:gallery w:val="placeholder"/>
        </w:category>
        <w:types>
          <w:type w:val="bbPlcHdr"/>
        </w:types>
        <w:behaviors>
          <w:behavior w:val="content"/>
        </w:behaviors>
        <w:guid w:val="{1D91E1EE-40C8-40B3-A85D-C811FFA291BD}"/>
      </w:docPartPr>
      <w:docPartBody>
        <w:p w:rsidR="00000000" w:rsidRDefault="009A4489">
          <w:pPr>
            <w:pStyle w:val="8EEAFA707DD142368EF223BF18FDD0A0"/>
          </w:pPr>
          <w:r w:rsidRPr="00D0337D">
            <w:rPr>
              <w:noProof/>
              <w:sz w:val="16"/>
              <w:szCs w:val="16"/>
              <w:lang w:bidi="es-ES"/>
            </w:rPr>
            <w:t>MAR</w:t>
          </w:r>
        </w:p>
      </w:docPartBody>
    </w:docPart>
    <w:docPart>
      <w:docPartPr>
        <w:name w:val="4595E495EEFC4519AA9C1421EE0DADBF"/>
        <w:category>
          <w:name w:val="General"/>
          <w:gallery w:val="placeholder"/>
        </w:category>
        <w:types>
          <w:type w:val="bbPlcHdr"/>
        </w:types>
        <w:behaviors>
          <w:behavior w:val="content"/>
        </w:behaviors>
        <w:guid w:val="{98C8AF24-B5AC-42F7-998F-1349B4571777}"/>
      </w:docPartPr>
      <w:docPartBody>
        <w:p w:rsidR="00000000" w:rsidRDefault="009A4489">
          <w:pPr>
            <w:pStyle w:val="4595E495EEFC4519AA9C1421EE0DADBF"/>
          </w:pPr>
          <w:r w:rsidRPr="00D0337D">
            <w:rPr>
              <w:noProof/>
              <w:sz w:val="16"/>
              <w:szCs w:val="16"/>
              <w:lang w:bidi="es-ES"/>
            </w:rPr>
            <w:t>ABR</w:t>
          </w:r>
        </w:p>
      </w:docPartBody>
    </w:docPart>
    <w:docPart>
      <w:docPartPr>
        <w:name w:val="20C84838B28F4A8A81EB7971B467820F"/>
        <w:category>
          <w:name w:val="General"/>
          <w:gallery w:val="placeholder"/>
        </w:category>
        <w:types>
          <w:type w:val="bbPlcHdr"/>
        </w:types>
        <w:behaviors>
          <w:behavior w:val="content"/>
        </w:behaviors>
        <w:guid w:val="{BC345B12-AB8B-4C00-BAA7-F08DE910D2F5}"/>
      </w:docPartPr>
      <w:docPartBody>
        <w:p w:rsidR="00000000" w:rsidRDefault="009A4489">
          <w:pPr>
            <w:pStyle w:val="20C84838B28F4A8A81EB7971B467820F"/>
          </w:pPr>
          <w:r w:rsidRPr="00D0337D">
            <w:rPr>
              <w:noProof/>
              <w:sz w:val="16"/>
              <w:szCs w:val="16"/>
              <w:lang w:bidi="es-ES"/>
            </w:rPr>
            <w:t>MAY</w:t>
          </w:r>
        </w:p>
      </w:docPartBody>
    </w:docPart>
    <w:docPart>
      <w:docPartPr>
        <w:name w:val="2097C34BB803481CA7495F6AD4303985"/>
        <w:category>
          <w:name w:val="General"/>
          <w:gallery w:val="placeholder"/>
        </w:category>
        <w:types>
          <w:type w:val="bbPlcHdr"/>
        </w:types>
        <w:behaviors>
          <w:behavior w:val="content"/>
        </w:behaviors>
        <w:guid w:val="{11EA99D6-7004-48CD-90F4-64E3F117EA8E}"/>
      </w:docPartPr>
      <w:docPartBody>
        <w:p w:rsidR="00000000" w:rsidRDefault="009A4489">
          <w:pPr>
            <w:pStyle w:val="2097C34BB803481CA7495F6AD4303985"/>
          </w:pPr>
          <w:r w:rsidRPr="00D0337D">
            <w:rPr>
              <w:noProof/>
              <w:sz w:val="16"/>
              <w:szCs w:val="16"/>
              <w:lang w:bidi="es-ES"/>
            </w:rPr>
            <w:t>JUN</w:t>
          </w:r>
        </w:p>
      </w:docPartBody>
    </w:docPart>
    <w:docPart>
      <w:docPartPr>
        <w:name w:val="98D4F1A2FA4B42A08EEE81D5A84DED47"/>
        <w:category>
          <w:name w:val="General"/>
          <w:gallery w:val="placeholder"/>
        </w:category>
        <w:types>
          <w:type w:val="bbPlcHdr"/>
        </w:types>
        <w:behaviors>
          <w:behavior w:val="content"/>
        </w:behaviors>
        <w:guid w:val="{B206F1AF-82DE-425A-99ED-DF2DCA4E5FD1}"/>
      </w:docPartPr>
      <w:docPartBody>
        <w:p w:rsidR="00000000" w:rsidRDefault="009A4489">
          <w:pPr>
            <w:pStyle w:val="98D4F1A2FA4B42A08EEE81D5A84DED47"/>
          </w:pPr>
          <w:r w:rsidRPr="00D0337D">
            <w:rPr>
              <w:noProof/>
              <w:sz w:val="16"/>
              <w:szCs w:val="16"/>
              <w:lang w:bidi="es-ES"/>
            </w:rPr>
            <w:t>JUL</w:t>
          </w:r>
        </w:p>
      </w:docPartBody>
    </w:docPart>
    <w:docPart>
      <w:docPartPr>
        <w:name w:val="3E83701213AA4FF4AC6C72D03ACA1326"/>
        <w:category>
          <w:name w:val="General"/>
          <w:gallery w:val="placeholder"/>
        </w:category>
        <w:types>
          <w:type w:val="bbPlcHdr"/>
        </w:types>
        <w:behaviors>
          <w:behavior w:val="content"/>
        </w:behaviors>
        <w:guid w:val="{316F17B9-A369-4BB6-901E-C4E479EDACF5}"/>
      </w:docPartPr>
      <w:docPartBody>
        <w:p w:rsidR="00000000" w:rsidRDefault="009A4489">
          <w:pPr>
            <w:pStyle w:val="3E83701213AA4FF4AC6C72D03ACA1326"/>
          </w:pPr>
          <w:r w:rsidRPr="00D0337D">
            <w:rPr>
              <w:noProof/>
              <w:sz w:val="16"/>
              <w:szCs w:val="16"/>
              <w:lang w:bidi="es-ES"/>
            </w:rPr>
            <w:t>AGO</w:t>
          </w:r>
        </w:p>
      </w:docPartBody>
    </w:docPart>
    <w:docPart>
      <w:docPartPr>
        <w:name w:val="DF9D5146B6534DACB97A548600DDC7C7"/>
        <w:category>
          <w:name w:val="General"/>
          <w:gallery w:val="placeholder"/>
        </w:category>
        <w:types>
          <w:type w:val="bbPlcHdr"/>
        </w:types>
        <w:behaviors>
          <w:behavior w:val="content"/>
        </w:behaviors>
        <w:guid w:val="{6D9BE4BD-2C44-4C71-9D61-16520515785E}"/>
      </w:docPartPr>
      <w:docPartBody>
        <w:p w:rsidR="00000000" w:rsidRDefault="009A4489">
          <w:pPr>
            <w:pStyle w:val="DF9D5146B6534DACB97A548600DDC7C7"/>
          </w:pPr>
          <w:r w:rsidRPr="00D0337D">
            <w:rPr>
              <w:noProof/>
              <w:sz w:val="16"/>
              <w:szCs w:val="16"/>
              <w:lang w:bidi="es-ES"/>
            </w:rPr>
            <w:t>SEP</w:t>
          </w:r>
        </w:p>
      </w:docPartBody>
    </w:docPart>
    <w:docPart>
      <w:docPartPr>
        <w:name w:val="D58EDFC574D84AE2B9EBB04A22A708D9"/>
        <w:category>
          <w:name w:val="General"/>
          <w:gallery w:val="placeholder"/>
        </w:category>
        <w:types>
          <w:type w:val="bbPlcHdr"/>
        </w:types>
        <w:behaviors>
          <w:behavior w:val="content"/>
        </w:behaviors>
        <w:guid w:val="{6C65DE36-0B78-4C59-9D8A-439FD0A8A94D}"/>
      </w:docPartPr>
      <w:docPartBody>
        <w:p w:rsidR="00000000" w:rsidRDefault="009A4489">
          <w:pPr>
            <w:pStyle w:val="D58EDFC574D84AE2B9EBB04A22A708D9"/>
          </w:pPr>
          <w:r w:rsidRPr="00D0337D">
            <w:rPr>
              <w:noProof/>
              <w:sz w:val="16"/>
              <w:szCs w:val="16"/>
              <w:lang w:bidi="es-ES"/>
            </w:rPr>
            <w:t>OCT</w:t>
          </w:r>
        </w:p>
      </w:docPartBody>
    </w:docPart>
    <w:docPart>
      <w:docPartPr>
        <w:name w:val="8300E2FEEF464CF7B3089680F3D497B9"/>
        <w:category>
          <w:name w:val="General"/>
          <w:gallery w:val="placeholder"/>
        </w:category>
        <w:types>
          <w:type w:val="bbPlcHdr"/>
        </w:types>
        <w:behaviors>
          <w:behavior w:val="content"/>
        </w:behaviors>
        <w:guid w:val="{21649A93-1E23-4F93-A2A0-49A9509C40C9}"/>
      </w:docPartPr>
      <w:docPartBody>
        <w:p w:rsidR="00000000" w:rsidRDefault="009A4489">
          <w:pPr>
            <w:pStyle w:val="8300E2FEEF464CF7B3089680F3D497B9"/>
          </w:pPr>
          <w:r w:rsidRPr="00D0337D">
            <w:rPr>
              <w:noProof/>
              <w:sz w:val="16"/>
              <w:szCs w:val="16"/>
              <w:lang w:bidi="es-ES"/>
            </w:rPr>
            <w:t>NOV</w:t>
          </w:r>
        </w:p>
      </w:docPartBody>
    </w:docPart>
    <w:docPart>
      <w:docPartPr>
        <w:name w:val="E16819A0BBD14B2EBEF5830897159CE1"/>
        <w:category>
          <w:name w:val="General"/>
          <w:gallery w:val="placeholder"/>
        </w:category>
        <w:types>
          <w:type w:val="bbPlcHdr"/>
        </w:types>
        <w:behaviors>
          <w:behavior w:val="content"/>
        </w:behaviors>
        <w:guid w:val="{012090A8-04DA-4677-8E80-7ACE528382BD}"/>
      </w:docPartPr>
      <w:docPartBody>
        <w:p w:rsidR="00000000" w:rsidRDefault="009A4489">
          <w:pPr>
            <w:pStyle w:val="E16819A0BBD14B2EBEF5830897159CE1"/>
          </w:pPr>
          <w:r w:rsidRPr="00D0337D">
            <w:rPr>
              <w:noProof/>
              <w:sz w:val="16"/>
              <w:szCs w:val="16"/>
              <w:lang w:bidi="es-ES"/>
            </w:rPr>
            <w:t>DIC</w:t>
          </w:r>
        </w:p>
      </w:docPartBody>
    </w:docPart>
    <w:docPart>
      <w:docPartPr>
        <w:name w:val="C23AA493AB52425E8734744544A4EB8F"/>
        <w:category>
          <w:name w:val="General"/>
          <w:gallery w:val="placeholder"/>
        </w:category>
        <w:types>
          <w:type w:val="bbPlcHdr"/>
        </w:types>
        <w:behaviors>
          <w:behavior w:val="content"/>
        </w:behaviors>
        <w:guid w:val="{18C88805-F9D6-475A-A8AE-937D4321A687}"/>
      </w:docPartPr>
      <w:docPartBody>
        <w:p w:rsidR="00000000" w:rsidRDefault="009A4489">
          <w:pPr>
            <w:pStyle w:val="C23AA493AB52425E8734744544A4EB8F"/>
          </w:pPr>
          <w:r w:rsidRPr="00D0337D">
            <w:rPr>
              <w:noProof/>
              <w:sz w:val="16"/>
              <w:szCs w:val="16"/>
              <w:lang w:bidi="es-ES"/>
            </w:rPr>
            <w:t>AÑO HASTA LA FECHA</w:t>
          </w:r>
        </w:p>
      </w:docPartBody>
    </w:docPart>
    <w:docPart>
      <w:docPartPr>
        <w:name w:val="CCA419C92500407D990C9E1C44701666"/>
        <w:category>
          <w:name w:val="General"/>
          <w:gallery w:val="placeholder"/>
        </w:category>
        <w:types>
          <w:type w:val="bbPlcHdr"/>
        </w:types>
        <w:behaviors>
          <w:behavior w:val="content"/>
        </w:behaviors>
        <w:guid w:val="{C642D717-EDEE-4688-A306-4529EA32E959}"/>
      </w:docPartPr>
      <w:docPartBody>
        <w:p w:rsidR="00000000" w:rsidRDefault="009A4489">
          <w:pPr>
            <w:pStyle w:val="CCA419C92500407D990C9E1C44701666"/>
          </w:pPr>
          <w:r w:rsidRPr="00AA526B">
            <w:rPr>
              <w:noProof/>
              <w:lang w:bidi="es-ES"/>
            </w:rPr>
            <w:t>Sueldos y salarios</w:t>
          </w:r>
        </w:p>
      </w:docPartBody>
    </w:docPart>
    <w:docPart>
      <w:docPartPr>
        <w:name w:val="A39906B1416C4896BA6111CDD6E40455"/>
        <w:category>
          <w:name w:val="General"/>
          <w:gallery w:val="placeholder"/>
        </w:category>
        <w:types>
          <w:type w:val="bbPlcHdr"/>
        </w:types>
        <w:behaviors>
          <w:behavior w:val="content"/>
        </w:behaviors>
        <w:guid w:val="{4B8F6083-A871-4682-81AC-4BF3D97C2B3F}"/>
      </w:docPartPr>
      <w:docPartBody>
        <w:p w:rsidR="00000000" w:rsidRDefault="009A4489">
          <w:pPr>
            <w:pStyle w:val="A39906B1416C4896BA6111CDD6E40455"/>
          </w:pPr>
          <w:r w:rsidRPr="00AA526B">
            <w:rPr>
              <w:noProof/>
              <w:lang w:bidi="es-ES"/>
            </w:rPr>
            <w:t>Publicidad y marketing</w:t>
          </w:r>
        </w:p>
      </w:docPartBody>
    </w:docPart>
    <w:docPart>
      <w:docPartPr>
        <w:name w:val="AD09E4F7C43F4BFC88026A79DA26AD25"/>
        <w:category>
          <w:name w:val="General"/>
          <w:gallery w:val="placeholder"/>
        </w:category>
        <w:types>
          <w:type w:val="bbPlcHdr"/>
        </w:types>
        <w:behaviors>
          <w:behavior w:val="content"/>
        </w:behaviors>
        <w:guid w:val="{BC5C3218-8ED6-4666-B1C8-1BB029A00C07}"/>
      </w:docPartPr>
      <w:docPartBody>
        <w:p w:rsidR="00000000" w:rsidRDefault="009A4489">
          <w:pPr>
            <w:pStyle w:val="AD09E4F7C43F4BFC88026A79DA26AD25"/>
          </w:pPr>
          <w:r w:rsidRPr="00AA526B">
            <w:rPr>
              <w:noProof/>
              <w:lang w:bidi="es-ES"/>
            </w:rPr>
            <w:t>Comisiones</w:t>
          </w:r>
        </w:p>
      </w:docPartBody>
    </w:docPart>
    <w:docPart>
      <w:docPartPr>
        <w:name w:val="09222D9B6C554D9885CB98272714D49A"/>
        <w:category>
          <w:name w:val="General"/>
          <w:gallery w:val="placeholder"/>
        </w:category>
        <w:types>
          <w:type w:val="bbPlcHdr"/>
        </w:types>
        <w:behaviors>
          <w:behavior w:val="content"/>
        </w:behaviors>
        <w:guid w:val="{843AB679-B429-41BF-8DBC-A72C4BB6690D}"/>
      </w:docPartPr>
      <w:docPartBody>
        <w:p w:rsidR="00000000" w:rsidRDefault="009A4489">
          <w:pPr>
            <w:pStyle w:val="09222D9B6C554D9885CB98272714D49A"/>
          </w:pPr>
          <w:r w:rsidRPr="00AA526B">
            <w:rPr>
              <w:noProof/>
              <w:lang w:bidi="es-ES"/>
            </w:rPr>
            <w:t>Alquiler</w:t>
          </w:r>
        </w:p>
      </w:docPartBody>
    </w:docPart>
    <w:docPart>
      <w:docPartPr>
        <w:name w:val="220EB331184D48F0B74242AC8672DB94"/>
        <w:category>
          <w:name w:val="General"/>
          <w:gallery w:val="placeholder"/>
        </w:category>
        <w:types>
          <w:type w:val="bbPlcHdr"/>
        </w:types>
        <w:behaviors>
          <w:behavior w:val="content"/>
        </w:behaviors>
        <w:guid w:val="{31E2CA65-1765-437E-BA02-6F642FC4066B}"/>
      </w:docPartPr>
      <w:docPartBody>
        <w:p w:rsidR="00000000" w:rsidRDefault="009A4489">
          <w:pPr>
            <w:pStyle w:val="220EB331184D48F0B74242AC8672DB94"/>
          </w:pPr>
          <w:r w:rsidRPr="00AA526B">
            <w:rPr>
              <w:noProof/>
              <w:lang w:bidi="es-ES"/>
            </w:rPr>
            <w:t>Servicios públicos</w:t>
          </w:r>
        </w:p>
      </w:docPartBody>
    </w:docPart>
    <w:docPart>
      <w:docPartPr>
        <w:name w:val="A30A883021924836879D7038A53EE3C0"/>
        <w:category>
          <w:name w:val="General"/>
          <w:gallery w:val="placeholder"/>
        </w:category>
        <w:types>
          <w:type w:val="bbPlcHdr"/>
        </w:types>
        <w:behaviors>
          <w:behavior w:val="content"/>
        </w:behaviors>
        <w:guid w:val="{767CFFC8-C6DA-4495-A560-F20EBBB07926}"/>
      </w:docPartPr>
      <w:docPartBody>
        <w:p w:rsidR="00000000" w:rsidRDefault="009A4489">
          <w:pPr>
            <w:pStyle w:val="A30A883021924836879D7038A53EE3C0"/>
          </w:pPr>
          <w:r w:rsidRPr="00AA526B">
            <w:rPr>
              <w:noProof/>
              <w:lang w:bidi="es-ES"/>
            </w:rPr>
            <w:t>Gastos del sitio web</w:t>
          </w:r>
        </w:p>
      </w:docPartBody>
    </w:docPart>
    <w:docPart>
      <w:docPartPr>
        <w:name w:val="6B6BC35F0F1E4287B61F2677F87EB2B8"/>
        <w:category>
          <w:name w:val="General"/>
          <w:gallery w:val="placeholder"/>
        </w:category>
        <w:types>
          <w:type w:val="bbPlcHdr"/>
        </w:types>
        <w:behaviors>
          <w:behavior w:val="content"/>
        </w:behaviors>
        <w:guid w:val="{137FEE80-13A2-4126-89F9-E9F63280C5BF}"/>
      </w:docPartPr>
      <w:docPartBody>
        <w:p w:rsidR="00000000" w:rsidRDefault="009A4489">
          <w:pPr>
            <w:pStyle w:val="6B6BC35F0F1E4287B61F2677F87EB2B8"/>
          </w:pPr>
          <w:r w:rsidRPr="00AA526B">
            <w:rPr>
              <w:noProof/>
              <w:lang w:bidi="es-ES"/>
            </w:rPr>
            <w:t>Internet y teléfono</w:t>
          </w:r>
        </w:p>
      </w:docPartBody>
    </w:docPart>
    <w:docPart>
      <w:docPartPr>
        <w:name w:val="7F726D2E3B8D4C5EAE7228ACDD2A74C3"/>
        <w:category>
          <w:name w:val="General"/>
          <w:gallery w:val="placeholder"/>
        </w:category>
        <w:types>
          <w:type w:val="bbPlcHdr"/>
        </w:types>
        <w:behaviors>
          <w:behavior w:val="content"/>
        </w:behaviors>
        <w:guid w:val="{D94C0BD9-91E7-4119-8B82-48FF4B5EB3DA}"/>
      </w:docPartPr>
      <w:docPartBody>
        <w:p w:rsidR="00000000" w:rsidRDefault="009A4489">
          <w:pPr>
            <w:pStyle w:val="7F726D2E3B8D4C5EAE7228ACDD2A74C3"/>
          </w:pPr>
          <w:r w:rsidRPr="00AA526B">
            <w:rPr>
              <w:noProof/>
              <w:lang w:bidi="es-ES"/>
            </w:rPr>
            <w:t>Seguro</w:t>
          </w:r>
        </w:p>
      </w:docPartBody>
    </w:docPart>
    <w:docPart>
      <w:docPartPr>
        <w:name w:val="F75DFD5A36224E0CBFA15FC83A13361B"/>
        <w:category>
          <w:name w:val="General"/>
          <w:gallery w:val="placeholder"/>
        </w:category>
        <w:types>
          <w:type w:val="bbPlcHdr"/>
        </w:types>
        <w:behaviors>
          <w:behavior w:val="content"/>
        </w:behaviors>
        <w:guid w:val="{DCD0A788-1E33-4F5D-9187-7D5AA5DCFC6F}"/>
      </w:docPartPr>
      <w:docPartBody>
        <w:p w:rsidR="00000000" w:rsidRDefault="009A4489">
          <w:pPr>
            <w:pStyle w:val="F75DFD5A36224E0CBFA15FC83A13361B"/>
          </w:pPr>
          <w:r w:rsidRPr="00AA526B">
            <w:rPr>
              <w:noProof/>
              <w:lang w:bidi="es-ES"/>
            </w:rPr>
            <w:t>Viajes</w:t>
          </w:r>
        </w:p>
      </w:docPartBody>
    </w:docPart>
    <w:docPart>
      <w:docPartPr>
        <w:name w:val="E8091E906FDE471E98AE5F8EF1519ED3"/>
        <w:category>
          <w:name w:val="General"/>
          <w:gallery w:val="placeholder"/>
        </w:category>
        <w:types>
          <w:type w:val="bbPlcHdr"/>
        </w:types>
        <w:behaviors>
          <w:behavior w:val="content"/>
        </w:behaviors>
        <w:guid w:val="{1CE88184-4750-4B60-A263-E0CCC305F165}"/>
      </w:docPartPr>
      <w:docPartBody>
        <w:p w:rsidR="00000000" w:rsidRDefault="009A4489">
          <w:pPr>
            <w:pStyle w:val="E8091E906FDE471E98AE5F8EF1519ED3"/>
          </w:pPr>
          <w:r w:rsidRPr="00AA526B">
            <w:rPr>
              <w:noProof/>
              <w:lang w:bidi="es-ES"/>
            </w:rPr>
            <w:t>Legales y contabilidad</w:t>
          </w:r>
        </w:p>
      </w:docPartBody>
    </w:docPart>
    <w:docPart>
      <w:docPartPr>
        <w:name w:val="3E9FCA88DA6D4C979AA2C9C2313BCBF4"/>
        <w:category>
          <w:name w:val="General"/>
          <w:gallery w:val="placeholder"/>
        </w:category>
        <w:types>
          <w:type w:val="bbPlcHdr"/>
        </w:types>
        <w:behaviors>
          <w:behavior w:val="content"/>
        </w:behaviors>
        <w:guid w:val="{D428F08F-89B6-46B6-859F-24299CC118BE}"/>
      </w:docPartPr>
      <w:docPartBody>
        <w:p w:rsidR="00000000" w:rsidRDefault="009A4489">
          <w:pPr>
            <w:pStyle w:val="3E9FCA88DA6D4C979AA2C9C2313BCBF4"/>
          </w:pPr>
          <w:r w:rsidRPr="00AA526B">
            <w:rPr>
              <w:noProof/>
              <w:lang w:bidi="es-ES"/>
            </w:rPr>
            <w:t>Material de oficina</w:t>
          </w:r>
        </w:p>
      </w:docPartBody>
    </w:docPart>
    <w:docPart>
      <w:docPartPr>
        <w:name w:val="905B8FD6E0AF416C9B0037B26D523054"/>
        <w:category>
          <w:name w:val="General"/>
          <w:gallery w:val="placeholder"/>
        </w:category>
        <w:types>
          <w:type w:val="bbPlcHdr"/>
        </w:types>
        <w:behaviors>
          <w:behavior w:val="content"/>
        </w:behaviors>
        <w:guid w:val="{70039A6D-A04F-44A8-9D00-36C7AB97FDAF}"/>
      </w:docPartPr>
      <w:docPartBody>
        <w:p w:rsidR="00000000" w:rsidRDefault="009A4489">
          <w:pPr>
            <w:pStyle w:val="905B8FD6E0AF416C9B0037B26D523054"/>
          </w:pPr>
          <w:r w:rsidRPr="00AA526B">
            <w:rPr>
              <w:noProof/>
              <w:lang w:bidi="es-ES"/>
            </w:rPr>
            <w:t>Gastos de intereses</w:t>
          </w:r>
        </w:p>
      </w:docPartBody>
    </w:docPart>
    <w:docPart>
      <w:docPartPr>
        <w:name w:val="389355934DB04A9E9DB48A28E35FD9E2"/>
        <w:category>
          <w:name w:val="General"/>
          <w:gallery w:val="placeholder"/>
        </w:category>
        <w:types>
          <w:type w:val="bbPlcHdr"/>
        </w:types>
        <w:behaviors>
          <w:behavior w:val="content"/>
        </w:behaviors>
        <w:guid w:val="{AF68C3B1-2044-4D6F-89DD-9280C93E0C72}"/>
      </w:docPartPr>
      <w:docPartBody>
        <w:p w:rsidR="00000000" w:rsidRDefault="009A4489">
          <w:pPr>
            <w:pStyle w:val="389355934DB04A9E9DB48A28E35FD9E2"/>
          </w:pPr>
          <w:r w:rsidRPr="00AA526B">
            <w:rPr>
              <w:noProof/>
              <w:lang w:bidi="es-ES"/>
            </w:rPr>
            <w:t>Otros 1</w:t>
          </w:r>
        </w:p>
      </w:docPartBody>
    </w:docPart>
    <w:docPart>
      <w:docPartPr>
        <w:name w:val="A46A09E5CAE945D6AB023B8E14B58202"/>
        <w:category>
          <w:name w:val="General"/>
          <w:gallery w:val="placeholder"/>
        </w:category>
        <w:types>
          <w:type w:val="bbPlcHdr"/>
        </w:types>
        <w:behaviors>
          <w:behavior w:val="content"/>
        </w:behaviors>
        <w:guid w:val="{C4509DA5-DD41-40C4-A762-F81C502AC8BD}"/>
      </w:docPartPr>
      <w:docPartBody>
        <w:p w:rsidR="00000000" w:rsidRDefault="009A4489">
          <w:pPr>
            <w:pStyle w:val="A46A09E5CAE945D6AB023B8E14B58202"/>
          </w:pPr>
          <w:r w:rsidRPr="0045019E">
            <w:rPr>
              <w:noProof/>
              <w:sz w:val="16"/>
              <w:szCs w:val="16"/>
              <w:lang w:bidi="es-ES"/>
            </w:rPr>
            <w:t>Gastos totales</w:t>
          </w:r>
        </w:p>
      </w:docPartBody>
    </w:docPart>
    <w:docPart>
      <w:docPartPr>
        <w:name w:val="7E758C2414AE4B5AB2ED9DCD54BBE1A8"/>
        <w:category>
          <w:name w:val="General"/>
          <w:gallery w:val="placeholder"/>
        </w:category>
        <w:types>
          <w:type w:val="bbPlcHdr"/>
        </w:types>
        <w:behaviors>
          <w:behavior w:val="content"/>
        </w:behaviors>
        <w:guid w:val="{0B09963C-F752-4FFE-9BB7-FDA32DA4D4B9}"/>
      </w:docPartPr>
      <w:docPartBody>
        <w:p w:rsidR="00000000" w:rsidRDefault="009A4489">
          <w:pPr>
            <w:pStyle w:val="7E758C2414AE4B5AB2ED9DCD54BBE1A8"/>
          </w:pPr>
          <w:r w:rsidRPr="0045019E">
            <w:rPr>
              <w:noProof/>
              <w:sz w:val="16"/>
              <w:szCs w:val="16"/>
              <w:lang w:bidi="es-ES"/>
            </w:rPr>
            <w:t>Ingresos antes de impuestos</w:t>
          </w:r>
        </w:p>
      </w:docPartBody>
    </w:docPart>
    <w:docPart>
      <w:docPartPr>
        <w:name w:val="C5DD698214624716B5BE486E86DC8482"/>
        <w:category>
          <w:name w:val="General"/>
          <w:gallery w:val="placeholder"/>
        </w:category>
        <w:types>
          <w:type w:val="bbPlcHdr"/>
        </w:types>
        <w:behaviors>
          <w:behavior w:val="content"/>
        </w:behaviors>
        <w:guid w:val="{CE15BD3A-67C0-47F8-BAE3-314236CDB8D9}"/>
      </w:docPartPr>
      <w:docPartBody>
        <w:p w:rsidR="00000000" w:rsidRDefault="009A4489">
          <w:pPr>
            <w:pStyle w:val="C5DD698214624716B5BE486E86DC8482"/>
          </w:pPr>
          <w:r w:rsidRPr="0045019E">
            <w:rPr>
              <w:noProof/>
              <w:sz w:val="16"/>
              <w:szCs w:val="16"/>
              <w:lang w:bidi="es-ES"/>
            </w:rPr>
            <w:t>Gastos de impuestos</w:t>
          </w:r>
        </w:p>
      </w:docPartBody>
    </w:docPart>
    <w:docPart>
      <w:docPartPr>
        <w:name w:val="ECB6636E2EBC446D90F62EBC1FEF126D"/>
        <w:category>
          <w:name w:val="General"/>
          <w:gallery w:val="placeholder"/>
        </w:category>
        <w:types>
          <w:type w:val="bbPlcHdr"/>
        </w:types>
        <w:behaviors>
          <w:behavior w:val="content"/>
        </w:behaviors>
        <w:guid w:val="{F14526C6-51DE-4885-8D3D-27871D2A681B}"/>
      </w:docPartPr>
      <w:docPartBody>
        <w:p w:rsidR="00000000" w:rsidRDefault="009A4489">
          <w:pPr>
            <w:pStyle w:val="ECB6636E2EBC446D90F62EBC1FEF126D"/>
          </w:pPr>
          <w:r w:rsidRPr="0045019E">
            <w:rPr>
              <w:noProof/>
              <w:sz w:val="16"/>
              <w:szCs w:val="16"/>
              <w:lang w:bidi="es-ES"/>
            </w:rPr>
            <w:t>INGRESOS NETOS</w:t>
          </w:r>
        </w:p>
      </w:docPartBody>
    </w:docPart>
    <w:docPart>
      <w:docPartPr>
        <w:name w:val="433AB5230B0A47FB988F690E3A5E3607"/>
        <w:category>
          <w:name w:val="General"/>
          <w:gallery w:val="placeholder"/>
        </w:category>
        <w:types>
          <w:type w:val="bbPlcHdr"/>
        </w:types>
        <w:behaviors>
          <w:behavior w:val="content"/>
        </w:behaviors>
        <w:guid w:val="{2F633E68-180E-4EC4-8A01-A416791DB604}"/>
      </w:docPartPr>
      <w:docPartBody>
        <w:p w:rsidR="00000000" w:rsidRDefault="009A4489">
          <w:pPr>
            <w:pStyle w:val="433AB5230B0A47FB988F690E3A5E3607"/>
          </w:pPr>
          <w:r w:rsidRPr="00D0337D">
            <w:t>*En la industria de servicios, el costo de los bienes vendidos es el valor monetizado del tiempo invertido en el cliente.</w:t>
          </w:r>
        </w:p>
      </w:docPartBody>
    </w:docPart>
    <w:docPart>
      <w:docPartPr>
        <w:name w:val="C4EDC44E07F049F39AAD942E8A43FEC3"/>
        <w:category>
          <w:name w:val="General"/>
          <w:gallery w:val="placeholder"/>
        </w:category>
        <w:types>
          <w:type w:val="bbPlcHdr"/>
        </w:types>
        <w:behaviors>
          <w:behavior w:val="content"/>
        </w:behaviors>
        <w:guid w:val="{D3D8C6E6-62F9-4150-BAEE-83F3ADF3EA9A}"/>
      </w:docPartPr>
      <w:docPartBody>
        <w:p w:rsidR="00000000" w:rsidRDefault="009A4489">
          <w:pPr>
            <w:pStyle w:val="C4EDC44E07F049F39AAD942E8A43FEC3"/>
          </w:pPr>
          <w:r w:rsidRPr="00AA526B">
            <w:rPr>
              <w:noProof/>
              <w:lang w:bidi="es-ES"/>
            </w:rPr>
            <w:t>Instrucciones para comenzar con las proyecciones de ganancias y pérdidas</w:t>
          </w:r>
        </w:p>
      </w:docPartBody>
    </w:docPart>
    <w:docPart>
      <w:docPartPr>
        <w:name w:val="3CDB649D683D42F8BA6CDD5C64999DAC"/>
        <w:category>
          <w:name w:val="General"/>
          <w:gallery w:val="placeholder"/>
        </w:category>
        <w:types>
          <w:type w:val="bbPlcHdr"/>
        </w:types>
        <w:behaviors>
          <w:behavior w:val="content"/>
        </w:behaviors>
        <w:guid w:val="{7566E760-8FA4-442A-8BAD-75CF293EA510}"/>
      </w:docPartPr>
      <w:docPartBody>
        <w:p w:rsidR="00000000" w:rsidRDefault="009A4489">
          <w:pPr>
            <w:pStyle w:val="3CDB649D683D42F8BA6CDD5C64999DAC"/>
          </w:pPr>
          <w:r w:rsidRPr="00AA526B">
            <w:rPr>
              <w:noProof/>
              <w:lang w:bidi="es-ES"/>
            </w:rPr>
            <w:t>Completar las proyecciones de gana</w:t>
          </w:r>
          <w:r w:rsidRPr="00AA526B">
            <w:rPr>
              <w:noProof/>
              <w:lang w:bidi="es-ES"/>
            </w:rPr>
            <w:t>ncias y pérdidas de una nueva compañía es un buen ejercicio para entender y comunicar cuándo la compañía comenzará a alcanzar el punto de equilibrio y ver cómo crecerán las ventas y las ganancias. La parte superior del modelo a la izquierda, ingresos, es u</w:t>
          </w:r>
          <w:r w:rsidRPr="00AA526B">
            <w:rPr>
              <w:noProof/>
              <w:lang w:bidi="es-ES"/>
            </w:rPr>
            <w:t>na buena manera de pronosticar las ventas, mes a mes, durante el primer año. En la parte inferior se aplicarán los gastos estimados para el mismo período de tiempo para obtener la rentabilidad del negocio.</w:t>
          </w:r>
        </w:p>
      </w:docPartBody>
    </w:docPart>
    <w:docPart>
      <w:docPartPr>
        <w:name w:val="1A5962D7558C4B92A15B53E706780EDC"/>
        <w:category>
          <w:name w:val="General"/>
          <w:gallery w:val="placeholder"/>
        </w:category>
        <w:types>
          <w:type w:val="bbPlcHdr"/>
        </w:types>
        <w:behaviors>
          <w:behavior w:val="content"/>
        </w:behaviors>
        <w:guid w:val="{9422C912-77C3-4DD6-98E7-5C462977244D}"/>
      </w:docPartPr>
      <w:docPartBody>
        <w:p w:rsidR="00000000" w:rsidRDefault="009A4489">
          <w:pPr>
            <w:pStyle w:val="1A5962D7558C4B92A15B53E706780EDC"/>
          </w:pPr>
          <w:r w:rsidRPr="00AA526B">
            <w:rPr>
              <w:noProof/>
              <w:lang w:bidi="es-ES"/>
            </w:rPr>
            <w:t>Pasos para la preparación:</w:t>
          </w:r>
        </w:p>
      </w:docPartBody>
    </w:docPart>
    <w:docPart>
      <w:docPartPr>
        <w:name w:val="50679D0553EF4637838455C73BB92E7E"/>
        <w:category>
          <w:name w:val="General"/>
          <w:gallery w:val="placeholder"/>
        </w:category>
        <w:types>
          <w:type w:val="bbPlcHdr"/>
        </w:types>
        <w:behaviors>
          <w:behavior w:val="content"/>
        </w:behaviors>
        <w:guid w:val="{0E21FECB-F94B-48A0-9342-8A32F988A57C}"/>
      </w:docPartPr>
      <w:docPartBody>
        <w:p w:rsidR="00000000" w:rsidRDefault="009A4489">
          <w:pPr>
            <w:pStyle w:val="50679D0553EF4637838455C73BB92E7E"/>
          </w:pPr>
          <w:r w:rsidRPr="00AA526B">
            <w:rPr>
              <w:b/>
              <w:noProof/>
              <w:lang w:bidi="es-ES"/>
            </w:rPr>
            <w:t>Paso 1:</w:t>
          </w:r>
        </w:p>
      </w:docPartBody>
    </w:docPart>
    <w:docPart>
      <w:docPartPr>
        <w:name w:val="D90F54F66092411DACC4BFB37F690D5B"/>
        <w:category>
          <w:name w:val="General"/>
          <w:gallery w:val="placeholder"/>
        </w:category>
        <w:types>
          <w:type w:val="bbPlcHdr"/>
        </w:types>
        <w:behaviors>
          <w:behavior w:val="content"/>
        </w:behaviors>
        <w:guid w:val="{09717D8B-CA27-4AF8-B628-697F948EB441}"/>
      </w:docPartPr>
      <w:docPartBody>
        <w:p w:rsidR="00000000" w:rsidRDefault="009A4489">
          <w:pPr>
            <w:pStyle w:val="D90F54F66092411DACC4BFB37F690D5B"/>
          </w:pPr>
          <w:r w:rsidRPr="00AA526B">
            <w:rPr>
              <w:noProof/>
              <w:lang w:bidi="es-ES"/>
            </w:rPr>
            <w:t>Introduzca el n</w:t>
          </w:r>
          <w:r w:rsidRPr="00AA526B">
            <w:rPr>
              <w:noProof/>
              <w:lang w:bidi="es-ES"/>
            </w:rPr>
            <w:t>ombre de la empresa y la fecha en que se está preparando esta proyección.</w:t>
          </w:r>
        </w:p>
      </w:docPartBody>
    </w:docPart>
    <w:docPart>
      <w:docPartPr>
        <w:name w:val="1709EF71554F4125B6A82B74B1103583"/>
        <w:category>
          <w:name w:val="General"/>
          <w:gallery w:val="placeholder"/>
        </w:category>
        <w:types>
          <w:type w:val="bbPlcHdr"/>
        </w:types>
        <w:behaviors>
          <w:behavior w:val="content"/>
        </w:behaviors>
        <w:guid w:val="{863E51B4-0EB5-4DF5-BE38-7481BDD3D42B}"/>
      </w:docPartPr>
      <w:docPartBody>
        <w:p w:rsidR="00000000" w:rsidRDefault="009A4489">
          <w:pPr>
            <w:pStyle w:val="1709EF71554F4125B6A82B74B1103583"/>
          </w:pPr>
          <w:r w:rsidRPr="00AA526B">
            <w:rPr>
              <w:b/>
              <w:noProof/>
              <w:lang w:bidi="es-ES"/>
            </w:rPr>
            <w:t>Paso 2:</w:t>
          </w:r>
        </w:p>
      </w:docPartBody>
    </w:docPart>
    <w:docPart>
      <w:docPartPr>
        <w:name w:val="23011D820632488C8325EE3BFF7327BE"/>
        <w:category>
          <w:name w:val="General"/>
          <w:gallery w:val="placeholder"/>
        </w:category>
        <w:types>
          <w:type w:val="bbPlcHdr"/>
        </w:types>
        <w:behaviors>
          <w:behavior w:val="content"/>
        </w:behaviors>
        <w:guid w:val="{C2CE0CD7-E9CC-42AC-87D0-5E7A41D1A986}"/>
      </w:docPartPr>
      <w:docPartBody>
        <w:p w:rsidR="00000000" w:rsidRDefault="009A4489">
          <w:pPr>
            <w:pStyle w:val="23011D820632488C8325EE3BFF7327BE"/>
          </w:pPr>
          <w:r w:rsidRPr="00AA526B">
            <w:rPr>
              <w:noProof/>
              <w:lang w:bidi="es-ES"/>
            </w:rPr>
            <w:t xml:space="preserve">Para cada mes, a partir de enero o cuando se estime el inicio, ingrese las ventas esperadas. Esto podría ser para un solo servicio o múltiples servicios. Añada líneas a </w:t>
          </w:r>
          <w:r w:rsidRPr="00AA526B">
            <w:rPr>
              <w:noProof/>
              <w:lang w:bidi="es-ES"/>
            </w:rPr>
            <w:t>este modelo para obtener ofertas adicionales. De esto, reste cualquier devolución o descuento de producto que deba rastrearse (estos deben mostrarse como números negativos, por ejemplo, -10). Debajo de ventas netas, ingrese el costo de mercaderías vendidas</w:t>
          </w:r>
          <w:r w:rsidRPr="00AA526B">
            <w:rPr>
              <w:noProof/>
              <w:lang w:bidi="es-ES"/>
            </w:rPr>
            <w:t>. Esto se refiere al valor monetizado del tiempo dedicado a un cliente en particular.</w:t>
          </w:r>
        </w:p>
      </w:docPartBody>
    </w:docPart>
    <w:docPart>
      <w:docPartPr>
        <w:name w:val="4E427ED9A46E413293A9D7BFD7687FEE"/>
        <w:category>
          <w:name w:val="General"/>
          <w:gallery w:val="placeholder"/>
        </w:category>
        <w:types>
          <w:type w:val="bbPlcHdr"/>
        </w:types>
        <w:behaviors>
          <w:behavior w:val="content"/>
        </w:behaviors>
        <w:guid w:val="{CAB5D626-6B6D-4ABF-9C03-2AB33869BC30}"/>
      </w:docPartPr>
      <w:docPartBody>
        <w:p w:rsidR="00000000" w:rsidRDefault="009A4489">
          <w:pPr>
            <w:pStyle w:val="4E427ED9A46E413293A9D7BFD7687FEE"/>
          </w:pPr>
          <w:r w:rsidRPr="00AA526B">
            <w:rPr>
              <w:b/>
              <w:noProof/>
              <w:lang w:bidi="es-ES"/>
            </w:rPr>
            <w:t>Paso 3:</w:t>
          </w:r>
        </w:p>
      </w:docPartBody>
    </w:docPart>
    <w:docPart>
      <w:docPartPr>
        <w:name w:val="712122D6E2A544CC8C346CAD007ADAFC"/>
        <w:category>
          <w:name w:val="General"/>
          <w:gallery w:val="placeholder"/>
        </w:category>
        <w:types>
          <w:type w:val="bbPlcHdr"/>
        </w:types>
        <w:behaviors>
          <w:behavior w:val="content"/>
        </w:behaviors>
        <w:guid w:val="{CED06F14-EFB2-4D5E-A1FA-DE00303CF4EF}"/>
      </w:docPartPr>
      <w:docPartBody>
        <w:p w:rsidR="00000000" w:rsidRDefault="009A4489">
          <w:pPr>
            <w:pStyle w:val="712122D6E2A544CC8C346CAD007ADAFC"/>
          </w:pPr>
          <w:r w:rsidRPr="00AA526B">
            <w:rPr>
              <w:noProof/>
              <w:lang w:bidi="es-ES"/>
            </w:rPr>
            <w:t>Para cada mes, anote los salarios estimados, marketing, servicios públicos y otros elementos que se proyectan.</w:t>
          </w:r>
        </w:p>
      </w:docPartBody>
    </w:docPart>
    <w:docPart>
      <w:docPartPr>
        <w:name w:val="E6F29A5D945348819930764F106750CE"/>
        <w:category>
          <w:name w:val="General"/>
          <w:gallery w:val="placeholder"/>
        </w:category>
        <w:types>
          <w:type w:val="bbPlcHdr"/>
        </w:types>
        <w:behaviors>
          <w:behavior w:val="content"/>
        </w:behaviors>
        <w:guid w:val="{8D0E46FF-4377-443B-9919-678B3274FA42}"/>
      </w:docPartPr>
      <w:docPartBody>
        <w:p w:rsidR="00000000" w:rsidRDefault="009A4489">
          <w:pPr>
            <w:pStyle w:val="E6F29A5D945348819930764F106750CE"/>
          </w:pPr>
          <w:r w:rsidRPr="00AA526B">
            <w:rPr>
              <w:b/>
              <w:noProof/>
              <w:lang w:bidi="es-ES"/>
            </w:rPr>
            <w:t>Paso 4:</w:t>
          </w:r>
        </w:p>
      </w:docPartBody>
    </w:docPart>
    <w:docPart>
      <w:docPartPr>
        <w:name w:val="CB47E83CF05545358B0CB7CEC47E1C3E"/>
        <w:category>
          <w:name w:val="General"/>
          <w:gallery w:val="placeholder"/>
        </w:category>
        <w:types>
          <w:type w:val="bbPlcHdr"/>
        </w:types>
        <w:behaviors>
          <w:behavior w:val="content"/>
        </w:behaviors>
        <w:guid w:val="{4F3C6739-054A-44ED-BF11-56D7F8709B57}"/>
      </w:docPartPr>
      <w:docPartBody>
        <w:p w:rsidR="00000000" w:rsidRDefault="009A4489">
          <w:pPr>
            <w:pStyle w:val="CB47E83CF05545358B0CB7CEC47E1C3E"/>
          </w:pPr>
          <w:r w:rsidRPr="00AA526B">
            <w:rPr>
              <w:noProof/>
              <w:lang w:bidi="es-ES"/>
            </w:rPr>
            <w:t>Una vez que se hayan ingresado todos los co</w:t>
          </w:r>
          <w:r w:rsidRPr="00AA526B">
            <w:rPr>
              <w:noProof/>
              <w:lang w:bidi="es-ES"/>
            </w:rPr>
            <w:t>stos, revise las partidas individuales y la cantidad total para ver dónde se pueden ajustar las proyecciones o mover algo hacia el futuro cuando se obtengan más ingresos. El objetivo es llegar a la rentabilidad y al flujo de caja positivo lo antes posible.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ED7D31" w:themeColor="accent2"/>
      </w:rPr>
    </w:lvl>
  </w:abstractNum>
  <w:abstractNum w:abstractNumId="1"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489"/>
    <w:rsid w:val="009A44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01483C8504453AAB798CF178259AB8">
    <w:name w:val="C301483C8504453AAB798CF178259AB8"/>
  </w:style>
  <w:style w:type="paragraph" w:customStyle="1" w:styleId="E085D0F35E16473BA5A22359706334E1">
    <w:name w:val="E085D0F35E16473BA5A22359706334E1"/>
  </w:style>
  <w:style w:type="paragraph" w:customStyle="1" w:styleId="A79DF9F7DAB045F7988448A123AE0C9E">
    <w:name w:val="A79DF9F7DAB045F7988448A123AE0C9E"/>
  </w:style>
  <w:style w:type="paragraph" w:styleId="Listaconvietas">
    <w:name w:val="List Bullet"/>
    <w:basedOn w:val="Normal"/>
    <w:uiPriority w:val="99"/>
    <w:pPr>
      <w:numPr>
        <w:numId w:val="1"/>
      </w:numPr>
      <w:spacing w:after="60" w:line="276" w:lineRule="auto"/>
      <w:ind w:left="340" w:hanging="340"/>
    </w:pPr>
    <w:rPr>
      <w:rFonts w:eastAsiaTheme="minorHAnsi"/>
      <w:color w:val="595959" w:themeColor="text1" w:themeTint="A6"/>
      <w:sz w:val="24"/>
      <w:lang w:val="es-ES" w:eastAsia="en-US"/>
    </w:rPr>
  </w:style>
  <w:style w:type="paragraph" w:customStyle="1" w:styleId="956F54D322DD4C34A39B74435773AFB6">
    <w:name w:val="956F54D322DD4C34A39B74435773AFB6"/>
  </w:style>
  <w:style w:type="paragraph" w:customStyle="1" w:styleId="B996A4A87CCA4B16B9E1FB631877FCF6">
    <w:name w:val="B996A4A87CCA4B16B9E1FB631877FCF6"/>
  </w:style>
  <w:style w:type="paragraph" w:customStyle="1" w:styleId="485C2A024F6C433194663207D76EF909">
    <w:name w:val="485C2A024F6C433194663207D76EF909"/>
  </w:style>
  <w:style w:type="paragraph" w:styleId="Listaconnmeros">
    <w:name w:val="List Number"/>
    <w:basedOn w:val="Normal"/>
    <w:uiPriority w:val="99"/>
    <w:pPr>
      <w:numPr>
        <w:numId w:val="2"/>
      </w:numPr>
      <w:spacing w:after="200" w:line="276" w:lineRule="auto"/>
      <w:ind w:left="340" w:hanging="340"/>
    </w:pPr>
    <w:rPr>
      <w:rFonts w:eastAsiaTheme="minorHAnsi"/>
      <w:color w:val="595959" w:themeColor="text1" w:themeTint="A6"/>
      <w:sz w:val="24"/>
      <w:lang w:val="es-ES" w:eastAsia="en-US"/>
    </w:rPr>
  </w:style>
  <w:style w:type="paragraph" w:customStyle="1" w:styleId="2CFC2291C3164B6F94AC3F29CCF37C0A">
    <w:name w:val="2CFC2291C3164B6F94AC3F29CCF37C0A"/>
  </w:style>
  <w:style w:type="paragraph" w:customStyle="1" w:styleId="1550A18E9CA64F2DA8976D615ECCA68E">
    <w:name w:val="1550A18E9CA64F2DA8976D615ECCA68E"/>
  </w:style>
  <w:style w:type="paragraph" w:customStyle="1" w:styleId="D4428BE24A354E1FB6E7156AEB1836C4">
    <w:name w:val="D4428BE24A354E1FB6E7156AEB1836C4"/>
  </w:style>
  <w:style w:type="paragraph" w:customStyle="1" w:styleId="F2E2B2A1462A4F7E98BAC298C7F9673C">
    <w:name w:val="F2E2B2A1462A4F7E98BAC298C7F9673C"/>
  </w:style>
  <w:style w:type="paragraph" w:customStyle="1" w:styleId="72F7425BB53145CAA79FF40B65F3C5AC">
    <w:name w:val="72F7425BB53145CAA79FF40B65F3C5AC"/>
  </w:style>
  <w:style w:type="paragraph" w:customStyle="1" w:styleId="DE69C0E95694414D9D9E28DFDB5CBE7A">
    <w:name w:val="DE69C0E95694414D9D9E28DFDB5CBE7A"/>
  </w:style>
  <w:style w:type="paragraph" w:customStyle="1" w:styleId="6D41FFF2103E404D915087639CBAD283">
    <w:name w:val="6D41FFF2103E404D915087639CBAD283"/>
  </w:style>
  <w:style w:type="paragraph" w:customStyle="1" w:styleId="A38226E488A441758F3B8F24BD6E7CC9">
    <w:name w:val="A38226E488A441758F3B8F24BD6E7CC9"/>
  </w:style>
  <w:style w:type="paragraph" w:customStyle="1" w:styleId="57A9C1FDC9E8432396C554CBCAEC67AE">
    <w:name w:val="57A9C1FDC9E8432396C554CBCAEC67AE"/>
  </w:style>
  <w:style w:type="paragraph" w:customStyle="1" w:styleId="671D1E1B3C59414B900C17D1595347CA">
    <w:name w:val="671D1E1B3C59414B900C17D1595347CA"/>
  </w:style>
  <w:style w:type="paragraph" w:customStyle="1" w:styleId="EFB100D4E68D4621A719E72BBFC3BD5F">
    <w:name w:val="EFB100D4E68D4621A719E72BBFC3BD5F"/>
  </w:style>
  <w:style w:type="paragraph" w:customStyle="1" w:styleId="7B7FF1F4A4B34E98B60EFBD3CD533787">
    <w:name w:val="7B7FF1F4A4B34E98B60EFBD3CD533787"/>
  </w:style>
  <w:style w:type="paragraph" w:customStyle="1" w:styleId="F2874FC0C1A641BF9D751141570764D0">
    <w:name w:val="F2874FC0C1A641BF9D751141570764D0"/>
  </w:style>
  <w:style w:type="paragraph" w:customStyle="1" w:styleId="2BB65C9D93A14EAD998E48420FCBA790">
    <w:name w:val="2BB65C9D93A14EAD998E48420FCBA790"/>
  </w:style>
  <w:style w:type="paragraph" w:customStyle="1" w:styleId="5C65D3D7D239477997B061DA61678CD0">
    <w:name w:val="5C65D3D7D239477997B061DA61678CD0"/>
  </w:style>
  <w:style w:type="paragraph" w:customStyle="1" w:styleId="E57C7C8E8D124911BA209AB313488DC6">
    <w:name w:val="E57C7C8E8D124911BA209AB313488DC6"/>
  </w:style>
  <w:style w:type="paragraph" w:customStyle="1" w:styleId="5F3F22B0933B44E48E38B203B49C096B">
    <w:name w:val="5F3F22B0933B44E48E38B203B49C096B"/>
  </w:style>
  <w:style w:type="paragraph" w:customStyle="1" w:styleId="C733A62A95DE44F98D2794BAB7B73D53">
    <w:name w:val="C733A62A95DE44F98D2794BAB7B73D53"/>
  </w:style>
  <w:style w:type="paragraph" w:customStyle="1" w:styleId="DD1C9130F0804DC2AF582450B11F2192">
    <w:name w:val="DD1C9130F0804DC2AF582450B11F2192"/>
  </w:style>
  <w:style w:type="paragraph" w:customStyle="1" w:styleId="4173326A123640118ABFFAF156475D70">
    <w:name w:val="4173326A123640118ABFFAF156475D70"/>
  </w:style>
  <w:style w:type="paragraph" w:customStyle="1" w:styleId="89A32A58A06F4FC9AD0F7A25B8EB39B5">
    <w:name w:val="89A32A58A06F4FC9AD0F7A25B8EB39B5"/>
  </w:style>
  <w:style w:type="paragraph" w:customStyle="1" w:styleId="9ED936CA248441B882C42B0DBFB7CFAE">
    <w:name w:val="9ED936CA248441B882C42B0DBFB7CFAE"/>
  </w:style>
  <w:style w:type="paragraph" w:customStyle="1" w:styleId="D7C41B74164B46B9ADA0EA1D7A1997A8">
    <w:name w:val="D7C41B74164B46B9ADA0EA1D7A1997A8"/>
  </w:style>
  <w:style w:type="paragraph" w:customStyle="1" w:styleId="491240068F9C47C5ADF70B4B4926036C">
    <w:name w:val="491240068F9C47C5ADF70B4B4926036C"/>
  </w:style>
  <w:style w:type="paragraph" w:customStyle="1" w:styleId="E89265FA415F456AB0C8B0E980AC8F19">
    <w:name w:val="E89265FA415F456AB0C8B0E980AC8F19"/>
  </w:style>
  <w:style w:type="paragraph" w:customStyle="1" w:styleId="E54E2C9BEF66433FBB2AF97BF41E1A1E">
    <w:name w:val="E54E2C9BEF66433FBB2AF97BF41E1A1E"/>
  </w:style>
  <w:style w:type="paragraph" w:customStyle="1" w:styleId="E013B8850253409396BD5341DA29C5C0">
    <w:name w:val="E013B8850253409396BD5341DA29C5C0"/>
  </w:style>
  <w:style w:type="paragraph" w:customStyle="1" w:styleId="9ED2315BE7814FA2B8755E264254AC0C">
    <w:name w:val="9ED2315BE7814FA2B8755E264254AC0C"/>
  </w:style>
  <w:style w:type="paragraph" w:customStyle="1" w:styleId="A7882890199D4B28A5E46FB4BD50EA23">
    <w:name w:val="A7882890199D4B28A5E46FB4BD50EA23"/>
  </w:style>
  <w:style w:type="paragraph" w:customStyle="1" w:styleId="DE2C01A7CCA5441BA00935342ED295F4">
    <w:name w:val="DE2C01A7CCA5441BA00935342ED295F4"/>
  </w:style>
  <w:style w:type="paragraph" w:customStyle="1" w:styleId="3EC144D2CD9E4235A6EDE22EB76D9B74">
    <w:name w:val="3EC144D2CD9E4235A6EDE22EB76D9B74"/>
  </w:style>
  <w:style w:type="paragraph" w:customStyle="1" w:styleId="866DE90D794F4038830C8F5B602BCAA4">
    <w:name w:val="866DE90D794F4038830C8F5B602BCAA4"/>
  </w:style>
  <w:style w:type="paragraph" w:customStyle="1" w:styleId="AE60C12BEDC042808293C4C4C0AB5FE9">
    <w:name w:val="AE60C12BEDC042808293C4C4C0AB5FE9"/>
  </w:style>
  <w:style w:type="paragraph" w:customStyle="1" w:styleId="D907C042AC5E4606AC4AF7D26EEF5314">
    <w:name w:val="D907C042AC5E4606AC4AF7D26EEF5314"/>
  </w:style>
  <w:style w:type="paragraph" w:customStyle="1" w:styleId="914BBE15C87F4D9F988859A871C8340B">
    <w:name w:val="914BBE15C87F4D9F988859A871C8340B"/>
  </w:style>
  <w:style w:type="paragraph" w:customStyle="1" w:styleId="FD916942A32F45EF9111EF2191B6019E">
    <w:name w:val="FD916942A32F45EF9111EF2191B6019E"/>
  </w:style>
  <w:style w:type="paragraph" w:customStyle="1" w:styleId="884A43EF07CA4296B209250C542131DA">
    <w:name w:val="884A43EF07CA4296B209250C542131DA"/>
  </w:style>
  <w:style w:type="paragraph" w:customStyle="1" w:styleId="013D9ED77FB94B87B646C24B9A6B94EE">
    <w:name w:val="013D9ED77FB94B87B646C24B9A6B94EE"/>
  </w:style>
  <w:style w:type="paragraph" w:customStyle="1" w:styleId="84D68EE3FB42450FAF86A0DA10D361D8">
    <w:name w:val="84D68EE3FB42450FAF86A0DA10D361D8"/>
  </w:style>
  <w:style w:type="paragraph" w:customStyle="1" w:styleId="C592E7628D2248C6BDACB3CD2A650C52">
    <w:name w:val="C592E7628D2248C6BDACB3CD2A650C52"/>
  </w:style>
  <w:style w:type="paragraph" w:customStyle="1" w:styleId="90CDD1CA007B4E0FBD2361A3CF4DDF84">
    <w:name w:val="90CDD1CA007B4E0FBD2361A3CF4DDF84"/>
  </w:style>
  <w:style w:type="paragraph" w:customStyle="1" w:styleId="B19BB5A6CFE44C078230998CB45D3BC3">
    <w:name w:val="B19BB5A6CFE44C078230998CB45D3BC3"/>
  </w:style>
  <w:style w:type="paragraph" w:customStyle="1" w:styleId="894C713B51AE4B94B34F5C9D706916C0">
    <w:name w:val="894C713B51AE4B94B34F5C9D706916C0"/>
  </w:style>
  <w:style w:type="paragraph" w:customStyle="1" w:styleId="F74E40581B4445E59399EC88121BF4AB">
    <w:name w:val="F74E40581B4445E59399EC88121BF4AB"/>
  </w:style>
  <w:style w:type="paragraph" w:customStyle="1" w:styleId="2739F9A10255487F8310B870E069E354">
    <w:name w:val="2739F9A10255487F8310B870E069E354"/>
  </w:style>
  <w:style w:type="paragraph" w:customStyle="1" w:styleId="1236FDB596E0405EA2A87B06B7AD4F00">
    <w:name w:val="1236FDB596E0405EA2A87B06B7AD4F00"/>
  </w:style>
  <w:style w:type="paragraph" w:customStyle="1" w:styleId="237077BE94844654937FA60B1D1063CB">
    <w:name w:val="237077BE94844654937FA60B1D1063CB"/>
  </w:style>
  <w:style w:type="paragraph" w:customStyle="1" w:styleId="5ECF5E9A94C74684AE236EEE1139C85E">
    <w:name w:val="5ECF5E9A94C74684AE236EEE1139C85E"/>
  </w:style>
  <w:style w:type="paragraph" w:customStyle="1" w:styleId="4ED5D97C9E084A838945270A0510CF4A">
    <w:name w:val="4ED5D97C9E084A838945270A0510CF4A"/>
  </w:style>
  <w:style w:type="paragraph" w:customStyle="1" w:styleId="628B26841BB54FB08DE2DEEB41991CF8">
    <w:name w:val="628B26841BB54FB08DE2DEEB41991CF8"/>
  </w:style>
  <w:style w:type="paragraph" w:customStyle="1" w:styleId="74EFD6F0E3C44143827D2D59CB17C587">
    <w:name w:val="74EFD6F0E3C44143827D2D59CB17C587"/>
  </w:style>
  <w:style w:type="paragraph" w:customStyle="1" w:styleId="F701C6585B534D3C8FABD2BA5048C041">
    <w:name w:val="F701C6585B534D3C8FABD2BA5048C041"/>
  </w:style>
  <w:style w:type="paragraph" w:customStyle="1" w:styleId="7F9FCE0C5EA444D18A537FD9317D959A">
    <w:name w:val="7F9FCE0C5EA444D18A537FD9317D959A"/>
  </w:style>
  <w:style w:type="paragraph" w:customStyle="1" w:styleId="AB133AFE45C1420FAA05DDAD8A95982F">
    <w:name w:val="AB133AFE45C1420FAA05DDAD8A95982F"/>
  </w:style>
  <w:style w:type="paragraph" w:customStyle="1" w:styleId="E172309BBD5846A5B80327150DA5F268">
    <w:name w:val="E172309BBD5846A5B80327150DA5F268"/>
  </w:style>
  <w:style w:type="paragraph" w:customStyle="1" w:styleId="A516BEAF0AD54FDA99F620188F0AC929">
    <w:name w:val="A516BEAF0AD54FDA99F620188F0AC929"/>
  </w:style>
  <w:style w:type="paragraph" w:customStyle="1" w:styleId="1EF1403920164CFFAEDB62F0FAA40870">
    <w:name w:val="1EF1403920164CFFAEDB62F0FAA40870"/>
  </w:style>
  <w:style w:type="paragraph" w:customStyle="1" w:styleId="03D96DB0BDBA4752825784FFC4D81E5A">
    <w:name w:val="03D96DB0BDBA4752825784FFC4D81E5A"/>
  </w:style>
  <w:style w:type="paragraph" w:customStyle="1" w:styleId="A06EA14B5FFB4B75B675E837A84D725B">
    <w:name w:val="A06EA14B5FFB4B75B675E837A84D725B"/>
  </w:style>
  <w:style w:type="paragraph" w:customStyle="1" w:styleId="1EC858A7699742E09E838B4CA8289696">
    <w:name w:val="1EC858A7699742E09E838B4CA8289696"/>
  </w:style>
  <w:style w:type="paragraph" w:customStyle="1" w:styleId="080AE802382648FD863E4FAC2F562D12">
    <w:name w:val="080AE802382648FD863E4FAC2F562D12"/>
  </w:style>
  <w:style w:type="paragraph" w:customStyle="1" w:styleId="0B8F28CC7DC24A7E9CDA24666EE5D9C2">
    <w:name w:val="0B8F28CC7DC24A7E9CDA24666EE5D9C2"/>
  </w:style>
  <w:style w:type="paragraph" w:customStyle="1" w:styleId="C109D9A5DC2F4E3180D415ADDB069511">
    <w:name w:val="C109D9A5DC2F4E3180D415ADDB069511"/>
  </w:style>
  <w:style w:type="paragraph" w:customStyle="1" w:styleId="6B09C4D31C994A0391E264646AE51E2B">
    <w:name w:val="6B09C4D31C994A0391E264646AE51E2B"/>
  </w:style>
  <w:style w:type="paragraph" w:customStyle="1" w:styleId="5412427A0B6B4351B814D0D4524F3AD2">
    <w:name w:val="5412427A0B6B4351B814D0D4524F3AD2"/>
  </w:style>
  <w:style w:type="paragraph" w:customStyle="1" w:styleId="8C5B4A46BAFC43DB891B9239B6FD5250">
    <w:name w:val="8C5B4A46BAFC43DB891B9239B6FD5250"/>
  </w:style>
  <w:style w:type="paragraph" w:customStyle="1" w:styleId="DC9F80D3413E4FB89A0E104FD2D08A72">
    <w:name w:val="DC9F80D3413E4FB89A0E104FD2D08A72"/>
  </w:style>
  <w:style w:type="paragraph" w:customStyle="1" w:styleId="DF366DDA1776473B88FDE04E8C4196CC">
    <w:name w:val="DF366DDA1776473B88FDE04E8C4196CC"/>
  </w:style>
  <w:style w:type="paragraph" w:customStyle="1" w:styleId="76442BCE5BC04ECEB9262201F4B38E83">
    <w:name w:val="76442BCE5BC04ECEB9262201F4B38E83"/>
  </w:style>
  <w:style w:type="paragraph" w:customStyle="1" w:styleId="3338F617ACBF42609D4D3D117FF29A89">
    <w:name w:val="3338F617ACBF42609D4D3D117FF29A89"/>
  </w:style>
  <w:style w:type="paragraph" w:customStyle="1" w:styleId="95EF2329404C4E9ABFCB8274DED4AAFB">
    <w:name w:val="95EF2329404C4E9ABFCB8274DED4AAFB"/>
  </w:style>
  <w:style w:type="paragraph" w:customStyle="1" w:styleId="C7B9650BDB1C4978AB0D1CE1E6BE3DA8">
    <w:name w:val="C7B9650BDB1C4978AB0D1CE1E6BE3DA8"/>
  </w:style>
  <w:style w:type="paragraph" w:customStyle="1" w:styleId="AA8C0F40DEFA4C3ABEA6B6DBA1F84EE9">
    <w:name w:val="AA8C0F40DEFA4C3ABEA6B6DBA1F84EE9"/>
  </w:style>
  <w:style w:type="paragraph" w:customStyle="1" w:styleId="7D4EC2C0D50B4B91B4B47758033E50AB">
    <w:name w:val="7D4EC2C0D50B4B91B4B47758033E50AB"/>
  </w:style>
  <w:style w:type="paragraph" w:customStyle="1" w:styleId="78EB5DEB45004146838A455692E8E830">
    <w:name w:val="78EB5DEB45004146838A455692E8E830"/>
  </w:style>
  <w:style w:type="paragraph" w:customStyle="1" w:styleId="21282123BB434A5985418357C745649D">
    <w:name w:val="21282123BB434A5985418357C745649D"/>
  </w:style>
  <w:style w:type="paragraph" w:customStyle="1" w:styleId="C7A0E381B9F1432BB5A8A2D50992C7D5">
    <w:name w:val="C7A0E381B9F1432BB5A8A2D50992C7D5"/>
  </w:style>
  <w:style w:type="paragraph" w:customStyle="1" w:styleId="4BD97CF3E81C474E804C90D58839F1FC">
    <w:name w:val="4BD97CF3E81C474E804C90D58839F1FC"/>
  </w:style>
  <w:style w:type="paragraph" w:customStyle="1" w:styleId="EF33027551F14E349489497639D3C0B1">
    <w:name w:val="EF33027551F14E349489497639D3C0B1"/>
  </w:style>
  <w:style w:type="paragraph" w:customStyle="1" w:styleId="0C65AD821CE5443D8DD1FC3AB33F2B79">
    <w:name w:val="0C65AD821CE5443D8DD1FC3AB33F2B79"/>
  </w:style>
  <w:style w:type="paragraph" w:customStyle="1" w:styleId="5F1D533398E843C68E6BF07B6D6B8D3B">
    <w:name w:val="5F1D533398E843C68E6BF07B6D6B8D3B"/>
  </w:style>
  <w:style w:type="paragraph" w:customStyle="1" w:styleId="7EC5967FD1AD4FE795EC034BA10181CA">
    <w:name w:val="7EC5967FD1AD4FE795EC034BA10181CA"/>
  </w:style>
  <w:style w:type="paragraph" w:customStyle="1" w:styleId="B69613FC434743378EECB4C8613E004E">
    <w:name w:val="B69613FC434743378EECB4C8613E004E"/>
  </w:style>
  <w:style w:type="paragraph" w:customStyle="1" w:styleId="A45F715F121A436EA54D48700C6D4742">
    <w:name w:val="A45F715F121A436EA54D48700C6D4742"/>
  </w:style>
  <w:style w:type="paragraph" w:styleId="Listaconvietas2">
    <w:name w:val="List Bullet 2"/>
    <w:basedOn w:val="Normal"/>
    <w:uiPriority w:val="99"/>
    <w:pPr>
      <w:numPr>
        <w:numId w:val="3"/>
      </w:numPr>
      <w:spacing w:after="60" w:line="288" w:lineRule="auto"/>
      <w:ind w:left="714" w:hanging="357"/>
    </w:pPr>
    <w:rPr>
      <w:rFonts w:eastAsiaTheme="minorHAnsi"/>
      <w:color w:val="595959" w:themeColor="text1" w:themeTint="A6"/>
      <w:sz w:val="24"/>
      <w:lang w:val="es-ES" w:eastAsia="en-US"/>
    </w:rPr>
  </w:style>
  <w:style w:type="paragraph" w:customStyle="1" w:styleId="C47E570F0FD64BD6A180B6B076CF2C29">
    <w:name w:val="C47E570F0FD64BD6A180B6B076CF2C29"/>
  </w:style>
  <w:style w:type="paragraph" w:customStyle="1" w:styleId="FC072B317DBA4E88922483C4C56E79AF">
    <w:name w:val="FC072B317DBA4E88922483C4C56E79AF"/>
  </w:style>
  <w:style w:type="paragraph" w:customStyle="1" w:styleId="213703BDAF1442D9AFDF18D380183983">
    <w:name w:val="213703BDAF1442D9AFDF18D380183983"/>
  </w:style>
  <w:style w:type="paragraph" w:customStyle="1" w:styleId="DA3280FFA7CC4E629F1877D4DC3F1D4A">
    <w:name w:val="DA3280FFA7CC4E629F1877D4DC3F1D4A"/>
  </w:style>
  <w:style w:type="paragraph" w:customStyle="1" w:styleId="1C4B7FA81ADB4972A8F74BCFB1852916">
    <w:name w:val="1C4B7FA81ADB4972A8F74BCFB1852916"/>
  </w:style>
  <w:style w:type="paragraph" w:customStyle="1" w:styleId="1155E465187142FB96404361FCB5EABD">
    <w:name w:val="1155E465187142FB96404361FCB5EABD"/>
  </w:style>
  <w:style w:type="paragraph" w:customStyle="1" w:styleId="950115D658424036B573D5E14F1A5A1A">
    <w:name w:val="950115D658424036B573D5E14F1A5A1A"/>
  </w:style>
  <w:style w:type="paragraph" w:customStyle="1" w:styleId="D6A6AA77CCF64D0099F491D24286D063">
    <w:name w:val="D6A6AA77CCF64D0099F491D24286D063"/>
  </w:style>
  <w:style w:type="paragraph" w:customStyle="1" w:styleId="DD944F5A45CB4F0B808CE4A0332569A3">
    <w:name w:val="DD944F5A45CB4F0B808CE4A0332569A3"/>
  </w:style>
  <w:style w:type="paragraph" w:customStyle="1" w:styleId="34C60FA1E57D4AFD9FC4D340381A49E1">
    <w:name w:val="34C60FA1E57D4AFD9FC4D340381A49E1"/>
  </w:style>
  <w:style w:type="paragraph" w:customStyle="1" w:styleId="BB4DD3D460DB4F7D9E2715E15162C4EE">
    <w:name w:val="BB4DD3D460DB4F7D9E2715E15162C4EE"/>
  </w:style>
  <w:style w:type="paragraph" w:customStyle="1" w:styleId="BD6ADA77A387498C84518E80090504BD">
    <w:name w:val="BD6ADA77A387498C84518E80090504BD"/>
  </w:style>
  <w:style w:type="paragraph" w:customStyle="1" w:styleId="8BF8F060825E42ABACF49509AB59CB25">
    <w:name w:val="8BF8F060825E42ABACF49509AB59CB25"/>
  </w:style>
  <w:style w:type="paragraph" w:customStyle="1" w:styleId="9705F9A97AF6457E8AB997DB3D11FA06">
    <w:name w:val="9705F9A97AF6457E8AB997DB3D11FA06"/>
  </w:style>
  <w:style w:type="paragraph" w:customStyle="1" w:styleId="9CFC026511A64B5AADEAD636D063F20E">
    <w:name w:val="9CFC026511A64B5AADEAD636D063F20E"/>
  </w:style>
  <w:style w:type="paragraph" w:customStyle="1" w:styleId="C8C020A86C134AA3A741F887420C7270">
    <w:name w:val="C8C020A86C134AA3A741F887420C7270"/>
  </w:style>
  <w:style w:type="paragraph" w:customStyle="1" w:styleId="132ACDF2D2A341B59F09621029F93BD0">
    <w:name w:val="132ACDF2D2A341B59F09621029F93BD0"/>
  </w:style>
  <w:style w:type="paragraph" w:customStyle="1" w:styleId="5AF8746A7A9E47B68F3FB01436C91469">
    <w:name w:val="5AF8746A7A9E47B68F3FB01436C91469"/>
  </w:style>
  <w:style w:type="paragraph" w:customStyle="1" w:styleId="9185F5C715FE4BF9B70068177966BA0D">
    <w:name w:val="9185F5C715FE4BF9B70068177966BA0D"/>
  </w:style>
  <w:style w:type="paragraph" w:customStyle="1" w:styleId="FA939519756B4C58B2C55CC47CBD5DF4">
    <w:name w:val="FA939519756B4C58B2C55CC47CBD5DF4"/>
  </w:style>
  <w:style w:type="paragraph" w:customStyle="1" w:styleId="8024285751754D278553AC8A5C4F223A">
    <w:name w:val="8024285751754D278553AC8A5C4F223A"/>
  </w:style>
  <w:style w:type="paragraph" w:customStyle="1" w:styleId="AB0C72F64A6443E4899A7BF131A585A6">
    <w:name w:val="AB0C72F64A6443E4899A7BF131A585A6"/>
  </w:style>
  <w:style w:type="paragraph" w:customStyle="1" w:styleId="6B21FEF928224059A6318827C08CAC0F">
    <w:name w:val="6B21FEF928224059A6318827C08CAC0F"/>
  </w:style>
  <w:style w:type="paragraph" w:customStyle="1" w:styleId="AB4E8868A43F4CCC881FE801D9126109">
    <w:name w:val="AB4E8868A43F4CCC881FE801D9126109"/>
  </w:style>
  <w:style w:type="paragraph" w:customStyle="1" w:styleId="F334D8ED365B46C1BDC6B06BCC623759">
    <w:name w:val="F334D8ED365B46C1BDC6B06BCC623759"/>
  </w:style>
  <w:style w:type="paragraph" w:customStyle="1" w:styleId="2D4B7748281543D9BB23F950924DEB8A">
    <w:name w:val="2D4B7748281543D9BB23F950924DEB8A"/>
  </w:style>
  <w:style w:type="paragraph" w:customStyle="1" w:styleId="5AE7F82C148E464FA238C503E5287D75">
    <w:name w:val="5AE7F82C148E464FA238C503E5287D75"/>
  </w:style>
  <w:style w:type="paragraph" w:customStyle="1" w:styleId="D84492BE173048A2A0A0FD217294B722">
    <w:name w:val="D84492BE173048A2A0A0FD217294B722"/>
  </w:style>
  <w:style w:type="paragraph" w:customStyle="1" w:styleId="3E0CA3DAEAC34795886A0B65FC492CAF">
    <w:name w:val="3E0CA3DAEAC34795886A0B65FC492CAF"/>
  </w:style>
  <w:style w:type="paragraph" w:customStyle="1" w:styleId="9066F0FB6CE841DF9FDDEC0B64D5E5F3">
    <w:name w:val="9066F0FB6CE841DF9FDDEC0B64D5E5F3"/>
  </w:style>
  <w:style w:type="paragraph" w:customStyle="1" w:styleId="C4781C03D76149A791D33A75573A54AC">
    <w:name w:val="C4781C03D76149A791D33A75573A54AC"/>
  </w:style>
  <w:style w:type="paragraph" w:customStyle="1" w:styleId="BE17FD443D29454AB8F9DE8C0F9FC148">
    <w:name w:val="BE17FD443D29454AB8F9DE8C0F9FC148"/>
  </w:style>
  <w:style w:type="paragraph" w:customStyle="1" w:styleId="5B09153AE15C43E98E179213B138B189">
    <w:name w:val="5B09153AE15C43E98E179213B138B189"/>
  </w:style>
  <w:style w:type="paragraph" w:customStyle="1" w:styleId="D78D1F9D51844A00AC74DE052A4A6980">
    <w:name w:val="D78D1F9D51844A00AC74DE052A4A6980"/>
  </w:style>
  <w:style w:type="paragraph" w:customStyle="1" w:styleId="4DF288D90FBE47208F5242E501416F83">
    <w:name w:val="4DF288D90FBE47208F5242E501416F83"/>
  </w:style>
  <w:style w:type="paragraph" w:customStyle="1" w:styleId="59A73A6943684C75AC7D25F5D1B4FE7A">
    <w:name w:val="59A73A6943684C75AC7D25F5D1B4FE7A"/>
  </w:style>
  <w:style w:type="paragraph" w:customStyle="1" w:styleId="DA851C6FD2C54501B2AA3F18DE2A7973">
    <w:name w:val="DA851C6FD2C54501B2AA3F18DE2A7973"/>
  </w:style>
  <w:style w:type="paragraph" w:customStyle="1" w:styleId="06E9F24280DD4B42B50289B8B3485272">
    <w:name w:val="06E9F24280DD4B42B50289B8B3485272"/>
  </w:style>
  <w:style w:type="paragraph" w:customStyle="1" w:styleId="3E2E534AB52D43A4BB29ABF07D711292">
    <w:name w:val="3E2E534AB52D43A4BB29ABF07D711292"/>
  </w:style>
  <w:style w:type="paragraph" w:customStyle="1" w:styleId="AF3E56EF74B649A79A82DA2611F683B7">
    <w:name w:val="AF3E56EF74B649A79A82DA2611F683B7"/>
  </w:style>
  <w:style w:type="paragraph" w:customStyle="1" w:styleId="AADDCDE383844515BD6D0F2E7238E387">
    <w:name w:val="AADDCDE383844515BD6D0F2E7238E387"/>
  </w:style>
  <w:style w:type="paragraph" w:customStyle="1" w:styleId="77EEDFFAF5B048BBB7D40F9DF219B017">
    <w:name w:val="77EEDFFAF5B048BBB7D40F9DF219B017"/>
  </w:style>
  <w:style w:type="paragraph" w:customStyle="1" w:styleId="EEB8FB041C47497CB69ED5661722951A">
    <w:name w:val="EEB8FB041C47497CB69ED5661722951A"/>
  </w:style>
  <w:style w:type="paragraph" w:customStyle="1" w:styleId="17322003B9EE48C4AFAD2FB64E1112E2">
    <w:name w:val="17322003B9EE48C4AFAD2FB64E1112E2"/>
  </w:style>
  <w:style w:type="paragraph" w:customStyle="1" w:styleId="89DC96291C1E43EC84A8E4342C10A946">
    <w:name w:val="89DC96291C1E43EC84A8E4342C10A946"/>
  </w:style>
  <w:style w:type="paragraph" w:customStyle="1" w:styleId="14C89FC59EF34F4390DA87324813692D">
    <w:name w:val="14C89FC59EF34F4390DA87324813692D"/>
  </w:style>
  <w:style w:type="paragraph" w:customStyle="1" w:styleId="0198E6919B5B4DAA9BD7B88C500F2654">
    <w:name w:val="0198E6919B5B4DAA9BD7B88C500F2654"/>
  </w:style>
  <w:style w:type="paragraph" w:customStyle="1" w:styleId="419EFABE52844938B174300288B4366E">
    <w:name w:val="419EFABE52844938B174300288B4366E"/>
  </w:style>
  <w:style w:type="paragraph" w:customStyle="1" w:styleId="43A3779B1F074E5488BF91791CA01FAA">
    <w:name w:val="43A3779B1F074E5488BF91791CA01FAA"/>
  </w:style>
  <w:style w:type="paragraph" w:customStyle="1" w:styleId="304AD301760A4A30ACB5B102A5FB70E8">
    <w:name w:val="304AD301760A4A30ACB5B102A5FB70E8"/>
  </w:style>
  <w:style w:type="paragraph" w:customStyle="1" w:styleId="7F5626C85A154C2796A2DC6B0C7F7650">
    <w:name w:val="7F5626C85A154C2796A2DC6B0C7F7650"/>
  </w:style>
  <w:style w:type="paragraph" w:customStyle="1" w:styleId="ED9483E052E24AFC845321591CABD8D5">
    <w:name w:val="ED9483E052E24AFC845321591CABD8D5"/>
  </w:style>
  <w:style w:type="paragraph" w:customStyle="1" w:styleId="053C73BD9B3E44EA8662B0A5D714D630">
    <w:name w:val="053C73BD9B3E44EA8662B0A5D714D630"/>
  </w:style>
  <w:style w:type="paragraph" w:customStyle="1" w:styleId="B66FB929F7674EAFA18AB45D65C523C9">
    <w:name w:val="B66FB929F7674EAFA18AB45D65C523C9"/>
  </w:style>
  <w:style w:type="paragraph" w:customStyle="1" w:styleId="BAE8709F79B84634B5831FE31FA20F98">
    <w:name w:val="BAE8709F79B84634B5831FE31FA20F98"/>
  </w:style>
  <w:style w:type="paragraph" w:customStyle="1" w:styleId="03B01D1A19FD43E9ADE90729D40A3FA8">
    <w:name w:val="03B01D1A19FD43E9ADE90729D40A3FA8"/>
  </w:style>
  <w:style w:type="paragraph" w:customStyle="1" w:styleId="390748282E7946B698E41234135C8AB6">
    <w:name w:val="390748282E7946B698E41234135C8AB6"/>
  </w:style>
  <w:style w:type="paragraph" w:customStyle="1" w:styleId="028D2A70380A46C7B858A466DA9C85C4">
    <w:name w:val="028D2A70380A46C7B858A466DA9C85C4"/>
  </w:style>
  <w:style w:type="paragraph" w:customStyle="1" w:styleId="EF0053084F9643038C6FBB7EDEDB23EB">
    <w:name w:val="EF0053084F9643038C6FBB7EDEDB23EB"/>
  </w:style>
  <w:style w:type="paragraph" w:customStyle="1" w:styleId="6090199664064312968C580A05FCD1FE">
    <w:name w:val="6090199664064312968C580A05FCD1FE"/>
  </w:style>
  <w:style w:type="paragraph" w:customStyle="1" w:styleId="E47EC303301F4CB080C8A258C52BEF73">
    <w:name w:val="E47EC303301F4CB080C8A258C52BEF73"/>
  </w:style>
  <w:style w:type="paragraph" w:customStyle="1" w:styleId="4747BBB99FCF423E8BCCA160FF0571A2">
    <w:name w:val="4747BBB99FCF423E8BCCA160FF0571A2"/>
  </w:style>
  <w:style w:type="paragraph" w:customStyle="1" w:styleId="55B6E4BA67D442F29BEFA53176EB17F9">
    <w:name w:val="55B6E4BA67D442F29BEFA53176EB17F9"/>
  </w:style>
  <w:style w:type="paragraph" w:customStyle="1" w:styleId="27000745CC7D44DEB5B0C6A633983E58">
    <w:name w:val="27000745CC7D44DEB5B0C6A633983E58"/>
  </w:style>
  <w:style w:type="paragraph" w:customStyle="1" w:styleId="8F1137405D7C4FFE8D50AE86762FCF9A">
    <w:name w:val="8F1137405D7C4FFE8D50AE86762FCF9A"/>
  </w:style>
  <w:style w:type="paragraph" w:customStyle="1" w:styleId="D8E0D0F747F5469BB498048B2B84E246">
    <w:name w:val="D8E0D0F747F5469BB498048B2B84E246"/>
  </w:style>
  <w:style w:type="paragraph" w:customStyle="1" w:styleId="9836C0B609614941B92886E8FCB5F75A">
    <w:name w:val="9836C0B609614941B92886E8FCB5F75A"/>
  </w:style>
  <w:style w:type="paragraph" w:customStyle="1" w:styleId="77A8E991AC77436DAD9E783F7392C929">
    <w:name w:val="77A8E991AC77436DAD9E783F7392C929"/>
  </w:style>
  <w:style w:type="paragraph" w:customStyle="1" w:styleId="19A457E665CC42F7B19B0702800590DC">
    <w:name w:val="19A457E665CC42F7B19B0702800590DC"/>
  </w:style>
  <w:style w:type="paragraph" w:customStyle="1" w:styleId="AB575F71713347E1A21B394BDE3EDA1A">
    <w:name w:val="AB575F71713347E1A21B394BDE3EDA1A"/>
  </w:style>
  <w:style w:type="paragraph" w:customStyle="1" w:styleId="2609891471E94EA0851DBC70B673BFB5">
    <w:name w:val="2609891471E94EA0851DBC70B673BFB5"/>
  </w:style>
  <w:style w:type="paragraph" w:customStyle="1" w:styleId="944391500E484E268ECC590E87FE9D7F">
    <w:name w:val="944391500E484E268ECC590E87FE9D7F"/>
  </w:style>
  <w:style w:type="paragraph" w:customStyle="1" w:styleId="6F673215680545B1B6D850FC4609C5B4">
    <w:name w:val="6F673215680545B1B6D850FC4609C5B4"/>
  </w:style>
  <w:style w:type="paragraph" w:customStyle="1" w:styleId="6B9EE399425243E2AAF839E28EE054C5">
    <w:name w:val="6B9EE399425243E2AAF839E28EE054C5"/>
  </w:style>
  <w:style w:type="paragraph" w:customStyle="1" w:styleId="0C46567B4E0C4CB7B7D048D6D9EF3EA2">
    <w:name w:val="0C46567B4E0C4CB7B7D048D6D9EF3EA2"/>
  </w:style>
  <w:style w:type="paragraph" w:customStyle="1" w:styleId="9B469560C3794333A45BB6EBEA006F6C">
    <w:name w:val="9B469560C3794333A45BB6EBEA006F6C"/>
  </w:style>
  <w:style w:type="paragraph" w:customStyle="1" w:styleId="D97A90F460F940A298DAC3DCED417E9E">
    <w:name w:val="D97A90F460F940A298DAC3DCED417E9E"/>
  </w:style>
  <w:style w:type="paragraph" w:customStyle="1" w:styleId="F1E9B50422384A78BBF101474574FF56">
    <w:name w:val="F1E9B50422384A78BBF101474574FF56"/>
  </w:style>
  <w:style w:type="paragraph" w:customStyle="1" w:styleId="F6C4935D68BD4B2499D16699C5AE913A">
    <w:name w:val="F6C4935D68BD4B2499D16699C5AE913A"/>
  </w:style>
  <w:style w:type="paragraph" w:customStyle="1" w:styleId="86BC2769E2C242A4964B0403919618B3">
    <w:name w:val="86BC2769E2C242A4964B0403919618B3"/>
  </w:style>
  <w:style w:type="paragraph" w:customStyle="1" w:styleId="A71ACE097B2543D7B177FE10811682B1">
    <w:name w:val="A71ACE097B2543D7B177FE10811682B1"/>
  </w:style>
  <w:style w:type="paragraph" w:customStyle="1" w:styleId="7B2679BE103547DB947ACC15C07FEDA3">
    <w:name w:val="7B2679BE103547DB947ACC15C07FEDA3"/>
  </w:style>
  <w:style w:type="paragraph" w:customStyle="1" w:styleId="DA5A013748CB4B06ADAC9346DBDF344E">
    <w:name w:val="DA5A013748CB4B06ADAC9346DBDF344E"/>
  </w:style>
  <w:style w:type="paragraph" w:customStyle="1" w:styleId="84ED58806BBC4637AB3890302C161065">
    <w:name w:val="84ED58806BBC4637AB3890302C161065"/>
  </w:style>
  <w:style w:type="paragraph" w:customStyle="1" w:styleId="A8F09334DB4C414BA6ED0057CF0C4C80">
    <w:name w:val="A8F09334DB4C414BA6ED0057CF0C4C80"/>
  </w:style>
  <w:style w:type="paragraph" w:customStyle="1" w:styleId="2E2BF062FD044F49B9BE2C1FD590EC8F">
    <w:name w:val="2E2BF062FD044F49B9BE2C1FD590EC8F"/>
  </w:style>
  <w:style w:type="paragraph" w:customStyle="1" w:styleId="988E5DBE238940EAB124D3B34A528F8E">
    <w:name w:val="988E5DBE238940EAB124D3B34A528F8E"/>
  </w:style>
  <w:style w:type="paragraph" w:customStyle="1" w:styleId="88CDED82E06A4947B75DC0E329084FFE">
    <w:name w:val="88CDED82E06A4947B75DC0E329084FFE"/>
  </w:style>
  <w:style w:type="paragraph" w:customStyle="1" w:styleId="C78AF186BBC94072B23B82F7DB5FB800">
    <w:name w:val="C78AF186BBC94072B23B82F7DB5FB800"/>
  </w:style>
  <w:style w:type="paragraph" w:customStyle="1" w:styleId="990ED4F9EEC8407A8A4C32153D911934">
    <w:name w:val="990ED4F9EEC8407A8A4C32153D911934"/>
  </w:style>
  <w:style w:type="paragraph" w:customStyle="1" w:styleId="0042F1D4DEC04087A1CE42C3BF57A70B">
    <w:name w:val="0042F1D4DEC04087A1CE42C3BF57A70B"/>
  </w:style>
  <w:style w:type="paragraph" w:customStyle="1" w:styleId="95E7BFDF6F734BD29673FEDFF862F594">
    <w:name w:val="95E7BFDF6F734BD29673FEDFF862F594"/>
  </w:style>
  <w:style w:type="paragraph" w:customStyle="1" w:styleId="B041361DAF474C02BBEAB558419FA1A6">
    <w:name w:val="B041361DAF474C02BBEAB558419FA1A6"/>
  </w:style>
  <w:style w:type="paragraph" w:customStyle="1" w:styleId="AA91878A982C4EA8820F0F7C57D4A2B3">
    <w:name w:val="AA91878A982C4EA8820F0F7C57D4A2B3"/>
  </w:style>
  <w:style w:type="paragraph" w:customStyle="1" w:styleId="BE6C335D52D94031A821CD10F885A1CA">
    <w:name w:val="BE6C335D52D94031A821CD10F885A1CA"/>
  </w:style>
  <w:style w:type="paragraph" w:customStyle="1" w:styleId="52669696E35F4413ACE8BE181CB02F39">
    <w:name w:val="52669696E35F4413ACE8BE181CB02F39"/>
  </w:style>
  <w:style w:type="paragraph" w:customStyle="1" w:styleId="E41F6CFB2C8E4EA4AE343CEAECC9C0C8">
    <w:name w:val="E41F6CFB2C8E4EA4AE343CEAECC9C0C8"/>
  </w:style>
  <w:style w:type="paragraph" w:customStyle="1" w:styleId="CD308A08A58A46CB8131C085449E537A">
    <w:name w:val="CD308A08A58A46CB8131C085449E537A"/>
  </w:style>
  <w:style w:type="paragraph" w:customStyle="1" w:styleId="20EE3828E3174ED2AB46D39CA28BED1D">
    <w:name w:val="20EE3828E3174ED2AB46D39CA28BED1D"/>
  </w:style>
  <w:style w:type="paragraph" w:customStyle="1" w:styleId="5555D3B0B408441C9CE66C5D166DC148">
    <w:name w:val="5555D3B0B408441C9CE66C5D166DC148"/>
  </w:style>
  <w:style w:type="paragraph" w:customStyle="1" w:styleId="BA9497FFC47941FEB7744EE36163CD66">
    <w:name w:val="BA9497FFC47941FEB7744EE36163CD66"/>
  </w:style>
  <w:style w:type="paragraph" w:customStyle="1" w:styleId="070094444FFF4D1C971DF95A88DDC74F">
    <w:name w:val="070094444FFF4D1C971DF95A88DDC74F"/>
  </w:style>
  <w:style w:type="paragraph" w:customStyle="1" w:styleId="6A5EC1A7D4904092B7227B4A930F4329">
    <w:name w:val="6A5EC1A7D4904092B7227B4A930F4329"/>
  </w:style>
  <w:style w:type="paragraph" w:customStyle="1" w:styleId="929EA5B8AE30403FB0CFD3A64E90E628">
    <w:name w:val="929EA5B8AE30403FB0CFD3A64E90E628"/>
  </w:style>
  <w:style w:type="paragraph" w:customStyle="1" w:styleId="B0DE24A1641B4980ACD67251DE1BAE04">
    <w:name w:val="B0DE24A1641B4980ACD67251DE1BAE04"/>
  </w:style>
  <w:style w:type="paragraph" w:customStyle="1" w:styleId="843D1F6E8B984B27A4AD0E2095526A1D">
    <w:name w:val="843D1F6E8B984B27A4AD0E2095526A1D"/>
  </w:style>
  <w:style w:type="paragraph" w:customStyle="1" w:styleId="7BBEBCA3A8F6460BAAE784C0A88DC1BF">
    <w:name w:val="7BBEBCA3A8F6460BAAE784C0A88DC1BF"/>
  </w:style>
  <w:style w:type="paragraph" w:customStyle="1" w:styleId="24EE27A47C3347908A37DF5BEE1EED3B">
    <w:name w:val="24EE27A47C3347908A37DF5BEE1EED3B"/>
  </w:style>
  <w:style w:type="paragraph" w:customStyle="1" w:styleId="FEA2ED5C9DB54E24928641E4BF26934D">
    <w:name w:val="FEA2ED5C9DB54E24928641E4BF26934D"/>
  </w:style>
  <w:style w:type="paragraph" w:customStyle="1" w:styleId="56F139BB42AC44389C0E8F62705DE0F7">
    <w:name w:val="56F139BB42AC44389C0E8F62705DE0F7"/>
  </w:style>
  <w:style w:type="paragraph" w:customStyle="1" w:styleId="9708AD0ED7B2494E9A7654B526CBE055">
    <w:name w:val="9708AD0ED7B2494E9A7654B526CBE055"/>
  </w:style>
  <w:style w:type="paragraph" w:customStyle="1" w:styleId="37EBB6CFB9364416BF517EB1A3B8175C">
    <w:name w:val="37EBB6CFB9364416BF517EB1A3B8175C"/>
  </w:style>
  <w:style w:type="paragraph" w:customStyle="1" w:styleId="F6D17A051FCE4D09BB640D8FFF2D0FF1">
    <w:name w:val="F6D17A051FCE4D09BB640D8FFF2D0FF1"/>
  </w:style>
  <w:style w:type="paragraph" w:customStyle="1" w:styleId="6C2E9C692BA2418ABCC575C596640432">
    <w:name w:val="6C2E9C692BA2418ABCC575C596640432"/>
  </w:style>
  <w:style w:type="paragraph" w:customStyle="1" w:styleId="AAD845BA513A4AB3AEEBFA23CE3A2CD3">
    <w:name w:val="AAD845BA513A4AB3AEEBFA23CE3A2CD3"/>
  </w:style>
  <w:style w:type="paragraph" w:customStyle="1" w:styleId="D3185355484049E8AD437E676FFB2F23">
    <w:name w:val="D3185355484049E8AD437E676FFB2F23"/>
  </w:style>
  <w:style w:type="paragraph" w:customStyle="1" w:styleId="736949DFD85B44C5A214428B61FB0298">
    <w:name w:val="736949DFD85B44C5A214428B61FB0298"/>
  </w:style>
  <w:style w:type="paragraph" w:customStyle="1" w:styleId="86533CCD0AD444FCB56CA7EBED36399C">
    <w:name w:val="86533CCD0AD444FCB56CA7EBED36399C"/>
  </w:style>
  <w:style w:type="paragraph" w:customStyle="1" w:styleId="F1EB19E3F9224B0883168BAD52DD4F32">
    <w:name w:val="F1EB19E3F9224B0883168BAD52DD4F32"/>
  </w:style>
  <w:style w:type="paragraph" w:customStyle="1" w:styleId="2F0189FE3B4B405C8CE4E4CE87F4B5C5">
    <w:name w:val="2F0189FE3B4B405C8CE4E4CE87F4B5C5"/>
  </w:style>
  <w:style w:type="paragraph" w:customStyle="1" w:styleId="F76A02FEDEC049C0836CC69C8FD132BF">
    <w:name w:val="F76A02FEDEC049C0836CC69C8FD132BF"/>
  </w:style>
  <w:style w:type="paragraph" w:customStyle="1" w:styleId="C6142EED737642AFBED5F9507093CB0F">
    <w:name w:val="C6142EED737642AFBED5F9507093CB0F"/>
  </w:style>
  <w:style w:type="paragraph" w:customStyle="1" w:styleId="BDC3D26C45D8402EB3A08A73F36E12B6">
    <w:name w:val="BDC3D26C45D8402EB3A08A73F36E12B6"/>
  </w:style>
  <w:style w:type="paragraph" w:customStyle="1" w:styleId="AF6ECF4D16594C358391BAAD89B810BC">
    <w:name w:val="AF6ECF4D16594C358391BAAD89B810BC"/>
  </w:style>
  <w:style w:type="paragraph" w:customStyle="1" w:styleId="37DCD1B037D04E0A942FABF556069D84">
    <w:name w:val="37DCD1B037D04E0A942FABF556069D84"/>
  </w:style>
  <w:style w:type="paragraph" w:customStyle="1" w:styleId="84EB2B1677BF49B5BD0669ED8BF9F90B">
    <w:name w:val="84EB2B1677BF49B5BD0669ED8BF9F90B"/>
  </w:style>
  <w:style w:type="paragraph" w:customStyle="1" w:styleId="4BB243134B5E4F8589CF9B18749776D8">
    <w:name w:val="4BB243134B5E4F8589CF9B18749776D8"/>
  </w:style>
  <w:style w:type="paragraph" w:customStyle="1" w:styleId="F66FF9B148454562AC25D996B1C750CE">
    <w:name w:val="F66FF9B148454562AC25D996B1C750CE"/>
  </w:style>
  <w:style w:type="paragraph" w:customStyle="1" w:styleId="69B992F0154749B3A475900141502F33">
    <w:name w:val="69B992F0154749B3A475900141502F33"/>
  </w:style>
  <w:style w:type="paragraph" w:customStyle="1" w:styleId="346BCF278FA445568A5383D702160E8D">
    <w:name w:val="346BCF278FA445568A5383D702160E8D"/>
  </w:style>
  <w:style w:type="paragraph" w:customStyle="1" w:styleId="51DC49C4D65741B29750B5D2D9393344">
    <w:name w:val="51DC49C4D65741B29750B5D2D9393344"/>
  </w:style>
  <w:style w:type="paragraph" w:customStyle="1" w:styleId="6F0671C660504CFBB64143E5D1E3A7F3">
    <w:name w:val="6F0671C660504CFBB64143E5D1E3A7F3"/>
  </w:style>
  <w:style w:type="paragraph" w:customStyle="1" w:styleId="3BA22C16398549BE8F3C018151CA669B">
    <w:name w:val="3BA22C16398549BE8F3C018151CA669B"/>
  </w:style>
  <w:style w:type="paragraph" w:customStyle="1" w:styleId="3A7C911956924C73865E41277AF2483D">
    <w:name w:val="3A7C911956924C73865E41277AF2483D"/>
  </w:style>
  <w:style w:type="paragraph" w:customStyle="1" w:styleId="95A93FBBD6904A018AA1375DD251359B">
    <w:name w:val="95A93FBBD6904A018AA1375DD251359B"/>
  </w:style>
  <w:style w:type="paragraph" w:customStyle="1" w:styleId="81AAAD9A868C4B648116D52998137C3E">
    <w:name w:val="81AAAD9A868C4B648116D52998137C3E"/>
  </w:style>
  <w:style w:type="paragraph" w:customStyle="1" w:styleId="B43CADB6E4AA4A0488FA1DB84D173FC5">
    <w:name w:val="B43CADB6E4AA4A0488FA1DB84D173FC5"/>
  </w:style>
  <w:style w:type="paragraph" w:customStyle="1" w:styleId="F21CB9152CFB40228B0448C8FC24FE97">
    <w:name w:val="F21CB9152CFB40228B0448C8FC24FE97"/>
  </w:style>
  <w:style w:type="paragraph" w:customStyle="1" w:styleId="F8B3FDBDC165493B86DFA5261007443C">
    <w:name w:val="F8B3FDBDC165493B86DFA5261007443C"/>
  </w:style>
  <w:style w:type="paragraph" w:customStyle="1" w:styleId="6E4142F739614E1488B067E53F5186D0">
    <w:name w:val="6E4142F739614E1488B067E53F5186D0"/>
  </w:style>
  <w:style w:type="paragraph" w:customStyle="1" w:styleId="4E27BB1E95CE4A28B28C9DEFCA8091DC">
    <w:name w:val="4E27BB1E95CE4A28B28C9DEFCA8091DC"/>
  </w:style>
  <w:style w:type="paragraph" w:customStyle="1" w:styleId="C06BB918A2DA4D77BE25C161A3CAEEE2">
    <w:name w:val="C06BB918A2DA4D77BE25C161A3CAEEE2"/>
  </w:style>
  <w:style w:type="paragraph" w:customStyle="1" w:styleId="F9FC001990424CEFAD7CCE0FC2A89CAF">
    <w:name w:val="F9FC001990424CEFAD7CCE0FC2A89CAF"/>
  </w:style>
  <w:style w:type="paragraph" w:customStyle="1" w:styleId="20E476D3531F42BFB23CFB1ABD903551">
    <w:name w:val="20E476D3531F42BFB23CFB1ABD903551"/>
  </w:style>
  <w:style w:type="paragraph" w:customStyle="1" w:styleId="33DD780A9ACE418AAFB8C0BC6DF6BC84">
    <w:name w:val="33DD780A9ACE418AAFB8C0BC6DF6BC84"/>
  </w:style>
  <w:style w:type="paragraph" w:customStyle="1" w:styleId="30C0D012F64D438F9D41ED30EFABAB67">
    <w:name w:val="30C0D012F64D438F9D41ED30EFABAB67"/>
  </w:style>
  <w:style w:type="paragraph" w:customStyle="1" w:styleId="46D46F9C4DE142A0B10208C744B6CCC2">
    <w:name w:val="46D46F9C4DE142A0B10208C744B6CCC2"/>
  </w:style>
  <w:style w:type="paragraph" w:customStyle="1" w:styleId="BEF22C94FACD4951BEE8FEE3832DD9DB">
    <w:name w:val="BEF22C94FACD4951BEE8FEE3832DD9DB"/>
  </w:style>
  <w:style w:type="paragraph" w:customStyle="1" w:styleId="354E77E3632640BCBACD9216CE2C992E">
    <w:name w:val="354E77E3632640BCBACD9216CE2C992E"/>
  </w:style>
  <w:style w:type="paragraph" w:customStyle="1" w:styleId="9F393A2F0EA64EDEB006C82FC9FBB4CA">
    <w:name w:val="9F393A2F0EA64EDEB006C82FC9FBB4CA"/>
  </w:style>
  <w:style w:type="paragraph" w:customStyle="1" w:styleId="516A2238A2C44284AB9C6BF7877BEC78">
    <w:name w:val="516A2238A2C44284AB9C6BF7877BEC78"/>
  </w:style>
  <w:style w:type="paragraph" w:customStyle="1" w:styleId="6BEB2DF209114C1D8B0F73712D18B99D">
    <w:name w:val="6BEB2DF209114C1D8B0F73712D18B99D"/>
  </w:style>
  <w:style w:type="paragraph" w:customStyle="1" w:styleId="544A7D6ECCA744CE9203970C365387FE">
    <w:name w:val="544A7D6ECCA744CE9203970C365387FE"/>
  </w:style>
  <w:style w:type="paragraph" w:customStyle="1" w:styleId="409C2525A529425AA92CD3AB1A78180C">
    <w:name w:val="409C2525A529425AA92CD3AB1A78180C"/>
  </w:style>
  <w:style w:type="paragraph" w:customStyle="1" w:styleId="6B01BC3A4F4B4C06A542E997CC2B566F">
    <w:name w:val="6B01BC3A4F4B4C06A542E997CC2B566F"/>
  </w:style>
  <w:style w:type="paragraph" w:customStyle="1" w:styleId="C49D0F572BC5477C8F66F2428758F72A">
    <w:name w:val="C49D0F572BC5477C8F66F2428758F72A"/>
  </w:style>
  <w:style w:type="paragraph" w:customStyle="1" w:styleId="EC40C9AD409E46939716C4DCFF12C47B">
    <w:name w:val="EC40C9AD409E46939716C4DCFF12C47B"/>
  </w:style>
  <w:style w:type="paragraph" w:customStyle="1" w:styleId="07CFBC9D5E0D43A09D7C99FB440A9EE5">
    <w:name w:val="07CFBC9D5E0D43A09D7C99FB440A9EE5"/>
  </w:style>
  <w:style w:type="paragraph" w:customStyle="1" w:styleId="571B9651421D428BB4D39E56A7513BEA">
    <w:name w:val="571B9651421D428BB4D39E56A7513BEA"/>
  </w:style>
  <w:style w:type="paragraph" w:customStyle="1" w:styleId="93F4BE6975784AD8B8C821D4EA64019F">
    <w:name w:val="93F4BE6975784AD8B8C821D4EA64019F"/>
  </w:style>
  <w:style w:type="paragraph" w:customStyle="1" w:styleId="5837FF0B67934BAA89ACFB3C9EA6703D">
    <w:name w:val="5837FF0B67934BAA89ACFB3C9EA6703D"/>
  </w:style>
  <w:style w:type="paragraph" w:customStyle="1" w:styleId="B042B4D2473D4770B54DE7B2BA18D0B5">
    <w:name w:val="B042B4D2473D4770B54DE7B2BA18D0B5"/>
  </w:style>
  <w:style w:type="paragraph" w:customStyle="1" w:styleId="2D3303D06C544A919CED2C3AEA66C4D9">
    <w:name w:val="2D3303D06C544A919CED2C3AEA66C4D9"/>
  </w:style>
  <w:style w:type="paragraph" w:customStyle="1" w:styleId="1D28154FB49A4D4F94FECF40A58757B2">
    <w:name w:val="1D28154FB49A4D4F94FECF40A58757B2"/>
  </w:style>
  <w:style w:type="paragraph" w:customStyle="1" w:styleId="A57BD26CF347484A839AE9D8F1F848C4">
    <w:name w:val="A57BD26CF347484A839AE9D8F1F848C4"/>
  </w:style>
  <w:style w:type="paragraph" w:customStyle="1" w:styleId="C650F6B0CC864A8A8D2259B7A5D083C2">
    <w:name w:val="C650F6B0CC864A8A8D2259B7A5D083C2"/>
  </w:style>
  <w:style w:type="paragraph" w:customStyle="1" w:styleId="FEB779A0986041449F8B83080E86D4D1">
    <w:name w:val="FEB779A0986041449F8B83080E86D4D1"/>
  </w:style>
  <w:style w:type="paragraph" w:customStyle="1" w:styleId="5DB82099A656493F99EA1EFB5A340C38">
    <w:name w:val="5DB82099A656493F99EA1EFB5A340C38"/>
  </w:style>
  <w:style w:type="paragraph" w:customStyle="1" w:styleId="B372608ED65C4964BFDC40272D209907">
    <w:name w:val="B372608ED65C4964BFDC40272D209907"/>
  </w:style>
  <w:style w:type="paragraph" w:customStyle="1" w:styleId="66E41D5376004E94B9165590621E18AA">
    <w:name w:val="66E41D5376004E94B9165590621E18AA"/>
  </w:style>
  <w:style w:type="paragraph" w:customStyle="1" w:styleId="63F18574C97D48469575CDFE3FF39519">
    <w:name w:val="63F18574C97D48469575CDFE3FF39519"/>
  </w:style>
  <w:style w:type="paragraph" w:customStyle="1" w:styleId="F9A4FB6824BD4E45BE74DA130676451E">
    <w:name w:val="F9A4FB6824BD4E45BE74DA130676451E"/>
  </w:style>
  <w:style w:type="paragraph" w:customStyle="1" w:styleId="39315952D93B488CA1A9DE948BC15F2A">
    <w:name w:val="39315952D93B488CA1A9DE948BC15F2A"/>
  </w:style>
  <w:style w:type="paragraph" w:customStyle="1" w:styleId="5A8E75B0EFF4425E9813DC6AB3525052">
    <w:name w:val="5A8E75B0EFF4425E9813DC6AB3525052"/>
  </w:style>
  <w:style w:type="paragraph" w:customStyle="1" w:styleId="B939F378879144E1B3782FB675139A09">
    <w:name w:val="B939F378879144E1B3782FB675139A09"/>
  </w:style>
  <w:style w:type="paragraph" w:customStyle="1" w:styleId="69EC9770708E4592AE26DDA51862BDDD">
    <w:name w:val="69EC9770708E4592AE26DDA51862BDDD"/>
  </w:style>
  <w:style w:type="paragraph" w:customStyle="1" w:styleId="4777D83AEC104A30A8A995DCDC83EC54">
    <w:name w:val="4777D83AEC104A30A8A995DCDC83EC54"/>
  </w:style>
  <w:style w:type="paragraph" w:customStyle="1" w:styleId="8E3FF6396FF74148959D325195E9B991">
    <w:name w:val="8E3FF6396FF74148959D325195E9B991"/>
  </w:style>
  <w:style w:type="paragraph" w:customStyle="1" w:styleId="8A3DC77FCDE540B386652743F6794F83">
    <w:name w:val="8A3DC77FCDE540B386652743F6794F83"/>
  </w:style>
  <w:style w:type="paragraph" w:customStyle="1" w:styleId="01B8FF801112408CA6C8B76422AFB6C6">
    <w:name w:val="01B8FF801112408CA6C8B76422AFB6C6"/>
  </w:style>
  <w:style w:type="paragraph" w:customStyle="1" w:styleId="97AADFCF9AAD4BFDB580A4126C277859">
    <w:name w:val="97AADFCF9AAD4BFDB580A4126C277859"/>
  </w:style>
  <w:style w:type="paragraph" w:customStyle="1" w:styleId="298D59A941F447C7B33163519D52A14C">
    <w:name w:val="298D59A941F447C7B33163519D52A14C"/>
  </w:style>
  <w:style w:type="paragraph" w:customStyle="1" w:styleId="686698DD141E49D2BD7B0C8E26391C6B">
    <w:name w:val="686698DD141E49D2BD7B0C8E26391C6B"/>
  </w:style>
  <w:style w:type="paragraph" w:customStyle="1" w:styleId="D4A47423BB454F81AF0022160147BAC5">
    <w:name w:val="D4A47423BB454F81AF0022160147BAC5"/>
  </w:style>
  <w:style w:type="paragraph" w:customStyle="1" w:styleId="2EC6C0CBF2964FD8B397CAAF38B6316A">
    <w:name w:val="2EC6C0CBF2964FD8B397CAAF38B6316A"/>
  </w:style>
  <w:style w:type="paragraph" w:customStyle="1" w:styleId="A69C09D74F65469D985B75BD626073DF">
    <w:name w:val="A69C09D74F65469D985B75BD626073DF"/>
  </w:style>
  <w:style w:type="paragraph" w:customStyle="1" w:styleId="97D03A2779514044AF7F22E8EB61A8CC">
    <w:name w:val="97D03A2779514044AF7F22E8EB61A8CC"/>
  </w:style>
  <w:style w:type="paragraph" w:customStyle="1" w:styleId="E10EEC9F620045E4BF421AEC157277D7">
    <w:name w:val="E10EEC9F620045E4BF421AEC157277D7"/>
  </w:style>
  <w:style w:type="paragraph" w:customStyle="1" w:styleId="AF0107F455C94A21B05090F27E89A981">
    <w:name w:val="AF0107F455C94A21B05090F27E89A981"/>
  </w:style>
  <w:style w:type="paragraph" w:customStyle="1" w:styleId="C30E9B2F6DC04C70933B9D8D556276D0">
    <w:name w:val="C30E9B2F6DC04C70933B9D8D556276D0"/>
  </w:style>
  <w:style w:type="paragraph" w:customStyle="1" w:styleId="DD33FF8662A046BDB8707096DD3DF153">
    <w:name w:val="DD33FF8662A046BDB8707096DD3DF153"/>
  </w:style>
  <w:style w:type="paragraph" w:customStyle="1" w:styleId="C7FB440D3D0640D49BEC68EE6280442B">
    <w:name w:val="C7FB440D3D0640D49BEC68EE6280442B"/>
  </w:style>
  <w:style w:type="paragraph" w:customStyle="1" w:styleId="92F70E4BD35442F29F32ADA0FAE6D224">
    <w:name w:val="92F70E4BD35442F29F32ADA0FAE6D224"/>
  </w:style>
  <w:style w:type="paragraph" w:customStyle="1" w:styleId="924443669BF9441C98E6BD1221170DC9">
    <w:name w:val="924443669BF9441C98E6BD1221170DC9"/>
  </w:style>
  <w:style w:type="paragraph" w:customStyle="1" w:styleId="A2384254EE504C0D8075591EACBB632D">
    <w:name w:val="A2384254EE504C0D8075591EACBB632D"/>
  </w:style>
  <w:style w:type="paragraph" w:customStyle="1" w:styleId="5CE2382F6F534225BB58F4A5F34A28F3">
    <w:name w:val="5CE2382F6F534225BB58F4A5F34A28F3"/>
  </w:style>
  <w:style w:type="paragraph" w:customStyle="1" w:styleId="825857EB27F8446DBEAFB472BF4BD007">
    <w:name w:val="825857EB27F8446DBEAFB472BF4BD007"/>
  </w:style>
  <w:style w:type="paragraph" w:customStyle="1" w:styleId="0BBA755BF7454BD8AA38909A7760DB51">
    <w:name w:val="0BBA755BF7454BD8AA38909A7760DB51"/>
  </w:style>
  <w:style w:type="paragraph" w:customStyle="1" w:styleId="192853C1C5714FCBB147FCFB506617D3">
    <w:name w:val="192853C1C5714FCBB147FCFB506617D3"/>
  </w:style>
  <w:style w:type="paragraph" w:customStyle="1" w:styleId="1D5D9DFE0ABF484BBF16552E452F1BBF">
    <w:name w:val="1D5D9DFE0ABF484BBF16552E452F1BBF"/>
  </w:style>
  <w:style w:type="paragraph" w:customStyle="1" w:styleId="F9C3F23F862F4A1086670B00AE733594">
    <w:name w:val="F9C3F23F862F4A1086670B00AE733594"/>
  </w:style>
  <w:style w:type="paragraph" w:customStyle="1" w:styleId="21A0DA992FFB479E881D32E7412DFEC3">
    <w:name w:val="21A0DA992FFB479E881D32E7412DFEC3"/>
  </w:style>
  <w:style w:type="paragraph" w:customStyle="1" w:styleId="DE43196FE9E94870851DEAC891D76EBB">
    <w:name w:val="DE43196FE9E94870851DEAC891D76EBB"/>
  </w:style>
  <w:style w:type="paragraph" w:customStyle="1" w:styleId="BDC6F85C5CEE4A9E834BFC176875A5E9">
    <w:name w:val="BDC6F85C5CEE4A9E834BFC176875A5E9"/>
  </w:style>
  <w:style w:type="paragraph" w:customStyle="1" w:styleId="9A9D49E1712D40C3B5ABFE54776A0135">
    <w:name w:val="9A9D49E1712D40C3B5ABFE54776A0135"/>
  </w:style>
  <w:style w:type="paragraph" w:customStyle="1" w:styleId="DDC1CA73A1A949048A28C2F6EB718C74">
    <w:name w:val="DDC1CA73A1A949048A28C2F6EB718C74"/>
  </w:style>
  <w:style w:type="paragraph" w:customStyle="1" w:styleId="4C5D0C292D5546638503393F7FAF611C">
    <w:name w:val="4C5D0C292D5546638503393F7FAF611C"/>
  </w:style>
  <w:style w:type="paragraph" w:customStyle="1" w:styleId="A6DBC5E1DA3E46EB97C0C36FE843CDFD">
    <w:name w:val="A6DBC5E1DA3E46EB97C0C36FE843CDFD"/>
  </w:style>
  <w:style w:type="paragraph" w:customStyle="1" w:styleId="466EC403B1894B3EBD757B3D8ED0E52C">
    <w:name w:val="466EC403B1894B3EBD757B3D8ED0E52C"/>
  </w:style>
  <w:style w:type="paragraph" w:customStyle="1" w:styleId="6DA12D34B6984482B44EFB94725C31E5">
    <w:name w:val="6DA12D34B6984482B44EFB94725C31E5"/>
  </w:style>
  <w:style w:type="paragraph" w:customStyle="1" w:styleId="2AE60901B64243D69B0EC99F887D00FA">
    <w:name w:val="2AE60901B64243D69B0EC99F887D00FA"/>
  </w:style>
  <w:style w:type="paragraph" w:customStyle="1" w:styleId="ED07ACE407944299AD5811ABE8B88510">
    <w:name w:val="ED07ACE407944299AD5811ABE8B88510"/>
  </w:style>
  <w:style w:type="paragraph" w:customStyle="1" w:styleId="058F98920CC946CD812839C94C15B073">
    <w:name w:val="058F98920CC946CD812839C94C15B073"/>
  </w:style>
  <w:style w:type="paragraph" w:customStyle="1" w:styleId="D6BDE407EBE44741A08643F2A4B1B1FE">
    <w:name w:val="D6BDE407EBE44741A08643F2A4B1B1FE"/>
  </w:style>
  <w:style w:type="paragraph" w:customStyle="1" w:styleId="3B40A96F559E455D9D98A04CC76593FE">
    <w:name w:val="3B40A96F559E455D9D98A04CC76593FE"/>
  </w:style>
  <w:style w:type="paragraph" w:customStyle="1" w:styleId="C16026595D034A13BF136BAF0FC97D54">
    <w:name w:val="C16026595D034A13BF136BAF0FC97D54"/>
  </w:style>
  <w:style w:type="paragraph" w:customStyle="1" w:styleId="F8C222B535C146848F177319B90C0D8F">
    <w:name w:val="F8C222B535C146848F177319B90C0D8F"/>
  </w:style>
  <w:style w:type="paragraph" w:customStyle="1" w:styleId="6718D96BE8BC444B8BC3D5F7E681C821">
    <w:name w:val="6718D96BE8BC444B8BC3D5F7E681C821"/>
  </w:style>
  <w:style w:type="paragraph" w:customStyle="1" w:styleId="027CFA904A7145E0AB49DC3E5EF8FC08">
    <w:name w:val="027CFA904A7145E0AB49DC3E5EF8FC08"/>
  </w:style>
  <w:style w:type="paragraph" w:customStyle="1" w:styleId="4175198528B34569B17427209B517CFD">
    <w:name w:val="4175198528B34569B17427209B517CFD"/>
  </w:style>
  <w:style w:type="paragraph" w:customStyle="1" w:styleId="6E19DBEE6685478F8525E047F6A4618D">
    <w:name w:val="6E19DBEE6685478F8525E047F6A4618D"/>
  </w:style>
  <w:style w:type="paragraph" w:customStyle="1" w:styleId="2CCC8ECCF77E4DAF87CE6335DCD107D1">
    <w:name w:val="2CCC8ECCF77E4DAF87CE6335DCD107D1"/>
  </w:style>
  <w:style w:type="paragraph" w:customStyle="1" w:styleId="776A7CCB2A674F148B77B202AD71F676">
    <w:name w:val="776A7CCB2A674F148B77B202AD71F676"/>
  </w:style>
  <w:style w:type="paragraph" w:customStyle="1" w:styleId="4E3951386880406FB5BC094E22217B87">
    <w:name w:val="4E3951386880406FB5BC094E22217B87"/>
  </w:style>
  <w:style w:type="paragraph" w:customStyle="1" w:styleId="155CE3C0C66447C0835BEC113896FEF5">
    <w:name w:val="155CE3C0C66447C0835BEC113896FEF5"/>
  </w:style>
  <w:style w:type="paragraph" w:customStyle="1" w:styleId="361EE5179E45471AAA493C9F05FC814C">
    <w:name w:val="361EE5179E45471AAA493C9F05FC814C"/>
  </w:style>
  <w:style w:type="paragraph" w:customStyle="1" w:styleId="B913D42AF0B447C3B8C6B4C3884CBE88">
    <w:name w:val="B913D42AF0B447C3B8C6B4C3884CBE88"/>
  </w:style>
  <w:style w:type="paragraph" w:customStyle="1" w:styleId="BB6367A7A4BC41399934D87E82292D85">
    <w:name w:val="BB6367A7A4BC41399934D87E82292D85"/>
  </w:style>
  <w:style w:type="paragraph" w:customStyle="1" w:styleId="C5CBD5893B764B129AA229FD17298FB2">
    <w:name w:val="C5CBD5893B764B129AA229FD17298FB2"/>
  </w:style>
  <w:style w:type="paragraph" w:customStyle="1" w:styleId="F2258D7BD1FE42D59A90495AFF481FBC">
    <w:name w:val="F2258D7BD1FE42D59A90495AFF481FBC"/>
  </w:style>
  <w:style w:type="paragraph" w:customStyle="1" w:styleId="D4C51592A2F14AF39138737698943DAF">
    <w:name w:val="D4C51592A2F14AF39138737698943DAF"/>
  </w:style>
  <w:style w:type="paragraph" w:customStyle="1" w:styleId="36F02D40D5914FE7AFC2D80F99B2BB21">
    <w:name w:val="36F02D40D5914FE7AFC2D80F99B2BB21"/>
  </w:style>
  <w:style w:type="paragraph" w:customStyle="1" w:styleId="DA3127AA8A2C416A8DB181075DFEBCCE">
    <w:name w:val="DA3127AA8A2C416A8DB181075DFEBCCE"/>
  </w:style>
  <w:style w:type="paragraph" w:customStyle="1" w:styleId="DD9CB921222D413DB75F421F8EA6EF2E">
    <w:name w:val="DD9CB921222D413DB75F421F8EA6EF2E"/>
  </w:style>
  <w:style w:type="paragraph" w:customStyle="1" w:styleId="CEBDD55A7C39425EB8595BB036C998D0">
    <w:name w:val="CEBDD55A7C39425EB8595BB036C998D0"/>
  </w:style>
  <w:style w:type="paragraph" w:customStyle="1" w:styleId="2CD291E823104EEBBD4391CAD10CFFF7">
    <w:name w:val="2CD291E823104EEBBD4391CAD10CFFF7"/>
  </w:style>
  <w:style w:type="paragraph" w:customStyle="1" w:styleId="E5CE3DB2CBE94B3CB35C68F1978FD446">
    <w:name w:val="E5CE3DB2CBE94B3CB35C68F1978FD446"/>
  </w:style>
  <w:style w:type="paragraph" w:customStyle="1" w:styleId="F620C5C9511244E9B50F96A3A2CAE740">
    <w:name w:val="F620C5C9511244E9B50F96A3A2CAE740"/>
  </w:style>
  <w:style w:type="paragraph" w:customStyle="1" w:styleId="3FBF26B7F5C441AA9D3B24F2E91B4D3C">
    <w:name w:val="3FBF26B7F5C441AA9D3B24F2E91B4D3C"/>
  </w:style>
  <w:style w:type="paragraph" w:customStyle="1" w:styleId="05E2A57BAC014D9187D43059D7BB2372">
    <w:name w:val="05E2A57BAC014D9187D43059D7BB2372"/>
  </w:style>
  <w:style w:type="paragraph" w:customStyle="1" w:styleId="449B3E681748477FB60037DB9274D132">
    <w:name w:val="449B3E681748477FB60037DB9274D132"/>
  </w:style>
  <w:style w:type="paragraph" w:customStyle="1" w:styleId="A7706905AB974AC0846ADDED1C1CA88A">
    <w:name w:val="A7706905AB974AC0846ADDED1C1CA88A"/>
  </w:style>
  <w:style w:type="paragraph" w:customStyle="1" w:styleId="50F760060FE94171B23314FE3501A438">
    <w:name w:val="50F760060FE94171B23314FE3501A438"/>
  </w:style>
  <w:style w:type="paragraph" w:customStyle="1" w:styleId="6C24E9A6E29647EF9B1E039EC90C5460">
    <w:name w:val="6C24E9A6E29647EF9B1E039EC90C5460"/>
  </w:style>
  <w:style w:type="paragraph" w:customStyle="1" w:styleId="CC21AC81F9804779969B90E385F89C76">
    <w:name w:val="CC21AC81F9804779969B90E385F89C76"/>
  </w:style>
  <w:style w:type="paragraph" w:customStyle="1" w:styleId="9D13CF504241473D841F018734BBA301">
    <w:name w:val="9D13CF504241473D841F018734BBA301"/>
  </w:style>
  <w:style w:type="paragraph" w:customStyle="1" w:styleId="5596B64145C4418CAA3289E6941C070A">
    <w:name w:val="5596B64145C4418CAA3289E6941C070A"/>
  </w:style>
  <w:style w:type="paragraph" w:customStyle="1" w:styleId="58470DF8CA6B43169795A77C6416BF4B">
    <w:name w:val="58470DF8CA6B43169795A77C6416BF4B"/>
  </w:style>
  <w:style w:type="paragraph" w:customStyle="1" w:styleId="EA0AC5BA40A64B52818FAA04AB386B2B">
    <w:name w:val="EA0AC5BA40A64B52818FAA04AB386B2B"/>
  </w:style>
  <w:style w:type="paragraph" w:customStyle="1" w:styleId="E7EAF7E7CB3945E280E033EE1C5B9D92">
    <w:name w:val="E7EAF7E7CB3945E280E033EE1C5B9D92"/>
  </w:style>
  <w:style w:type="paragraph" w:customStyle="1" w:styleId="3AD20CAA029548FA932A51A110683DAA">
    <w:name w:val="3AD20CAA029548FA932A51A110683DAA"/>
  </w:style>
  <w:style w:type="paragraph" w:customStyle="1" w:styleId="E7096E4408724F92AD272A9ECD99E424">
    <w:name w:val="E7096E4408724F92AD272A9ECD99E424"/>
  </w:style>
  <w:style w:type="paragraph" w:customStyle="1" w:styleId="93EFDA983B67474BA5115CBEE2DF09AB">
    <w:name w:val="93EFDA983B67474BA5115CBEE2DF09AB"/>
  </w:style>
  <w:style w:type="paragraph" w:customStyle="1" w:styleId="67BA3582E9C34A9CA0F21806435EA744">
    <w:name w:val="67BA3582E9C34A9CA0F21806435EA744"/>
  </w:style>
  <w:style w:type="paragraph" w:customStyle="1" w:styleId="5CDB703040954179B29B4AFF4734F144">
    <w:name w:val="5CDB703040954179B29B4AFF4734F144"/>
  </w:style>
  <w:style w:type="paragraph" w:customStyle="1" w:styleId="A95912B0B9D14CDFB12CC19060DA1086">
    <w:name w:val="A95912B0B9D14CDFB12CC19060DA1086"/>
  </w:style>
  <w:style w:type="paragraph" w:customStyle="1" w:styleId="ECB0E468E6D14FD594B1D23FF6433CAE">
    <w:name w:val="ECB0E468E6D14FD594B1D23FF6433CAE"/>
  </w:style>
  <w:style w:type="paragraph" w:customStyle="1" w:styleId="4AB90E2995A546E495A34BD7D718706E">
    <w:name w:val="4AB90E2995A546E495A34BD7D718706E"/>
  </w:style>
  <w:style w:type="paragraph" w:customStyle="1" w:styleId="95D52CBBD2974EC985468BFA2F21EEE5">
    <w:name w:val="95D52CBBD2974EC985468BFA2F21EEE5"/>
  </w:style>
  <w:style w:type="paragraph" w:customStyle="1" w:styleId="F319BCC996D744BDB8E06AB55B81534F">
    <w:name w:val="F319BCC996D744BDB8E06AB55B81534F"/>
  </w:style>
  <w:style w:type="paragraph" w:customStyle="1" w:styleId="8507472DAA82457FA90F2EB0821EE916">
    <w:name w:val="8507472DAA82457FA90F2EB0821EE916"/>
  </w:style>
  <w:style w:type="paragraph" w:customStyle="1" w:styleId="B4EF926F35CB44C9978835E9850286CF">
    <w:name w:val="B4EF926F35CB44C9978835E9850286CF"/>
  </w:style>
  <w:style w:type="paragraph" w:customStyle="1" w:styleId="BEE5ACB1866B4D769819B982806AA1AF">
    <w:name w:val="BEE5ACB1866B4D769819B982806AA1AF"/>
  </w:style>
  <w:style w:type="paragraph" w:customStyle="1" w:styleId="700F29F84F1A49C594760A62DA36B3B2">
    <w:name w:val="700F29F84F1A49C594760A62DA36B3B2"/>
  </w:style>
  <w:style w:type="paragraph" w:customStyle="1" w:styleId="26701D71E4404A0EA66C1B92D30504AC">
    <w:name w:val="26701D71E4404A0EA66C1B92D30504AC"/>
  </w:style>
  <w:style w:type="paragraph" w:customStyle="1" w:styleId="8E2BAB535E3343E49E03EBBE05558351">
    <w:name w:val="8E2BAB535E3343E49E03EBBE05558351"/>
  </w:style>
  <w:style w:type="paragraph" w:customStyle="1" w:styleId="01243409BCE243388C7F2274529A3BAC">
    <w:name w:val="01243409BCE243388C7F2274529A3BAC"/>
  </w:style>
  <w:style w:type="paragraph" w:customStyle="1" w:styleId="85F2CBD7AA91490D8FB3D1667093D04D">
    <w:name w:val="85F2CBD7AA91490D8FB3D1667093D04D"/>
  </w:style>
  <w:style w:type="paragraph" w:customStyle="1" w:styleId="67C25383A2AD4FFB8A4D154E92B97B5B">
    <w:name w:val="67C25383A2AD4FFB8A4D154E92B97B5B"/>
  </w:style>
  <w:style w:type="paragraph" w:customStyle="1" w:styleId="703D7669A5934E149B79185FE3E5A45D">
    <w:name w:val="703D7669A5934E149B79185FE3E5A45D"/>
  </w:style>
  <w:style w:type="paragraph" w:customStyle="1" w:styleId="FA116C59CBA54C33B105AF0180E38E3A">
    <w:name w:val="FA116C59CBA54C33B105AF0180E38E3A"/>
  </w:style>
  <w:style w:type="paragraph" w:customStyle="1" w:styleId="0A4B0F98451341AAB13A6E3CF95C52A4">
    <w:name w:val="0A4B0F98451341AAB13A6E3CF95C52A4"/>
  </w:style>
  <w:style w:type="paragraph" w:customStyle="1" w:styleId="32EA20E76A2E47ABB5A1003F5ACEF7E7">
    <w:name w:val="32EA20E76A2E47ABB5A1003F5ACEF7E7"/>
  </w:style>
  <w:style w:type="paragraph" w:customStyle="1" w:styleId="2E9A60647D8E4D4AA6D0789F0D8BED1A">
    <w:name w:val="2E9A60647D8E4D4AA6D0789F0D8BED1A"/>
  </w:style>
  <w:style w:type="paragraph" w:customStyle="1" w:styleId="F8D70F0695A34341AF484A64CF7ACF28">
    <w:name w:val="F8D70F0695A34341AF484A64CF7ACF28"/>
  </w:style>
  <w:style w:type="paragraph" w:customStyle="1" w:styleId="22DBB08812EE4D0089F911397E7B28CF">
    <w:name w:val="22DBB08812EE4D0089F911397E7B28CF"/>
  </w:style>
  <w:style w:type="paragraph" w:customStyle="1" w:styleId="0A0162D06D9743BC948CD5F886776B46">
    <w:name w:val="0A0162D06D9743BC948CD5F886776B46"/>
  </w:style>
  <w:style w:type="paragraph" w:customStyle="1" w:styleId="A3836771DF0B41E69D65857A8C4CD9C4">
    <w:name w:val="A3836771DF0B41E69D65857A8C4CD9C4"/>
  </w:style>
  <w:style w:type="paragraph" w:customStyle="1" w:styleId="EC9055A7CB1E4A1989DA25168B5BA817">
    <w:name w:val="EC9055A7CB1E4A1989DA25168B5BA817"/>
  </w:style>
  <w:style w:type="paragraph" w:customStyle="1" w:styleId="409AB974EC5E4BB59D4C6FA29F15F49C">
    <w:name w:val="409AB974EC5E4BB59D4C6FA29F15F49C"/>
  </w:style>
  <w:style w:type="paragraph" w:customStyle="1" w:styleId="5CDD2BE65DA94E0BB91A96D6CB72E83F">
    <w:name w:val="5CDD2BE65DA94E0BB91A96D6CB72E83F"/>
  </w:style>
  <w:style w:type="paragraph" w:customStyle="1" w:styleId="743EA7BC0AD849D88264FBF1EA6A7E14">
    <w:name w:val="743EA7BC0AD849D88264FBF1EA6A7E14"/>
  </w:style>
  <w:style w:type="paragraph" w:customStyle="1" w:styleId="7649ADD3FBEA4C2BA673948A6CBE3D56">
    <w:name w:val="7649ADD3FBEA4C2BA673948A6CBE3D56"/>
  </w:style>
  <w:style w:type="paragraph" w:customStyle="1" w:styleId="4E79007201274F9D90AF442874E480EB">
    <w:name w:val="4E79007201274F9D90AF442874E480EB"/>
  </w:style>
  <w:style w:type="paragraph" w:customStyle="1" w:styleId="4B8B4988E6414B25A3BBB4C3A23DE698">
    <w:name w:val="4B8B4988E6414B25A3BBB4C3A23DE698"/>
  </w:style>
  <w:style w:type="paragraph" w:customStyle="1" w:styleId="0A2A7D994BDD4FB5BC522406682B2799">
    <w:name w:val="0A2A7D994BDD4FB5BC522406682B2799"/>
  </w:style>
  <w:style w:type="paragraph" w:customStyle="1" w:styleId="726ECCE56212421585D09DCA9878AA56">
    <w:name w:val="726ECCE56212421585D09DCA9878AA56"/>
  </w:style>
  <w:style w:type="paragraph" w:customStyle="1" w:styleId="181E7EE1CC894DC683FD58129D0B7370">
    <w:name w:val="181E7EE1CC894DC683FD58129D0B7370"/>
  </w:style>
  <w:style w:type="paragraph" w:customStyle="1" w:styleId="6D320C32D1654532B2CDDFE2E3A5E56C">
    <w:name w:val="6D320C32D1654532B2CDDFE2E3A5E56C"/>
  </w:style>
  <w:style w:type="paragraph" w:customStyle="1" w:styleId="C8F9F80BE0964A029F7ABF45F8FAA299">
    <w:name w:val="C8F9F80BE0964A029F7ABF45F8FAA299"/>
  </w:style>
  <w:style w:type="paragraph" w:customStyle="1" w:styleId="2BEF163C718C443781C64A43DAE83F3B">
    <w:name w:val="2BEF163C718C443781C64A43DAE83F3B"/>
  </w:style>
  <w:style w:type="paragraph" w:customStyle="1" w:styleId="16A0C39126044F0BB178C3191205B48C">
    <w:name w:val="16A0C39126044F0BB178C3191205B48C"/>
  </w:style>
  <w:style w:type="paragraph" w:customStyle="1" w:styleId="4AEF0CA83AC04F2B8DB7FB20D19846D4">
    <w:name w:val="4AEF0CA83AC04F2B8DB7FB20D19846D4"/>
  </w:style>
  <w:style w:type="paragraph" w:customStyle="1" w:styleId="540F72825A01428AB9680906076F2303">
    <w:name w:val="540F72825A01428AB9680906076F2303"/>
  </w:style>
  <w:style w:type="paragraph" w:customStyle="1" w:styleId="2B35474E05354C7891681AB58E0F049A">
    <w:name w:val="2B35474E05354C7891681AB58E0F049A"/>
  </w:style>
  <w:style w:type="paragraph" w:customStyle="1" w:styleId="E3A582912CCE46749EE5FD8289BD3551">
    <w:name w:val="E3A582912CCE46749EE5FD8289BD3551"/>
  </w:style>
  <w:style w:type="paragraph" w:customStyle="1" w:styleId="FF2E8D9349464EB58F600DD62AEBF4E2">
    <w:name w:val="FF2E8D9349464EB58F600DD62AEBF4E2"/>
  </w:style>
  <w:style w:type="paragraph" w:customStyle="1" w:styleId="820C44BC212F484B9BA907BDE4AC0B35">
    <w:name w:val="820C44BC212F484B9BA907BDE4AC0B35"/>
  </w:style>
  <w:style w:type="paragraph" w:customStyle="1" w:styleId="66D89FF8462D47BDAB2C7C886D9E8B72">
    <w:name w:val="66D89FF8462D47BDAB2C7C886D9E8B72"/>
  </w:style>
  <w:style w:type="paragraph" w:customStyle="1" w:styleId="2F5CDF3E875D48E6A46604BB1E699C40">
    <w:name w:val="2F5CDF3E875D48E6A46604BB1E699C40"/>
  </w:style>
  <w:style w:type="paragraph" w:customStyle="1" w:styleId="DF9D712975EC42EBBC5EE08329673EC1">
    <w:name w:val="DF9D712975EC42EBBC5EE08329673EC1"/>
  </w:style>
  <w:style w:type="paragraph" w:customStyle="1" w:styleId="2EEEFCEF3527449E9C5E2E58847AB338">
    <w:name w:val="2EEEFCEF3527449E9C5E2E58847AB338"/>
  </w:style>
  <w:style w:type="paragraph" w:customStyle="1" w:styleId="BD7DB2C14BBF4E63BCE3BA4C37F5E17F">
    <w:name w:val="BD7DB2C14BBF4E63BCE3BA4C37F5E17F"/>
  </w:style>
  <w:style w:type="paragraph" w:customStyle="1" w:styleId="F37041E6FED04BD287769F1EB832D31F">
    <w:name w:val="F37041E6FED04BD287769F1EB832D31F"/>
  </w:style>
  <w:style w:type="paragraph" w:customStyle="1" w:styleId="7F237C63984841BE827C17873623F07E">
    <w:name w:val="7F237C63984841BE827C17873623F07E"/>
  </w:style>
  <w:style w:type="paragraph" w:customStyle="1" w:styleId="C2BBCEC83CA14654894FEA63ACD73F3D">
    <w:name w:val="C2BBCEC83CA14654894FEA63ACD73F3D"/>
  </w:style>
  <w:style w:type="paragraph" w:customStyle="1" w:styleId="8074E55921D849E88E5492CEA28D38D5">
    <w:name w:val="8074E55921D849E88E5492CEA28D38D5"/>
  </w:style>
  <w:style w:type="paragraph" w:customStyle="1" w:styleId="12ABDA77712C47D99867103E4087D4A6">
    <w:name w:val="12ABDA77712C47D99867103E4087D4A6"/>
  </w:style>
  <w:style w:type="paragraph" w:customStyle="1" w:styleId="886EE1B2057943D0A7F4DC2B68FC9838">
    <w:name w:val="886EE1B2057943D0A7F4DC2B68FC9838"/>
  </w:style>
  <w:style w:type="paragraph" w:customStyle="1" w:styleId="64A5120637C74854AF704123817F1454">
    <w:name w:val="64A5120637C74854AF704123817F1454"/>
  </w:style>
  <w:style w:type="paragraph" w:customStyle="1" w:styleId="2981168A3DF84F20BF65F69BE1CC2D21">
    <w:name w:val="2981168A3DF84F20BF65F69BE1CC2D21"/>
  </w:style>
  <w:style w:type="paragraph" w:customStyle="1" w:styleId="9C5BE24118164D27AC6D7850AFB18237">
    <w:name w:val="9C5BE24118164D27AC6D7850AFB18237"/>
  </w:style>
  <w:style w:type="paragraph" w:customStyle="1" w:styleId="1D50FE0808E14AA09EAF569FEF23A786">
    <w:name w:val="1D50FE0808E14AA09EAF569FEF23A786"/>
  </w:style>
  <w:style w:type="paragraph" w:customStyle="1" w:styleId="5F5AC1F6095F4DE1AE8DEA980F8A2088">
    <w:name w:val="5F5AC1F6095F4DE1AE8DEA980F8A2088"/>
  </w:style>
  <w:style w:type="paragraph" w:customStyle="1" w:styleId="7454FCBB8E0C4B92B4ADCA548F054059">
    <w:name w:val="7454FCBB8E0C4B92B4ADCA548F054059"/>
  </w:style>
  <w:style w:type="paragraph" w:customStyle="1" w:styleId="EAD56D1573584EDFBE33581B58423B9E">
    <w:name w:val="EAD56D1573584EDFBE33581B58423B9E"/>
  </w:style>
  <w:style w:type="paragraph" w:customStyle="1" w:styleId="246CAD9850CE40399F495BD03EBEB064">
    <w:name w:val="246CAD9850CE40399F495BD03EBEB064"/>
  </w:style>
  <w:style w:type="paragraph" w:customStyle="1" w:styleId="39699BA25CCA45238E6708918A2FCDF8">
    <w:name w:val="39699BA25CCA45238E6708918A2FCDF8"/>
  </w:style>
  <w:style w:type="paragraph" w:customStyle="1" w:styleId="7558C269719C4835B14F7CD4AD3D71B8">
    <w:name w:val="7558C269719C4835B14F7CD4AD3D71B8"/>
  </w:style>
  <w:style w:type="paragraph" w:customStyle="1" w:styleId="9503DE5B6D864221A50629BEE5343517">
    <w:name w:val="9503DE5B6D864221A50629BEE5343517"/>
  </w:style>
  <w:style w:type="paragraph" w:customStyle="1" w:styleId="1F22FFBEBFF744FCBF4504A1830F39CA">
    <w:name w:val="1F22FFBEBFF744FCBF4504A1830F39CA"/>
  </w:style>
  <w:style w:type="paragraph" w:customStyle="1" w:styleId="CB387F5BDFFD48ADBF04180B3CB85024">
    <w:name w:val="CB387F5BDFFD48ADBF04180B3CB85024"/>
  </w:style>
  <w:style w:type="paragraph" w:customStyle="1" w:styleId="26A3A680B80F4188AF33097D0314264C">
    <w:name w:val="26A3A680B80F4188AF33097D0314264C"/>
  </w:style>
  <w:style w:type="paragraph" w:customStyle="1" w:styleId="D6AC8D4A6A4C40FEA7E6C222DD1CDD6B">
    <w:name w:val="D6AC8D4A6A4C40FEA7E6C222DD1CDD6B"/>
  </w:style>
  <w:style w:type="paragraph" w:customStyle="1" w:styleId="43AD4545AB9844229ABEDE2C7E38EDF0">
    <w:name w:val="43AD4545AB9844229ABEDE2C7E38EDF0"/>
  </w:style>
  <w:style w:type="paragraph" w:customStyle="1" w:styleId="598FA146AF3846D9BFDC3311157A943B">
    <w:name w:val="598FA146AF3846D9BFDC3311157A943B"/>
  </w:style>
  <w:style w:type="paragraph" w:customStyle="1" w:styleId="0EE03B2E1846490A9FA3C578C7DDF7CB">
    <w:name w:val="0EE03B2E1846490A9FA3C578C7DDF7CB"/>
  </w:style>
  <w:style w:type="paragraph" w:customStyle="1" w:styleId="0BE38AC628A045B383BB3102404AEEE2">
    <w:name w:val="0BE38AC628A045B383BB3102404AEEE2"/>
  </w:style>
  <w:style w:type="paragraph" w:customStyle="1" w:styleId="D11F18816A504A78A934381C418D9DEC">
    <w:name w:val="D11F18816A504A78A934381C418D9DEC"/>
  </w:style>
  <w:style w:type="paragraph" w:customStyle="1" w:styleId="88A4F8B0CF77491B92416C6B118FDA13">
    <w:name w:val="88A4F8B0CF77491B92416C6B118FDA13"/>
  </w:style>
  <w:style w:type="paragraph" w:customStyle="1" w:styleId="7D2A206314CF42D790E3BA9165F5D8AF">
    <w:name w:val="7D2A206314CF42D790E3BA9165F5D8AF"/>
  </w:style>
  <w:style w:type="paragraph" w:customStyle="1" w:styleId="7711EFDAD25848AA88013D6DF68DD2A4">
    <w:name w:val="7711EFDAD25848AA88013D6DF68DD2A4"/>
  </w:style>
  <w:style w:type="paragraph" w:customStyle="1" w:styleId="7047648BD05A40F28621486CA742F158">
    <w:name w:val="7047648BD05A40F28621486CA742F158"/>
  </w:style>
  <w:style w:type="paragraph" w:customStyle="1" w:styleId="84B687048E7A4A6D8DD52A044B79ADC3">
    <w:name w:val="84B687048E7A4A6D8DD52A044B79ADC3"/>
  </w:style>
  <w:style w:type="paragraph" w:customStyle="1" w:styleId="E27B85E09B224372A7BCB14B31D6C170">
    <w:name w:val="E27B85E09B224372A7BCB14B31D6C170"/>
  </w:style>
  <w:style w:type="paragraph" w:customStyle="1" w:styleId="60D9E6BA6CC34FCD9C410C82A242048F">
    <w:name w:val="60D9E6BA6CC34FCD9C410C82A242048F"/>
  </w:style>
  <w:style w:type="paragraph" w:customStyle="1" w:styleId="8FDCD25C6E3240D0BC0B3B72661ED4AD">
    <w:name w:val="8FDCD25C6E3240D0BC0B3B72661ED4AD"/>
  </w:style>
  <w:style w:type="paragraph" w:customStyle="1" w:styleId="491AC9067F9142BFA99DED1349053F7A">
    <w:name w:val="491AC9067F9142BFA99DED1349053F7A"/>
  </w:style>
  <w:style w:type="paragraph" w:customStyle="1" w:styleId="6CD9E9BC1A474E84B2BC704CA2B235F3">
    <w:name w:val="6CD9E9BC1A474E84B2BC704CA2B235F3"/>
  </w:style>
  <w:style w:type="paragraph" w:customStyle="1" w:styleId="A03EFDDEE9C04B12A05C2575A48757DB">
    <w:name w:val="A03EFDDEE9C04B12A05C2575A48757DB"/>
  </w:style>
  <w:style w:type="paragraph" w:customStyle="1" w:styleId="E833CBBFB0314A5F95D88EF9ED74721C">
    <w:name w:val="E833CBBFB0314A5F95D88EF9ED74721C"/>
  </w:style>
  <w:style w:type="paragraph" w:customStyle="1" w:styleId="34AFC445C2384175BFE726674852C58D">
    <w:name w:val="34AFC445C2384175BFE726674852C58D"/>
  </w:style>
  <w:style w:type="paragraph" w:customStyle="1" w:styleId="42F8B925BE6049B7AF5E9A60A975C2EF">
    <w:name w:val="42F8B925BE6049B7AF5E9A60A975C2EF"/>
  </w:style>
  <w:style w:type="paragraph" w:customStyle="1" w:styleId="8E7A469598F04389A188367035717EC9">
    <w:name w:val="8E7A469598F04389A188367035717EC9"/>
  </w:style>
  <w:style w:type="paragraph" w:customStyle="1" w:styleId="1534C30658EE412090B1C0F34C52C0DD">
    <w:name w:val="1534C30658EE412090B1C0F34C52C0DD"/>
  </w:style>
  <w:style w:type="paragraph" w:customStyle="1" w:styleId="B0DF6EDAB81A47C4A06DF14BBFF44529">
    <w:name w:val="B0DF6EDAB81A47C4A06DF14BBFF44529"/>
  </w:style>
  <w:style w:type="paragraph" w:customStyle="1" w:styleId="8EE407F3982744D4B0AE62B43553B171">
    <w:name w:val="8EE407F3982744D4B0AE62B43553B171"/>
  </w:style>
  <w:style w:type="paragraph" w:customStyle="1" w:styleId="5D8654C24B774788BAED056D8BDD5EB2">
    <w:name w:val="5D8654C24B774788BAED056D8BDD5EB2"/>
  </w:style>
  <w:style w:type="paragraph" w:customStyle="1" w:styleId="6EC80721EC654774AD554BEC8227F79A">
    <w:name w:val="6EC80721EC654774AD554BEC8227F79A"/>
  </w:style>
  <w:style w:type="paragraph" w:customStyle="1" w:styleId="D56323F6BACB40339E9D3175D5AEFDDF">
    <w:name w:val="D56323F6BACB40339E9D3175D5AEFDDF"/>
  </w:style>
  <w:style w:type="paragraph" w:customStyle="1" w:styleId="3B7FA41207F2455AB5FE6ECE3F63B881">
    <w:name w:val="3B7FA41207F2455AB5FE6ECE3F63B881"/>
  </w:style>
  <w:style w:type="paragraph" w:customStyle="1" w:styleId="F3127AABAE5A4D14B44EB27CFEDA0CD3">
    <w:name w:val="F3127AABAE5A4D14B44EB27CFEDA0CD3"/>
  </w:style>
  <w:style w:type="paragraph" w:customStyle="1" w:styleId="642CB9A5F0984B7F851F1F48E5D38F90">
    <w:name w:val="642CB9A5F0984B7F851F1F48E5D38F90"/>
  </w:style>
  <w:style w:type="paragraph" w:customStyle="1" w:styleId="6A8AE2E717C0462D9B45A84646D1BE97">
    <w:name w:val="6A8AE2E717C0462D9B45A84646D1BE97"/>
  </w:style>
  <w:style w:type="paragraph" w:customStyle="1" w:styleId="ED0D3B5860074F07B2A51B20280B221C">
    <w:name w:val="ED0D3B5860074F07B2A51B20280B221C"/>
  </w:style>
  <w:style w:type="paragraph" w:customStyle="1" w:styleId="57612E1E183248EBBDBF0CE99D7F0975">
    <w:name w:val="57612E1E183248EBBDBF0CE99D7F0975"/>
  </w:style>
  <w:style w:type="paragraph" w:customStyle="1" w:styleId="C7A39C3604F846E7AF9F207316E0B6C8">
    <w:name w:val="C7A39C3604F846E7AF9F207316E0B6C8"/>
  </w:style>
  <w:style w:type="paragraph" w:customStyle="1" w:styleId="C174A2B080B8498082EC8CA62A1D46A6">
    <w:name w:val="C174A2B080B8498082EC8CA62A1D46A6"/>
  </w:style>
  <w:style w:type="paragraph" w:customStyle="1" w:styleId="9DA36C51A12A4771AF5D6F9C21F38A3C">
    <w:name w:val="9DA36C51A12A4771AF5D6F9C21F38A3C"/>
  </w:style>
  <w:style w:type="paragraph" w:customStyle="1" w:styleId="8B75F238E0B54E2CB004D61E70B5DA9A">
    <w:name w:val="8B75F238E0B54E2CB004D61E70B5DA9A"/>
  </w:style>
  <w:style w:type="paragraph" w:customStyle="1" w:styleId="880C74EE417F4EBAB6F73D37BC910463">
    <w:name w:val="880C74EE417F4EBAB6F73D37BC910463"/>
  </w:style>
  <w:style w:type="paragraph" w:customStyle="1" w:styleId="605C3823212949D4BE7C3538478AFAB1">
    <w:name w:val="605C3823212949D4BE7C3538478AFAB1"/>
  </w:style>
  <w:style w:type="paragraph" w:customStyle="1" w:styleId="2BC3314FEDF54B02B96795991AD463BF">
    <w:name w:val="2BC3314FEDF54B02B96795991AD463BF"/>
  </w:style>
  <w:style w:type="paragraph" w:customStyle="1" w:styleId="D072F82332F24D8CA01E69EF39FAE0A1">
    <w:name w:val="D072F82332F24D8CA01E69EF39FAE0A1"/>
  </w:style>
  <w:style w:type="paragraph" w:customStyle="1" w:styleId="4D38C76591924575B560E38AD25ADEDE">
    <w:name w:val="4D38C76591924575B560E38AD25ADEDE"/>
  </w:style>
  <w:style w:type="paragraph" w:customStyle="1" w:styleId="34D7F92B859C462F95CD67FC6B6D64B6">
    <w:name w:val="34D7F92B859C462F95CD67FC6B6D64B6"/>
  </w:style>
  <w:style w:type="paragraph" w:customStyle="1" w:styleId="1ECF80394A504CF590B8D30240996E75">
    <w:name w:val="1ECF80394A504CF590B8D30240996E75"/>
  </w:style>
  <w:style w:type="paragraph" w:customStyle="1" w:styleId="009074848C3142CB8D490565E90CC9A2">
    <w:name w:val="009074848C3142CB8D490565E90CC9A2"/>
  </w:style>
  <w:style w:type="paragraph" w:customStyle="1" w:styleId="7DC3A59298FE4C9E90972102A8CD1CE2">
    <w:name w:val="7DC3A59298FE4C9E90972102A8CD1CE2"/>
  </w:style>
  <w:style w:type="paragraph" w:customStyle="1" w:styleId="FB259897877A49FCB4FC1FFB53FC2EF3">
    <w:name w:val="FB259897877A49FCB4FC1FFB53FC2EF3"/>
  </w:style>
  <w:style w:type="paragraph" w:customStyle="1" w:styleId="506144A9A9034349B0B9539CA2042015">
    <w:name w:val="506144A9A9034349B0B9539CA2042015"/>
  </w:style>
  <w:style w:type="paragraph" w:customStyle="1" w:styleId="2814E554F4CA408096B4EB4B32F48D1F">
    <w:name w:val="2814E554F4CA408096B4EB4B32F48D1F"/>
  </w:style>
  <w:style w:type="paragraph" w:customStyle="1" w:styleId="2A1D32F0F83E4D7E985DC9D531CEE4D7">
    <w:name w:val="2A1D32F0F83E4D7E985DC9D531CEE4D7"/>
  </w:style>
  <w:style w:type="paragraph" w:customStyle="1" w:styleId="51F3C2FF5A404659B8B477A8BE491831">
    <w:name w:val="51F3C2FF5A404659B8B477A8BE491831"/>
  </w:style>
  <w:style w:type="paragraph" w:customStyle="1" w:styleId="13F80485192442A9AA40B721FAB904BC">
    <w:name w:val="13F80485192442A9AA40B721FAB904BC"/>
  </w:style>
  <w:style w:type="paragraph" w:customStyle="1" w:styleId="8BAF2AD41DED4DEDA0F69480F6699FCC">
    <w:name w:val="8BAF2AD41DED4DEDA0F69480F6699FCC"/>
  </w:style>
  <w:style w:type="paragraph" w:customStyle="1" w:styleId="9244A45BF53B4E5E81F34D9D856F8E12">
    <w:name w:val="9244A45BF53B4E5E81F34D9D856F8E12"/>
  </w:style>
  <w:style w:type="paragraph" w:customStyle="1" w:styleId="49E78BE16A8846958B81928853EEACAB">
    <w:name w:val="49E78BE16A8846958B81928853EEACAB"/>
  </w:style>
  <w:style w:type="paragraph" w:customStyle="1" w:styleId="5C84737FB9334A4E86945CA71DD4AA64">
    <w:name w:val="5C84737FB9334A4E86945CA71DD4AA64"/>
  </w:style>
  <w:style w:type="paragraph" w:customStyle="1" w:styleId="C13EB31970F448D2A776920F43B6E155">
    <w:name w:val="C13EB31970F448D2A776920F43B6E155"/>
  </w:style>
  <w:style w:type="paragraph" w:customStyle="1" w:styleId="94A607B505BC49A5820B24B6FFCFB863">
    <w:name w:val="94A607B505BC49A5820B24B6FFCFB863"/>
  </w:style>
  <w:style w:type="paragraph" w:customStyle="1" w:styleId="6815B3E8FD29439E92C05014C4EBB9EE">
    <w:name w:val="6815B3E8FD29439E92C05014C4EBB9EE"/>
  </w:style>
  <w:style w:type="paragraph" w:customStyle="1" w:styleId="5CD9AFFC93CC4C03BD149C29B522BA82">
    <w:name w:val="5CD9AFFC93CC4C03BD149C29B522BA82"/>
  </w:style>
  <w:style w:type="paragraph" w:customStyle="1" w:styleId="006BCF1F664D43BBA40643C8B8B43331">
    <w:name w:val="006BCF1F664D43BBA40643C8B8B43331"/>
  </w:style>
  <w:style w:type="paragraph" w:customStyle="1" w:styleId="E81B557F8D85407BA0A3E6CD8E1B27DA">
    <w:name w:val="E81B557F8D85407BA0A3E6CD8E1B27DA"/>
  </w:style>
  <w:style w:type="paragraph" w:customStyle="1" w:styleId="6C08C9A32AB440ACB470A4D78D95CBCD">
    <w:name w:val="6C08C9A32AB440ACB470A4D78D95CBCD"/>
  </w:style>
  <w:style w:type="paragraph" w:customStyle="1" w:styleId="07E141A8B30F4E30868055CA67F3601B">
    <w:name w:val="07E141A8B30F4E30868055CA67F3601B"/>
  </w:style>
  <w:style w:type="paragraph" w:customStyle="1" w:styleId="54901D41A3724166BBF9E2FBD4769AA0">
    <w:name w:val="54901D41A3724166BBF9E2FBD4769AA0"/>
  </w:style>
  <w:style w:type="paragraph" w:customStyle="1" w:styleId="6D2A8ACEF94F47F4B1F2D7AADCBB5739">
    <w:name w:val="6D2A8ACEF94F47F4B1F2D7AADCBB5739"/>
  </w:style>
  <w:style w:type="paragraph" w:customStyle="1" w:styleId="9482EFFCCFB947FBB47088F218A28B77">
    <w:name w:val="9482EFFCCFB947FBB47088F218A28B77"/>
  </w:style>
  <w:style w:type="paragraph" w:customStyle="1" w:styleId="A28C9559F4D744C58FB95D914CBB8F59">
    <w:name w:val="A28C9559F4D744C58FB95D914CBB8F59"/>
  </w:style>
  <w:style w:type="paragraph" w:customStyle="1" w:styleId="0BD1AC764BE34686BD3A85CC8837522D">
    <w:name w:val="0BD1AC764BE34686BD3A85CC8837522D"/>
  </w:style>
  <w:style w:type="paragraph" w:customStyle="1" w:styleId="49BC5C39E24944918E26C91D249B2843">
    <w:name w:val="49BC5C39E24944918E26C91D249B2843"/>
  </w:style>
  <w:style w:type="paragraph" w:customStyle="1" w:styleId="A2CB4876598B4FC0A9B46397613A6C54">
    <w:name w:val="A2CB4876598B4FC0A9B46397613A6C54"/>
  </w:style>
  <w:style w:type="paragraph" w:customStyle="1" w:styleId="928500C1E1714D16A4530F67D384D558">
    <w:name w:val="928500C1E1714D16A4530F67D384D558"/>
  </w:style>
  <w:style w:type="paragraph" w:customStyle="1" w:styleId="FEF13A60BBD24836833B56992C5F39BE">
    <w:name w:val="FEF13A60BBD24836833B56992C5F39BE"/>
  </w:style>
  <w:style w:type="paragraph" w:customStyle="1" w:styleId="64D992C087024861846AAFA227EE9CF1">
    <w:name w:val="64D992C087024861846AAFA227EE9CF1"/>
  </w:style>
  <w:style w:type="paragraph" w:customStyle="1" w:styleId="12158BDEFDFF47B3AB287F6C3621E082">
    <w:name w:val="12158BDEFDFF47B3AB287F6C3621E082"/>
  </w:style>
  <w:style w:type="paragraph" w:customStyle="1" w:styleId="73AF8EA76B524C32B5C16F1AFE738123">
    <w:name w:val="73AF8EA76B524C32B5C16F1AFE738123"/>
  </w:style>
  <w:style w:type="paragraph" w:customStyle="1" w:styleId="192D0E587D79495A8BB916B5AA184175">
    <w:name w:val="192D0E587D79495A8BB916B5AA184175"/>
  </w:style>
  <w:style w:type="paragraph" w:customStyle="1" w:styleId="B6D772ED5AAC4B0A9EE742B489919824">
    <w:name w:val="B6D772ED5AAC4B0A9EE742B489919824"/>
  </w:style>
  <w:style w:type="paragraph" w:customStyle="1" w:styleId="58DFE56F081242DAB5FEB1CF196F8851">
    <w:name w:val="58DFE56F081242DAB5FEB1CF196F8851"/>
  </w:style>
  <w:style w:type="paragraph" w:customStyle="1" w:styleId="F3D38A4290044272A74C1D2295B0F4DF">
    <w:name w:val="F3D38A4290044272A74C1D2295B0F4DF"/>
  </w:style>
  <w:style w:type="paragraph" w:customStyle="1" w:styleId="F817E5638646460087C63066F537BBA4">
    <w:name w:val="F817E5638646460087C63066F537BBA4"/>
  </w:style>
  <w:style w:type="paragraph" w:customStyle="1" w:styleId="A5C733E5DF3742729654E79109A1A283">
    <w:name w:val="A5C733E5DF3742729654E79109A1A283"/>
  </w:style>
  <w:style w:type="paragraph" w:customStyle="1" w:styleId="D55F942F7E83409B830E423CC78EB8E9">
    <w:name w:val="D55F942F7E83409B830E423CC78EB8E9"/>
  </w:style>
  <w:style w:type="paragraph" w:customStyle="1" w:styleId="FB5BEEA0DE71435DB0D9F9985C47C3BD">
    <w:name w:val="FB5BEEA0DE71435DB0D9F9985C47C3BD"/>
  </w:style>
  <w:style w:type="paragraph" w:customStyle="1" w:styleId="C4990B8C6AC24BE7812337122B161B29">
    <w:name w:val="C4990B8C6AC24BE7812337122B161B29"/>
  </w:style>
  <w:style w:type="paragraph" w:customStyle="1" w:styleId="A310CAABB45247F28D754FDAB1BC4EA6">
    <w:name w:val="A310CAABB45247F28D754FDAB1BC4EA6"/>
  </w:style>
  <w:style w:type="paragraph" w:customStyle="1" w:styleId="603ABCAED8BA45A0B50CD2739BF1B808">
    <w:name w:val="603ABCAED8BA45A0B50CD2739BF1B808"/>
  </w:style>
  <w:style w:type="paragraph" w:customStyle="1" w:styleId="3A43231C55DB456EA197A61D36B0A876">
    <w:name w:val="3A43231C55DB456EA197A61D36B0A876"/>
  </w:style>
  <w:style w:type="paragraph" w:customStyle="1" w:styleId="99C073B4EE7C4362BBD2627648FA3D64">
    <w:name w:val="99C073B4EE7C4362BBD2627648FA3D64"/>
  </w:style>
  <w:style w:type="paragraph" w:customStyle="1" w:styleId="1DE3F626C46141558AA0F0368B4D7B08">
    <w:name w:val="1DE3F626C46141558AA0F0368B4D7B08"/>
  </w:style>
  <w:style w:type="paragraph" w:customStyle="1" w:styleId="64DF0527D17A48EF9D2D654D0575221D">
    <w:name w:val="64DF0527D17A48EF9D2D654D0575221D"/>
  </w:style>
  <w:style w:type="paragraph" w:customStyle="1" w:styleId="6C2A1F665FB044FD966552DC30154733">
    <w:name w:val="6C2A1F665FB044FD966552DC30154733"/>
  </w:style>
  <w:style w:type="paragraph" w:customStyle="1" w:styleId="ED3D863EA103423387032A1CD1650CB8">
    <w:name w:val="ED3D863EA103423387032A1CD1650CB8"/>
  </w:style>
  <w:style w:type="paragraph" w:customStyle="1" w:styleId="7A849E4C29854BEEADB23851CFD2A93A">
    <w:name w:val="7A849E4C29854BEEADB23851CFD2A93A"/>
  </w:style>
  <w:style w:type="paragraph" w:customStyle="1" w:styleId="84A6142F279049CC81169EF8F94CD801">
    <w:name w:val="84A6142F279049CC81169EF8F94CD801"/>
  </w:style>
  <w:style w:type="paragraph" w:customStyle="1" w:styleId="53CCD29D75004977ABFE99B9067FCC74">
    <w:name w:val="53CCD29D75004977ABFE99B9067FCC74"/>
  </w:style>
  <w:style w:type="paragraph" w:customStyle="1" w:styleId="DC894B8A0E224FA19BDC84F9AC1487E4">
    <w:name w:val="DC894B8A0E224FA19BDC84F9AC1487E4"/>
  </w:style>
  <w:style w:type="paragraph" w:customStyle="1" w:styleId="0C49253688E144B9A894F3FE5FA6D206">
    <w:name w:val="0C49253688E144B9A894F3FE5FA6D206"/>
  </w:style>
  <w:style w:type="paragraph" w:customStyle="1" w:styleId="652D148F484C4063887C0D3A5FC52855">
    <w:name w:val="652D148F484C4063887C0D3A5FC52855"/>
  </w:style>
  <w:style w:type="paragraph" w:customStyle="1" w:styleId="4A6685FEAE874466B0104CB0BE535D90">
    <w:name w:val="4A6685FEAE874466B0104CB0BE535D90"/>
  </w:style>
  <w:style w:type="paragraph" w:customStyle="1" w:styleId="A2804FEE5AE34204B666F801F13C2112">
    <w:name w:val="A2804FEE5AE34204B666F801F13C2112"/>
  </w:style>
  <w:style w:type="paragraph" w:customStyle="1" w:styleId="887DC370A6C949F8B97B854FDCE94B58">
    <w:name w:val="887DC370A6C949F8B97B854FDCE94B58"/>
  </w:style>
  <w:style w:type="paragraph" w:customStyle="1" w:styleId="4ECA1A4558DF4F37A33C88364D7995C6">
    <w:name w:val="4ECA1A4558DF4F37A33C88364D7995C6"/>
  </w:style>
  <w:style w:type="paragraph" w:customStyle="1" w:styleId="5DCEBA9E92AF402C8D629B07843BDB87">
    <w:name w:val="5DCEBA9E92AF402C8D629B07843BDB87"/>
  </w:style>
  <w:style w:type="paragraph" w:customStyle="1" w:styleId="63FF2BEEE41D422E8400B2C0803A86B6">
    <w:name w:val="63FF2BEEE41D422E8400B2C0803A86B6"/>
  </w:style>
  <w:style w:type="paragraph" w:customStyle="1" w:styleId="24E0741CF41447CDB80AB91B3131322C">
    <w:name w:val="24E0741CF41447CDB80AB91B3131322C"/>
  </w:style>
  <w:style w:type="paragraph" w:customStyle="1" w:styleId="DBECE0F0FF6F4DBD8F58707742D9E30F">
    <w:name w:val="DBECE0F0FF6F4DBD8F58707742D9E30F"/>
  </w:style>
  <w:style w:type="paragraph" w:customStyle="1" w:styleId="DB948F7C32AB4DCB8C32B03E061B451C">
    <w:name w:val="DB948F7C32AB4DCB8C32B03E061B451C"/>
  </w:style>
  <w:style w:type="paragraph" w:customStyle="1" w:styleId="A20BCAF9F9C546DE88121EEB92048788">
    <w:name w:val="A20BCAF9F9C546DE88121EEB92048788"/>
  </w:style>
  <w:style w:type="paragraph" w:customStyle="1" w:styleId="781850FAA12C4BAD9FF5327F2B87993F">
    <w:name w:val="781850FAA12C4BAD9FF5327F2B87993F"/>
  </w:style>
  <w:style w:type="paragraph" w:customStyle="1" w:styleId="DF60DA80F0BE412CB22DDF1884B183C7">
    <w:name w:val="DF60DA80F0BE412CB22DDF1884B183C7"/>
  </w:style>
  <w:style w:type="paragraph" w:customStyle="1" w:styleId="A59645B231024A84A4177FA16B6E43F9">
    <w:name w:val="A59645B231024A84A4177FA16B6E43F9"/>
  </w:style>
  <w:style w:type="paragraph" w:customStyle="1" w:styleId="38946C58E1474CB7AEFC46C6E08F3319">
    <w:name w:val="38946C58E1474CB7AEFC46C6E08F3319"/>
  </w:style>
  <w:style w:type="paragraph" w:customStyle="1" w:styleId="E3CF9E0417234A9A88728A498F500DB9">
    <w:name w:val="E3CF9E0417234A9A88728A498F500DB9"/>
  </w:style>
  <w:style w:type="paragraph" w:customStyle="1" w:styleId="E8B6A561A0994FDB97A127117F4D0C1A">
    <w:name w:val="E8B6A561A0994FDB97A127117F4D0C1A"/>
  </w:style>
  <w:style w:type="paragraph" w:customStyle="1" w:styleId="A017B81C1CBB4CEF83692F9E71842C52">
    <w:name w:val="A017B81C1CBB4CEF83692F9E71842C52"/>
  </w:style>
  <w:style w:type="paragraph" w:customStyle="1" w:styleId="BFE62C77935D419EB9E11F5CA3097F99">
    <w:name w:val="BFE62C77935D419EB9E11F5CA3097F99"/>
  </w:style>
  <w:style w:type="paragraph" w:customStyle="1" w:styleId="7168FC0B38A740C7AD105CC62A2C1D58">
    <w:name w:val="7168FC0B38A740C7AD105CC62A2C1D58"/>
  </w:style>
  <w:style w:type="paragraph" w:customStyle="1" w:styleId="5F91728207CF4E5C90F7D4668E404EE1">
    <w:name w:val="5F91728207CF4E5C90F7D4668E404EE1"/>
  </w:style>
  <w:style w:type="paragraph" w:customStyle="1" w:styleId="5F6DAAC11E184192AA625F8F9F134B5C">
    <w:name w:val="5F6DAAC11E184192AA625F8F9F134B5C"/>
  </w:style>
  <w:style w:type="paragraph" w:customStyle="1" w:styleId="9C7579C7EB2543EAB9011103CC7BCD12">
    <w:name w:val="9C7579C7EB2543EAB9011103CC7BCD12"/>
  </w:style>
  <w:style w:type="paragraph" w:customStyle="1" w:styleId="A38780209ADA405CB9399F6850FAF621">
    <w:name w:val="A38780209ADA405CB9399F6850FAF621"/>
  </w:style>
  <w:style w:type="paragraph" w:customStyle="1" w:styleId="4A67A5042211429081A77E79F6938F6E">
    <w:name w:val="4A67A5042211429081A77E79F6938F6E"/>
  </w:style>
  <w:style w:type="paragraph" w:customStyle="1" w:styleId="7299A425BBB74DAA9EAFBE77A39CFABF">
    <w:name w:val="7299A425BBB74DAA9EAFBE77A39CFABF"/>
  </w:style>
  <w:style w:type="paragraph" w:customStyle="1" w:styleId="D15B6DEEAEB54C419478E6A8B1DC445B">
    <w:name w:val="D15B6DEEAEB54C419478E6A8B1DC445B"/>
  </w:style>
  <w:style w:type="paragraph" w:customStyle="1" w:styleId="05F8ECB547C14427A6251560A8C15C48">
    <w:name w:val="05F8ECB547C14427A6251560A8C15C48"/>
  </w:style>
  <w:style w:type="paragraph" w:customStyle="1" w:styleId="C94C334FE059430D8796C48BDC340747">
    <w:name w:val="C94C334FE059430D8796C48BDC340747"/>
  </w:style>
  <w:style w:type="paragraph" w:customStyle="1" w:styleId="A4F1292C06744D5EAD8045184BFB9726">
    <w:name w:val="A4F1292C06744D5EAD8045184BFB9726"/>
  </w:style>
  <w:style w:type="paragraph" w:customStyle="1" w:styleId="2A7E137F228B40DF9CE2B85FDD73FAEC">
    <w:name w:val="2A7E137F228B40DF9CE2B85FDD73FAEC"/>
  </w:style>
  <w:style w:type="paragraph" w:customStyle="1" w:styleId="B7CCC356D8A14DE393C7E52FB450E22A">
    <w:name w:val="B7CCC356D8A14DE393C7E52FB450E22A"/>
  </w:style>
  <w:style w:type="paragraph" w:customStyle="1" w:styleId="0EC40A4F29CC4CA992EA3ABCC89B716E">
    <w:name w:val="0EC40A4F29CC4CA992EA3ABCC89B716E"/>
  </w:style>
  <w:style w:type="paragraph" w:customStyle="1" w:styleId="96D70F655E05498FA655A19DB6DAA1B4">
    <w:name w:val="96D70F655E05498FA655A19DB6DAA1B4"/>
  </w:style>
  <w:style w:type="paragraph" w:customStyle="1" w:styleId="6C79856993164AA7BE4333055B0E6DB3">
    <w:name w:val="6C79856993164AA7BE4333055B0E6DB3"/>
  </w:style>
  <w:style w:type="paragraph" w:customStyle="1" w:styleId="344138477B0D4AD79D141BE216E72803">
    <w:name w:val="344138477B0D4AD79D141BE216E72803"/>
  </w:style>
  <w:style w:type="paragraph" w:customStyle="1" w:styleId="C3920E42E69B4C0DABFEAE2B91E227AF">
    <w:name w:val="C3920E42E69B4C0DABFEAE2B91E227AF"/>
  </w:style>
  <w:style w:type="paragraph" w:customStyle="1" w:styleId="68F372A1C85C4FFFA5853E5762AE2AAB">
    <w:name w:val="68F372A1C85C4FFFA5853E5762AE2AAB"/>
  </w:style>
  <w:style w:type="paragraph" w:customStyle="1" w:styleId="E68210ED7C1445DCA870E1611C67526B">
    <w:name w:val="E68210ED7C1445DCA870E1611C67526B"/>
  </w:style>
  <w:style w:type="paragraph" w:customStyle="1" w:styleId="70C870486C7F495ABDF1BC8DAA54C02C">
    <w:name w:val="70C870486C7F495ABDF1BC8DAA54C02C"/>
  </w:style>
  <w:style w:type="paragraph" w:customStyle="1" w:styleId="0F6BD6214F804EDC9389B4A50EFE65FD">
    <w:name w:val="0F6BD6214F804EDC9389B4A50EFE65FD"/>
  </w:style>
  <w:style w:type="paragraph" w:customStyle="1" w:styleId="5E7064ACB2EE4817AC43F0F473AD8384">
    <w:name w:val="5E7064ACB2EE4817AC43F0F473AD8384"/>
  </w:style>
  <w:style w:type="paragraph" w:customStyle="1" w:styleId="F261C70925BF454E97BE5C16EEE3C2AD">
    <w:name w:val="F261C70925BF454E97BE5C16EEE3C2AD"/>
  </w:style>
  <w:style w:type="paragraph" w:customStyle="1" w:styleId="F1CA6AA50ADF4F2F940AEDBBF0EAA590">
    <w:name w:val="F1CA6AA50ADF4F2F940AEDBBF0EAA590"/>
  </w:style>
  <w:style w:type="paragraph" w:customStyle="1" w:styleId="1601CBB9C4174D8593C33EF97032A99D">
    <w:name w:val="1601CBB9C4174D8593C33EF97032A99D"/>
  </w:style>
  <w:style w:type="paragraph" w:customStyle="1" w:styleId="569971325A594436A52AEC26A3111150">
    <w:name w:val="569971325A594436A52AEC26A3111150"/>
  </w:style>
  <w:style w:type="paragraph" w:customStyle="1" w:styleId="753EEA9ABC934C928EF2334DDD7B9EE2">
    <w:name w:val="753EEA9ABC934C928EF2334DDD7B9EE2"/>
  </w:style>
  <w:style w:type="paragraph" w:customStyle="1" w:styleId="1944A5941DEE4B15B18863AC9C00DC2A">
    <w:name w:val="1944A5941DEE4B15B18863AC9C00DC2A"/>
  </w:style>
  <w:style w:type="paragraph" w:customStyle="1" w:styleId="8637C974EBA1488EB5AE8B7F9AFE1B43">
    <w:name w:val="8637C974EBA1488EB5AE8B7F9AFE1B43"/>
  </w:style>
  <w:style w:type="paragraph" w:customStyle="1" w:styleId="AA148A99DF3240B58D9843741C6066DA">
    <w:name w:val="AA148A99DF3240B58D9843741C6066DA"/>
  </w:style>
  <w:style w:type="paragraph" w:customStyle="1" w:styleId="05ADEC4610E74BF29217D1508FE7BDC7">
    <w:name w:val="05ADEC4610E74BF29217D1508FE7BDC7"/>
  </w:style>
  <w:style w:type="paragraph" w:customStyle="1" w:styleId="01F1051F2A70482282705CD89728B64E">
    <w:name w:val="01F1051F2A70482282705CD89728B64E"/>
  </w:style>
  <w:style w:type="paragraph" w:customStyle="1" w:styleId="E5E2DD1DEA9F4BE0A07A6EF8D12E5382">
    <w:name w:val="E5E2DD1DEA9F4BE0A07A6EF8D12E5382"/>
  </w:style>
  <w:style w:type="paragraph" w:customStyle="1" w:styleId="3A67EF8F9B0F4D09ABAC0D91E94B448E">
    <w:name w:val="3A67EF8F9B0F4D09ABAC0D91E94B448E"/>
  </w:style>
  <w:style w:type="paragraph" w:customStyle="1" w:styleId="BD0114D22F25451B9F81CA994A7E1C4D">
    <w:name w:val="BD0114D22F25451B9F81CA994A7E1C4D"/>
  </w:style>
  <w:style w:type="paragraph" w:customStyle="1" w:styleId="BC36920044F84F3F8E42EDAB5AA51CD8">
    <w:name w:val="BC36920044F84F3F8E42EDAB5AA51CD8"/>
  </w:style>
  <w:style w:type="paragraph" w:customStyle="1" w:styleId="29F46A2F48C24D52860670855FB74263">
    <w:name w:val="29F46A2F48C24D52860670855FB74263"/>
  </w:style>
  <w:style w:type="paragraph" w:customStyle="1" w:styleId="E983C8DD93064D77877EA5CD4AE3238B">
    <w:name w:val="E983C8DD93064D77877EA5CD4AE3238B"/>
  </w:style>
  <w:style w:type="paragraph" w:customStyle="1" w:styleId="185F5C525D944984B8CEA2880FA60217">
    <w:name w:val="185F5C525D944984B8CEA2880FA60217"/>
  </w:style>
  <w:style w:type="paragraph" w:customStyle="1" w:styleId="3F937DF94A9241C0AC716A38095DBCE0">
    <w:name w:val="3F937DF94A9241C0AC716A38095DBCE0"/>
  </w:style>
  <w:style w:type="paragraph" w:customStyle="1" w:styleId="9B7EA3EDCDA3472CA53A1BF62C3C7D05">
    <w:name w:val="9B7EA3EDCDA3472CA53A1BF62C3C7D05"/>
  </w:style>
  <w:style w:type="paragraph" w:customStyle="1" w:styleId="253431E4009F4E788A2B58C59B4CCA6D">
    <w:name w:val="253431E4009F4E788A2B58C59B4CCA6D"/>
  </w:style>
  <w:style w:type="paragraph" w:customStyle="1" w:styleId="9E72372A98294B9F8D313487EF3A1BA7">
    <w:name w:val="9E72372A98294B9F8D313487EF3A1BA7"/>
  </w:style>
  <w:style w:type="paragraph" w:customStyle="1" w:styleId="5A2D18998AA54E40A03EA0AFEADE2501">
    <w:name w:val="5A2D18998AA54E40A03EA0AFEADE2501"/>
  </w:style>
  <w:style w:type="paragraph" w:customStyle="1" w:styleId="237BC77F5549436898C3CD0504EAE903">
    <w:name w:val="237BC77F5549436898C3CD0504EAE903"/>
  </w:style>
  <w:style w:type="paragraph" w:customStyle="1" w:styleId="DD6499A1BD484C44984D8DEC96222CFF">
    <w:name w:val="DD6499A1BD484C44984D8DEC96222CFF"/>
  </w:style>
  <w:style w:type="paragraph" w:customStyle="1" w:styleId="425E3397C6A441E5902222DA52A48EE0">
    <w:name w:val="425E3397C6A441E5902222DA52A48EE0"/>
  </w:style>
  <w:style w:type="paragraph" w:customStyle="1" w:styleId="64F412BDA8554591ADB0DB59AF5B944C">
    <w:name w:val="64F412BDA8554591ADB0DB59AF5B944C"/>
  </w:style>
  <w:style w:type="paragraph" w:customStyle="1" w:styleId="D30E3590C9DA4888984164FF030DDA2C">
    <w:name w:val="D30E3590C9DA4888984164FF030DDA2C"/>
  </w:style>
  <w:style w:type="paragraph" w:customStyle="1" w:styleId="2841C3DF904C44509613334377DA01B5">
    <w:name w:val="2841C3DF904C44509613334377DA01B5"/>
  </w:style>
  <w:style w:type="paragraph" w:customStyle="1" w:styleId="F7CDCF31C9E144E58D4FDECE30B58835">
    <w:name w:val="F7CDCF31C9E144E58D4FDECE30B58835"/>
  </w:style>
  <w:style w:type="paragraph" w:customStyle="1" w:styleId="2C46E527C2D2450E9E9DCEE62E5DB4DA">
    <w:name w:val="2C46E527C2D2450E9E9DCEE62E5DB4DA"/>
  </w:style>
  <w:style w:type="paragraph" w:customStyle="1" w:styleId="2835E0A7C99543558E791EC96F455F80">
    <w:name w:val="2835E0A7C99543558E791EC96F455F80"/>
  </w:style>
  <w:style w:type="paragraph" w:customStyle="1" w:styleId="78ABA6AB8E11423BA815C6A8E4FFF28D">
    <w:name w:val="78ABA6AB8E11423BA815C6A8E4FFF28D"/>
  </w:style>
  <w:style w:type="paragraph" w:customStyle="1" w:styleId="8D858597C0124AABAD66A0762B330BBC">
    <w:name w:val="8D858597C0124AABAD66A0762B330BBC"/>
  </w:style>
  <w:style w:type="paragraph" w:customStyle="1" w:styleId="CBF8F50F8C8844F48038F082E045D7C3">
    <w:name w:val="CBF8F50F8C8844F48038F082E045D7C3"/>
  </w:style>
  <w:style w:type="paragraph" w:customStyle="1" w:styleId="F803B6665BFD40D9BA3A7768C609F4FF">
    <w:name w:val="F803B6665BFD40D9BA3A7768C609F4FF"/>
  </w:style>
  <w:style w:type="paragraph" w:customStyle="1" w:styleId="D45D09DAAAAC4894B26A00D1C55B558E">
    <w:name w:val="D45D09DAAAAC4894B26A00D1C55B558E"/>
  </w:style>
  <w:style w:type="paragraph" w:customStyle="1" w:styleId="9899086A885440F89C4E328741ACEA04">
    <w:name w:val="9899086A885440F89C4E328741ACEA04"/>
  </w:style>
  <w:style w:type="paragraph" w:customStyle="1" w:styleId="362409A495414FC1B518F90D10F80D31">
    <w:name w:val="362409A495414FC1B518F90D10F80D31"/>
  </w:style>
  <w:style w:type="paragraph" w:customStyle="1" w:styleId="B55F4EDD86CE4E988C9451045FBC38C9">
    <w:name w:val="B55F4EDD86CE4E988C9451045FBC38C9"/>
  </w:style>
  <w:style w:type="paragraph" w:customStyle="1" w:styleId="32E46D03F2564E308972962B631FF978">
    <w:name w:val="32E46D03F2564E308972962B631FF978"/>
  </w:style>
  <w:style w:type="paragraph" w:customStyle="1" w:styleId="947B6ABAD42A4537B4786B30E67A8F55">
    <w:name w:val="947B6ABAD42A4537B4786B30E67A8F55"/>
  </w:style>
  <w:style w:type="paragraph" w:customStyle="1" w:styleId="317635C1176C466AAB7FA0FB022159F1">
    <w:name w:val="317635C1176C466AAB7FA0FB022159F1"/>
  </w:style>
  <w:style w:type="paragraph" w:customStyle="1" w:styleId="4F93A0307625425E89DD80054A28725D">
    <w:name w:val="4F93A0307625425E89DD80054A28725D"/>
  </w:style>
  <w:style w:type="paragraph" w:customStyle="1" w:styleId="ACBA492434B641C79E0D5D2AE5060A7F">
    <w:name w:val="ACBA492434B641C79E0D5D2AE5060A7F"/>
  </w:style>
  <w:style w:type="paragraph" w:customStyle="1" w:styleId="89C73F83E6BD489D9D6A82E366489DD8">
    <w:name w:val="89C73F83E6BD489D9D6A82E366489DD8"/>
  </w:style>
  <w:style w:type="paragraph" w:customStyle="1" w:styleId="DA2B655E7DD746A3A7118EA87393BC78">
    <w:name w:val="DA2B655E7DD746A3A7118EA87393BC78"/>
  </w:style>
  <w:style w:type="paragraph" w:customStyle="1" w:styleId="1383D9B715A14F2C818BD8B9053445F6">
    <w:name w:val="1383D9B715A14F2C818BD8B9053445F6"/>
  </w:style>
  <w:style w:type="paragraph" w:customStyle="1" w:styleId="9AB242BC3C344B209F2444F4EB3B7715">
    <w:name w:val="9AB242BC3C344B209F2444F4EB3B7715"/>
  </w:style>
  <w:style w:type="paragraph" w:customStyle="1" w:styleId="5C9FA0E719484BA99287098477513295">
    <w:name w:val="5C9FA0E719484BA99287098477513295"/>
  </w:style>
  <w:style w:type="paragraph" w:customStyle="1" w:styleId="E5E4DDDC848F4A5A8C2C26CE9A97323A">
    <w:name w:val="E5E4DDDC848F4A5A8C2C26CE9A97323A"/>
  </w:style>
  <w:style w:type="paragraph" w:customStyle="1" w:styleId="4A0550D80ADF4EBE9A5220492DDD80F1">
    <w:name w:val="4A0550D80ADF4EBE9A5220492DDD80F1"/>
  </w:style>
  <w:style w:type="paragraph" w:customStyle="1" w:styleId="60A1B4BA76F14E049D7491E91CF5CF68">
    <w:name w:val="60A1B4BA76F14E049D7491E91CF5CF68"/>
  </w:style>
  <w:style w:type="paragraph" w:customStyle="1" w:styleId="9C6964EAD9B14CBC96F212011F762592">
    <w:name w:val="9C6964EAD9B14CBC96F212011F762592"/>
  </w:style>
  <w:style w:type="paragraph" w:customStyle="1" w:styleId="7918A63D457247908480F90291EB9F64">
    <w:name w:val="7918A63D457247908480F90291EB9F64"/>
  </w:style>
  <w:style w:type="paragraph" w:customStyle="1" w:styleId="FFBB1833C4104D1EAD3B94D7F7981145">
    <w:name w:val="FFBB1833C4104D1EAD3B94D7F7981145"/>
  </w:style>
  <w:style w:type="paragraph" w:customStyle="1" w:styleId="19A8C11C50074CB79366C6BF27C0746C">
    <w:name w:val="19A8C11C50074CB79366C6BF27C0746C"/>
  </w:style>
  <w:style w:type="paragraph" w:customStyle="1" w:styleId="7DEE29AB73D34EAAB9CBA981AC9DE9CF">
    <w:name w:val="7DEE29AB73D34EAAB9CBA981AC9DE9CF"/>
  </w:style>
  <w:style w:type="paragraph" w:customStyle="1" w:styleId="99199A9BF9164FABA6A267FA5C445B6E">
    <w:name w:val="99199A9BF9164FABA6A267FA5C445B6E"/>
  </w:style>
  <w:style w:type="paragraph" w:customStyle="1" w:styleId="92266FDCA8074698B1E1B2D1262A9B04">
    <w:name w:val="92266FDCA8074698B1E1B2D1262A9B04"/>
  </w:style>
  <w:style w:type="paragraph" w:customStyle="1" w:styleId="4CED6EAF363E40559D8CD7F191A74185">
    <w:name w:val="4CED6EAF363E40559D8CD7F191A74185"/>
  </w:style>
  <w:style w:type="paragraph" w:customStyle="1" w:styleId="BBFBB67386E4412BA30A31A0D43C5AF3">
    <w:name w:val="BBFBB67386E4412BA30A31A0D43C5AF3"/>
  </w:style>
  <w:style w:type="paragraph" w:customStyle="1" w:styleId="7765B858FFAD43989F49BE2869A13D50">
    <w:name w:val="7765B858FFAD43989F49BE2869A13D50"/>
  </w:style>
  <w:style w:type="paragraph" w:customStyle="1" w:styleId="9C945ECEB6764465AC5428CC7606742C">
    <w:name w:val="9C945ECEB6764465AC5428CC7606742C"/>
  </w:style>
  <w:style w:type="paragraph" w:customStyle="1" w:styleId="DC90D137EEB54B86A10D289AFAE227CC">
    <w:name w:val="DC90D137EEB54B86A10D289AFAE227CC"/>
  </w:style>
  <w:style w:type="paragraph" w:customStyle="1" w:styleId="E52886355CC04123A926B2FA1CD64EC7">
    <w:name w:val="E52886355CC04123A926B2FA1CD64EC7"/>
  </w:style>
  <w:style w:type="paragraph" w:customStyle="1" w:styleId="1F7DF4F364234F8C9CAB3EC825409708">
    <w:name w:val="1F7DF4F364234F8C9CAB3EC825409708"/>
  </w:style>
  <w:style w:type="paragraph" w:customStyle="1" w:styleId="88A429BC2FF548B281FDC57D04315094">
    <w:name w:val="88A429BC2FF548B281FDC57D04315094"/>
  </w:style>
  <w:style w:type="paragraph" w:customStyle="1" w:styleId="E6E8CC9B209246EA9DC37849E05F1AB0">
    <w:name w:val="E6E8CC9B209246EA9DC37849E05F1AB0"/>
  </w:style>
  <w:style w:type="paragraph" w:customStyle="1" w:styleId="9BA96C2534174F08A3390E8198DEC320">
    <w:name w:val="9BA96C2534174F08A3390E8198DEC320"/>
  </w:style>
  <w:style w:type="paragraph" w:customStyle="1" w:styleId="DC9593BF0379423C81B3DA42774DAD1F">
    <w:name w:val="DC9593BF0379423C81B3DA42774DAD1F"/>
  </w:style>
  <w:style w:type="paragraph" w:customStyle="1" w:styleId="83240B0B69834A59B28657EBCE2B39AF">
    <w:name w:val="83240B0B69834A59B28657EBCE2B39AF"/>
  </w:style>
  <w:style w:type="paragraph" w:customStyle="1" w:styleId="33020F86F6CE4011A6340DA1E3648A7B">
    <w:name w:val="33020F86F6CE4011A6340DA1E3648A7B"/>
  </w:style>
  <w:style w:type="paragraph" w:customStyle="1" w:styleId="76CC2DD3A5AE422D9600FF61CF910424">
    <w:name w:val="76CC2DD3A5AE422D9600FF61CF910424"/>
  </w:style>
  <w:style w:type="paragraph" w:customStyle="1" w:styleId="9AB6B7151316447CAC98DF07762DAEE9">
    <w:name w:val="9AB6B7151316447CAC98DF07762DAEE9"/>
  </w:style>
  <w:style w:type="paragraph" w:customStyle="1" w:styleId="49D9B36F21E54DE3A52ABA9AB430399C">
    <w:name w:val="49D9B36F21E54DE3A52ABA9AB430399C"/>
  </w:style>
  <w:style w:type="paragraph" w:customStyle="1" w:styleId="D4AED95A43F34BCCBAB4C9117E27BB94">
    <w:name w:val="D4AED95A43F34BCCBAB4C9117E27BB94"/>
  </w:style>
  <w:style w:type="paragraph" w:customStyle="1" w:styleId="BDD42D6D529B4FFC9597F233C9992F96">
    <w:name w:val="BDD42D6D529B4FFC9597F233C9992F96"/>
  </w:style>
  <w:style w:type="paragraph" w:customStyle="1" w:styleId="6770F564A16142DEABC4E2E2AE832485">
    <w:name w:val="6770F564A16142DEABC4E2E2AE832485"/>
  </w:style>
  <w:style w:type="paragraph" w:customStyle="1" w:styleId="8EEAFA707DD142368EF223BF18FDD0A0">
    <w:name w:val="8EEAFA707DD142368EF223BF18FDD0A0"/>
  </w:style>
  <w:style w:type="paragraph" w:customStyle="1" w:styleId="4595E495EEFC4519AA9C1421EE0DADBF">
    <w:name w:val="4595E495EEFC4519AA9C1421EE0DADBF"/>
  </w:style>
  <w:style w:type="paragraph" w:customStyle="1" w:styleId="20C84838B28F4A8A81EB7971B467820F">
    <w:name w:val="20C84838B28F4A8A81EB7971B467820F"/>
  </w:style>
  <w:style w:type="paragraph" w:customStyle="1" w:styleId="2097C34BB803481CA7495F6AD4303985">
    <w:name w:val="2097C34BB803481CA7495F6AD4303985"/>
  </w:style>
  <w:style w:type="paragraph" w:customStyle="1" w:styleId="98D4F1A2FA4B42A08EEE81D5A84DED47">
    <w:name w:val="98D4F1A2FA4B42A08EEE81D5A84DED47"/>
  </w:style>
  <w:style w:type="paragraph" w:customStyle="1" w:styleId="3E83701213AA4FF4AC6C72D03ACA1326">
    <w:name w:val="3E83701213AA4FF4AC6C72D03ACA1326"/>
  </w:style>
  <w:style w:type="paragraph" w:customStyle="1" w:styleId="DF9D5146B6534DACB97A548600DDC7C7">
    <w:name w:val="DF9D5146B6534DACB97A548600DDC7C7"/>
  </w:style>
  <w:style w:type="paragraph" w:customStyle="1" w:styleId="D58EDFC574D84AE2B9EBB04A22A708D9">
    <w:name w:val="D58EDFC574D84AE2B9EBB04A22A708D9"/>
  </w:style>
  <w:style w:type="paragraph" w:customStyle="1" w:styleId="8300E2FEEF464CF7B3089680F3D497B9">
    <w:name w:val="8300E2FEEF464CF7B3089680F3D497B9"/>
  </w:style>
  <w:style w:type="paragraph" w:customStyle="1" w:styleId="E16819A0BBD14B2EBEF5830897159CE1">
    <w:name w:val="E16819A0BBD14B2EBEF5830897159CE1"/>
  </w:style>
  <w:style w:type="paragraph" w:customStyle="1" w:styleId="C23AA493AB52425E8734744544A4EB8F">
    <w:name w:val="C23AA493AB52425E8734744544A4EB8F"/>
  </w:style>
  <w:style w:type="paragraph" w:customStyle="1" w:styleId="CCA419C92500407D990C9E1C44701666">
    <w:name w:val="CCA419C92500407D990C9E1C44701666"/>
  </w:style>
  <w:style w:type="paragraph" w:customStyle="1" w:styleId="A39906B1416C4896BA6111CDD6E40455">
    <w:name w:val="A39906B1416C4896BA6111CDD6E40455"/>
  </w:style>
  <w:style w:type="paragraph" w:customStyle="1" w:styleId="AD09E4F7C43F4BFC88026A79DA26AD25">
    <w:name w:val="AD09E4F7C43F4BFC88026A79DA26AD25"/>
  </w:style>
  <w:style w:type="paragraph" w:customStyle="1" w:styleId="09222D9B6C554D9885CB98272714D49A">
    <w:name w:val="09222D9B6C554D9885CB98272714D49A"/>
  </w:style>
  <w:style w:type="paragraph" w:customStyle="1" w:styleId="220EB331184D48F0B74242AC8672DB94">
    <w:name w:val="220EB331184D48F0B74242AC8672DB94"/>
  </w:style>
  <w:style w:type="paragraph" w:customStyle="1" w:styleId="A30A883021924836879D7038A53EE3C0">
    <w:name w:val="A30A883021924836879D7038A53EE3C0"/>
  </w:style>
  <w:style w:type="paragraph" w:customStyle="1" w:styleId="6B6BC35F0F1E4287B61F2677F87EB2B8">
    <w:name w:val="6B6BC35F0F1E4287B61F2677F87EB2B8"/>
  </w:style>
  <w:style w:type="paragraph" w:customStyle="1" w:styleId="7F726D2E3B8D4C5EAE7228ACDD2A74C3">
    <w:name w:val="7F726D2E3B8D4C5EAE7228ACDD2A74C3"/>
  </w:style>
  <w:style w:type="paragraph" w:customStyle="1" w:styleId="F75DFD5A36224E0CBFA15FC83A13361B">
    <w:name w:val="F75DFD5A36224E0CBFA15FC83A13361B"/>
  </w:style>
  <w:style w:type="paragraph" w:customStyle="1" w:styleId="E8091E906FDE471E98AE5F8EF1519ED3">
    <w:name w:val="E8091E906FDE471E98AE5F8EF1519ED3"/>
  </w:style>
  <w:style w:type="paragraph" w:customStyle="1" w:styleId="3E9FCA88DA6D4C979AA2C9C2313BCBF4">
    <w:name w:val="3E9FCA88DA6D4C979AA2C9C2313BCBF4"/>
  </w:style>
  <w:style w:type="paragraph" w:customStyle="1" w:styleId="905B8FD6E0AF416C9B0037B26D523054">
    <w:name w:val="905B8FD6E0AF416C9B0037B26D523054"/>
  </w:style>
  <w:style w:type="paragraph" w:customStyle="1" w:styleId="389355934DB04A9E9DB48A28E35FD9E2">
    <w:name w:val="389355934DB04A9E9DB48A28E35FD9E2"/>
  </w:style>
  <w:style w:type="paragraph" w:customStyle="1" w:styleId="A46A09E5CAE945D6AB023B8E14B58202">
    <w:name w:val="A46A09E5CAE945D6AB023B8E14B58202"/>
  </w:style>
  <w:style w:type="paragraph" w:customStyle="1" w:styleId="7E758C2414AE4B5AB2ED9DCD54BBE1A8">
    <w:name w:val="7E758C2414AE4B5AB2ED9DCD54BBE1A8"/>
  </w:style>
  <w:style w:type="paragraph" w:customStyle="1" w:styleId="C5DD698214624716B5BE486E86DC8482">
    <w:name w:val="C5DD698214624716B5BE486E86DC8482"/>
  </w:style>
  <w:style w:type="paragraph" w:customStyle="1" w:styleId="ECB6636E2EBC446D90F62EBC1FEF126D">
    <w:name w:val="ECB6636E2EBC446D90F62EBC1FEF126D"/>
  </w:style>
  <w:style w:type="paragraph" w:customStyle="1" w:styleId="433AB5230B0A47FB988F690E3A5E3607">
    <w:name w:val="433AB5230B0A47FB988F690E3A5E3607"/>
  </w:style>
  <w:style w:type="paragraph" w:customStyle="1" w:styleId="C4EDC44E07F049F39AAD942E8A43FEC3">
    <w:name w:val="C4EDC44E07F049F39AAD942E8A43FEC3"/>
  </w:style>
  <w:style w:type="paragraph" w:customStyle="1" w:styleId="3CDB649D683D42F8BA6CDD5C64999DAC">
    <w:name w:val="3CDB649D683D42F8BA6CDD5C64999DAC"/>
  </w:style>
  <w:style w:type="paragraph" w:customStyle="1" w:styleId="1A5962D7558C4B92A15B53E706780EDC">
    <w:name w:val="1A5962D7558C4B92A15B53E706780EDC"/>
  </w:style>
  <w:style w:type="paragraph" w:customStyle="1" w:styleId="50679D0553EF4637838455C73BB92E7E">
    <w:name w:val="50679D0553EF4637838455C73BB92E7E"/>
  </w:style>
  <w:style w:type="paragraph" w:customStyle="1" w:styleId="D90F54F66092411DACC4BFB37F690D5B">
    <w:name w:val="D90F54F66092411DACC4BFB37F690D5B"/>
  </w:style>
  <w:style w:type="paragraph" w:customStyle="1" w:styleId="1709EF71554F4125B6A82B74B1103583">
    <w:name w:val="1709EF71554F4125B6A82B74B1103583"/>
  </w:style>
  <w:style w:type="paragraph" w:customStyle="1" w:styleId="23011D820632488C8325EE3BFF7327BE">
    <w:name w:val="23011D820632488C8325EE3BFF7327BE"/>
  </w:style>
  <w:style w:type="paragraph" w:customStyle="1" w:styleId="4E427ED9A46E413293A9D7BFD7687FEE">
    <w:name w:val="4E427ED9A46E413293A9D7BFD7687FEE"/>
  </w:style>
  <w:style w:type="paragraph" w:customStyle="1" w:styleId="712122D6E2A544CC8C346CAD007ADAFC">
    <w:name w:val="712122D6E2A544CC8C346CAD007ADAFC"/>
  </w:style>
  <w:style w:type="paragraph" w:customStyle="1" w:styleId="E6F29A5D945348819930764F106750CE">
    <w:name w:val="E6F29A5D945348819930764F106750CE"/>
  </w:style>
  <w:style w:type="paragraph" w:customStyle="1" w:styleId="CB47E83CF05545358B0CB7CEC47E1C3E">
    <w:name w:val="CB47E83CF05545358B0CB7CEC47E1C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C84549F-8183-405E-B9AE-CB75F8F5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negocios de servicios profesionales</Template>
  <TotalTime>0</TotalTime>
  <Pages>18</Pages>
  <Words>4996</Words>
  <Characters>27484</Characters>
  <Application>Microsoft Office Word</Application>
  <DocSecurity>0</DocSecurity>
  <Lines>229</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2020-06-01T22:36:00Z</dcterms:created>
  <dcterms:modified xsi:type="dcterms:W3CDTF">2020-06-01T22:38:00Z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